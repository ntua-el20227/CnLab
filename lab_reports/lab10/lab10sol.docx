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81CB188" w14:textId="77777777" w:rsidR="00C6554A" w:rsidRPr="008B5277" w:rsidRDefault="007778C0" w:rsidP="00170DF4">
      <w:pPr>
        <w:pStyle w:val="a5"/>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C1D834A" wp14:editId="1342A77F">
            <wp:extent cx="6080760" cy="3794760"/>
            <wp:effectExtent l="0" t="0" r="0" b="0"/>
            <wp:docPr id="288972861" name="Εικόνα 2" descr="Σερφάρισμα στο Ίντερνετ 2 με 3 ωρών ημερησίως για το 23% των παιδιών στην  Ελλάδα - monemvasianews.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Σερφάρισμα στο Ίντερνετ 2 με 3 ωρών ημερησίως για το 23% των παιδιών στην  Ελλάδα - monemvasianews.g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760" cy="3794760"/>
                    </a:xfrm>
                    <a:prstGeom prst="rect">
                      <a:avLst/>
                    </a:prstGeom>
                    <a:noFill/>
                    <a:ln>
                      <a:noFill/>
                    </a:ln>
                  </pic:spPr>
                </pic:pic>
              </a:graphicData>
            </a:graphic>
          </wp:inline>
        </w:drawing>
      </w:r>
    </w:p>
    <w:bookmarkEnd w:id="0"/>
    <w:bookmarkEnd w:id="1"/>
    <w:bookmarkEnd w:id="2"/>
    <w:bookmarkEnd w:id="3"/>
    <w:bookmarkEnd w:id="4"/>
    <w:p w14:paraId="3FD37331" w14:textId="77777777" w:rsidR="00C6554A" w:rsidRPr="007778C0" w:rsidRDefault="007778C0" w:rsidP="00C6554A">
      <w:pPr>
        <w:pStyle w:val="a5"/>
        <w:rPr>
          <w:lang w:val="el-GR"/>
        </w:rPr>
      </w:pPr>
      <w:r>
        <w:rPr>
          <w:lang w:val="el-GR"/>
        </w:rPr>
        <w:t>Εργαστήριο Δικτύων Υπολογιστών</w:t>
      </w:r>
    </w:p>
    <w:p w14:paraId="2DF6EEE7" w14:textId="741457BB" w:rsidR="007778C0" w:rsidRDefault="007778C0" w:rsidP="007778C0">
      <w:pPr>
        <w:pStyle w:val="a6"/>
        <w:rPr>
          <w:lang w:val="el-GR"/>
        </w:rPr>
      </w:pPr>
      <w:r>
        <w:rPr>
          <w:lang w:val="el-GR"/>
        </w:rPr>
        <w:t xml:space="preserve">Εργαστηριακή ασκηση </w:t>
      </w:r>
      <w:r w:rsidR="002F07D6">
        <w:rPr>
          <w:lang w:val="el-GR"/>
        </w:rPr>
        <w:t>10</w:t>
      </w:r>
    </w:p>
    <w:p w14:paraId="20D1504F" w14:textId="6672B6A1" w:rsidR="002F07D6" w:rsidRPr="007778C0" w:rsidRDefault="002F07D6" w:rsidP="007778C0">
      <w:pPr>
        <w:pStyle w:val="a6"/>
        <w:rPr>
          <w:lang w:val="el-GR"/>
        </w:rPr>
      </w:pPr>
      <w:r w:rsidRPr="002F07D6">
        <w:rPr>
          <w:lang w:val="el-GR"/>
        </w:rPr>
        <w:t>Τ</w:t>
      </w:r>
      <w:r>
        <w:rPr>
          <w:lang w:val="el-GR"/>
        </w:rPr>
        <w:t>ει</w:t>
      </w:r>
      <w:r w:rsidRPr="002F07D6">
        <w:rPr>
          <w:lang w:val="el-GR"/>
        </w:rPr>
        <w:t>χη προστασ</w:t>
      </w:r>
      <w:r>
        <w:rPr>
          <w:lang w:val="el-GR"/>
        </w:rPr>
        <w:t>ι</w:t>
      </w:r>
      <w:r w:rsidRPr="002F07D6">
        <w:rPr>
          <w:lang w:val="el-GR"/>
        </w:rPr>
        <w:t>ας (</w:t>
      </w:r>
      <w:r>
        <w:t>Firewalls</w:t>
      </w:r>
      <w:r w:rsidRPr="002F07D6">
        <w:rPr>
          <w:lang w:val="el-GR"/>
        </w:rPr>
        <w:t xml:space="preserve">) και </w:t>
      </w:r>
      <w:r>
        <w:t>NAT</w:t>
      </w:r>
    </w:p>
    <w:p w14:paraId="7537CE0F" w14:textId="048B2213" w:rsidR="00C6554A" w:rsidRPr="00ED503E" w:rsidRDefault="007778C0" w:rsidP="00A34E8F">
      <w:pPr>
        <w:pStyle w:val="ContactInfo"/>
        <w:rPr>
          <w:lang w:val="el-GR"/>
        </w:rPr>
      </w:pPr>
      <w:r>
        <w:rPr>
          <w:lang w:val="el-GR"/>
        </w:rPr>
        <w:t>Κουστένης</w:t>
      </w:r>
      <w:r w:rsidRPr="00ED503E">
        <w:rPr>
          <w:lang w:val="el-GR"/>
        </w:rPr>
        <w:t xml:space="preserve"> </w:t>
      </w:r>
      <w:r>
        <w:rPr>
          <w:lang w:val="el-GR"/>
        </w:rPr>
        <w:t>Χρίστος</w:t>
      </w:r>
      <w:r w:rsidR="00C6554A" w:rsidRPr="00ED503E">
        <w:rPr>
          <w:lang w:val="el-GR"/>
        </w:rPr>
        <w:t xml:space="preserve"> | </w:t>
      </w:r>
      <w:r>
        <w:t>el</w:t>
      </w:r>
      <w:r w:rsidRPr="00ED503E">
        <w:rPr>
          <w:lang w:val="el-GR"/>
        </w:rPr>
        <w:t>20227</w:t>
      </w:r>
      <w:r w:rsidR="00C6554A" w:rsidRPr="00ED503E">
        <w:rPr>
          <w:lang w:val="el-GR"/>
        </w:rPr>
        <w:t xml:space="preserve"> | </w:t>
      </w:r>
      <w:r w:rsidR="002F07D6">
        <w:rPr>
          <w:lang w:val="el-GR"/>
        </w:rPr>
        <w:t>24/04/2024</w:t>
      </w:r>
      <w:r w:rsidR="00C6554A" w:rsidRPr="00ED503E">
        <w:rPr>
          <w:lang w:val="el-GR"/>
        </w:rPr>
        <w:br w:type="page"/>
      </w:r>
    </w:p>
    <w:p w14:paraId="78E913DA" w14:textId="77777777" w:rsidR="00C6554A" w:rsidRPr="00ED503E" w:rsidRDefault="00C6554A" w:rsidP="00A34E8F">
      <w:pPr>
        <w:rPr>
          <w:lang w:val="el-GR"/>
        </w:rPr>
      </w:pPr>
    </w:p>
    <w:p w14:paraId="20AB7C85" w14:textId="5B6614EE" w:rsidR="00C6554A" w:rsidRPr="00535C50" w:rsidRDefault="00A34E8F" w:rsidP="00A34E8F">
      <w:pPr>
        <w:pStyle w:val="1"/>
        <w:rPr>
          <w:lang w:val="el-GR"/>
        </w:rPr>
      </w:pPr>
      <w:r w:rsidRPr="00A34E8F">
        <w:rPr>
          <w:lang w:val="el-GR"/>
        </w:rPr>
        <w:t>Άσκηση 1:</w:t>
      </w:r>
      <w:r w:rsidR="00535C50" w:rsidRPr="00535C50">
        <w:rPr>
          <w:lang w:val="el-GR"/>
        </w:rPr>
        <w:t xml:space="preserve"> Ένα απλό τείχος προστασίας</w:t>
      </w:r>
    </w:p>
    <w:p w14:paraId="6DD4CA90" w14:textId="798F1F6F" w:rsidR="00A34E8F" w:rsidRPr="00535C50" w:rsidRDefault="00B23C13" w:rsidP="00B23C13">
      <w:pPr>
        <w:jc w:val="center"/>
        <w:rPr>
          <w:lang w:val="el-GR"/>
        </w:rPr>
      </w:pPr>
      <w:r w:rsidRPr="00B23C13">
        <w:rPr>
          <w:noProof/>
          <w:lang w:val="el-GR"/>
        </w:rPr>
        <w:drawing>
          <wp:inline distT="0" distB="0" distL="0" distR="0" wp14:anchorId="02B5D87E" wp14:editId="153F144C">
            <wp:extent cx="4001058" cy="1619476"/>
            <wp:effectExtent l="0" t="0" r="0" b="0"/>
            <wp:docPr id="3658720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72017" name=""/>
                    <pic:cNvPicPr/>
                  </pic:nvPicPr>
                  <pic:blipFill>
                    <a:blip r:embed="rId9"/>
                    <a:stretch>
                      <a:fillRect/>
                    </a:stretch>
                  </pic:blipFill>
                  <pic:spPr>
                    <a:xfrm>
                      <a:off x="0" y="0"/>
                      <a:ext cx="4001058" cy="1619476"/>
                    </a:xfrm>
                    <a:prstGeom prst="rect">
                      <a:avLst/>
                    </a:prstGeom>
                  </pic:spPr>
                </pic:pic>
              </a:graphicData>
            </a:graphic>
          </wp:inline>
        </w:drawing>
      </w:r>
    </w:p>
    <w:p w14:paraId="176BE4C2" w14:textId="77777777" w:rsidR="00E94D03" w:rsidRPr="00ED503E" w:rsidRDefault="00A34E8F" w:rsidP="00286C5D">
      <w:pPr>
        <w:pStyle w:val="3"/>
        <w:rPr>
          <w:lang w:val="el-GR"/>
        </w:rPr>
      </w:pPr>
      <w:r w:rsidRPr="00ED503E">
        <w:rPr>
          <w:lang w:val="el-GR"/>
        </w:rPr>
        <w:t>1.1</w:t>
      </w:r>
    </w:p>
    <w:p w14:paraId="2133B66D" w14:textId="794EBDD2" w:rsidR="00286C5D" w:rsidRPr="006F7E4E" w:rsidRDefault="00B9091D" w:rsidP="00286C5D">
      <w:pPr>
        <w:rPr>
          <w:lang w:val="el-GR"/>
        </w:rPr>
      </w:pPr>
      <w:r w:rsidRPr="00B9091D">
        <w:rPr>
          <w:b/>
          <w:bCs/>
        </w:rPr>
        <w:t>ifconfig</w:t>
      </w:r>
      <w:r w:rsidRPr="006F7E4E">
        <w:rPr>
          <w:b/>
          <w:bCs/>
          <w:lang w:val="el-GR"/>
        </w:rPr>
        <w:t xml:space="preserve"> </w:t>
      </w:r>
      <w:r w:rsidRPr="00B9091D">
        <w:rPr>
          <w:b/>
          <w:bCs/>
        </w:rPr>
        <w:t>em</w:t>
      </w:r>
      <w:r w:rsidRPr="006F7E4E">
        <w:rPr>
          <w:b/>
          <w:bCs/>
          <w:lang w:val="el-GR"/>
        </w:rPr>
        <w:t>0 192.168.1.2/24</w:t>
      </w:r>
      <w:r w:rsidRPr="006F7E4E">
        <w:rPr>
          <w:lang w:val="el-GR"/>
        </w:rPr>
        <w:t xml:space="preserve"> --&gt; </w:t>
      </w:r>
      <w:r>
        <w:t>PC</w:t>
      </w:r>
      <w:r w:rsidRPr="006F7E4E">
        <w:rPr>
          <w:lang w:val="el-GR"/>
        </w:rPr>
        <w:t>1</w:t>
      </w:r>
    </w:p>
    <w:p w14:paraId="5F775C5B" w14:textId="77777777" w:rsidR="00B9091D" w:rsidRPr="006F7E4E" w:rsidRDefault="00B9091D" w:rsidP="00B9091D">
      <w:pPr>
        <w:rPr>
          <w:lang w:val="el-GR"/>
        </w:rPr>
      </w:pPr>
      <w:r w:rsidRPr="00B9091D">
        <w:rPr>
          <w:b/>
          <w:bCs/>
        </w:rPr>
        <w:t>vi</w:t>
      </w:r>
      <w:r w:rsidRPr="006F7E4E">
        <w:rPr>
          <w:b/>
          <w:bCs/>
          <w:lang w:val="el-GR"/>
        </w:rPr>
        <w:t xml:space="preserve"> /</w:t>
      </w:r>
      <w:r w:rsidRPr="00B9091D">
        <w:rPr>
          <w:b/>
          <w:bCs/>
        </w:rPr>
        <w:t>etc</w:t>
      </w:r>
      <w:r w:rsidRPr="006F7E4E">
        <w:rPr>
          <w:b/>
          <w:bCs/>
          <w:lang w:val="el-GR"/>
        </w:rPr>
        <w:t>/</w:t>
      </w:r>
      <w:r w:rsidRPr="00B9091D">
        <w:rPr>
          <w:b/>
          <w:bCs/>
        </w:rPr>
        <w:t>rc</w:t>
      </w:r>
      <w:r w:rsidRPr="006F7E4E">
        <w:rPr>
          <w:b/>
          <w:bCs/>
          <w:lang w:val="el-GR"/>
        </w:rPr>
        <w:t>.</w:t>
      </w:r>
      <w:r w:rsidRPr="00B9091D">
        <w:rPr>
          <w:b/>
          <w:bCs/>
        </w:rPr>
        <w:t>conf</w:t>
      </w:r>
      <w:r w:rsidRPr="006F7E4E">
        <w:rPr>
          <w:lang w:val="el-GR"/>
        </w:rPr>
        <w:t xml:space="preserve"> --&gt; </w:t>
      </w:r>
      <w:r>
        <w:rPr>
          <w:lang w:val="el-GR"/>
        </w:rPr>
        <w:t>Αλλαγή</w:t>
      </w:r>
      <w:r w:rsidRPr="006F7E4E">
        <w:rPr>
          <w:lang w:val="el-GR"/>
        </w:rPr>
        <w:t xml:space="preserve"> </w:t>
      </w:r>
      <w:r>
        <w:rPr>
          <w:lang w:val="el-GR"/>
        </w:rPr>
        <w:t>παραμέτρου</w:t>
      </w:r>
      <w:r w:rsidRPr="006F7E4E">
        <w:rPr>
          <w:lang w:val="el-GR"/>
        </w:rPr>
        <w:t xml:space="preserve"> </w:t>
      </w:r>
      <w:r>
        <w:t>hostname</w:t>
      </w:r>
    </w:p>
    <w:p w14:paraId="1DE46EB2" w14:textId="77777777" w:rsidR="00B9091D" w:rsidRPr="006F7E4E" w:rsidRDefault="00B9091D" w:rsidP="00286C5D">
      <w:pPr>
        <w:rPr>
          <w:lang w:val="el-GR"/>
        </w:rPr>
      </w:pPr>
    </w:p>
    <w:p w14:paraId="63056DB2" w14:textId="75F8EF85" w:rsidR="00B9091D" w:rsidRPr="006F7E4E" w:rsidRDefault="00B9091D" w:rsidP="00286C5D">
      <w:pPr>
        <w:rPr>
          <w:lang w:val="el-GR"/>
        </w:rPr>
      </w:pPr>
      <w:r w:rsidRPr="00B9091D">
        <w:rPr>
          <w:b/>
          <w:bCs/>
        </w:rPr>
        <w:t>ifconfig</w:t>
      </w:r>
      <w:r w:rsidRPr="006F7E4E">
        <w:rPr>
          <w:b/>
          <w:bCs/>
          <w:lang w:val="el-GR"/>
        </w:rPr>
        <w:t xml:space="preserve"> </w:t>
      </w:r>
      <w:r w:rsidRPr="00B9091D">
        <w:rPr>
          <w:b/>
          <w:bCs/>
        </w:rPr>
        <w:t>em</w:t>
      </w:r>
      <w:r w:rsidRPr="006F7E4E">
        <w:rPr>
          <w:b/>
          <w:bCs/>
          <w:lang w:val="el-GR"/>
        </w:rPr>
        <w:t xml:space="preserve">0 192.168.1.3/24 </w:t>
      </w:r>
      <w:r w:rsidRPr="006F7E4E">
        <w:rPr>
          <w:lang w:val="el-GR"/>
        </w:rPr>
        <w:t xml:space="preserve">--&gt; </w:t>
      </w:r>
      <w:r>
        <w:t>PC</w:t>
      </w:r>
      <w:r w:rsidRPr="006F7E4E">
        <w:rPr>
          <w:lang w:val="el-GR"/>
        </w:rPr>
        <w:t>2</w:t>
      </w:r>
    </w:p>
    <w:p w14:paraId="6C1E7CE8" w14:textId="68AAD1E8" w:rsidR="00B9091D" w:rsidRPr="006F7E4E" w:rsidRDefault="00B9091D" w:rsidP="00286C5D">
      <w:pPr>
        <w:rPr>
          <w:lang w:val="el-GR"/>
        </w:rPr>
      </w:pPr>
      <w:r w:rsidRPr="00B9091D">
        <w:rPr>
          <w:b/>
          <w:bCs/>
        </w:rPr>
        <w:t>vi</w:t>
      </w:r>
      <w:r w:rsidRPr="006F7E4E">
        <w:rPr>
          <w:b/>
          <w:bCs/>
          <w:lang w:val="el-GR"/>
        </w:rPr>
        <w:t xml:space="preserve"> /</w:t>
      </w:r>
      <w:r w:rsidRPr="00B9091D">
        <w:rPr>
          <w:b/>
          <w:bCs/>
        </w:rPr>
        <w:t>etc</w:t>
      </w:r>
      <w:r w:rsidRPr="006F7E4E">
        <w:rPr>
          <w:b/>
          <w:bCs/>
          <w:lang w:val="el-GR"/>
        </w:rPr>
        <w:t>/</w:t>
      </w:r>
      <w:r w:rsidRPr="00B9091D">
        <w:rPr>
          <w:b/>
          <w:bCs/>
        </w:rPr>
        <w:t>rc</w:t>
      </w:r>
      <w:r w:rsidRPr="006F7E4E">
        <w:rPr>
          <w:b/>
          <w:bCs/>
          <w:lang w:val="el-GR"/>
        </w:rPr>
        <w:t>.</w:t>
      </w:r>
      <w:r w:rsidRPr="00B9091D">
        <w:rPr>
          <w:b/>
          <w:bCs/>
        </w:rPr>
        <w:t>conf</w:t>
      </w:r>
      <w:r w:rsidRPr="006F7E4E">
        <w:rPr>
          <w:lang w:val="el-GR"/>
        </w:rPr>
        <w:t xml:space="preserve"> --&gt; </w:t>
      </w:r>
      <w:r>
        <w:rPr>
          <w:lang w:val="el-GR"/>
        </w:rPr>
        <w:t>Αλλαγή</w:t>
      </w:r>
      <w:r w:rsidRPr="006F7E4E">
        <w:rPr>
          <w:lang w:val="el-GR"/>
        </w:rPr>
        <w:t xml:space="preserve"> </w:t>
      </w:r>
      <w:r>
        <w:rPr>
          <w:lang w:val="el-GR"/>
        </w:rPr>
        <w:t>παραμέτρου</w:t>
      </w:r>
      <w:r w:rsidRPr="006F7E4E">
        <w:rPr>
          <w:lang w:val="el-GR"/>
        </w:rPr>
        <w:t xml:space="preserve"> </w:t>
      </w:r>
      <w:r>
        <w:t>hostname</w:t>
      </w:r>
    </w:p>
    <w:p w14:paraId="57EA462B" w14:textId="77777777" w:rsidR="00A34E8F" w:rsidRPr="0069227A" w:rsidRDefault="00A34E8F" w:rsidP="00A34E8F">
      <w:pPr>
        <w:pStyle w:val="3"/>
      </w:pPr>
      <w:r w:rsidRPr="0069227A">
        <w:t>1.2</w:t>
      </w:r>
    </w:p>
    <w:p w14:paraId="5192BFE7" w14:textId="38B3D472" w:rsidR="00E94D03" w:rsidRPr="000B56C3" w:rsidRDefault="00B9091D" w:rsidP="00E94D03">
      <w:r w:rsidRPr="00B9091D">
        <w:rPr>
          <w:b/>
          <w:bCs/>
        </w:rPr>
        <w:t>kldload</w:t>
      </w:r>
      <w:r w:rsidRPr="0069227A">
        <w:rPr>
          <w:b/>
          <w:bCs/>
        </w:rPr>
        <w:t xml:space="preserve"> </w:t>
      </w:r>
      <w:r w:rsidRPr="00B9091D">
        <w:rPr>
          <w:b/>
          <w:bCs/>
        </w:rPr>
        <w:t>ipf</w:t>
      </w:r>
      <w:r w:rsidR="009179CC">
        <w:rPr>
          <w:b/>
          <w:bCs/>
        </w:rPr>
        <w:t>w</w:t>
      </w:r>
      <w:r w:rsidR="000B56C3" w:rsidRPr="0069227A">
        <w:rPr>
          <w:b/>
          <w:bCs/>
        </w:rPr>
        <w:t xml:space="preserve"> </w:t>
      </w:r>
      <w:r w:rsidR="000B56C3" w:rsidRPr="0069227A">
        <w:t xml:space="preserve">--&gt; </w:t>
      </w:r>
      <w:r w:rsidR="000B56C3">
        <w:t>PC1</w:t>
      </w:r>
    </w:p>
    <w:p w14:paraId="05D8EA6C" w14:textId="77777777" w:rsidR="00E94D03" w:rsidRPr="00B8216A" w:rsidRDefault="00A34E8F" w:rsidP="00286C5D">
      <w:pPr>
        <w:pStyle w:val="3"/>
        <w:rPr>
          <w:lang w:val="el-GR"/>
        </w:rPr>
      </w:pPr>
      <w:r w:rsidRPr="00B8216A">
        <w:rPr>
          <w:lang w:val="el-GR"/>
        </w:rPr>
        <w:t>1.3</w:t>
      </w:r>
    </w:p>
    <w:p w14:paraId="6DA5DB1E" w14:textId="60009791" w:rsidR="00824D3F" w:rsidRPr="00B8216A" w:rsidRDefault="00B9091D" w:rsidP="00E94D03">
      <w:pPr>
        <w:rPr>
          <w:b/>
          <w:bCs/>
          <w:lang w:val="el-GR"/>
        </w:rPr>
      </w:pPr>
      <w:r w:rsidRPr="00B9091D">
        <w:rPr>
          <w:b/>
          <w:bCs/>
        </w:rPr>
        <w:t>kldstat</w:t>
      </w:r>
      <w:r w:rsidR="000B56C3" w:rsidRPr="00B8216A">
        <w:rPr>
          <w:b/>
          <w:bCs/>
          <w:lang w:val="el-GR"/>
        </w:rPr>
        <w:t xml:space="preserve"> </w:t>
      </w:r>
      <w:r w:rsidR="000B56C3" w:rsidRPr="00B8216A">
        <w:rPr>
          <w:lang w:val="el-GR"/>
        </w:rPr>
        <w:t xml:space="preserve">--&gt; </w:t>
      </w:r>
      <w:r w:rsidR="000B56C3">
        <w:t>PC</w:t>
      </w:r>
      <w:r w:rsidR="000B56C3" w:rsidRPr="00B8216A">
        <w:rPr>
          <w:lang w:val="el-GR"/>
        </w:rPr>
        <w:t>1</w:t>
      </w:r>
    </w:p>
    <w:p w14:paraId="0ED3FC59" w14:textId="77777777" w:rsidR="00407411" w:rsidRPr="00B8216A" w:rsidRDefault="00A34E8F" w:rsidP="00A34E8F">
      <w:pPr>
        <w:pStyle w:val="3"/>
        <w:rPr>
          <w:lang w:val="el-GR"/>
        </w:rPr>
      </w:pPr>
      <w:r w:rsidRPr="00B8216A">
        <w:rPr>
          <w:lang w:val="el-GR"/>
        </w:rPr>
        <w:t>1.4</w:t>
      </w:r>
    </w:p>
    <w:p w14:paraId="75848BEA" w14:textId="5AE06F6D" w:rsidR="00D10BB3" w:rsidRPr="006F7E4E" w:rsidRDefault="00A759C9" w:rsidP="00D10BB3">
      <w:pPr>
        <w:rPr>
          <w:lang w:val="el-GR"/>
        </w:rPr>
      </w:pPr>
      <w:r w:rsidRPr="006F7E4E">
        <w:rPr>
          <w:lang w:val="el-GR"/>
        </w:rPr>
        <w:t>Όχι δε μπορούμε.</w:t>
      </w:r>
    </w:p>
    <w:p w14:paraId="28F3FC6B" w14:textId="2FFA55C5" w:rsidR="00F13D40" w:rsidRPr="00B23C13" w:rsidRDefault="00A759C9" w:rsidP="00D10BB3">
      <w:r w:rsidRPr="00A759C9">
        <w:rPr>
          <w:noProof/>
          <w:lang w:val="el-GR"/>
        </w:rPr>
        <w:lastRenderedPageBreak/>
        <w:drawing>
          <wp:inline distT="0" distB="0" distL="0" distR="0" wp14:anchorId="02B17CEE" wp14:editId="557885B3">
            <wp:extent cx="2983678" cy="2656936"/>
            <wp:effectExtent l="0" t="0" r="7620" b="0"/>
            <wp:docPr id="13424766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76665" name=""/>
                    <pic:cNvPicPr/>
                  </pic:nvPicPr>
                  <pic:blipFill>
                    <a:blip r:embed="rId10"/>
                    <a:stretch>
                      <a:fillRect/>
                    </a:stretch>
                  </pic:blipFill>
                  <pic:spPr>
                    <a:xfrm>
                      <a:off x="0" y="0"/>
                      <a:ext cx="2986801" cy="2659717"/>
                    </a:xfrm>
                    <a:prstGeom prst="rect">
                      <a:avLst/>
                    </a:prstGeom>
                  </pic:spPr>
                </pic:pic>
              </a:graphicData>
            </a:graphic>
          </wp:inline>
        </w:drawing>
      </w:r>
    </w:p>
    <w:p w14:paraId="78F888F0" w14:textId="77777777" w:rsidR="00A34E8F" w:rsidRPr="0069227A" w:rsidRDefault="00A34E8F" w:rsidP="00A34E8F">
      <w:pPr>
        <w:pStyle w:val="3"/>
      </w:pPr>
      <w:r w:rsidRPr="0069227A">
        <w:t>1.5</w:t>
      </w:r>
    </w:p>
    <w:p w14:paraId="71AA65FB" w14:textId="31A2E392" w:rsidR="00286C5D" w:rsidRPr="0069227A" w:rsidRDefault="006F7E4E" w:rsidP="00286C5D">
      <w:pPr>
        <w:rPr>
          <w:b/>
          <w:bCs/>
        </w:rPr>
      </w:pPr>
      <w:r w:rsidRPr="006F7E4E">
        <w:rPr>
          <w:b/>
          <w:bCs/>
        </w:rPr>
        <w:t>ipfw</w:t>
      </w:r>
      <w:r w:rsidRPr="0069227A">
        <w:rPr>
          <w:b/>
          <w:bCs/>
        </w:rPr>
        <w:t xml:space="preserve"> </w:t>
      </w:r>
      <w:r w:rsidRPr="006F7E4E">
        <w:rPr>
          <w:b/>
          <w:bCs/>
        </w:rPr>
        <w:t>list</w:t>
      </w:r>
    </w:p>
    <w:p w14:paraId="311745B2" w14:textId="77777777" w:rsidR="004C1EF0" w:rsidRPr="0069227A" w:rsidRDefault="00A34E8F" w:rsidP="00286C5D">
      <w:pPr>
        <w:pStyle w:val="3"/>
      </w:pPr>
      <w:r w:rsidRPr="0069227A">
        <w:t>1.6</w:t>
      </w:r>
    </w:p>
    <w:p w14:paraId="64D98CB6" w14:textId="1DEE2BFA" w:rsidR="00286C5D" w:rsidRPr="006F7E4E" w:rsidRDefault="006F7E4E" w:rsidP="00286C5D">
      <w:pPr>
        <w:rPr>
          <w:b/>
          <w:bCs/>
        </w:rPr>
      </w:pPr>
      <w:r w:rsidRPr="006F7E4E">
        <w:rPr>
          <w:b/>
          <w:bCs/>
        </w:rPr>
        <w:t xml:space="preserve">ipfw add </w:t>
      </w:r>
      <w:r>
        <w:rPr>
          <w:b/>
          <w:bCs/>
        </w:rPr>
        <w:t>00</w:t>
      </w:r>
      <w:r w:rsidRPr="006F7E4E">
        <w:rPr>
          <w:b/>
          <w:bCs/>
        </w:rPr>
        <w:t>100 allow all from any to any via lo0</w:t>
      </w:r>
    </w:p>
    <w:p w14:paraId="08F81429" w14:textId="77777777" w:rsidR="00A34E8F" w:rsidRPr="006F7E4E" w:rsidRDefault="00A34E8F" w:rsidP="00A34E8F">
      <w:pPr>
        <w:pStyle w:val="3"/>
      </w:pPr>
      <w:r w:rsidRPr="006F7E4E">
        <w:t>1.7</w:t>
      </w:r>
    </w:p>
    <w:p w14:paraId="302A2DE8" w14:textId="287D7FEE" w:rsidR="00286C5D" w:rsidRPr="006F7E4E" w:rsidRDefault="006F7E4E" w:rsidP="00286C5D">
      <w:r>
        <w:rPr>
          <w:lang w:val="el-GR"/>
        </w:rPr>
        <w:t>Ναι</w:t>
      </w:r>
      <w:r w:rsidRPr="006F7E4E">
        <w:t>.</w:t>
      </w:r>
    </w:p>
    <w:p w14:paraId="5D2FDBEB" w14:textId="77777777" w:rsidR="00A34E8F" w:rsidRPr="006F7E4E" w:rsidRDefault="00A34E8F" w:rsidP="00A34E8F">
      <w:pPr>
        <w:pStyle w:val="3"/>
      </w:pPr>
      <w:r w:rsidRPr="006F7E4E">
        <w:t>1.8</w:t>
      </w:r>
    </w:p>
    <w:p w14:paraId="1014C0E2" w14:textId="14648997" w:rsidR="00ED503E" w:rsidRPr="006F7E4E" w:rsidRDefault="006F7E4E" w:rsidP="00ED503E">
      <w:pPr>
        <w:rPr>
          <w:b/>
          <w:bCs/>
        </w:rPr>
      </w:pPr>
      <w:r w:rsidRPr="006F7E4E">
        <w:rPr>
          <w:b/>
          <w:bCs/>
        </w:rPr>
        <w:t>ipfw show</w:t>
      </w:r>
    </w:p>
    <w:p w14:paraId="073850E8" w14:textId="77777777" w:rsidR="00A34E8F" w:rsidRPr="006F7E4E" w:rsidRDefault="00A34E8F" w:rsidP="00A34E8F">
      <w:pPr>
        <w:pStyle w:val="3"/>
      </w:pPr>
      <w:r w:rsidRPr="006F7E4E">
        <w:t>1.9</w:t>
      </w:r>
    </w:p>
    <w:p w14:paraId="16848D9B" w14:textId="34A80BBD" w:rsidR="00260078" w:rsidRPr="006F7E4E" w:rsidRDefault="006F7E4E" w:rsidP="00A34E8F">
      <w:pPr>
        <w:rPr>
          <w:b/>
          <w:bCs/>
        </w:rPr>
      </w:pPr>
      <w:r w:rsidRPr="006F7E4E">
        <w:rPr>
          <w:b/>
          <w:bCs/>
        </w:rPr>
        <w:t>ipfw zero</w:t>
      </w:r>
    </w:p>
    <w:p w14:paraId="7639250F" w14:textId="77777777" w:rsidR="00862774" w:rsidRPr="0069227A" w:rsidRDefault="00862774" w:rsidP="00862774">
      <w:pPr>
        <w:pStyle w:val="3"/>
      </w:pPr>
      <w:r w:rsidRPr="0069227A">
        <w:t>1.10</w:t>
      </w:r>
    </w:p>
    <w:p w14:paraId="094FA1AB" w14:textId="6D7AEBCE" w:rsidR="00C879B5" w:rsidRPr="00890FC4" w:rsidRDefault="006F7E4E" w:rsidP="00C879B5">
      <w:r>
        <w:t>O</w:t>
      </w:r>
      <w:r>
        <w:rPr>
          <w:lang w:val="el-GR"/>
        </w:rPr>
        <w:t>χι</w:t>
      </w:r>
      <w:r w:rsidRPr="00890FC4">
        <w:t xml:space="preserve">, « </w:t>
      </w:r>
      <w:r w:rsidRPr="00424381">
        <w:rPr>
          <w:b/>
          <w:bCs/>
        </w:rPr>
        <w:t>Permission Denied</w:t>
      </w:r>
      <w:r w:rsidRPr="00890FC4">
        <w:t xml:space="preserve"> »</w:t>
      </w:r>
      <w:r w:rsidR="00424381" w:rsidRPr="00890FC4">
        <w:t>.</w:t>
      </w:r>
    </w:p>
    <w:p w14:paraId="4EF9E248" w14:textId="77777777" w:rsidR="00862774" w:rsidRPr="00890FC4" w:rsidRDefault="00C879B5" w:rsidP="00C879B5">
      <w:pPr>
        <w:pStyle w:val="3"/>
      </w:pPr>
      <w:r w:rsidRPr="00890FC4">
        <w:t>1.11</w:t>
      </w:r>
    </w:p>
    <w:p w14:paraId="636AB0BB" w14:textId="623DDCEF" w:rsidR="00DF467E" w:rsidRPr="00890FC4" w:rsidRDefault="00890FC4" w:rsidP="00DF467E">
      <w:pPr>
        <w:rPr>
          <w:b/>
          <w:bCs/>
        </w:rPr>
      </w:pPr>
      <w:r w:rsidRPr="00890FC4">
        <w:rPr>
          <w:b/>
          <w:bCs/>
        </w:rPr>
        <w:t>ipfw add allow icmp from any to any</w:t>
      </w:r>
    </w:p>
    <w:p w14:paraId="0F0AE834" w14:textId="77777777" w:rsidR="007951D1" w:rsidRDefault="007951D1" w:rsidP="007951D1">
      <w:pPr>
        <w:pStyle w:val="3"/>
        <w:rPr>
          <w:lang w:val="el-GR"/>
        </w:rPr>
      </w:pPr>
      <w:r w:rsidRPr="00ED503E">
        <w:rPr>
          <w:lang w:val="el-GR"/>
        </w:rPr>
        <w:t>1.12</w:t>
      </w:r>
    </w:p>
    <w:p w14:paraId="307AC671" w14:textId="664CD92A" w:rsidR="00D10BB3" w:rsidRPr="00D10BB3" w:rsidRDefault="002E414B" w:rsidP="00D10BB3">
      <w:pPr>
        <w:rPr>
          <w:lang w:val="el-GR"/>
        </w:rPr>
      </w:pPr>
      <w:r>
        <w:rPr>
          <w:lang w:val="el-GR"/>
        </w:rPr>
        <w:t>Έλαβε αριθμό 00200.</w:t>
      </w:r>
    </w:p>
    <w:p w14:paraId="711BB5B0" w14:textId="77777777" w:rsidR="00671C94" w:rsidRPr="0069227A" w:rsidRDefault="00671C94" w:rsidP="00671C94">
      <w:pPr>
        <w:pStyle w:val="3"/>
        <w:rPr>
          <w:lang w:val="el-GR"/>
        </w:rPr>
      </w:pPr>
      <w:r w:rsidRPr="002F694C">
        <w:rPr>
          <w:lang w:val="el-GR"/>
        </w:rPr>
        <w:t>1.13</w:t>
      </w:r>
    </w:p>
    <w:p w14:paraId="27FA6935" w14:textId="6FE96997" w:rsidR="00B23C13" w:rsidRPr="00B23C13" w:rsidRDefault="00B23C13" w:rsidP="00B23C13">
      <w:pPr>
        <w:rPr>
          <w:lang w:val="el-GR"/>
        </w:rPr>
      </w:pPr>
      <w:r>
        <w:rPr>
          <w:lang w:val="el-GR"/>
        </w:rPr>
        <w:t>Ναι, πετυχαίνουν και τα δυό.</w:t>
      </w:r>
    </w:p>
    <w:p w14:paraId="4F161C92" w14:textId="77777777" w:rsidR="00286C5D" w:rsidRPr="00286C5D" w:rsidRDefault="00286C5D" w:rsidP="00286C5D">
      <w:pPr>
        <w:rPr>
          <w:lang w:val="el-GR"/>
        </w:rPr>
      </w:pPr>
    </w:p>
    <w:p w14:paraId="1E52DBCB" w14:textId="77777777" w:rsidR="00671C94" w:rsidRDefault="00671C94" w:rsidP="00671C94">
      <w:pPr>
        <w:pStyle w:val="3"/>
        <w:rPr>
          <w:lang w:val="el-GR"/>
        </w:rPr>
      </w:pPr>
      <w:r w:rsidRPr="002F694C">
        <w:rPr>
          <w:lang w:val="el-GR"/>
        </w:rPr>
        <w:lastRenderedPageBreak/>
        <w:t>1.14</w:t>
      </w:r>
    </w:p>
    <w:p w14:paraId="6BC6AA8C" w14:textId="1A95456D" w:rsidR="00ED503E" w:rsidRPr="00F237F2" w:rsidRDefault="00F237F2" w:rsidP="00ED503E">
      <w:pPr>
        <w:rPr>
          <w:lang w:val="el-GR"/>
        </w:rPr>
      </w:pPr>
      <w:r w:rsidRPr="00F237F2">
        <w:rPr>
          <w:lang w:val="el-GR"/>
        </w:rPr>
        <w:t xml:space="preserve">Δε μπορούμε καθώς το </w:t>
      </w:r>
      <w:r>
        <w:t>traceroute</w:t>
      </w:r>
      <w:r w:rsidRPr="00F237F2">
        <w:rPr>
          <w:lang w:val="el-GR"/>
        </w:rPr>
        <w:t xml:space="preserve"> </w:t>
      </w:r>
      <w:r>
        <w:t>by</w:t>
      </w:r>
      <w:r w:rsidRPr="00F237F2">
        <w:rPr>
          <w:lang w:val="el-GR"/>
        </w:rPr>
        <w:t xml:space="preserve"> </w:t>
      </w:r>
      <w:r>
        <w:t>default</w:t>
      </w:r>
      <w:r w:rsidRPr="00F237F2">
        <w:rPr>
          <w:lang w:val="el-GR"/>
        </w:rPr>
        <w:t xml:space="preserve"> χρησιμοποιεί </w:t>
      </w:r>
      <w:r>
        <w:t>UDP</w:t>
      </w:r>
      <w:r w:rsidRPr="00F237F2">
        <w:rPr>
          <w:lang w:val="el-GR"/>
        </w:rPr>
        <w:t xml:space="preserve"> </w:t>
      </w:r>
      <w:r>
        <w:t>Datagrams</w:t>
      </w:r>
      <w:r w:rsidRPr="00F237F2">
        <w:rPr>
          <w:lang w:val="el-GR"/>
        </w:rPr>
        <w:t xml:space="preserve">, τα οποία και δεν επιτρέπονται να περάσουν από το </w:t>
      </w:r>
      <w:r>
        <w:t>firewall</w:t>
      </w:r>
      <w:r w:rsidRPr="00F237F2">
        <w:rPr>
          <w:lang w:val="el-GR"/>
        </w:rPr>
        <w:t xml:space="preserve"> μας. Αν ωστόσο εκτελέσουμε </w:t>
      </w:r>
      <w:r>
        <w:rPr>
          <w:lang w:val="el-GR"/>
        </w:rPr>
        <w:t xml:space="preserve">« </w:t>
      </w:r>
      <w:r w:rsidRPr="008C1435">
        <w:rPr>
          <w:b/>
          <w:bCs/>
        </w:rPr>
        <w:t>traceroute</w:t>
      </w:r>
      <w:r w:rsidRPr="008C1435">
        <w:rPr>
          <w:b/>
          <w:bCs/>
          <w:lang w:val="el-GR"/>
        </w:rPr>
        <w:t xml:space="preserve"> -</w:t>
      </w:r>
      <w:r w:rsidRPr="008C1435">
        <w:rPr>
          <w:b/>
          <w:bCs/>
        </w:rPr>
        <w:t>I</w:t>
      </w:r>
      <w:r w:rsidRPr="008C1435">
        <w:rPr>
          <w:b/>
          <w:bCs/>
          <w:lang w:val="el-GR"/>
        </w:rPr>
        <w:t xml:space="preserve"> 192.168.1.3</w:t>
      </w:r>
      <w:r>
        <w:rPr>
          <w:lang w:val="el-GR"/>
        </w:rPr>
        <w:t xml:space="preserve"> »</w:t>
      </w:r>
      <w:r w:rsidRPr="00F237F2">
        <w:rPr>
          <w:lang w:val="el-GR"/>
        </w:rPr>
        <w:t xml:space="preserve">, ώστε να στείλουμε </w:t>
      </w:r>
      <w:r>
        <w:t>ICMP</w:t>
      </w:r>
      <w:r w:rsidRPr="00F237F2">
        <w:rPr>
          <w:lang w:val="el-GR"/>
        </w:rPr>
        <w:t xml:space="preserve"> </w:t>
      </w:r>
      <w:r>
        <w:t>Echo</w:t>
      </w:r>
      <w:r w:rsidRPr="00F237F2">
        <w:rPr>
          <w:lang w:val="el-GR"/>
        </w:rPr>
        <w:t xml:space="preserve"> αντ’ αυτών, τότε πετυχαίνει</w:t>
      </w:r>
      <w:r w:rsidR="008C1435">
        <w:rPr>
          <w:lang w:val="el-GR"/>
        </w:rPr>
        <w:t>.</w:t>
      </w:r>
    </w:p>
    <w:p w14:paraId="3BF2D955" w14:textId="1DA7F265" w:rsidR="009B7DDA" w:rsidRPr="00C501F2" w:rsidRDefault="00671C94" w:rsidP="00C501F2">
      <w:pPr>
        <w:pStyle w:val="3"/>
      </w:pPr>
      <w:r w:rsidRPr="0069227A">
        <w:t>1.15</w:t>
      </w:r>
    </w:p>
    <w:p w14:paraId="21802810" w14:textId="2317C3FD" w:rsidR="00ED503E" w:rsidRPr="00FD3308" w:rsidRDefault="00FD3308" w:rsidP="00ED503E">
      <w:pPr>
        <w:rPr>
          <w:b/>
          <w:bCs/>
        </w:rPr>
      </w:pPr>
      <w:r w:rsidRPr="00FD3308">
        <w:rPr>
          <w:b/>
          <w:bCs/>
        </w:rPr>
        <w:t>ipfw add allow udp from me to any 33434-33</w:t>
      </w:r>
      <w:r w:rsidR="00BA0C2A">
        <w:rPr>
          <w:b/>
          <w:bCs/>
        </w:rPr>
        <w:t>62</w:t>
      </w:r>
      <w:r w:rsidR="007B0D30">
        <w:rPr>
          <w:b/>
          <w:bCs/>
        </w:rPr>
        <w:t>6</w:t>
      </w:r>
    </w:p>
    <w:p w14:paraId="4C8DB0A6" w14:textId="77777777" w:rsidR="00671C94" w:rsidRPr="0069227A" w:rsidRDefault="00671C94" w:rsidP="00671C94">
      <w:pPr>
        <w:pStyle w:val="3"/>
      </w:pPr>
      <w:r w:rsidRPr="0069227A">
        <w:t>1.16</w:t>
      </w:r>
    </w:p>
    <w:p w14:paraId="00EF2B4E" w14:textId="78A006A8" w:rsidR="00C501F2" w:rsidRPr="00C501F2" w:rsidRDefault="00C501F2" w:rsidP="00ED503E">
      <w:pPr>
        <w:rPr>
          <w:b/>
          <w:bCs/>
        </w:rPr>
      </w:pPr>
      <w:r w:rsidRPr="00C501F2">
        <w:rPr>
          <w:b/>
          <w:bCs/>
        </w:rPr>
        <w:t>ssh</w:t>
      </w:r>
      <w:r w:rsidRPr="0069227A">
        <w:rPr>
          <w:b/>
          <w:bCs/>
        </w:rPr>
        <w:t xml:space="preserve"> </w:t>
      </w:r>
      <w:r w:rsidRPr="00C501F2">
        <w:rPr>
          <w:b/>
          <w:bCs/>
        </w:rPr>
        <w:t>lab</w:t>
      </w:r>
      <w:r w:rsidRPr="0069227A">
        <w:rPr>
          <w:b/>
          <w:bCs/>
        </w:rPr>
        <w:t xml:space="preserve">@192.168.1.3 </w:t>
      </w:r>
    </w:p>
    <w:p w14:paraId="72BEAB0A" w14:textId="6C3ED713" w:rsidR="00ED503E" w:rsidRPr="0069227A" w:rsidRDefault="00C501F2" w:rsidP="00ED503E">
      <w:r>
        <w:rPr>
          <w:lang w:val="el-GR"/>
        </w:rPr>
        <w:t>Π</w:t>
      </w:r>
      <w:r w:rsidRPr="00C501F2">
        <w:rPr>
          <w:lang w:val="el-GR"/>
        </w:rPr>
        <w:t>αίρνουμε</w:t>
      </w:r>
      <w:r w:rsidRPr="0069227A">
        <w:t xml:space="preserve"> </w:t>
      </w:r>
      <w:r w:rsidRPr="00C501F2">
        <w:rPr>
          <w:lang w:val="el-GR"/>
        </w:rPr>
        <w:t>μήνυμα</w:t>
      </w:r>
      <w:r w:rsidRPr="0069227A">
        <w:t xml:space="preserve"> </w:t>
      </w:r>
      <w:r w:rsidRPr="00C501F2">
        <w:rPr>
          <w:lang w:val="el-GR"/>
        </w:rPr>
        <w:t>σφάλματος</w:t>
      </w:r>
      <w:r w:rsidRPr="0069227A">
        <w:t xml:space="preserve"> </w:t>
      </w:r>
      <w:r>
        <w:t>permission</w:t>
      </w:r>
      <w:r w:rsidRPr="0069227A">
        <w:t xml:space="preserve"> </w:t>
      </w:r>
      <w:r>
        <w:t>denied</w:t>
      </w:r>
    </w:p>
    <w:p w14:paraId="17B49D90" w14:textId="77777777" w:rsidR="001E084F" w:rsidRDefault="00671C94" w:rsidP="001E084F">
      <w:pPr>
        <w:pStyle w:val="3"/>
      </w:pPr>
      <w:r w:rsidRPr="0069227A">
        <w:t>1.17</w:t>
      </w:r>
    </w:p>
    <w:p w14:paraId="0072F92F" w14:textId="6CB0B414" w:rsidR="00C501F2" w:rsidRPr="0069227A" w:rsidRDefault="00233955" w:rsidP="00C501F2">
      <w:pPr>
        <w:rPr>
          <w:b/>
          <w:bCs/>
        </w:rPr>
      </w:pPr>
      <w:r w:rsidRPr="00067E42">
        <w:rPr>
          <w:b/>
          <w:bCs/>
        </w:rPr>
        <w:t>ipfw add allow tcp from any to any established</w:t>
      </w:r>
    </w:p>
    <w:p w14:paraId="66A64D22" w14:textId="6FBFE973" w:rsidR="00067E42" w:rsidRPr="00067E42" w:rsidRDefault="00067E42" w:rsidP="00C501F2">
      <w:pPr>
        <w:rPr>
          <w:b/>
          <w:bCs/>
        </w:rPr>
      </w:pPr>
      <w:r w:rsidRPr="00067E42">
        <w:rPr>
          <w:b/>
          <w:bCs/>
        </w:rPr>
        <w:t>ipfw add allow tcp from me to any setup</w:t>
      </w:r>
    </w:p>
    <w:p w14:paraId="070D6BC4" w14:textId="702067EC" w:rsidR="00ED503E" w:rsidRPr="0069227A" w:rsidRDefault="00C501F2" w:rsidP="00C501F2">
      <w:pPr>
        <w:pStyle w:val="3"/>
        <w:rPr>
          <w:lang w:val="el-GR"/>
        </w:rPr>
      </w:pPr>
      <w:r w:rsidRPr="0069227A">
        <w:rPr>
          <w:lang w:val="el-GR"/>
        </w:rPr>
        <w:t>1.18</w:t>
      </w:r>
    </w:p>
    <w:p w14:paraId="64686534" w14:textId="69F3812C" w:rsidR="00C501F2" w:rsidRPr="0069227A" w:rsidRDefault="00A6666B" w:rsidP="00C501F2">
      <w:pPr>
        <w:rPr>
          <w:b/>
          <w:bCs/>
          <w:lang w:val="el-GR"/>
        </w:rPr>
      </w:pPr>
      <w:r w:rsidRPr="00A6666B">
        <w:rPr>
          <w:b/>
          <w:bCs/>
        </w:rPr>
        <w:t>ipfw</w:t>
      </w:r>
      <w:r w:rsidRPr="0069227A">
        <w:rPr>
          <w:b/>
          <w:bCs/>
          <w:lang w:val="el-GR"/>
        </w:rPr>
        <w:t xml:space="preserve"> </w:t>
      </w:r>
      <w:r w:rsidRPr="00A6666B">
        <w:rPr>
          <w:b/>
          <w:bCs/>
        </w:rPr>
        <w:t>zero</w:t>
      </w:r>
    </w:p>
    <w:p w14:paraId="66002624" w14:textId="19143614" w:rsidR="00A6666B" w:rsidRDefault="00A6666B" w:rsidP="00C501F2">
      <w:pPr>
        <w:rPr>
          <w:lang w:val="el-GR"/>
        </w:rPr>
      </w:pPr>
      <w:r>
        <w:rPr>
          <w:b/>
          <w:bCs/>
        </w:rPr>
        <w:t>ssh</w:t>
      </w:r>
      <w:r w:rsidRPr="00A6666B">
        <w:rPr>
          <w:b/>
          <w:bCs/>
          <w:lang w:val="el-GR"/>
        </w:rPr>
        <w:t xml:space="preserve"> </w:t>
      </w:r>
      <w:r>
        <w:rPr>
          <w:b/>
          <w:bCs/>
        </w:rPr>
        <w:t>lab</w:t>
      </w:r>
      <w:r w:rsidRPr="00A6666B">
        <w:rPr>
          <w:b/>
          <w:bCs/>
          <w:lang w:val="el-GR"/>
        </w:rPr>
        <w:t xml:space="preserve">@192.168.1.3 </w:t>
      </w:r>
      <w:r w:rsidRPr="00A6666B">
        <w:rPr>
          <w:lang w:val="el-GR"/>
        </w:rPr>
        <w:t xml:space="preserve">--&gt; </w:t>
      </w:r>
      <w:r>
        <w:rPr>
          <w:lang w:val="el-GR"/>
        </w:rPr>
        <w:t xml:space="preserve">σύνδεση με συμπλήρωση κωδικού στο </w:t>
      </w:r>
      <w:r>
        <w:t>prompt</w:t>
      </w:r>
    </w:p>
    <w:p w14:paraId="2F8BC694" w14:textId="2F30F46D" w:rsidR="00A6666B" w:rsidRPr="00A6666B" w:rsidRDefault="00A6666B" w:rsidP="00C501F2">
      <w:pPr>
        <w:rPr>
          <w:b/>
          <w:bCs/>
        </w:rPr>
      </w:pPr>
      <w:r w:rsidRPr="00A6666B">
        <w:rPr>
          <w:b/>
          <w:bCs/>
        </w:rPr>
        <w:t>ls</w:t>
      </w:r>
    </w:p>
    <w:p w14:paraId="0AEB3542" w14:textId="0F7899B7" w:rsidR="00A6666B" w:rsidRPr="008B7B96" w:rsidRDefault="00A6666B" w:rsidP="00C501F2">
      <w:pPr>
        <w:rPr>
          <w:b/>
          <w:bCs/>
        </w:rPr>
      </w:pPr>
      <w:r w:rsidRPr="00A6666B">
        <w:rPr>
          <w:b/>
          <w:bCs/>
        </w:rPr>
        <w:t>exit</w:t>
      </w:r>
    </w:p>
    <w:p w14:paraId="75940D62" w14:textId="4C6566ED" w:rsidR="00C501F2" w:rsidRDefault="00C501F2" w:rsidP="00C501F2">
      <w:pPr>
        <w:pStyle w:val="3"/>
      </w:pPr>
      <w:r w:rsidRPr="00590B3D">
        <w:rPr>
          <w:lang w:val="el-GR"/>
        </w:rPr>
        <w:t>1.19</w:t>
      </w:r>
    </w:p>
    <w:p w14:paraId="6AF6502E" w14:textId="066EEDA6" w:rsidR="00590B3D" w:rsidRPr="00590B3D" w:rsidRDefault="00590B3D" w:rsidP="00590B3D">
      <w:r w:rsidRPr="00A6666B">
        <w:rPr>
          <w:noProof/>
        </w:rPr>
        <w:drawing>
          <wp:inline distT="0" distB="0" distL="0" distR="0" wp14:anchorId="689FB35F" wp14:editId="51B13AF2">
            <wp:extent cx="5229955" cy="1076475"/>
            <wp:effectExtent l="0" t="0" r="8890" b="9525"/>
            <wp:docPr id="28891194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11942" name=""/>
                    <pic:cNvPicPr/>
                  </pic:nvPicPr>
                  <pic:blipFill>
                    <a:blip r:embed="rId11"/>
                    <a:stretch>
                      <a:fillRect/>
                    </a:stretch>
                  </pic:blipFill>
                  <pic:spPr>
                    <a:xfrm>
                      <a:off x="0" y="0"/>
                      <a:ext cx="5229955" cy="1076475"/>
                    </a:xfrm>
                    <a:prstGeom prst="rect">
                      <a:avLst/>
                    </a:prstGeom>
                  </pic:spPr>
                </pic:pic>
              </a:graphicData>
            </a:graphic>
          </wp:inline>
        </w:drawing>
      </w:r>
    </w:p>
    <w:p w14:paraId="461B5203" w14:textId="3F65AA52" w:rsidR="00C501F2" w:rsidRPr="0069227A" w:rsidRDefault="00590B3D" w:rsidP="00C501F2">
      <w:pPr>
        <w:rPr>
          <w:lang w:val="el-GR"/>
        </w:rPr>
      </w:pPr>
      <w:r w:rsidRPr="002F1586">
        <w:rPr>
          <w:lang w:val="el-GR"/>
        </w:rPr>
        <w:t xml:space="preserve">Άρα εφαρμόστηκε μία φορά ο κανόνας 00500 (στην τριμερή χειραψία) και 74 φορές ο κανόνας 00400 (κατά τη μεταφορά δεδομένων στη σύνδεση </w:t>
      </w:r>
      <w:r>
        <w:t>ssh</w:t>
      </w:r>
      <w:r w:rsidRPr="002F1586">
        <w:rPr>
          <w:lang w:val="el-GR"/>
        </w:rPr>
        <w:t>).</w:t>
      </w:r>
    </w:p>
    <w:p w14:paraId="1B0E6CC7" w14:textId="6ED833BF" w:rsidR="00C501F2" w:rsidRPr="00F51C89" w:rsidRDefault="00C501F2" w:rsidP="00C501F2">
      <w:pPr>
        <w:pStyle w:val="3"/>
        <w:rPr>
          <w:lang w:val="el-GR"/>
        </w:rPr>
      </w:pPr>
      <w:r w:rsidRPr="00F51C89">
        <w:rPr>
          <w:lang w:val="el-GR"/>
        </w:rPr>
        <w:t>1.20</w:t>
      </w:r>
    </w:p>
    <w:p w14:paraId="4A78FA98" w14:textId="6463C9D3" w:rsidR="00C501F2" w:rsidRPr="00F51C89" w:rsidRDefault="00F51C89" w:rsidP="00C501F2">
      <w:pPr>
        <w:rPr>
          <w:lang w:val="el-GR"/>
        </w:rPr>
      </w:pPr>
      <w:r>
        <w:rPr>
          <w:lang w:val="el-GR"/>
        </w:rPr>
        <w:t xml:space="preserve">Όχι, δεν μπορούμε </w:t>
      </w:r>
      <w:r w:rsidRPr="00F51C89">
        <w:rPr>
          <w:lang w:val="el-GR"/>
        </w:rPr>
        <w:t xml:space="preserve">καθώς έχουμε επιτρέψει μόνο απερχόμενες </w:t>
      </w:r>
      <w:r>
        <w:t>tcp</w:t>
      </w:r>
      <w:r w:rsidRPr="00F51C89">
        <w:rPr>
          <w:lang w:val="el-GR"/>
        </w:rPr>
        <w:t xml:space="preserve"> συνδέσεις από τον </w:t>
      </w:r>
      <w:r>
        <w:t>PC</w:t>
      </w:r>
      <w:r w:rsidRPr="00F51C89">
        <w:rPr>
          <w:lang w:val="el-GR"/>
        </w:rPr>
        <w:t>1.</w:t>
      </w:r>
    </w:p>
    <w:p w14:paraId="55666D17" w14:textId="1FC9D28E" w:rsidR="00C501F2" w:rsidRPr="0069227A" w:rsidRDefault="00C501F2" w:rsidP="00C501F2">
      <w:pPr>
        <w:pStyle w:val="3"/>
      </w:pPr>
      <w:r w:rsidRPr="0069227A">
        <w:t>1.21</w:t>
      </w:r>
    </w:p>
    <w:p w14:paraId="35F3AFB7" w14:textId="77777777" w:rsidR="00904062" w:rsidRDefault="00431CCF" w:rsidP="00C501F2">
      <w:r w:rsidRPr="00431CCF">
        <w:rPr>
          <w:b/>
          <w:bCs/>
        </w:rPr>
        <w:t>service ftpd onestart</w:t>
      </w:r>
      <w:r w:rsidR="005A25BE">
        <w:t xml:space="preserve"> --&gt; PC2</w:t>
      </w:r>
      <w:r w:rsidR="00904062">
        <w:t xml:space="preserve"> </w:t>
      </w:r>
    </w:p>
    <w:p w14:paraId="102CFB5C" w14:textId="036190B2" w:rsidR="00C501F2" w:rsidRPr="00904062" w:rsidRDefault="00904062" w:rsidP="00C501F2">
      <w:pPr>
        <w:rPr>
          <w:i/>
          <w:iCs/>
        </w:rPr>
      </w:pPr>
      <w:r w:rsidRPr="00904062">
        <w:rPr>
          <w:i/>
          <w:iCs/>
        </w:rPr>
        <w:t xml:space="preserve">(To start service one time, without modifying </w:t>
      </w:r>
      <w:r w:rsidRPr="00904062">
        <w:rPr>
          <w:rFonts w:ascii="Courier New" w:hAnsi="Courier New" w:cs="Courier New"/>
          <w:i/>
          <w:iCs/>
          <w:color w:val="007A00"/>
          <w:sz w:val="20"/>
          <w:szCs w:val="20"/>
        </w:rPr>
        <w:t>/etc/rc.conf</w:t>
      </w:r>
      <w:r w:rsidRPr="00904062">
        <w:rPr>
          <w:rFonts w:ascii="Courier New" w:hAnsi="Courier New" w:cs="Courier New"/>
          <w:i/>
          <w:iCs/>
          <w:color w:val="auto"/>
          <w:sz w:val="20"/>
          <w:szCs w:val="20"/>
        </w:rPr>
        <w:t>)</w:t>
      </w:r>
    </w:p>
    <w:p w14:paraId="2984964F" w14:textId="0F640C98" w:rsidR="00C501F2" w:rsidRDefault="00C501F2" w:rsidP="00C501F2">
      <w:pPr>
        <w:pStyle w:val="3"/>
      </w:pPr>
      <w:r w:rsidRPr="00904062">
        <w:lastRenderedPageBreak/>
        <w:t>1.22</w:t>
      </w:r>
    </w:p>
    <w:p w14:paraId="2142D11E" w14:textId="0A8E288E" w:rsidR="00D378F0" w:rsidRPr="00D378F0" w:rsidRDefault="00D378F0" w:rsidP="00D378F0">
      <w:pPr>
        <w:rPr>
          <w:b/>
          <w:bCs/>
        </w:rPr>
      </w:pPr>
      <w:r w:rsidRPr="00D378F0">
        <w:rPr>
          <w:b/>
          <w:bCs/>
        </w:rPr>
        <w:t>ftp lab@192.168.1.3</w:t>
      </w:r>
      <w:r>
        <w:rPr>
          <w:b/>
          <w:bCs/>
        </w:rPr>
        <w:t xml:space="preserve"> </w:t>
      </w:r>
      <w:r>
        <w:t>--&gt; PC1</w:t>
      </w:r>
      <w:r w:rsidRPr="00D378F0">
        <w:rPr>
          <w:b/>
          <w:bCs/>
        </w:rPr>
        <w:t xml:space="preserve"> </w:t>
      </w:r>
    </w:p>
    <w:p w14:paraId="235947C6" w14:textId="6261A1D2" w:rsidR="00C501F2" w:rsidRDefault="00A06B44" w:rsidP="00ED503E">
      <w:pPr>
        <w:rPr>
          <w:lang w:val="el-GR"/>
        </w:rPr>
      </w:pPr>
      <w:r w:rsidRPr="00A06B44">
        <w:rPr>
          <w:noProof/>
          <w:lang w:val="el-GR"/>
        </w:rPr>
        <w:drawing>
          <wp:inline distT="0" distB="0" distL="0" distR="0" wp14:anchorId="5689DE0A" wp14:editId="0217FCEE">
            <wp:extent cx="5782482" cy="1276528"/>
            <wp:effectExtent l="0" t="0" r="8890" b="0"/>
            <wp:docPr id="201271976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19768" name=""/>
                    <pic:cNvPicPr/>
                  </pic:nvPicPr>
                  <pic:blipFill>
                    <a:blip r:embed="rId12"/>
                    <a:stretch>
                      <a:fillRect/>
                    </a:stretch>
                  </pic:blipFill>
                  <pic:spPr>
                    <a:xfrm>
                      <a:off x="0" y="0"/>
                      <a:ext cx="5782482" cy="1276528"/>
                    </a:xfrm>
                    <a:prstGeom prst="rect">
                      <a:avLst/>
                    </a:prstGeom>
                  </pic:spPr>
                </pic:pic>
              </a:graphicData>
            </a:graphic>
          </wp:inline>
        </w:drawing>
      </w:r>
    </w:p>
    <w:p w14:paraId="0535679A" w14:textId="0EA8CA2E" w:rsidR="00A06B44" w:rsidRPr="00F51C89" w:rsidRDefault="00A06B44" w:rsidP="00ED503E">
      <w:pPr>
        <w:rPr>
          <w:lang w:val="el-GR"/>
        </w:rPr>
      </w:pPr>
      <w:r>
        <w:rPr>
          <w:lang w:val="el-GR"/>
        </w:rPr>
        <w:t>Βλέπουμε πως το αρχέιο κατέβηκε κανονικά</w:t>
      </w:r>
      <w:r w:rsidR="00431CCF">
        <w:rPr>
          <w:lang w:val="el-GR"/>
        </w:rPr>
        <w:t>.</w:t>
      </w:r>
    </w:p>
    <w:p w14:paraId="28EBF880" w14:textId="2962199E" w:rsidR="000A43FD" w:rsidRPr="00904062" w:rsidRDefault="004218A7" w:rsidP="004218A7">
      <w:pPr>
        <w:pStyle w:val="1"/>
        <w:rPr>
          <w:lang w:val="el-GR"/>
        </w:rPr>
      </w:pPr>
      <w:r w:rsidRPr="0098154F">
        <w:rPr>
          <w:lang w:val="el-GR"/>
        </w:rPr>
        <w:t>Άσκηση 2:</w:t>
      </w:r>
      <w:r w:rsidR="00904062" w:rsidRPr="00904062">
        <w:rPr>
          <w:lang w:val="el-GR"/>
        </w:rPr>
        <w:t xml:space="preserve">  Ένα πιο σύνθετο τείχος προστασίας</w:t>
      </w:r>
    </w:p>
    <w:p w14:paraId="7FA9061C" w14:textId="77777777" w:rsidR="00EB4280" w:rsidRPr="0069227A" w:rsidRDefault="003A7E98" w:rsidP="00AF75A3">
      <w:pPr>
        <w:pStyle w:val="3"/>
      </w:pPr>
      <w:r w:rsidRPr="0069227A">
        <w:t>2.1</w:t>
      </w:r>
    </w:p>
    <w:p w14:paraId="125C688B" w14:textId="71243117" w:rsidR="00ED503E" w:rsidRPr="0069227A" w:rsidRDefault="00567EEE" w:rsidP="00ED503E">
      <w:pPr>
        <w:rPr>
          <w:b/>
          <w:bCs/>
        </w:rPr>
      </w:pPr>
      <w:r w:rsidRPr="00567EEE">
        <w:rPr>
          <w:b/>
          <w:bCs/>
        </w:rPr>
        <w:t>kldload ipfw</w:t>
      </w:r>
    </w:p>
    <w:p w14:paraId="7E236672" w14:textId="77777777" w:rsidR="003A7E98" w:rsidRPr="0069227A" w:rsidRDefault="003A7E98" w:rsidP="003D37A1">
      <w:pPr>
        <w:pStyle w:val="3"/>
      </w:pPr>
      <w:r w:rsidRPr="0069227A">
        <w:t>2.2</w:t>
      </w:r>
    </w:p>
    <w:p w14:paraId="2F1E2E55" w14:textId="147C3D2A" w:rsidR="00ED503E" w:rsidRPr="0069227A" w:rsidRDefault="00567EEE" w:rsidP="00ED503E">
      <w:r>
        <w:t>Όχι, permission denied.</w:t>
      </w:r>
    </w:p>
    <w:p w14:paraId="33E443BA" w14:textId="77777777" w:rsidR="003A7E98" w:rsidRPr="0069227A" w:rsidRDefault="003A7E98" w:rsidP="003D37A1">
      <w:pPr>
        <w:pStyle w:val="3"/>
      </w:pPr>
      <w:r w:rsidRPr="0069227A">
        <w:t>2.3</w:t>
      </w:r>
    </w:p>
    <w:p w14:paraId="57071009" w14:textId="5D8C9ADD" w:rsidR="00ED503E" w:rsidRPr="00807CAA" w:rsidRDefault="00D3604C" w:rsidP="00ED503E">
      <w:pPr>
        <w:rPr>
          <w:b/>
          <w:bCs/>
        </w:rPr>
      </w:pPr>
      <w:r w:rsidRPr="00807CAA">
        <w:rPr>
          <w:b/>
          <w:bCs/>
        </w:rPr>
        <w:t>ipfw add allow all from any to any via l</w:t>
      </w:r>
      <w:r w:rsidR="00807CAA">
        <w:rPr>
          <w:b/>
          <w:bCs/>
        </w:rPr>
        <w:t>o0</w:t>
      </w:r>
    </w:p>
    <w:p w14:paraId="44FEFE77" w14:textId="77777777" w:rsidR="003A7E98" w:rsidRPr="0069227A" w:rsidRDefault="003A7E98" w:rsidP="003D37A1">
      <w:pPr>
        <w:pStyle w:val="3"/>
      </w:pPr>
      <w:r w:rsidRPr="0069227A">
        <w:t>2.4</w:t>
      </w:r>
    </w:p>
    <w:p w14:paraId="0574E2DE" w14:textId="1EB8D09F" w:rsidR="00ED503E" w:rsidRPr="00D3604C" w:rsidRDefault="00D3604C" w:rsidP="00ED503E">
      <w:pPr>
        <w:rPr>
          <w:b/>
          <w:bCs/>
        </w:rPr>
      </w:pPr>
      <w:r w:rsidRPr="00D3604C">
        <w:rPr>
          <w:b/>
          <w:bCs/>
        </w:rPr>
        <w:t>ipfw add allow icmp from me to any icmptypes 8</w:t>
      </w:r>
    </w:p>
    <w:p w14:paraId="703004A2" w14:textId="77777777" w:rsidR="001B361E" w:rsidRDefault="003A7E98" w:rsidP="00AF75A3">
      <w:pPr>
        <w:pStyle w:val="3"/>
        <w:rPr>
          <w:lang w:val="el-GR"/>
        </w:rPr>
      </w:pPr>
      <w:r w:rsidRPr="00ED503E">
        <w:rPr>
          <w:lang w:val="el-GR"/>
        </w:rPr>
        <w:t>2.5</w:t>
      </w:r>
    </w:p>
    <w:p w14:paraId="7D2EBE92" w14:textId="7C30EA52" w:rsidR="00ED503E" w:rsidRPr="00970573" w:rsidRDefault="00970573" w:rsidP="00ED503E">
      <w:pPr>
        <w:rPr>
          <w:lang w:val="el-GR"/>
        </w:rPr>
      </w:pPr>
      <w:r w:rsidRPr="00970573">
        <w:rPr>
          <w:lang w:val="el-GR"/>
        </w:rPr>
        <w:t xml:space="preserve">Όχι, αλλά δε λαμβάνουμε </w:t>
      </w:r>
      <w:r>
        <w:t>Permission</w:t>
      </w:r>
      <w:r w:rsidRPr="00970573">
        <w:rPr>
          <w:lang w:val="el-GR"/>
        </w:rPr>
        <w:t xml:space="preserve"> </w:t>
      </w:r>
      <w:r>
        <w:t>Denied</w:t>
      </w:r>
      <w:r w:rsidRPr="00970573">
        <w:rPr>
          <w:lang w:val="el-GR"/>
        </w:rPr>
        <w:t xml:space="preserve"> αυτή τη φορά.</w:t>
      </w:r>
    </w:p>
    <w:p w14:paraId="0551F3D5" w14:textId="77777777" w:rsidR="00042FBD" w:rsidRDefault="003A7E98" w:rsidP="00AF75A3">
      <w:pPr>
        <w:pStyle w:val="3"/>
        <w:rPr>
          <w:lang w:val="el-GR"/>
        </w:rPr>
      </w:pPr>
      <w:r w:rsidRPr="00ED503E">
        <w:rPr>
          <w:lang w:val="el-GR"/>
        </w:rPr>
        <w:t>2.6</w:t>
      </w:r>
    </w:p>
    <w:p w14:paraId="3403F18B" w14:textId="09B1FA6E" w:rsidR="00ED503E" w:rsidRPr="00C844F7" w:rsidRDefault="00C844F7" w:rsidP="00ED503E">
      <w:pPr>
        <w:rPr>
          <w:lang w:val="el-GR"/>
        </w:rPr>
      </w:pPr>
      <w:r w:rsidRPr="00C844F7">
        <w:rPr>
          <w:lang w:val="el-GR"/>
        </w:rPr>
        <w:t xml:space="preserve">Μηδενίζουμε τους μετρητές με </w:t>
      </w:r>
      <w:r>
        <w:t>ipfw</w:t>
      </w:r>
      <w:r w:rsidRPr="00C844F7">
        <w:rPr>
          <w:lang w:val="el-GR"/>
        </w:rPr>
        <w:t xml:space="preserve"> </w:t>
      </w:r>
      <w:r>
        <w:t>zero</w:t>
      </w:r>
      <w:r w:rsidRPr="00C844F7">
        <w:rPr>
          <w:lang w:val="el-GR"/>
        </w:rPr>
        <w:t xml:space="preserve">. Ύστερα εκτελούμε </w:t>
      </w:r>
      <w:r w:rsidRPr="00427F7A">
        <w:rPr>
          <w:b/>
          <w:bCs/>
        </w:rPr>
        <w:t>ping</w:t>
      </w:r>
      <w:r w:rsidRPr="00427F7A">
        <w:rPr>
          <w:b/>
          <w:bCs/>
          <w:lang w:val="el-GR"/>
        </w:rPr>
        <w:t xml:space="preserve"> -</w:t>
      </w:r>
      <w:r w:rsidRPr="00427F7A">
        <w:rPr>
          <w:b/>
          <w:bCs/>
        </w:rPr>
        <w:t>c</w:t>
      </w:r>
      <w:r w:rsidRPr="00427F7A">
        <w:rPr>
          <w:b/>
          <w:bCs/>
          <w:lang w:val="el-GR"/>
        </w:rPr>
        <w:t xml:space="preserve"> 1 192.168.1.2 </w:t>
      </w:r>
      <w:r w:rsidRPr="00C844F7">
        <w:rPr>
          <w:lang w:val="el-GR"/>
        </w:rPr>
        <w:t xml:space="preserve">για να στείλουμε μόνο ένα πακέτο. Με </w:t>
      </w:r>
      <w:r>
        <w:t>ipfw</w:t>
      </w:r>
      <w:r w:rsidRPr="00C844F7">
        <w:rPr>
          <w:lang w:val="el-GR"/>
        </w:rPr>
        <w:t xml:space="preserve"> </w:t>
      </w:r>
      <w:r>
        <w:t>show</w:t>
      </w:r>
      <w:r w:rsidRPr="00C844F7">
        <w:rPr>
          <w:lang w:val="el-GR"/>
        </w:rPr>
        <w:t xml:space="preserve"> βλέπουμε ότι ο κανόνας του 2.4 έχει χρησιμοποιηθεί μία φορά. Δηλαδή, το </w:t>
      </w:r>
      <w:r>
        <w:t>ICMP</w:t>
      </w:r>
      <w:r w:rsidRPr="00C844F7">
        <w:rPr>
          <w:lang w:val="el-GR"/>
        </w:rPr>
        <w:t xml:space="preserve"> </w:t>
      </w:r>
      <w:r>
        <w:t>reply</w:t>
      </w:r>
      <w:r w:rsidRPr="00C844F7">
        <w:rPr>
          <w:lang w:val="el-GR"/>
        </w:rPr>
        <w:t xml:space="preserve"> του </w:t>
      </w:r>
      <w:r>
        <w:t>PC</w:t>
      </w:r>
      <w:r w:rsidRPr="00C844F7">
        <w:rPr>
          <w:lang w:val="el-GR"/>
        </w:rPr>
        <w:t xml:space="preserve">1 προς το </w:t>
      </w:r>
      <w:r>
        <w:t>PC</w:t>
      </w:r>
      <w:r w:rsidRPr="00C844F7">
        <w:rPr>
          <w:lang w:val="el-GR"/>
        </w:rPr>
        <w:t xml:space="preserve">2 δεν πέρασε από το </w:t>
      </w:r>
      <w:r>
        <w:t>firewall</w:t>
      </w:r>
      <w:r w:rsidRPr="00C844F7">
        <w:rPr>
          <w:lang w:val="el-GR"/>
        </w:rPr>
        <w:t xml:space="preserve"> του </w:t>
      </w:r>
      <w:r>
        <w:t>PC</w:t>
      </w:r>
      <w:r w:rsidRPr="00C844F7">
        <w:rPr>
          <w:lang w:val="el-GR"/>
        </w:rPr>
        <w:t xml:space="preserve">2 για αυτό και το </w:t>
      </w:r>
      <w:r>
        <w:t>ping</w:t>
      </w:r>
      <w:r w:rsidRPr="00C844F7">
        <w:rPr>
          <w:lang w:val="el-GR"/>
        </w:rPr>
        <w:t xml:space="preserve"> </w:t>
      </w:r>
      <w:r>
        <w:rPr>
          <w:lang w:val="el-GR"/>
        </w:rPr>
        <w:t>αποτυγχάνει.</w:t>
      </w:r>
    </w:p>
    <w:p w14:paraId="1656400F" w14:textId="77777777" w:rsidR="003A7E98" w:rsidRPr="0069227A" w:rsidRDefault="003A7E98" w:rsidP="003D37A1">
      <w:pPr>
        <w:pStyle w:val="3"/>
      </w:pPr>
      <w:r w:rsidRPr="0069227A">
        <w:t>2.7</w:t>
      </w:r>
    </w:p>
    <w:p w14:paraId="480E8D81" w14:textId="77777777" w:rsidR="00C844F7" w:rsidRPr="00C844F7" w:rsidRDefault="00C844F7" w:rsidP="00ED503E">
      <w:pPr>
        <w:rPr>
          <w:b/>
          <w:bCs/>
        </w:rPr>
      </w:pPr>
      <w:r w:rsidRPr="00C844F7">
        <w:rPr>
          <w:b/>
          <w:bCs/>
        </w:rPr>
        <w:t xml:space="preserve">ipfw delete 00200 </w:t>
      </w:r>
    </w:p>
    <w:p w14:paraId="05E43BC5" w14:textId="2E6DDEF1" w:rsidR="00ED503E" w:rsidRPr="00C844F7" w:rsidRDefault="00C844F7" w:rsidP="00ED503E">
      <w:pPr>
        <w:rPr>
          <w:b/>
          <w:bCs/>
        </w:rPr>
      </w:pPr>
      <w:r w:rsidRPr="00C844F7">
        <w:rPr>
          <w:b/>
          <w:bCs/>
        </w:rPr>
        <w:t>ipfw add allow icmp from me to any icmptypes 8 keep-state</w:t>
      </w:r>
    </w:p>
    <w:p w14:paraId="1FD5B083" w14:textId="77777777" w:rsidR="001B4FC4" w:rsidRDefault="003A7E98" w:rsidP="003D37A1">
      <w:pPr>
        <w:pStyle w:val="3"/>
        <w:rPr>
          <w:lang w:val="el-GR"/>
        </w:rPr>
      </w:pPr>
      <w:r w:rsidRPr="00ED503E">
        <w:rPr>
          <w:lang w:val="el-GR"/>
        </w:rPr>
        <w:t>2.8</w:t>
      </w:r>
    </w:p>
    <w:p w14:paraId="63E1510D" w14:textId="73CFCBEF" w:rsidR="00ED503E" w:rsidRPr="00ED503E" w:rsidRDefault="00795B54" w:rsidP="00ED503E">
      <w:pPr>
        <w:rPr>
          <w:lang w:val="el-GR"/>
        </w:rPr>
      </w:pPr>
      <w:r>
        <w:rPr>
          <w:lang w:val="el-GR"/>
        </w:rPr>
        <w:t>Ναι, μπορώ.</w:t>
      </w:r>
    </w:p>
    <w:p w14:paraId="55EF5A28" w14:textId="77777777" w:rsidR="003A7E98" w:rsidRDefault="003A7E98" w:rsidP="003D37A1">
      <w:pPr>
        <w:pStyle w:val="3"/>
        <w:rPr>
          <w:lang w:val="el-GR"/>
        </w:rPr>
      </w:pPr>
      <w:r w:rsidRPr="00ED503E">
        <w:rPr>
          <w:lang w:val="el-GR"/>
        </w:rPr>
        <w:lastRenderedPageBreak/>
        <w:t>2.9</w:t>
      </w:r>
    </w:p>
    <w:p w14:paraId="77045A59" w14:textId="7D0B0DDA" w:rsidR="00993982" w:rsidRPr="00993982" w:rsidRDefault="00795B54" w:rsidP="005134BA">
      <w:pPr>
        <w:rPr>
          <w:lang w:val="el-GR"/>
        </w:rPr>
      </w:pPr>
      <w:r w:rsidRPr="00795B54">
        <w:rPr>
          <w:lang w:val="el-GR"/>
        </w:rPr>
        <w:t>Όχι, πλέον δεν επιτυγχάνει.</w:t>
      </w:r>
      <w:r w:rsidR="00336164" w:rsidRPr="00336164">
        <w:rPr>
          <w:lang w:val="el-GR"/>
        </w:rPr>
        <w:t xml:space="preserve"> Όταν υπάρξει ταίριασμα σε κανόνα που λήγει με το </w:t>
      </w:r>
      <w:r w:rsidR="00336164">
        <w:t>keep</w:t>
      </w:r>
      <w:r w:rsidR="00336164" w:rsidRPr="00336164">
        <w:rPr>
          <w:lang w:val="el-GR"/>
        </w:rPr>
        <w:t>-</w:t>
      </w:r>
      <w:r w:rsidR="00336164">
        <w:t>state</w:t>
      </w:r>
      <w:r w:rsidR="00336164" w:rsidRPr="00336164">
        <w:rPr>
          <w:lang w:val="el-GR"/>
        </w:rPr>
        <w:t>, τότε το τείχος προστασίας λειτουργεί βάσει της κατάστασης (</w:t>
      </w:r>
      <w:r w:rsidR="00336164">
        <w:t>stateful</w:t>
      </w:r>
      <w:r w:rsidR="00336164" w:rsidRPr="00336164">
        <w:rPr>
          <w:lang w:val="el-GR"/>
        </w:rPr>
        <w:t xml:space="preserve"> </w:t>
      </w:r>
      <w:r w:rsidR="00336164">
        <w:t>behavior</w:t>
      </w:r>
      <w:r w:rsidR="00336164" w:rsidRPr="00336164">
        <w:rPr>
          <w:lang w:val="el-GR"/>
        </w:rPr>
        <w:t>). Δημιουργείται δηλαδή ένας δυναμικός κανόνας που ταιριάζει για</w:t>
      </w:r>
      <w:r w:rsidR="00993982" w:rsidRPr="00993982">
        <w:rPr>
          <w:lang w:val="el-GR"/>
        </w:rPr>
        <w:t xml:space="preserve"> </w:t>
      </w:r>
      <w:r w:rsidR="00336164" w:rsidRPr="00336164">
        <w:rPr>
          <w:lang w:val="el-GR"/>
        </w:rPr>
        <w:t>το συγκεκριμένο πρωτόκολλο την αμφίδρομη κίνηση μεταξύ των διευθύνσεων πηγής και προορισμού και των αντίστοιχων θυρών πηγής και προορισμού. Οι δυναμικοί κανόνες έχουν περιορισμένο χρόνο ζωής που ανανεώνεται όσο υπάρχει κίνηση που ταιριάζ</w:t>
      </w:r>
      <w:r w:rsidR="00993982">
        <w:rPr>
          <w:lang w:val="el-GR"/>
        </w:rPr>
        <w:t>ει.</w:t>
      </w:r>
    </w:p>
    <w:p w14:paraId="5D365B77" w14:textId="2160E592" w:rsidR="005134BA" w:rsidRPr="00364FD4" w:rsidRDefault="003A7E98" w:rsidP="00993982">
      <w:pPr>
        <w:pStyle w:val="3"/>
      </w:pPr>
      <w:r w:rsidRPr="00364FD4">
        <w:t>2.10</w:t>
      </w:r>
    </w:p>
    <w:p w14:paraId="7D4B790A" w14:textId="4376C43F" w:rsidR="00993982" w:rsidRPr="00364FD4" w:rsidRDefault="00364FD4" w:rsidP="00993982">
      <w:pPr>
        <w:rPr>
          <w:b/>
          <w:bCs/>
        </w:rPr>
      </w:pPr>
      <w:r w:rsidRPr="00364FD4">
        <w:rPr>
          <w:b/>
          <w:bCs/>
        </w:rPr>
        <w:t>ipfw add allow icmp from any to me icmptypes 8 keep-state</w:t>
      </w:r>
    </w:p>
    <w:p w14:paraId="3D7A8510" w14:textId="10137D22" w:rsidR="005134BA" w:rsidRPr="00364FD4" w:rsidRDefault="005134BA" w:rsidP="005134BA">
      <w:pPr>
        <w:pStyle w:val="3"/>
      </w:pPr>
      <w:r w:rsidRPr="00364FD4">
        <w:t>2.11</w:t>
      </w:r>
    </w:p>
    <w:p w14:paraId="3DFC514F" w14:textId="4EF497DB" w:rsidR="005134BA" w:rsidRDefault="00364FD4" w:rsidP="005134BA">
      <w:pPr>
        <w:rPr>
          <w:lang w:val="el-GR"/>
        </w:rPr>
      </w:pPr>
      <w:r w:rsidRPr="00364FD4">
        <w:rPr>
          <w:noProof/>
        </w:rPr>
        <w:drawing>
          <wp:inline distT="0" distB="0" distL="0" distR="0" wp14:anchorId="18728D42" wp14:editId="7DA1CCED">
            <wp:extent cx="6582694" cy="1247949"/>
            <wp:effectExtent l="0" t="0" r="8890" b="9525"/>
            <wp:docPr id="733647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758" name=""/>
                    <pic:cNvPicPr/>
                  </pic:nvPicPr>
                  <pic:blipFill>
                    <a:blip r:embed="rId13"/>
                    <a:stretch>
                      <a:fillRect/>
                    </a:stretch>
                  </pic:blipFill>
                  <pic:spPr>
                    <a:xfrm>
                      <a:off x="0" y="0"/>
                      <a:ext cx="6582694" cy="1247949"/>
                    </a:xfrm>
                    <a:prstGeom prst="rect">
                      <a:avLst/>
                    </a:prstGeom>
                  </pic:spPr>
                </pic:pic>
              </a:graphicData>
            </a:graphic>
          </wp:inline>
        </w:drawing>
      </w:r>
    </w:p>
    <w:p w14:paraId="7C656B2A" w14:textId="09DBD51B" w:rsidR="00364FD4" w:rsidRDefault="00364FD4" w:rsidP="005134BA">
      <w:pPr>
        <w:rPr>
          <w:lang w:val="el-GR"/>
        </w:rPr>
      </w:pPr>
      <w:r w:rsidRPr="00364FD4">
        <w:rPr>
          <w:noProof/>
          <w:lang w:val="el-GR"/>
        </w:rPr>
        <w:drawing>
          <wp:inline distT="0" distB="0" distL="0" distR="0" wp14:anchorId="518B326B" wp14:editId="760AD5C9">
            <wp:extent cx="6858000" cy="464820"/>
            <wp:effectExtent l="0" t="0" r="0" b="0"/>
            <wp:docPr id="17575498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49844" name=""/>
                    <pic:cNvPicPr/>
                  </pic:nvPicPr>
                  <pic:blipFill>
                    <a:blip r:embed="rId14"/>
                    <a:stretch>
                      <a:fillRect/>
                    </a:stretch>
                  </pic:blipFill>
                  <pic:spPr>
                    <a:xfrm>
                      <a:off x="0" y="0"/>
                      <a:ext cx="6858000" cy="464820"/>
                    </a:xfrm>
                    <a:prstGeom prst="rect">
                      <a:avLst/>
                    </a:prstGeom>
                  </pic:spPr>
                </pic:pic>
              </a:graphicData>
            </a:graphic>
          </wp:inline>
        </w:drawing>
      </w:r>
    </w:p>
    <w:p w14:paraId="795B199B" w14:textId="041FECC0" w:rsidR="00364FD4" w:rsidRPr="00364FD4" w:rsidRDefault="00364FD4" w:rsidP="005134BA">
      <w:pPr>
        <w:rPr>
          <w:lang w:val="el-GR"/>
        </w:rPr>
      </w:pPr>
      <w:r w:rsidRPr="00364FD4">
        <w:rPr>
          <w:lang w:val="el-GR"/>
        </w:rPr>
        <w:t>Βλέπουμε τη χρήση ενός δυναμικού κανόνα κατά την επικοινωνία.</w:t>
      </w:r>
    </w:p>
    <w:p w14:paraId="5A94F81A" w14:textId="5D11C766" w:rsidR="005134BA" w:rsidRDefault="005134BA" w:rsidP="005134BA">
      <w:pPr>
        <w:pStyle w:val="3"/>
        <w:rPr>
          <w:lang w:val="el-GR"/>
        </w:rPr>
      </w:pPr>
      <w:r w:rsidRPr="00336164">
        <w:rPr>
          <w:lang w:val="el-GR"/>
        </w:rPr>
        <w:t>2.12</w:t>
      </w:r>
    </w:p>
    <w:p w14:paraId="2AAC0ABC" w14:textId="13570500" w:rsidR="00FD1847" w:rsidRPr="0069227A" w:rsidRDefault="00FD1847" w:rsidP="00FD1847">
      <w:pPr>
        <w:rPr>
          <w:b/>
          <w:bCs/>
          <w:lang w:val="el-GR"/>
        </w:rPr>
      </w:pPr>
      <w:r w:rsidRPr="00AD03AE">
        <w:rPr>
          <w:b/>
          <w:bCs/>
        </w:rPr>
        <w:t>ipfw</w:t>
      </w:r>
      <w:r w:rsidRPr="0069227A">
        <w:rPr>
          <w:b/>
          <w:bCs/>
          <w:lang w:val="el-GR"/>
        </w:rPr>
        <w:t xml:space="preserve"> -</w:t>
      </w:r>
      <w:r w:rsidRPr="00AD03AE">
        <w:rPr>
          <w:b/>
          <w:bCs/>
        </w:rPr>
        <w:t>d</w:t>
      </w:r>
      <w:r w:rsidRPr="0069227A">
        <w:rPr>
          <w:b/>
          <w:bCs/>
          <w:lang w:val="el-GR"/>
        </w:rPr>
        <w:t xml:space="preserve"> </w:t>
      </w:r>
      <w:r w:rsidRPr="00AD03AE">
        <w:rPr>
          <w:b/>
          <w:bCs/>
        </w:rPr>
        <w:t>show</w:t>
      </w:r>
    </w:p>
    <w:p w14:paraId="7D89DB2A" w14:textId="32641E6E" w:rsidR="005134BA" w:rsidRPr="00364FD4" w:rsidRDefault="00364FD4" w:rsidP="005134BA">
      <w:pPr>
        <w:rPr>
          <w:lang w:val="el-GR"/>
        </w:rPr>
      </w:pPr>
      <w:r w:rsidRPr="00364FD4">
        <w:rPr>
          <w:lang w:val="el-GR"/>
        </w:rPr>
        <w:t>Πλέον βλέπουμε μόνο του</w:t>
      </w:r>
      <w:r w:rsidR="00FD1847">
        <w:rPr>
          <w:lang w:val="el-GR"/>
        </w:rPr>
        <w:t>ς</w:t>
      </w:r>
      <w:r w:rsidRPr="00364FD4">
        <w:rPr>
          <w:lang w:val="el-GR"/>
        </w:rPr>
        <w:t xml:space="preserve"> στατικούς κανόνες</w:t>
      </w:r>
      <w:r>
        <w:rPr>
          <w:lang w:val="el-GR"/>
        </w:rPr>
        <w:t>.</w:t>
      </w:r>
    </w:p>
    <w:p w14:paraId="4E3F7142" w14:textId="18E20C15" w:rsidR="005134BA" w:rsidRPr="00F24A03" w:rsidRDefault="005134BA" w:rsidP="005134BA">
      <w:pPr>
        <w:pStyle w:val="3"/>
      </w:pPr>
      <w:r w:rsidRPr="00F24A03">
        <w:t>2.13</w:t>
      </w:r>
    </w:p>
    <w:p w14:paraId="5DF0163D" w14:textId="77777777" w:rsidR="00F24A03" w:rsidRPr="00F24A03" w:rsidRDefault="00F24A03" w:rsidP="005134BA">
      <w:pPr>
        <w:rPr>
          <w:b/>
          <w:bCs/>
        </w:rPr>
      </w:pPr>
      <w:r w:rsidRPr="00F24A03">
        <w:rPr>
          <w:b/>
          <w:bCs/>
        </w:rPr>
        <w:t>ipfw add allow udp from any to me 33435-33626</w:t>
      </w:r>
    </w:p>
    <w:p w14:paraId="06A9F2F1" w14:textId="1C395149" w:rsidR="005134BA" w:rsidRPr="00F24A03" w:rsidRDefault="00F24A03" w:rsidP="005134BA">
      <w:pPr>
        <w:rPr>
          <w:b/>
          <w:bCs/>
        </w:rPr>
      </w:pPr>
      <w:r w:rsidRPr="00F24A03">
        <w:rPr>
          <w:b/>
          <w:bCs/>
        </w:rPr>
        <w:t>ipfw add allow icmp from me to any icmptypes 3</w:t>
      </w:r>
    </w:p>
    <w:p w14:paraId="2A3DA009" w14:textId="68D9D01F" w:rsidR="005134BA" w:rsidRPr="0069227A" w:rsidRDefault="005134BA" w:rsidP="005134BA">
      <w:pPr>
        <w:pStyle w:val="3"/>
      </w:pPr>
      <w:r w:rsidRPr="0069227A">
        <w:t>2.14</w:t>
      </w:r>
    </w:p>
    <w:p w14:paraId="16B133EF" w14:textId="77777777" w:rsidR="00994452" w:rsidRPr="00F24A03" w:rsidRDefault="003B7937" w:rsidP="005134BA">
      <w:pPr>
        <w:rPr>
          <w:b/>
          <w:bCs/>
        </w:rPr>
      </w:pPr>
      <w:r w:rsidRPr="00F24A03">
        <w:rPr>
          <w:b/>
          <w:bCs/>
        </w:rPr>
        <w:t xml:space="preserve">ipfw add allow udp from me to any 33435-33626 </w:t>
      </w:r>
    </w:p>
    <w:p w14:paraId="238A9EF0" w14:textId="65018F99" w:rsidR="003B7937" w:rsidRDefault="003B7937" w:rsidP="005134BA">
      <w:r w:rsidRPr="00F24A03">
        <w:rPr>
          <w:b/>
          <w:bCs/>
        </w:rPr>
        <w:t>ipfw add allow icmp from any to me icmptypes 0,3,11</w:t>
      </w:r>
    </w:p>
    <w:p w14:paraId="0C932295" w14:textId="18001563" w:rsidR="005134BA" w:rsidRPr="003B7937" w:rsidRDefault="003B7937" w:rsidP="005134BA">
      <w:r>
        <w:t>0: echo reply , 3 : destination unreachable , 11 : ttl</w:t>
      </w:r>
    </w:p>
    <w:p w14:paraId="5E49C28B" w14:textId="14130173" w:rsidR="005134BA" w:rsidRDefault="005134BA" w:rsidP="005134BA">
      <w:pPr>
        <w:pStyle w:val="3"/>
      </w:pPr>
      <w:r>
        <w:t>2.15</w:t>
      </w:r>
    </w:p>
    <w:p w14:paraId="7D671C03" w14:textId="070AE79E" w:rsidR="005134BA" w:rsidRPr="00E062E4" w:rsidRDefault="00E062E4" w:rsidP="005134BA">
      <w:pPr>
        <w:rPr>
          <w:b/>
          <w:bCs/>
        </w:rPr>
      </w:pPr>
      <w:r w:rsidRPr="00E062E4">
        <w:rPr>
          <w:b/>
          <w:bCs/>
        </w:rPr>
        <w:t>ipfw add allow udp from any to me 33435-3</w:t>
      </w:r>
      <w:r>
        <w:rPr>
          <w:b/>
          <w:bCs/>
        </w:rPr>
        <w:t>626</w:t>
      </w:r>
    </w:p>
    <w:p w14:paraId="70D12301" w14:textId="06766D16" w:rsidR="005134BA" w:rsidRDefault="005134BA" w:rsidP="005134BA">
      <w:pPr>
        <w:pStyle w:val="3"/>
      </w:pPr>
      <w:r>
        <w:lastRenderedPageBreak/>
        <w:t>2.16</w:t>
      </w:r>
    </w:p>
    <w:p w14:paraId="65F605DA" w14:textId="1524A83E" w:rsidR="005134BA" w:rsidRPr="00F24A03" w:rsidRDefault="00F24A03" w:rsidP="005134BA">
      <w:pPr>
        <w:rPr>
          <w:b/>
          <w:bCs/>
        </w:rPr>
      </w:pPr>
      <w:r w:rsidRPr="00F24A03">
        <w:rPr>
          <w:b/>
          <w:bCs/>
        </w:rPr>
        <w:t>ipfw add allow tcp from 192.168.1.0/24 to me 22 keep-state</w:t>
      </w:r>
    </w:p>
    <w:p w14:paraId="26119030" w14:textId="5A94D5D9" w:rsidR="005134BA" w:rsidRPr="00F24A03" w:rsidRDefault="005134BA" w:rsidP="005134BA">
      <w:pPr>
        <w:pStyle w:val="3"/>
        <w:rPr>
          <w:lang w:val="el-GR"/>
        </w:rPr>
      </w:pPr>
      <w:r w:rsidRPr="00F24A03">
        <w:rPr>
          <w:lang w:val="el-GR"/>
        </w:rPr>
        <w:t>2.17</w:t>
      </w:r>
    </w:p>
    <w:p w14:paraId="0EB683B2" w14:textId="597BD36C" w:rsidR="005134BA" w:rsidRPr="00F24A03" w:rsidRDefault="00F24A03" w:rsidP="005134BA">
      <w:pPr>
        <w:rPr>
          <w:lang w:val="el-GR"/>
        </w:rPr>
      </w:pPr>
      <w:r w:rsidRPr="00F24A03">
        <w:rPr>
          <w:b/>
          <w:bCs/>
        </w:rPr>
        <w:t>ssh</w:t>
      </w:r>
      <w:r w:rsidRPr="00F24A03">
        <w:rPr>
          <w:b/>
          <w:bCs/>
          <w:lang w:val="el-GR"/>
        </w:rPr>
        <w:t xml:space="preserve"> </w:t>
      </w:r>
      <w:r w:rsidRPr="00F24A03">
        <w:rPr>
          <w:b/>
          <w:bCs/>
        </w:rPr>
        <w:t>lab</w:t>
      </w:r>
      <w:r w:rsidRPr="00F24A03">
        <w:rPr>
          <w:b/>
          <w:bCs/>
          <w:lang w:val="el-GR"/>
        </w:rPr>
        <w:t>@192.168.1.3</w:t>
      </w:r>
      <w:r w:rsidRPr="00F24A03">
        <w:rPr>
          <w:lang w:val="el-GR"/>
        </w:rPr>
        <w:t xml:space="preserve"> </w:t>
      </w:r>
      <w:r w:rsidRPr="00E03A7A">
        <w:rPr>
          <w:lang w:val="el-GR"/>
        </w:rPr>
        <w:t>--</w:t>
      </w:r>
      <w:r w:rsidRPr="00F24A03">
        <w:rPr>
          <w:lang w:val="el-GR"/>
        </w:rPr>
        <w:t xml:space="preserve">&gt; μας ζητάει το </w:t>
      </w:r>
      <w:r>
        <w:t>password</w:t>
      </w:r>
    </w:p>
    <w:p w14:paraId="2283D1B8" w14:textId="708CCB68" w:rsidR="005134BA" w:rsidRPr="0069227A" w:rsidRDefault="005134BA" w:rsidP="005134BA">
      <w:pPr>
        <w:pStyle w:val="3"/>
      </w:pPr>
      <w:r w:rsidRPr="0069227A">
        <w:t>2.18</w:t>
      </w:r>
    </w:p>
    <w:p w14:paraId="2BB9B4B2" w14:textId="3CC9B61F" w:rsidR="005134BA" w:rsidRPr="00E03A7A" w:rsidRDefault="00E03A7A" w:rsidP="005134BA">
      <w:pPr>
        <w:rPr>
          <w:b/>
          <w:bCs/>
        </w:rPr>
      </w:pPr>
      <w:r w:rsidRPr="00E03A7A">
        <w:rPr>
          <w:b/>
          <w:bCs/>
        </w:rPr>
        <w:t>ipfw add allow tcp from me to any 22 keep-state</w:t>
      </w:r>
    </w:p>
    <w:p w14:paraId="76AA4A0C" w14:textId="2A395DC3" w:rsidR="005134BA" w:rsidRDefault="005134BA" w:rsidP="005134BA">
      <w:pPr>
        <w:pStyle w:val="3"/>
      </w:pPr>
      <w:r>
        <w:t>2.19</w:t>
      </w:r>
    </w:p>
    <w:p w14:paraId="7BE7E813" w14:textId="65232937" w:rsidR="005134BA" w:rsidRPr="00E03A7A" w:rsidRDefault="00E03A7A" w:rsidP="005134BA">
      <w:pPr>
        <w:rPr>
          <w:b/>
          <w:bCs/>
        </w:rPr>
      </w:pPr>
      <w:r w:rsidRPr="00E03A7A">
        <w:rPr>
          <w:b/>
          <w:bCs/>
        </w:rPr>
        <w:t>ipfw add allow tcp from 192.168.1.3 to me 22</w:t>
      </w:r>
    </w:p>
    <w:p w14:paraId="1A364640" w14:textId="2CBC0061" w:rsidR="005134BA" w:rsidRPr="0069227A" w:rsidRDefault="005134BA" w:rsidP="005134BA">
      <w:pPr>
        <w:pStyle w:val="3"/>
        <w:rPr>
          <w:lang w:val="el-GR"/>
        </w:rPr>
      </w:pPr>
      <w:r w:rsidRPr="0069227A">
        <w:rPr>
          <w:lang w:val="el-GR"/>
        </w:rPr>
        <w:t>2.20</w:t>
      </w:r>
    </w:p>
    <w:p w14:paraId="5CC8CD8A" w14:textId="4FAB8C62" w:rsidR="005134BA" w:rsidRPr="00E03A7A" w:rsidRDefault="00E03A7A" w:rsidP="005134BA">
      <w:pPr>
        <w:rPr>
          <w:lang w:val="el-GR"/>
        </w:rPr>
      </w:pPr>
      <w:r w:rsidRPr="00E03A7A">
        <w:rPr>
          <w:lang w:val="el-GR"/>
        </w:rPr>
        <w:t xml:space="preserve">Ναι, αφού το </w:t>
      </w:r>
      <w:r>
        <w:t>sftp</w:t>
      </w:r>
      <w:r w:rsidRPr="00E03A7A">
        <w:rPr>
          <w:lang w:val="el-GR"/>
        </w:rPr>
        <w:t xml:space="preserve"> τρέχει πάνω από </w:t>
      </w:r>
      <w:r>
        <w:t>ssh</w:t>
      </w:r>
      <w:r w:rsidRPr="00E03A7A">
        <w:rPr>
          <w:lang w:val="el-GR"/>
        </w:rPr>
        <w:t xml:space="preserve"> </w:t>
      </w:r>
      <w:r>
        <w:t>session</w:t>
      </w:r>
      <w:r w:rsidRPr="00E03A7A">
        <w:rPr>
          <w:lang w:val="el-GR"/>
        </w:rPr>
        <w:t>.</w:t>
      </w:r>
    </w:p>
    <w:p w14:paraId="31481FD2" w14:textId="7D9F85F9" w:rsidR="00E03A7A" w:rsidRPr="00E03A7A" w:rsidRDefault="00551D2D" w:rsidP="005134BA">
      <w:pPr>
        <w:rPr>
          <w:lang w:val="el-GR"/>
        </w:rPr>
      </w:pPr>
      <w:r w:rsidRPr="00551D2D">
        <w:rPr>
          <w:noProof/>
          <w:lang w:val="el-GR"/>
        </w:rPr>
        <w:drawing>
          <wp:inline distT="0" distB="0" distL="0" distR="0" wp14:anchorId="6BE39046" wp14:editId="46AAA662">
            <wp:extent cx="6547449" cy="1036221"/>
            <wp:effectExtent l="0" t="0" r="6350" b="0"/>
            <wp:docPr id="7157799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9979" name=""/>
                    <pic:cNvPicPr/>
                  </pic:nvPicPr>
                  <pic:blipFill>
                    <a:blip r:embed="rId15"/>
                    <a:stretch>
                      <a:fillRect/>
                    </a:stretch>
                  </pic:blipFill>
                  <pic:spPr>
                    <a:xfrm>
                      <a:off x="0" y="0"/>
                      <a:ext cx="6564769" cy="1038962"/>
                    </a:xfrm>
                    <a:prstGeom prst="rect">
                      <a:avLst/>
                    </a:prstGeom>
                  </pic:spPr>
                </pic:pic>
              </a:graphicData>
            </a:graphic>
          </wp:inline>
        </w:drawing>
      </w:r>
    </w:p>
    <w:p w14:paraId="6C00F999" w14:textId="71524C35" w:rsidR="005134BA" w:rsidRPr="0069227A" w:rsidRDefault="005134BA" w:rsidP="005134BA">
      <w:pPr>
        <w:pStyle w:val="3"/>
        <w:rPr>
          <w:lang w:val="el-GR"/>
        </w:rPr>
      </w:pPr>
      <w:r w:rsidRPr="0069227A">
        <w:rPr>
          <w:lang w:val="el-GR"/>
        </w:rPr>
        <w:t>2.21</w:t>
      </w:r>
    </w:p>
    <w:p w14:paraId="60FE5F36" w14:textId="0A85C25D" w:rsidR="005134BA" w:rsidRPr="0069227A" w:rsidRDefault="00551D2D" w:rsidP="005134BA">
      <w:pPr>
        <w:rPr>
          <w:lang w:val="el-GR"/>
        </w:rPr>
      </w:pPr>
      <w:r w:rsidRPr="00551D2D">
        <w:rPr>
          <w:lang w:val="el-GR"/>
        </w:rPr>
        <w:t>Δε μπορούμε, οπότε εισάγουμε τον παρακάτω κανόνα:</w:t>
      </w:r>
    </w:p>
    <w:p w14:paraId="3B290E72" w14:textId="2427AF45" w:rsidR="00551D2D" w:rsidRPr="00551D2D" w:rsidRDefault="00551D2D" w:rsidP="005134BA">
      <w:pPr>
        <w:rPr>
          <w:b/>
          <w:bCs/>
        </w:rPr>
      </w:pPr>
      <w:r w:rsidRPr="00551D2D">
        <w:rPr>
          <w:b/>
          <w:bCs/>
        </w:rPr>
        <w:t>ipfw add allow tcp from any to me 21 keep-state</w:t>
      </w:r>
    </w:p>
    <w:p w14:paraId="79683F38" w14:textId="5EC38B98" w:rsidR="005134BA" w:rsidRDefault="005134BA" w:rsidP="005134BA">
      <w:pPr>
        <w:pStyle w:val="3"/>
        <w:rPr>
          <w:lang w:val="el-GR"/>
        </w:rPr>
      </w:pPr>
      <w:r>
        <w:t>2.22</w:t>
      </w:r>
    </w:p>
    <w:p w14:paraId="721EEE78" w14:textId="2C590301" w:rsidR="00BE309C" w:rsidRPr="00BE309C" w:rsidRDefault="00BE309C" w:rsidP="00BE309C">
      <w:pPr>
        <w:rPr>
          <w:lang w:val="el-GR"/>
        </w:rPr>
      </w:pPr>
      <w:r w:rsidRPr="00BE309C">
        <w:rPr>
          <w:noProof/>
          <w:lang w:val="el-GR"/>
        </w:rPr>
        <w:drawing>
          <wp:inline distT="0" distB="0" distL="0" distR="0" wp14:anchorId="6DD519BF" wp14:editId="2349B32B">
            <wp:extent cx="4448796" cy="1981477"/>
            <wp:effectExtent l="0" t="0" r="0" b="0"/>
            <wp:docPr id="30893664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6640" name=""/>
                    <pic:cNvPicPr/>
                  </pic:nvPicPr>
                  <pic:blipFill>
                    <a:blip r:embed="rId16"/>
                    <a:stretch>
                      <a:fillRect/>
                    </a:stretch>
                  </pic:blipFill>
                  <pic:spPr>
                    <a:xfrm>
                      <a:off x="0" y="0"/>
                      <a:ext cx="4448796" cy="1981477"/>
                    </a:xfrm>
                    <a:prstGeom prst="rect">
                      <a:avLst/>
                    </a:prstGeom>
                  </pic:spPr>
                </pic:pic>
              </a:graphicData>
            </a:graphic>
          </wp:inline>
        </w:drawing>
      </w:r>
    </w:p>
    <w:p w14:paraId="3AD71394" w14:textId="6842AFAB" w:rsidR="005134BA" w:rsidRDefault="005134BA" w:rsidP="005134BA">
      <w:pPr>
        <w:pStyle w:val="3"/>
      </w:pPr>
      <w:r>
        <w:lastRenderedPageBreak/>
        <w:t>2.23</w:t>
      </w:r>
    </w:p>
    <w:p w14:paraId="15C525B4" w14:textId="09C6F94C" w:rsidR="00BE309C" w:rsidRPr="00BE309C" w:rsidRDefault="00BE309C" w:rsidP="00BE309C">
      <w:r w:rsidRPr="00BE309C">
        <w:rPr>
          <w:noProof/>
        </w:rPr>
        <w:drawing>
          <wp:inline distT="0" distB="0" distL="0" distR="0" wp14:anchorId="315691C8" wp14:editId="4FD976B4">
            <wp:extent cx="6858000" cy="2105025"/>
            <wp:effectExtent l="0" t="0" r="0" b="9525"/>
            <wp:docPr id="49075602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6028" name=""/>
                    <pic:cNvPicPr/>
                  </pic:nvPicPr>
                  <pic:blipFill>
                    <a:blip r:embed="rId17"/>
                    <a:stretch>
                      <a:fillRect/>
                    </a:stretch>
                  </pic:blipFill>
                  <pic:spPr>
                    <a:xfrm>
                      <a:off x="0" y="0"/>
                      <a:ext cx="6858000" cy="2105025"/>
                    </a:xfrm>
                    <a:prstGeom prst="rect">
                      <a:avLst/>
                    </a:prstGeom>
                  </pic:spPr>
                </pic:pic>
              </a:graphicData>
            </a:graphic>
          </wp:inline>
        </w:drawing>
      </w:r>
    </w:p>
    <w:p w14:paraId="294ED6D7" w14:textId="64404B51" w:rsidR="005134BA" w:rsidRPr="00BE309C" w:rsidRDefault="00BE309C" w:rsidP="005134BA">
      <w:pPr>
        <w:rPr>
          <w:b/>
          <w:bCs/>
        </w:rPr>
      </w:pPr>
      <w:r w:rsidRPr="00BE309C">
        <w:rPr>
          <w:b/>
          <w:bCs/>
        </w:rPr>
        <w:t>ipfw add allow tcp from any 1024-65535 to me 1024-65535 setup keep-state</w:t>
      </w:r>
    </w:p>
    <w:p w14:paraId="5828A58F" w14:textId="66E790F2" w:rsidR="005134BA" w:rsidRDefault="005134BA" w:rsidP="005134BA">
      <w:pPr>
        <w:pStyle w:val="3"/>
      </w:pPr>
      <w:r>
        <w:t>2.24</w:t>
      </w:r>
    </w:p>
    <w:p w14:paraId="6036DDBC" w14:textId="4C360C3E" w:rsidR="005134BA" w:rsidRPr="00446546" w:rsidRDefault="00B56FE3" w:rsidP="005134BA">
      <w:r>
        <w:rPr>
          <w:lang w:val="el-GR"/>
        </w:rPr>
        <w:t>Ναι</w:t>
      </w:r>
      <w:r w:rsidRPr="009F0688">
        <w:t>.</w:t>
      </w:r>
    </w:p>
    <w:p w14:paraId="79BF7C24" w14:textId="08098D4D" w:rsidR="005134BA" w:rsidRDefault="005134BA" w:rsidP="005134BA">
      <w:pPr>
        <w:pStyle w:val="3"/>
      </w:pPr>
      <w:r>
        <w:t>2.25</w:t>
      </w:r>
    </w:p>
    <w:p w14:paraId="24BFD8C2" w14:textId="50214036" w:rsidR="009F0688" w:rsidRPr="009F0688" w:rsidRDefault="009F0688" w:rsidP="009F0688">
      <w:r>
        <w:t xml:space="preserve">PC2 : </w:t>
      </w:r>
      <w:r w:rsidRPr="0021103D">
        <w:rPr>
          <w:b/>
          <w:bCs/>
        </w:rPr>
        <w:t>ipfw add allow tcp from me 20 to any 1024-65535 setup keep-state</w:t>
      </w:r>
    </w:p>
    <w:p w14:paraId="39F6AB8B" w14:textId="3722370F" w:rsidR="005134BA" w:rsidRPr="005134BA" w:rsidRDefault="009F0688" w:rsidP="005134BA">
      <w:r>
        <w:t xml:space="preserve">PC1 : </w:t>
      </w:r>
      <w:r w:rsidRPr="0021103D">
        <w:rPr>
          <w:b/>
          <w:bCs/>
        </w:rPr>
        <w:t>ipfw add allow tcp from any 20 to me 1024-65535 setup</w:t>
      </w:r>
    </w:p>
    <w:p w14:paraId="1D05BAC5" w14:textId="026FD859" w:rsidR="005134BA" w:rsidRPr="0069227A" w:rsidRDefault="005134BA" w:rsidP="005134BA">
      <w:pPr>
        <w:pStyle w:val="3"/>
        <w:rPr>
          <w:lang w:val="el-GR"/>
        </w:rPr>
      </w:pPr>
      <w:r w:rsidRPr="0069227A">
        <w:rPr>
          <w:lang w:val="el-GR"/>
        </w:rPr>
        <w:t>2.26</w:t>
      </w:r>
    </w:p>
    <w:p w14:paraId="0435A88C" w14:textId="1121F34F" w:rsidR="005134BA" w:rsidRPr="0069227A" w:rsidRDefault="0069227A" w:rsidP="005134BA">
      <w:pPr>
        <w:rPr>
          <w:lang w:val="el-GR"/>
        </w:rPr>
      </w:pPr>
      <w:r>
        <w:t>To</w:t>
      </w:r>
      <w:r w:rsidRPr="0069227A">
        <w:rPr>
          <w:lang w:val="el-GR"/>
        </w:rPr>
        <w:t xml:space="preserve"> </w:t>
      </w:r>
      <w:r>
        <w:t>ftp</w:t>
      </w:r>
      <w:r w:rsidRPr="0069227A">
        <w:rPr>
          <w:lang w:val="el-GR"/>
        </w:rPr>
        <w:t xml:space="preserve"> μπορεί να χρησιμοποιεί πολλές θύρες όπως είδαμε στο ερώτημα 2.23 . Επίσης, ανάλογα με το </w:t>
      </w:r>
      <w:r>
        <w:t>version</w:t>
      </w:r>
      <w:r w:rsidRPr="0069227A">
        <w:rPr>
          <w:lang w:val="el-GR"/>
        </w:rPr>
        <w:t xml:space="preserve"> του </w:t>
      </w:r>
      <w:r>
        <w:t>ftp</w:t>
      </w:r>
      <w:r w:rsidRPr="0069227A">
        <w:rPr>
          <w:lang w:val="el-GR"/>
        </w:rPr>
        <w:t xml:space="preserve"> μπορεί ο </w:t>
      </w:r>
      <w:r>
        <w:t>client</w:t>
      </w:r>
      <w:r w:rsidRPr="0069227A">
        <w:rPr>
          <w:lang w:val="el-GR"/>
        </w:rPr>
        <w:t xml:space="preserve"> να ανοίγει την </w:t>
      </w:r>
      <w:r>
        <w:t>tcp</w:t>
      </w:r>
      <w:r w:rsidRPr="0069227A">
        <w:rPr>
          <w:lang w:val="el-GR"/>
        </w:rPr>
        <w:t xml:space="preserve"> σύνδεση ή ο </w:t>
      </w:r>
      <w:r>
        <w:t>server</w:t>
      </w:r>
      <w:r w:rsidRPr="0069227A">
        <w:rPr>
          <w:lang w:val="el-GR"/>
        </w:rPr>
        <w:t xml:space="preserve"> να την ανοίγει. Αυτό προσθέτει δυσκολία στη δημιουργία κανόνων του </w:t>
      </w:r>
      <w:r>
        <w:t>firewall</w:t>
      </w:r>
      <w:r w:rsidRPr="0069227A">
        <w:rPr>
          <w:lang w:val="el-GR"/>
        </w:rPr>
        <w:t xml:space="preserve"> αφού </w:t>
      </w:r>
      <w:r>
        <w:rPr>
          <w:lang w:val="el-GR"/>
        </w:rPr>
        <w:t xml:space="preserve">αναγκαζόμαστε να </w:t>
      </w:r>
      <w:r w:rsidRPr="0069227A">
        <w:rPr>
          <w:lang w:val="el-GR"/>
        </w:rPr>
        <w:t xml:space="preserve">βάλουμε πολλούς κανόνες ώστε να καλύψουμε όλες τις μορφές του </w:t>
      </w:r>
      <w:r>
        <w:t>ftp</w:t>
      </w:r>
      <w:r w:rsidRPr="0069227A">
        <w:rPr>
          <w:lang w:val="el-GR"/>
        </w:rPr>
        <w:t xml:space="preserve"> </w:t>
      </w:r>
      <w:r>
        <w:rPr>
          <w:lang w:val="el-GR"/>
        </w:rPr>
        <w:t xml:space="preserve">και </w:t>
      </w:r>
      <w:r w:rsidRPr="0069227A">
        <w:rPr>
          <w:lang w:val="el-GR"/>
        </w:rPr>
        <w:t xml:space="preserve">μπορεί </w:t>
      </w:r>
      <w:r>
        <w:rPr>
          <w:lang w:val="el-GR"/>
        </w:rPr>
        <w:t xml:space="preserve">έτσι </w:t>
      </w:r>
      <w:r w:rsidRPr="0069227A">
        <w:rPr>
          <w:lang w:val="el-GR"/>
        </w:rPr>
        <w:t xml:space="preserve">να μειώσουμε την προστασία του χρήστη έναντι σε κακόβουλους. Από την άλλη, άμα παραλείψουμε κανόνες κάνοντας υποθέσεις για το πως ακριβώς θα λειτουργήσει το </w:t>
      </w:r>
      <w:r>
        <w:t>ftp</w:t>
      </w:r>
      <w:r w:rsidRPr="0069227A">
        <w:rPr>
          <w:lang w:val="el-GR"/>
        </w:rPr>
        <w:t xml:space="preserve"> κινδυνεύουμε να μην λειτουγεί καθόλ</w:t>
      </w:r>
      <w:r>
        <w:rPr>
          <w:lang w:val="el-GR"/>
        </w:rPr>
        <w:t>ου.</w:t>
      </w:r>
    </w:p>
    <w:p w14:paraId="7642683B" w14:textId="6FE3BAAE" w:rsidR="005134BA" w:rsidRDefault="005134BA" w:rsidP="005134BA">
      <w:pPr>
        <w:pStyle w:val="3"/>
      </w:pPr>
      <w:r>
        <w:t>2.27</w:t>
      </w:r>
    </w:p>
    <w:p w14:paraId="47FB30A2" w14:textId="2BA3DF95" w:rsidR="00446546" w:rsidRPr="00446546" w:rsidRDefault="00446546" w:rsidP="00446546">
      <w:r w:rsidRPr="00446546">
        <w:rPr>
          <w:noProof/>
        </w:rPr>
        <w:drawing>
          <wp:inline distT="0" distB="0" distL="0" distR="0" wp14:anchorId="48C519BD" wp14:editId="4C7953DB">
            <wp:extent cx="3591426" cy="1238423"/>
            <wp:effectExtent l="0" t="0" r="0" b="0"/>
            <wp:docPr id="3634656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5696" name=""/>
                    <pic:cNvPicPr/>
                  </pic:nvPicPr>
                  <pic:blipFill>
                    <a:blip r:embed="rId18"/>
                    <a:stretch>
                      <a:fillRect/>
                    </a:stretch>
                  </pic:blipFill>
                  <pic:spPr>
                    <a:xfrm>
                      <a:off x="0" y="0"/>
                      <a:ext cx="3591426" cy="1238423"/>
                    </a:xfrm>
                    <a:prstGeom prst="rect">
                      <a:avLst/>
                    </a:prstGeom>
                  </pic:spPr>
                </pic:pic>
              </a:graphicData>
            </a:graphic>
          </wp:inline>
        </w:drawing>
      </w:r>
    </w:p>
    <w:p w14:paraId="443446FA" w14:textId="2ABB5AC8" w:rsidR="00446546" w:rsidRDefault="00446546" w:rsidP="00446546">
      <w:r w:rsidRPr="00446546">
        <w:rPr>
          <w:noProof/>
        </w:rPr>
        <w:lastRenderedPageBreak/>
        <w:drawing>
          <wp:inline distT="0" distB="0" distL="0" distR="0" wp14:anchorId="70966EFD" wp14:editId="562CD2ED">
            <wp:extent cx="3610479" cy="1257475"/>
            <wp:effectExtent l="0" t="0" r="9525" b="0"/>
            <wp:docPr id="39133039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30393" name=""/>
                    <pic:cNvPicPr/>
                  </pic:nvPicPr>
                  <pic:blipFill>
                    <a:blip r:embed="rId19"/>
                    <a:stretch>
                      <a:fillRect/>
                    </a:stretch>
                  </pic:blipFill>
                  <pic:spPr>
                    <a:xfrm>
                      <a:off x="0" y="0"/>
                      <a:ext cx="3610479" cy="1257475"/>
                    </a:xfrm>
                    <a:prstGeom prst="rect">
                      <a:avLst/>
                    </a:prstGeom>
                  </pic:spPr>
                </pic:pic>
              </a:graphicData>
            </a:graphic>
          </wp:inline>
        </w:drawing>
      </w:r>
    </w:p>
    <w:p w14:paraId="16C2FFC3" w14:textId="77777777" w:rsidR="00446546" w:rsidRPr="00446546" w:rsidRDefault="00446546" w:rsidP="00446546"/>
    <w:p w14:paraId="461932C6" w14:textId="4CA0EE94" w:rsidR="0001370D" w:rsidRDefault="003A1882" w:rsidP="0066279F">
      <w:pPr>
        <w:pStyle w:val="1"/>
      </w:pPr>
      <w:r w:rsidRPr="0095134F">
        <w:rPr>
          <w:lang w:val="el-GR"/>
        </w:rPr>
        <w:t>Άσκηση</w:t>
      </w:r>
      <w:r w:rsidRPr="0066279F">
        <w:t xml:space="preserve"> 3:</w:t>
      </w:r>
      <w:r w:rsidR="0066279F" w:rsidRPr="0066279F">
        <w:t xml:space="preserve"> </w:t>
      </w:r>
      <w:r w:rsidR="0066279F">
        <w:t>Απλό Network Address Translation</w:t>
      </w:r>
    </w:p>
    <w:p w14:paraId="64710D4C" w14:textId="77777777" w:rsidR="00201C77" w:rsidRDefault="00201C77" w:rsidP="00201C77"/>
    <w:p w14:paraId="160820E7" w14:textId="71D0BB3C" w:rsidR="00201C77" w:rsidRPr="00201C77" w:rsidRDefault="00201C77" w:rsidP="00201C77">
      <w:r w:rsidRPr="00201C77">
        <w:rPr>
          <w:noProof/>
        </w:rPr>
        <w:drawing>
          <wp:inline distT="0" distB="0" distL="0" distR="0" wp14:anchorId="6FABEC19" wp14:editId="46C2E777">
            <wp:extent cx="6003234" cy="1851553"/>
            <wp:effectExtent l="0" t="0" r="0" b="0"/>
            <wp:docPr id="2043431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3159" name=""/>
                    <pic:cNvPicPr/>
                  </pic:nvPicPr>
                  <pic:blipFill>
                    <a:blip r:embed="rId20"/>
                    <a:stretch>
                      <a:fillRect/>
                    </a:stretch>
                  </pic:blipFill>
                  <pic:spPr>
                    <a:xfrm>
                      <a:off x="0" y="0"/>
                      <a:ext cx="6006659" cy="1852609"/>
                    </a:xfrm>
                    <a:prstGeom prst="rect">
                      <a:avLst/>
                    </a:prstGeom>
                  </pic:spPr>
                </pic:pic>
              </a:graphicData>
            </a:graphic>
          </wp:inline>
        </w:drawing>
      </w:r>
    </w:p>
    <w:p w14:paraId="4FBDAF9E" w14:textId="77777777" w:rsidR="0095134F" w:rsidRPr="0066279F" w:rsidRDefault="0095134F" w:rsidP="00C0688E">
      <w:pPr>
        <w:pStyle w:val="3"/>
      </w:pPr>
      <w:r w:rsidRPr="0066279F">
        <w:t xml:space="preserve">3.1 </w:t>
      </w:r>
    </w:p>
    <w:p w14:paraId="3B072A7F" w14:textId="25A30F06" w:rsidR="00B31D5C" w:rsidRPr="00073BB5" w:rsidRDefault="00073BB5" w:rsidP="00B31D5C">
      <w:pPr>
        <w:rPr>
          <w:b/>
          <w:bCs/>
        </w:rPr>
      </w:pPr>
      <w:r w:rsidRPr="00073BB5">
        <w:rPr>
          <w:b/>
          <w:bCs/>
        </w:rPr>
        <w:t>route add default 192.168.1.1</w:t>
      </w:r>
    </w:p>
    <w:p w14:paraId="1CF62BC5" w14:textId="77777777" w:rsidR="007E1B76" w:rsidRPr="0066279F" w:rsidRDefault="0095134F" w:rsidP="00AF75A3">
      <w:pPr>
        <w:pStyle w:val="3"/>
      </w:pPr>
      <w:r w:rsidRPr="0066279F">
        <w:t>3.2</w:t>
      </w:r>
    </w:p>
    <w:p w14:paraId="7C490312" w14:textId="77777777" w:rsidR="00073BB5" w:rsidRDefault="00073BB5" w:rsidP="00B31D5C">
      <w:pPr>
        <w:rPr>
          <w:b/>
          <w:bCs/>
        </w:rPr>
      </w:pPr>
      <w:r w:rsidRPr="00073BB5">
        <w:rPr>
          <w:b/>
          <w:bCs/>
        </w:rPr>
        <w:t xml:space="preserve">cli </w:t>
      </w:r>
    </w:p>
    <w:p w14:paraId="7B244E9A" w14:textId="77777777" w:rsidR="00073BB5" w:rsidRDefault="00073BB5" w:rsidP="00B31D5C">
      <w:pPr>
        <w:rPr>
          <w:b/>
          <w:bCs/>
        </w:rPr>
      </w:pPr>
      <w:r w:rsidRPr="00073BB5">
        <w:rPr>
          <w:b/>
          <w:bCs/>
        </w:rPr>
        <w:t xml:space="preserve">configure terminal </w:t>
      </w:r>
    </w:p>
    <w:p w14:paraId="66810140" w14:textId="3F51B689" w:rsidR="00D45A20" w:rsidRPr="00073BB5" w:rsidRDefault="00D45A20" w:rsidP="00B31D5C">
      <w:pPr>
        <w:rPr>
          <w:b/>
          <w:bCs/>
        </w:rPr>
      </w:pPr>
      <w:r>
        <w:rPr>
          <w:b/>
          <w:bCs/>
        </w:rPr>
        <w:t>hostname R1</w:t>
      </w:r>
    </w:p>
    <w:p w14:paraId="1778235F" w14:textId="77777777" w:rsidR="00073BB5" w:rsidRPr="00073BB5" w:rsidRDefault="00073BB5" w:rsidP="00B31D5C">
      <w:pPr>
        <w:rPr>
          <w:b/>
          <w:bCs/>
        </w:rPr>
      </w:pPr>
      <w:r w:rsidRPr="00073BB5">
        <w:rPr>
          <w:b/>
          <w:bCs/>
        </w:rPr>
        <w:t xml:space="preserve">interface em0 </w:t>
      </w:r>
    </w:p>
    <w:p w14:paraId="2E751709" w14:textId="77777777" w:rsidR="00073BB5" w:rsidRPr="00073BB5" w:rsidRDefault="00073BB5" w:rsidP="00B31D5C">
      <w:pPr>
        <w:rPr>
          <w:b/>
          <w:bCs/>
        </w:rPr>
      </w:pPr>
      <w:r w:rsidRPr="00073BB5">
        <w:rPr>
          <w:b/>
          <w:bCs/>
        </w:rPr>
        <w:t xml:space="preserve">ip address 192.0.2.2/30 </w:t>
      </w:r>
    </w:p>
    <w:p w14:paraId="1AE75133" w14:textId="77777777" w:rsidR="00073BB5" w:rsidRPr="00073BB5" w:rsidRDefault="00073BB5" w:rsidP="00B31D5C">
      <w:pPr>
        <w:rPr>
          <w:b/>
          <w:bCs/>
        </w:rPr>
      </w:pPr>
      <w:r w:rsidRPr="00073BB5">
        <w:rPr>
          <w:b/>
          <w:bCs/>
        </w:rPr>
        <w:t xml:space="preserve">exit </w:t>
      </w:r>
    </w:p>
    <w:p w14:paraId="4BB8CB5D" w14:textId="77777777" w:rsidR="00073BB5" w:rsidRPr="00073BB5" w:rsidRDefault="00073BB5" w:rsidP="00B31D5C">
      <w:pPr>
        <w:rPr>
          <w:b/>
          <w:bCs/>
        </w:rPr>
      </w:pPr>
      <w:r w:rsidRPr="00073BB5">
        <w:rPr>
          <w:b/>
          <w:bCs/>
        </w:rPr>
        <w:t xml:space="preserve">interface em1 </w:t>
      </w:r>
    </w:p>
    <w:p w14:paraId="2AF9F20B" w14:textId="08011222" w:rsidR="00B31D5C" w:rsidRDefault="00073BB5" w:rsidP="00B31D5C">
      <w:pPr>
        <w:rPr>
          <w:b/>
          <w:bCs/>
        </w:rPr>
      </w:pPr>
      <w:r w:rsidRPr="00073BB5">
        <w:rPr>
          <w:b/>
          <w:bCs/>
        </w:rPr>
        <w:t>ip address 192.0.2.6/3</w:t>
      </w:r>
      <w:r w:rsidR="00DF5BA8">
        <w:rPr>
          <w:b/>
          <w:bCs/>
        </w:rPr>
        <w:t>0</w:t>
      </w:r>
    </w:p>
    <w:p w14:paraId="05A7D820" w14:textId="77777777" w:rsidR="00885319" w:rsidRPr="00073BB5" w:rsidRDefault="00885319" w:rsidP="00B31D5C">
      <w:pPr>
        <w:rPr>
          <w:b/>
          <w:bCs/>
        </w:rPr>
      </w:pPr>
    </w:p>
    <w:p w14:paraId="51C762CB" w14:textId="77777777" w:rsidR="00B31D5C" w:rsidRPr="0066279F" w:rsidRDefault="0095134F" w:rsidP="00B31D5C">
      <w:pPr>
        <w:pStyle w:val="3"/>
      </w:pPr>
      <w:r w:rsidRPr="0066279F">
        <w:lastRenderedPageBreak/>
        <w:t xml:space="preserve">3.3 </w:t>
      </w:r>
    </w:p>
    <w:p w14:paraId="1C0A9D1D" w14:textId="77777777" w:rsidR="00E26A33" w:rsidRPr="00E26A33" w:rsidRDefault="00E26A33" w:rsidP="00B31D5C">
      <w:pPr>
        <w:rPr>
          <w:b/>
          <w:bCs/>
        </w:rPr>
      </w:pPr>
      <w:r w:rsidRPr="00E26A33">
        <w:rPr>
          <w:b/>
          <w:bCs/>
        </w:rPr>
        <w:t xml:space="preserve">hostname SRV1 </w:t>
      </w:r>
    </w:p>
    <w:p w14:paraId="780AE5D1" w14:textId="77777777" w:rsidR="00E26A33" w:rsidRPr="00E26A33" w:rsidRDefault="00E26A33" w:rsidP="00B31D5C">
      <w:pPr>
        <w:rPr>
          <w:b/>
          <w:bCs/>
        </w:rPr>
      </w:pPr>
      <w:r w:rsidRPr="00E26A33">
        <w:rPr>
          <w:b/>
          <w:bCs/>
        </w:rPr>
        <w:t xml:space="preserve">ifconfig em0 192.0.2.5/30 </w:t>
      </w:r>
    </w:p>
    <w:p w14:paraId="6925D492" w14:textId="5E3A2784" w:rsidR="00B31D5C" w:rsidRPr="00E26A33" w:rsidRDefault="00E26A33" w:rsidP="00B31D5C">
      <w:pPr>
        <w:rPr>
          <w:b/>
          <w:bCs/>
        </w:rPr>
      </w:pPr>
      <w:r w:rsidRPr="00E26A33">
        <w:rPr>
          <w:b/>
          <w:bCs/>
        </w:rPr>
        <w:t>route add default 192.0.2.6</w:t>
      </w:r>
    </w:p>
    <w:p w14:paraId="6B58C22C" w14:textId="77777777" w:rsidR="00B31D5C" w:rsidRPr="0066279F" w:rsidRDefault="0095134F" w:rsidP="00B31D5C">
      <w:pPr>
        <w:pStyle w:val="3"/>
        <w:rPr>
          <w:rStyle w:val="3Char"/>
          <w:b/>
        </w:rPr>
      </w:pPr>
      <w:r w:rsidRPr="0066279F">
        <w:rPr>
          <w:rStyle w:val="3Char"/>
          <w:b/>
        </w:rPr>
        <w:t>3.4</w:t>
      </w:r>
    </w:p>
    <w:p w14:paraId="471E09B8" w14:textId="5125B2DE" w:rsidR="00B31D5C" w:rsidRPr="00DF5E20" w:rsidRDefault="00E26A33" w:rsidP="00B31D5C">
      <w:r w:rsidRPr="00CF0FEE">
        <w:rPr>
          <w:b/>
          <w:bCs/>
        </w:rPr>
        <w:t>service ftpd onestar</w:t>
      </w:r>
      <w:r w:rsidR="00CF0FEE">
        <w:rPr>
          <w:b/>
          <w:bCs/>
        </w:rPr>
        <w:t>t</w:t>
      </w:r>
      <w:r w:rsidR="00DF5E20">
        <w:rPr>
          <w:b/>
          <w:bCs/>
        </w:rPr>
        <w:t xml:space="preserve"> </w:t>
      </w:r>
      <w:r w:rsidR="00DF5E20">
        <w:t>--&gt; PC2, SRV1</w:t>
      </w:r>
    </w:p>
    <w:p w14:paraId="6667BBDF" w14:textId="77777777" w:rsidR="0095134F" w:rsidRPr="0066279F" w:rsidRDefault="0095134F" w:rsidP="00B31D5C">
      <w:pPr>
        <w:pStyle w:val="3"/>
      </w:pPr>
      <w:r w:rsidRPr="0066279F">
        <w:rPr>
          <w:rStyle w:val="3Char"/>
          <w:b/>
        </w:rPr>
        <w:t>3.5</w:t>
      </w:r>
    </w:p>
    <w:p w14:paraId="349F46A9" w14:textId="07B14BFF" w:rsidR="00B31D5C" w:rsidRDefault="002A3FF8" w:rsidP="00B31D5C">
      <w:r w:rsidRPr="002A3FF8">
        <w:rPr>
          <w:b/>
          <w:bCs/>
        </w:rPr>
        <w:t>kldstat</w:t>
      </w:r>
      <w:r>
        <w:rPr>
          <w:b/>
          <w:bCs/>
        </w:rPr>
        <w:t xml:space="preserve"> </w:t>
      </w:r>
      <w:r>
        <w:t>--&gt; FW1</w:t>
      </w:r>
    </w:p>
    <w:p w14:paraId="5D8CB870" w14:textId="1C8EC83A" w:rsidR="006D04D4" w:rsidRPr="002A3FF8" w:rsidRDefault="006D04D4" w:rsidP="00B31D5C">
      <w:r w:rsidRPr="006D04D4">
        <w:rPr>
          <w:noProof/>
        </w:rPr>
        <w:drawing>
          <wp:inline distT="0" distB="0" distL="0" distR="0" wp14:anchorId="2CA413BE" wp14:editId="2D961C1E">
            <wp:extent cx="4191585" cy="1267002"/>
            <wp:effectExtent l="0" t="0" r="0" b="9525"/>
            <wp:docPr id="17925331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3152" name=""/>
                    <pic:cNvPicPr/>
                  </pic:nvPicPr>
                  <pic:blipFill>
                    <a:blip r:embed="rId21"/>
                    <a:stretch>
                      <a:fillRect/>
                    </a:stretch>
                  </pic:blipFill>
                  <pic:spPr>
                    <a:xfrm>
                      <a:off x="0" y="0"/>
                      <a:ext cx="4191585" cy="1267002"/>
                    </a:xfrm>
                    <a:prstGeom prst="rect">
                      <a:avLst/>
                    </a:prstGeom>
                  </pic:spPr>
                </pic:pic>
              </a:graphicData>
            </a:graphic>
          </wp:inline>
        </w:drawing>
      </w:r>
    </w:p>
    <w:p w14:paraId="5D668368" w14:textId="77777777" w:rsidR="00A56017" w:rsidRPr="0066279F" w:rsidRDefault="0095134F" w:rsidP="00B31D5C">
      <w:pPr>
        <w:pStyle w:val="3"/>
      </w:pPr>
      <w:r w:rsidRPr="0066279F">
        <w:rPr>
          <w:rStyle w:val="3Char"/>
          <w:b/>
        </w:rPr>
        <w:t>3.6</w:t>
      </w:r>
      <w:r w:rsidRPr="0066279F">
        <w:t xml:space="preserve"> </w:t>
      </w:r>
    </w:p>
    <w:p w14:paraId="40CC0798" w14:textId="7940123E" w:rsidR="00B31D5C" w:rsidRDefault="006D04D4" w:rsidP="00B31D5C">
      <w:r>
        <w:t>Το ipfw.</w:t>
      </w:r>
    </w:p>
    <w:p w14:paraId="298FF02C" w14:textId="15C587E0" w:rsidR="00FB46A8" w:rsidRPr="0066279F" w:rsidRDefault="00FB46A8" w:rsidP="00B31D5C">
      <w:r w:rsidRPr="00FB46A8">
        <w:rPr>
          <w:noProof/>
        </w:rPr>
        <w:drawing>
          <wp:inline distT="0" distB="0" distL="0" distR="0" wp14:anchorId="55FA5060" wp14:editId="14FC6214">
            <wp:extent cx="5868062" cy="2621068"/>
            <wp:effectExtent l="0" t="0" r="0" b="8255"/>
            <wp:docPr id="13633981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8199" name=""/>
                    <pic:cNvPicPr/>
                  </pic:nvPicPr>
                  <pic:blipFill>
                    <a:blip r:embed="rId22"/>
                    <a:stretch>
                      <a:fillRect/>
                    </a:stretch>
                  </pic:blipFill>
                  <pic:spPr>
                    <a:xfrm>
                      <a:off x="0" y="0"/>
                      <a:ext cx="5874439" cy="2623916"/>
                    </a:xfrm>
                    <a:prstGeom prst="rect">
                      <a:avLst/>
                    </a:prstGeom>
                  </pic:spPr>
                </pic:pic>
              </a:graphicData>
            </a:graphic>
          </wp:inline>
        </w:drawing>
      </w:r>
    </w:p>
    <w:p w14:paraId="7D88FE42" w14:textId="6CEEE738" w:rsidR="006D04D4" w:rsidRDefault="0095134F" w:rsidP="006D04D4">
      <w:pPr>
        <w:pStyle w:val="3"/>
        <w:rPr>
          <w:rStyle w:val="3Char"/>
          <w:b/>
        </w:rPr>
      </w:pPr>
      <w:r w:rsidRPr="0066279F">
        <w:rPr>
          <w:rStyle w:val="3Char"/>
          <w:b/>
        </w:rPr>
        <w:t>3.7</w:t>
      </w:r>
    </w:p>
    <w:p w14:paraId="5C5F87C0" w14:textId="6F698CD8" w:rsidR="006D04D4" w:rsidRPr="006D04D4" w:rsidRDefault="00FB46A8" w:rsidP="006D04D4">
      <w:r w:rsidRPr="00FB46A8">
        <w:rPr>
          <w:noProof/>
        </w:rPr>
        <w:drawing>
          <wp:inline distT="0" distB="0" distL="0" distR="0" wp14:anchorId="3F4D368D" wp14:editId="10329146">
            <wp:extent cx="3162741" cy="504895"/>
            <wp:effectExtent l="0" t="0" r="0" b="9525"/>
            <wp:docPr id="9883782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8201" name=""/>
                    <pic:cNvPicPr/>
                  </pic:nvPicPr>
                  <pic:blipFill>
                    <a:blip r:embed="rId23"/>
                    <a:stretch>
                      <a:fillRect/>
                    </a:stretch>
                  </pic:blipFill>
                  <pic:spPr>
                    <a:xfrm>
                      <a:off x="0" y="0"/>
                      <a:ext cx="3162741" cy="504895"/>
                    </a:xfrm>
                    <a:prstGeom prst="rect">
                      <a:avLst/>
                    </a:prstGeom>
                  </pic:spPr>
                </pic:pic>
              </a:graphicData>
            </a:graphic>
          </wp:inline>
        </w:drawing>
      </w:r>
    </w:p>
    <w:p w14:paraId="0F3DADDB" w14:textId="79BF8CB6" w:rsidR="006D04D4" w:rsidRPr="00BC3E7E" w:rsidRDefault="006D04D4" w:rsidP="006D04D4">
      <w:pPr>
        <w:pStyle w:val="3"/>
        <w:rPr>
          <w:lang w:val="el-GR"/>
        </w:rPr>
      </w:pPr>
      <w:r w:rsidRPr="00BC3E7E">
        <w:rPr>
          <w:lang w:val="el-GR"/>
        </w:rPr>
        <w:t>3.8</w:t>
      </w:r>
    </w:p>
    <w:p w14:paraId="72CE1448" w14:textId="30C1EB82" w:rsidR="00FB46A8" w:rsidRPr="00BC3E7E" w:rsidRDefault="00FB46A8" w:rsidP="00FB46A8">
      <w:pPr>
        <w:rPr>
          <w:lang w:val="el-GR"/>
        </w:rPr>
      </w:pPr>
      <w:r>
        <w:rPr>
          <w:lang w:val="el-GR"/>
        </w:rPr>
        <w:t xml:space="preserve">Βλέπω 11 κανόνες και ο τελευταίος είναι ο προκαθορισμένος κανόνας </w:t>
      </w:r>
      <w:r w:rsidRPr="00FB46A8">
        <w:rPr>
          <w:lang w:val="el-GR"/>
        </w:rPr>
        <w:t xml:space="preserve">: </w:t>
      </w:r>
      <w:r w:rsidRPr="00FB46A8">
        <w:rPr>
          <w:b/>
          <w:bCs/>
        </w:rPr>
        <w:t>deny</w:t>
      </w:r>
      <w:r w:rsidRPr="00FB46A8">
        <w:rPr>
          <w:b/>
          <w:bCs/>
          <w:lang w:val="el-GR"/>
        </w:rPr>
        <w:t xml:space="preserve"> </w:t>
      </w:r>
      <w:r w:rsidRPr="00FB46A8">
        <w:rPr>
          <w:b/>
          <w:bCs/>
        </w:rPr>
        <w:t>ip</w:t>
      </w:r>
      <w:r w:rsidRPr="00FB46A8">
        <w:rPr>
          <w:b/>
          <w:bCs/>
          <w:lang w:val="el-GR"/>
        </w:rPr>
        <w:t xml:space="preserve"> </w:t>
      </w:r>
      <w:r w:rsidRPr="00FB46A8">
        <w:rPr>
          <w:b/>
          <w:bCs/>
        </w:rPr>
        <w:t>form</w:t>
      </w:r>
      <w:r w:rsidRPr="00FB46A8">
        <w:rPr>
          <w:b/>
          <w:bCs/>
          <w:lang w:val="el-GR"/>
        </w:rPr>
        <w:t xml:space="preserve"> </w:t>
      </w:r>
      <w:r w:rsidRPr="00FB46A8">
        <w:rPr>
          <w:b/>
          <w:bCs/>
        </w:rPr>
        <w:t>any</w:t>
      </w:r>
      <w:r w:rsidRPr="00FB46A8">
        <w:rPr>
          <w:b/>
          <w:bCs/>
          <w:lang w:val="el-GR"/>
        </w:rPr>
        <w:t xml:space="preserve"> </w:t>
      </w:r>
      <w:r w:rsidRPr="00FB46A8">
        <w:rPr>
          <w:b/>
          <w:bCs/>
        </w:rPr>
        <w:t>to</w:t>
      </w:r>
      <w:r w:rsidRPr="00FB46A8">
        <w:rPr>
          <w:b/>
          <w:bCs/>
          <w:lang w:val="el-GR"/>
        </w:rPr>
        <w:t xml:space="preserve"> </w:t>
      </w:r>
      <w:r w:rsidRPr="00FB46A8">
        <w:rPr>
          <w:b/>
          <w:bCs/>
        </w:rPr>
        <w:t>any</w:t>
      </w:r>
    </w:p>
    <w:p w14:paraId="6FCFBA46" w14:textId="583B6F6B" w:rsidR="006D04D4" w:rsidRPr="006D04D4" w:rsidRDefault="00FB46A8" w:rsidP="006D04D4">
      <w:r w:rsidRPr="00FB46A8">
        <w:rPr>
          <w:noProof/>
        </w:rPr>
        <w:lastRenderedPageBreak/>
        <w:drawing>
          <wp:inline distT="0" distB="0" distL="0" distR="0" wp14:anchorId="7B2E4032" wp14:editId="3861C6AF">
            <wp:extent cx="5534797" cy="2000529"/>
            <wp:effectExtent l="0" t="0" r="8890" b="0"/>
            <wp:docPr id="5345648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4889" name=""/>
                    <pic:cNvPicPr/>
                  </pic:nvPicPr>
                  <pic:blipFill>
                    <a:blip r:embed="rId24"/>
                    <a:stretch>
                      <a:fillRect/>
                    </a:stretch>
                  </pic:blipFill>
                  <pic:spPr>
                    <a:xfrm>
                      <a:off x="0" y="0"/>
                      <a:ext cx="5534797" cy="2000529"/>
                    </a:xfrm>
                    <a:prstGeom prst="rect">
                      <a:avLst/>
                    </a:prstGeom>
                  </pic:spPr>
                </pic:pic>
              </a:graphicData>
            </a:graphic>
          </wp:inline>
        </w:drawing>
      </w:r>
    </w:p>
    <w:p w14:paraId="66055662" w14:textId="1C9BF233" w:rsidR="006D04D4" w:rsidRPr="00BC3E7E" w:rsidRDefault="006D04D4" w:rsidP="006D04D4">
      <w:pPr>
        <w:pStyle w:val="3"/>
        <w:rPr>
          <w:lang w:val="el-GR"/>
        </w:rPr>
      </w:pPr>
      <w:r w:rsidRPr="00FB46A8">
        <w:rPr>
          <w:lang w:val="el-GR"/>
        </w:rPr>
        <w:t>3.9</w:t>
      </w:r>
    </w:p>
    <w:p w14:paraId="56F221B6" w14:textId="6995904A" w:rsidR="006D04D4" w:rsidRPr="00FB46A8" w:rsidRDefault="00FB46A8" w:rsidP="006D04D4">
      <w:pPr>
        <w:rPr>
          <w:lang w:val="el-GR"/>
        </w:rPr>
      </w:pPr>
      <w:r w:rsidRPr="00FB46A8">
        <w:rPr>
          <w:b/>
          <w:bCs/>
        </w:rPr>
        <w:t>ipfw</w:t>
      </w:r>
      <w:r w:rsidRPr="00FB46A8">
        <w:rPr>
          <w:b/>
          <w:bCs/>
          <w:lang w:val="el-GR"/>
        </w:rPr>
        <w:t xml:space="preserve"> </w:t>
      </w:r>
      <w:r w:rsidRPr="00FB46A8">
        <w:rPr>
          <w:b/>
          <w:bCs/>
        </w:rPr>
        <w:t>nat</w:t>
      </w:r>
      <w:r w:rsidRPr="00FB46A8">
        <w:rPr>
          <w:b/>
          <w:bCs/>
          <w:lang w:val="el-GR"/>
        </w:rPr>
        <w:t xml:space="preserve"> </w:t>
      </w:r>
      <w:r w:rsidRPr="00FB46A8">
        <w:rPr>
          <w:b/>
          <w:bCs/>
        </w:rPr>
        <w:t>show</w:t>
      </w:r>
      <w:r w:rsidRPr="00FB46A8">
        <w:rPr>
          <w:b/>
          <w:bCs/>
          <w:lang w:val="el-GR"/>
        </w:rPr>
        <w:t xml:space="preserve"> </w:t>
      </w:r>
      <w:r w:rsidRPr="00FB46A8">
        <w:rPr>
          <w:b/>
          <w:bCs/>
        </w:rPr>
        <w:t>config</w:t>
      </w:r>
      <w:r w:rsidRPr="00FB46A8">
        <w:rPr>
          <w:lang w:val="el-GR"/>
        </w:rPr>
        <w:t xml:space="preserve"> --&gt; βλέπουμε πως δεν υπάρχει κανένας πίνακας.</w:t>
      </w:r>
    </w:p>
    <w:p w14:paraId="1D7F07D2" w14:textId="040BB906" w:rsidR="006D04D4" w:rsidRPr="00FB46A8" w:rsidRDefault="006D04D4" w:rsidP="006D04D4">
      <w:pPr>
        <w:pStyle w:val="3"/>
        <w:rPr>
          <w:lang w:val="el-GR"/>
        </w:rPr>
      </w:pPr>
      <w:r w:rsidRPr="00FB46A8">
        <w:rPr>
          <w:lang w:val="el-GR"/>
        </w:rPr>
        <w:t>3.10</w:t>
      </w:r>
    </w:p>
    <w:p w14:paraId="0D83E430" w14:textId="462B38DA" w:rsidR="006D04D4" w:rsidRPr="00FB46A8" w:rsidRDefault="00FB46A8" w:rsidP="006D04D4">
      <w:pPr>
        <w:rPr>
          <w:lang w:val="el-GR"/>
        </w:rPr>
      </w:pPr>
      <w:r w:rsidRPr="00FB46A8">
        <w:rPr>
          <w:lang w:val="el-GR"/>
        </w:rPr>
        <w:t>Όχι, σε καμία από τις 2.</w:t>
      </w:r>
    </w:p>
    <w:p w14:paraId="4E0366CF" w14:textId="6E830FA2" w:rsidR="006D04D4" w:rsidRPr="00BC3E7E" w:rsidRDefault="006D04D4" w:rsidP="006D04D4">
      <w:pPr>
        <w:pStyle w:val="3"/>
      </w:pPr>
      <w:r w:rsidRPr="00BC3E7E">
        <w:t>3.11</w:t>
      </w:r>
    </w:p>
    <w:p w14:paraId="12D4D4CF" w14:textId="09CC08DE" w:rsidR="006D04D4" w:rsidRPr="00BC3E7E" w:rsidRDefault="00A64A03" w:rsidP="006D04D4">
      <w:r>
        <w:t>Όχι.</w:t>
      </w:r>
    </w:p>
    <w:p w14:paraId="346327C5" w14:textId="6C8F8E65" w:rsidR="006D04D4" w:rsidRDefault="006D04D4" w:rsidP="006D04D4">
      <w:pPr>
        <w:pStyle w:val="3"/>
      </w:pPr>
      <w:r>
        <w:t>3.12</w:t>
      </w:r>
    </w:p>
    <w:p w14:paraId="7B8E6CE9" w14:textId="46EF4D68" w:rsidR="006D04D4" w:rsidRPr="004327A3" w:rsidRDefault="004327A3" w:rsidP="006D04D4">
      <w:pPr>
        <w:rPr>
          <w:b/>
          <w:bCs/>
        </w:rPr>
      </w:pPr>
      <w:r w:rsidRPr="004327A3">
        <w:rPr>
          <w:b/>
          <w:bCs/>
        </w:rPr>
        <w:t>ipfw nat 123 config unreg_only if em1 reset</w:t>
      </w:r>
    </w:p>
    <w:p w14:paraId="48C14063" w14:textId="51E373C9" w:rsidR="006D04D4" w:rsidRDefault="006D04D4" w:rsidP="006D04D4">
      <w:pPr>
        <w:pStyle w:val="3"/>
      </w:pPr>
      <w:r>
        <w:t>3.13</w:t>
      </w:r>
    </w:p>
    <w:p w14:paraId="55A67B94" w14:textId="31763D85" w:rsidR="006D04D4" w:rsidRPr="00D71823" w:rsidRDefault="00D71823" w:rsidP="006D04D4">
      <w:pPr>
        <w:rPr>
          <w:b/>
          <w:bCs/>
        </w:rPr>
      </w:pPr>
      <w:r w:rsidRPr="00D71823">
        <w:rPr>
          <w:b/>
          <w:bCs/>
        </w:rPr>
        <w:t>ipfw add nat 123 ip4 from any to any</w:t>
      </w:r>
    </w:p>
    <w:p w14:paraId="5F134CB9" w14:textId="57ADF7C6" w:rsidR="006D04D4" w:rsidRDefault="006D04D4" w:rsidP="006D04D4">
      <w:pPr>
        <w:pStyle w:val="3"/>
      </w:pPr>
      <w:r>
        <w:t>3.14</w:t>
      </w:r>
    </w:p>
    <w:p w14:paraId="59E93050" w14:textId="1D535922" w:rsidR="006D04D4" w:rsidRPr="00BC3E7E" w:rsidRDefault="00021A38" w:rsidP="006D04D4">
      <w:r>
        <w:rPr>
          <w:lang w:val="el-GR"/>
        </w:rPr>
        <w:t>Ναι</w:t>
      </w:r>
      <w:r w:rsidRPr="00BC3E7E">
        <w:t>.</w:t>
      </w:r>
    </w:p>
    <w:p w14:paraId="414290BA" w14:textId="3E369C78" w:rsidR="00201C77" w:rsidRPr="00201C77" w:rsidRDefault="006D04D4" w:rsidP="00201C77">
      <w:pPr>
        <w:pStyle w:val="3"/>
      </w:pPr>
      <w:r>
        <w:t>3.15</w:t>
      </w:r>
    </w:p>
    <w:p w14:paraId="09D4F28E" w14:textId="07CCC83F" w:rsidR="00201C77" w:rsidRPr="00201C77" w:rsidRDefault="00201C77" w:rsidP="00201C77">
      <w:pPr>
        <w:rPr>
          <w:b/>
          <w:bCs/>
        </w:rPr>
      </w:pPr>
      <w:r w:rsidRPr="00201C77">
        <w:rPr>
          <w:b/>
          <w:bCs/>
        </w:rPr>
        <w:t xml:space="preserve">tcpdump -i em0 </w:t>
      </w:r>
    </w:p>
    <w:p w14:paraId="2FDBE84F" w14:textId="390E8024" w:rsidR="006D04D4" w:rsidRDefault="006D04D4" w:rsidP="006D04D4">
      <w:pPr>
        <w:pStyle w:val="3"/>
      </w:pPr>
      <w:r>
        <w:t>3.16</w:t>
      </w:r>
    </w:p>
    <w:p w14:paraId="4969E7E9" w14:textId="77777777" w:rsidR="00201C77" w:rsidRPr="00201C77" w:rsidRDefault="00201C77" w:rsidP="00201C77">
      <w:pPr>
        <w:rPr>
          <w:b/>
          <w:bCs/>
        </w:rPr>
      </w:pPr>
      <w:r w:rsidRPr="00201C77">
        <w:rPr>
          <w:b/>
          <w:bCs/>
        </w:rPr>
        <w:t xml:space="preserve">ipfw show </w:t>
      </w:r>
    </w:p>
    <w:p w14:paraId="1307EA89" w14:textId="3D79EE48" w:rsidR="006D04D4" w:rsidRPr="00BC3E7E" w:rsidRDefault="00201C77" w:rsidP="006D04D4">
      <w:pPr>
        <w:rPr>
          <w:b/>
          <w:bCs/>
          <w:lang w:val="el-GR"/>
        </w:rPr>
      </w:pPr>
      <w:r w:rsidRPr="00201C77">
        <w:rPr>
          <w:b/>
          <w:bCs/>
        </w:rPr>
        <w:t>ipfw</w:t>
      </w:r>
      <w:r w:rsidRPr="00BC3E7E">
        <w:rPr>
          <w:b/>
          <w:bCs/>
          <w:lang w:val="el-GR"/>
        </w:rPr>
        <w:t xml:space="preserve"> </w:t>
      </w:r>
      <w:r w:rsidRPr="00201C77">
        <w:rPr>
          <w:b/>
          <w:bCs/>
        </w:rPr>
        <w:t>zero</w:t>
      </w:r>
    </w:p>
    <w:p w14:paraId="236BF723" w14:textId="0C159601" w:rsidR="006D04D4" w:rsidRPr="00091D9D" w:rsidRDefault="006D04D4" w:rsidP="006D04D4">
      <w:pPr>
        <w:pStyle w:val="3"/>
        <w:rPr>
          <w:lang w:val="el-GR"/>
        </w:rPr>
      </w:pPr>
      <w:r w:rsidRPr="00BC3E7E">
        <w:rPr>
          <w:lang w:val="el-GR"/>
        </w:rPr>
        <w:t>3.17</w:t>
      </w:r>
    </w:p>
    <w:p w14:paraId="6C5AE06C" w14:textId="553B69A2" w:rsidR="00184C63" w:rsidRPr="00091D9D" w:rsidRDefault="00184C63" w:rsidP="00184C63">
      <w:pPr>
        <w:rPr>
          <w:b/>
          <w:bCs/>
          <w:lang w:val="el-GR"/>
        </w:rPr>
      </w:pPr>
      <w:r w:rsidRPr="00184C63">
        <w:rPr>
          <w:b/>
          <w:bCs/>
        </w:rPr>
        <w:t>ping</w:t>
      </w:r>
      <w:r w:rsidRPr="00091D9D">
        <w:rPr>
          <w:b/>
          <w:bCs/>
          <w:lang w:val="el-GR"/>
        </w:rPr>
        <w:t xml:space="preserve"> -</w:t>
      </w:r>
      <w:r w:rsidRPr="00184C63">
        <w:rPr>
          <w:b/>
          <w:bCs/>
        </w:rPr>
        <w:t>c</w:t>
      </w:r>
      <w:r w:rsidRPr="00091D9D">
        <w:rPr>
          <w:b/>
          <w:bCs/>
          <w:lang w:val="el-GR"/>
        </w:rPr>
        <w:t xml:space="preserve"> 3 192.0.2.2</w:t>
      </w:r>
    </w:p>
    <w:p w14:paraId="639A8457" w14:textId="2C12B15D" w:rsidR="006D04D4" w:rsidRPr="00BC3E7E" w:rsidRDefault="00BC3E7E" w:rsidP="006D04D4">
      <w:pPr>
        <w:rPr>
          <w:lang w:val="el-GR"/>
        </w:rPr>
      </w:pPr>
      <w:r w:rsidRPr="00BC3E7E">
        <w:rPr>
          <w:lang w:val="el-GR"/>
        </w:rPr>
        <w:t xml:space="preserve">Πηγή των </w:t>
      </w:r>
      <w:r>
        <w:t>ICMP</w:t>
      </w:r>
      <w:r w:rsidRPr="00BC3E7E">
        <w:rPr>
          <w:lang w:val="el-GR"/>
        </w:rPr>
        <w:t xml:space="preserve"> </w:t>
      </w:r>
      <w:r>
        <w:t>Echo</w:t>
      </w:r>
      <w:r w:rsidRPr="00BC3E7E">
        <w:rPr>
          <w:lang w:val="el-GR"/>
        </w:rPr>
        <w:t xml:space="preserve">  </w:t>
      </w:r>
      <w:r>
        <w:t>requests</w:t>
      </w:r>
      <w:r w:rsidRPr="00BC3E7E">
        <w:rPr>
          <w:lang w:val="el-GR"/>
        </w:rPr>
        <w:t xml:space="preserve"> εμφανίζεται να είναι η 192.0.2.1, δηλαδή η </w:t>
      </w:r>
      <w:r>
        <w:t>em</w:t>
      </w:r>
      <w:r w:rsidRPr="00BC3E7E">
        <w:rPr>
          <w:lang w:val="el-GR"/>
        </w:rPr>
        <w:t>1</w:t>
      </w:r>
      <w:r w:rsidRPr="00BC3E7E">
        <w:rPr>
          <w:vertAlign w:val="subscript"/>
        </w:rPr>
        <w:t>FW</w:t>
      </w:r>
      <w:r w:rsidRPr="00BC3E7E">
        <w:rPr>
          <w:vertAlign w:val="subscript"/>
          <w:lang w:val="el-GR"/>
        </w:rPr>
        <w:t>1</w:t>
      </w:r>
      <w:r w:rsidRPr="00BC3E7E">
        <w:rPr>
          <w:lang w:val="el-GR"/>
        </w:rPr>
        <w:t>.</w:t>
      </w:r>
    </w:p>
    <w:p w14:paraId="301769C0" w14:textId="40D5CA7E" w:rsidR="006D04D4" w:rsidRPr="00184C63" w:rsidRDefault="006D04D4" w:rsidP="006D04D4">
      <w:pPr>
        <w:pStyle w:val="3"/>
        <w:rPr>
          <w:lang w:val="el-GR"/>
        </w:rPr>
      </w:pPr>
      <w:r w:rsidRPr="00184C63">
        <w:rPr>
          <w:lang w:val="el-GR"/>
        </w:rPr>
        <w:lastRenderedPageBreak/>
        <w:t>3.18</w:t>
      </w:r>
    </w:p>
    <w:p w14:paraId="360F401B" w14:textId="4DDE92C2" w:rsidR="006D04D4" w:rsidRPr="00184C63" w:rsidRDefault="00184C63" w:rsidP="006D04D4">
      <w:pPr>
        <w:rPr>
          <w:lang w:val="el-GR"/>
        </w:rPr>
      </w:pPr>
      <w:r w:rsidRPr="00184C63">
        <w:rPr>
          <w:lang w:val="el-GR"/>
        </w:rPr>
        <w:t>Είναι επίσης 192.0.2.1</w:t>
      </w:r>
    </w:p>
    <w:p w14:paraId="21A6E7F9" w14:textId="6BB8ADBB" w:rsidR="006D04D4" w:rsidRPr="00184C63" w:rsidRDefault="006D04D4" w:rsidP="006D04D4">
      <w:pPr>
        <w:pStyle w:val="3"/>
        <w:rPr>
          <w:lang w:val="el-GR"/>
        </w:rPr>
      </w:pPr>
      <w:r w:rsidRPr="00184C63">
        <w:rPr>
          <w:lang w:val="el-GR"/>
        </w:rPr>
        <w:t>3.19</w:t>
      </w:r>
    </w:p>
    <w:p w14:paraId="0E0659EE" w14:textId="3A1F7163" w:rsidR="006D04D4" w:rsidRPr="004E6840" w:rsidRDefault="00184C63" w:rsidP="006D04D4">
      <w:pPr>
        <w:rPr>
          <w:lang w:val="el-GR"/>
        </w:rPr>
      </w:pPr>
      <w:r w:rsidRPr="00184C63">
        <w:rPr>
          <w:lang w:val="el-GR"/>
        </w:rPr>
        <w:t xml:space="preserve">Αυτός που πρσθέσαμε στο ερώτημα 3.13 που στέλνει όλα το </w:t>
      </w:r>
      <w:r>
        <w:t>IPv</w:t>
      </w:r>
      <w:r w:rsidRPr="00184C63">
        <w:rPr>
          <w:lang w:val="el-GR"/>
        </w:rPr>
        <w:t xml:space="preserve">4 πακέτα για μετάφραση στον πίνακα </w:t>
      </w:r>
      <w:r>
        <w:t>NAT</w:t>
      </w:r>
      <w:r w:rsidRPr="00184C63">
        <w:rPr>
          <w:lang w:val="el-GR"/>
        </w:rPr>
        <w:t xml:space="preserve"> 123</w:t>
      </w:r>
      <w:r w:rsidR="004E6840" w:rsidRPr="004E6840">
        <w:rPr>
          <w:lang w:val="el-GR"/>
        </w:rPr>
        <w:t>.</w:t>
      </w:r>
    </w:p>
    <w:p w14:paraId="44594642" w14:textId="1ABAA37F" w:rsidR="006D04D4" w:rsidRPr="00184C63" w:rsidRDefault="006D04D4" w:rsidP="006D04D4">
      <w:pPr>
        <w:pStyle w:val="3"/>
        <w:rPr>
          <w:lang w:val="el-GR"/>
        </w:rPr>
      </w:pPr>
      <w:r w:rsidRPr="00184C63">
        <w:rPr>
          <w:lang w:val="el-GR"/>
        </w:rPr>
        <w:t>3.20</w:t>
      </w:r>
    </w:p>
    <w:p w14:paraId="40ED6652" w14:textId="362F07AC" w:rsidR="006D04D4" w:rsidRPr="00091D9D" w:rsidRDefault="004E6840" w:rsidP="006D04D4">
      <w:pPr>
        <w:rPr>
          <w:lang w:val="el-GR"/>
        </w:rPr>
      </w:pPr>
      <w:r>
        <w:t>B</w:t>
      </w:r>
      <w:r w:rsidRPr="004E6840">
        <w:rPr>
          <w:lang w:val="el-GR"/>
        </w:rPr>
        <w:t xml:space="preserve">λέπουμε πως εφαρμόστηκε 12 φορές. Συνολικά πέρασαν από το τείχος 6 πακέτα (3 </w:t>
      </w:r>
      <w:r>
        <w:t>requests</w:t>
      </w:r>
      <w:r w:rsidRPr="004E6840">
        <w:rPr>
          <w:lang w:val="el-GR"/>
        </w:rPr>
        <w:t xml:space="preserve"> και 3 </w:t>
      </w:r>
      <w:r>
        <w:t>reply</w:t>
      </w:r>
      <w:r w:rsidRPr="004E6840">
        <w:rPr>
          <w:lang w:val="el-GR"/>
        </w:rPr>
        <w:t>), ωστόσο, το κάθε πακέτο μπήκε για μετάφραση κατά την είσοδο και κατά την έξοδό του από αυτό, οπότε και προκύπτει το 12.</w:t>
      </w:r>
    </w:p>
    <w:p w14:paraId="128CAF50" w14:textId="0A4DEFC9" w:rsidR="00D72C60" w:rsidRPr="00D72C60" w:rsidRDefault="00D72C60" w:rsidP="006D04D4">
      <w:r w:rsidRPr="00D72C60">
        <w:rPr>
          <w:noProof/>
        </w:rPr>
        <w:drawing>
          <wp:inline distT="0" distB="0" distL="0" distR="0" wp14:anchorId="6AF4B6BA" wp14:editId="75BA4B66">
            <wp:extent cx="4110824" cy="1387984"/>
            <wp:effectExtent l="0" t="0" r="4445" b="3175"/>
            <wp:docPr id="21463918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1814" name=""/>
                    <pic:cNvPicPr/>
                  </pic:nvPicPr>
                  <pic:blipFill>
                    <a:blip r:embed="rId25"/>
                    <a:stretch>
                      <a:fillRect/>
                    </a:stretch>
                  </pic:blipFill>
                  <pic:spPr>
                    <a:xfrm>
                      <a:off x="0" y="0"/>
                      <a:ext cx="4122652" cy="1391977"/>
                    </a:xfrm>
                    <a:prstGeom prst="rect">
                      <a:avLst/>
                    </a:prstGeom>
                  </pic:spPr>
                </pic:pic>
              </a:graphicData>
            </a:graphic>
          </wp:inline>
        </w:drawing>
      </w:r>
    </w:p>
    <w:p w14:paraId="105F566D" w14:textId="596D4FE1" w:rsidR="006D04D4" w:rsidRPr="00184C63" w:rsidRDefault="006D04D4" w:rsidP="006D04D4">
      <w:pPr>
        <w:pStyle w:val="3"/>
        <w:rPr>
          <w:lang w:val="el-GR"/>
        </w:rPr>
      </w:pPr>
      <w:r w:rsidRPr="00184C63">
        <w:rPr>
          <w:lang w:val="el-GR"/>
        </w:rPr>
        <w:t>3.21</w:t>
      </w:r>
    </w:p>
    <w:p w14:paraId="044060CA" w14:textId="0F365A64" w:rsidR="006D04D4" w:rsidRPr="00184C63" w:rsidRDefault="00D72C60" w:rsidP="006D04D4">
      <w:pPr>
        <w:rPr>
          <w:lang w:val="el-GR"/>
        </w:rPr>
      </w:pPr>
      <w:r w:rsidRPr="00091D9D">
        <w:rPr>
          <w:lang w:val="el-GR"/>
        </w:rPr>
        <w:t>Ναι.</w:t>
      </w:r>
    </w:p>
    <w:p w14:paraId="414F0134" w14:textId="3828FBD4" w:rsidR="006D04D4" w:rsidRPr="00184C63" w:rsidRDefault="006D04D4" w:rsidP="006D04D4">
      <w:pPr>
        <w:pStyle w:val="3"/>
        <w:rPr>
          <w:lang w:val="el-GR"/>
        </w:rPr>
      </w:pPr>
      <w:r w:rsidRPr="00184C63">
        <w:rPr>
          <w:lang w:val="el-GR"/>
        </w:rPr>
        <w:t>3.22</w:t>
      </w:r>
    </w:p>
    <w:p w14:paraId="579246C4" w14:textId="64442811" w:rsidR="006D04D4" w:rsidRPr="00F50C5B" w:rsidRDefault="00F50C5B" w:rsidP="006D04D4">
      <w:pPr>
        <w:rPr>
          <w:lang w:val="el-GR"/>
        </w:rPr>
      </w:pPr>
      <w:r w:rsidRPr="00F50C5B">
        <w:rPr>
          <w:lang w:val="el-GR"/>
        </w:rPr>
        <w:t>Είναι ο ίδιος κανόνας με παραπάνω, ο οποίος χρησιμοποιήθηκε 2 φορές αυτή τη φορά.</w:t>
      </w:r>
    </w:p>
    <w:p w14:paraId="38B7B7B4" w14:textId="731C6258" w:rsidR="006D04D4" w:rsidRPr="00184C63" w:rsidRDefault="006D04D4" w:rsidP="006D04D4">
      <w:pPr>
        <w:pStyle w:val="3"/>
        <w:rPr>
          <w:lang w:val="el-GR"/>
        </w:rPr>
      </w:pPr>
      <w:r w:rsidRPr="00184C63">
        <w:rPr>
          <w:lang w:val="el-GR"/>
        </w:rPr>
        <w:t>3.23</w:t>
      </w:r>
    </w:p>
    <w:p w14:paraId="3905CFC9" w14:textId="7FF64FF5" w:rsidR="006D04D4" w:rsidRPr="0059239F" w:rsidRDefault="0059239F" w:rsidP="006D04D4">
      <w:pPr>
        <w:rPr>
          <w:lang w:val="el-GR"/>
        </w:rPr>
      </w:pPr>
      <w:r w:rsidRPr="0059239F">
        <w:rPr>
          <w:lang w:val="el-GR"/>
        </w:rPr>
        <w:t>Ωθείται μεν για μετάφραση, αλλά δεν γίνεται μετάφραση γιατί η διεύθυνση 192.0.2.5 δεν είναι ιδιωτική.</w:t>
      </w:r>
    </w:p>
    <w:p w14:paraId="491D99F5" w14:textId="3BF88766" w:rsidR="006D04D4" w:rsidRPr="00184C63" w:rsidRDefault="006D04D4" w:rsidP="006D04D4">
      <w:pPr>
        <w:pStyle w:val="3"/>
        <w:rPr>
          <w:lang w:val="el-GR"/>
        </w:rPr>
      </w:pPr>
      <w:r w:rsidRPr="00184C63">
        <w:rPr>
          <w:lang w:val="el-GR"/>
        </w:rPr>
        <w:t>3.24</w:t>
      </w:r>
    </w:p>
    <w:p w14:paraId="5CBCD46B" w14:textId="7DEA3891" w:rsidR="006D04D4" w:rsidRPr="00184C63" w:rsidRDefault="009D2E97" w:rsidP="006D04D4">
      <w:pPr>
        <w:rPr>
          <w:lang w:val="el-GR"/>
        </w:rPr>
      </w:pPr>
      <w:r w:rsidRPr="00091D9D">
        <w:rPr>
          <w:lang w:val="el-GR"/>
        </w:rPr>
        <w:t xml:space="preserve">Ναι με </w:t>
      </w:r>
      <w:r w:rsidRPr="009D2E97">
        <w:rPr>
          <w:b/>
          <w:bCs/>
        </w:rPr>
        <w:t>ssh</w:t>
      </w:r>
      <w:r w:rsidRPr="00091D9D">
        <w:rPr>
          <w:b/>
          <w:bCs/>
          <w:lang w:val="el-GR"/>
        </w:rPr>
        <w:t xml:space="preserve"> </w:t>
      </w:r>
      <w:r w:rsidRPr="009D2E97">
        <w:rPr>
          <w:b/>
          <w:bCs/>
        </w:rPr>
        <w:t>lab</w:t>
      </w:r>
      <w:r w:rsidRPr="00091D9D">
        <w:rPr>
          <w:b/>
          <w:bCs/>
          <w:lang w:val="el-GR"/>
        </w:rPr>
        <w:t>@192.0.2.5</w:t>
      </w:r>
      <w:r w:rsidRPr="00091D9D">
        <w:rPr>
          <w:lang w:val="el-GR"/>
        </w:rPr>
        <w:t xml:space="preserve"> .</w:t>
      </w:r>
    </w:p>
    <w:p w14:paraId="6DD5C9A0" w14:textId="25834BC0" w:rsidR="006D04D4" w:rsidRPr="00184C63" w:rsidRDefault="006D04D4" w:rsidP="006D04D4">
      <w:pPr>
        <w:pStyle w:val="3"/>
        <w:rPr>
          <w:lang w:val="el-GR"/>
        </w:rPr>
      </w:pPr>
      <w:r w:rsidRPr="00184C63">
        <w:rPr>
          <w:lang w:val="el-GR"/>
        </w:rPr>
        <w:t>3.25</w:t>
      </w:r>
    </w:p>
    <w:p w14:paraId="244BD688" w14:textId="3691184D" w:rsidR="006D04D4" w:rsidRPr="00886AA4" w:rsidRDefault="009D2E97" w:rsidP="006D04D4">
      <w:pPr>
        <w:rPr>
          <w:lang w:val="el-GR"/>
        </w:rPr>
      </w:pPr>
      <w:r w:rsidRPr="009D2E97">
        <w:rPr>
          <w:lang w:val="el-GR"/>
        </w:rPr>
        <w:t xml:space="preserve">Δεν μπορούμε. Είναι θέμα δρομολόγησης αφού ούτε </w:t>
      </w:r>
      <w:r>
        <w:t>ping</w:t>
      </w:r>
      <w:r w:rsidRPr="009D2E97">
        <w:rPr>
          <w:lang w:val="el-GR"/>
        </w:rPr>
        <w:t xml:space="preserve"> στο </w:t>
      </w:r>
      <w:r>
        <w:t>PC</w:t>
      </w:r>
      <w:r w:rsidRPr="009D2E97">
        <w:rPr>
          <w:lang w:val="el-GR"/>
        </w:rPr>
        <w:t xml:space="preserve">2 μπορούμε να κάνουμε αλλά ούτε και </w:t>
      </w:r>
      <w:r>
        <w:t>traceroute</w:t>
      </w:r>
      <w:r w:rsidRPr="009D2E97">
        <w:rPr>
          <w:lang w:val="el-GR"/>
        </w:rPr>
        <w:t>.</w:t>
      </w:r>
      <w:r w:rsidR="00886AA4" w:rsidRPr="00886AA4">
        <w:rPr>
          <w:lang w:val="el-GR"/>
        </w:rPr>
        <w:t xml:space="preserve"> </w:t>
      </w:r>
      <w:r w:rsidR="00886AA4">
        <w:rPr>
          <w:lang w:val="el-GR"/>
        </w:rPr>
        <w:t xml:space="preserve">Επίσης, δεν αυξάνεται το πλήθος των εφαρμογών κάποιου κανόνα στο </w:t>
      </w:r>
      <w:r w:rsidR="00886AA4">
        <w:t>firewall</w:t>
      </w:r>
      <w:r w:rsidR="00886AA4" w:rsidRPr="00886AA4">
        <w:rPr>
          <w:lang w:val="el-GR"/>
        </w:rPr>
        <w:t xml:space="preserve"> </w:t>
      </w:r>
      <w:r w:rsidR="00886AA4">
        <w:rPr>
          <w:lang w:val="el-GR"/>
        </w:rPr>
        <w:t>που δείχνει ότι παρεμποδίζει τη διέλευση πακέτων.</w:t>
      </w:r>
    </w:p>
    <w:p w14:paraId="7B295CDD" w14:textId="393F59F6" w:rsidR="006D04D4" w:rsidRPr="00277A60" w:rsidRDefault="006D04D4" w:rsidP="006D04D4">
      <w:pPr>
        <w:pStyle w:val="3"/>
      </w:pPr>
      <w:r w:rsidRPr="00277A60">
        <w:t>3.26</w:t>
      </w:r>
    </w:p>
    <w:p w14:paraId="077FE516" w14:textId="75A506B2" w:rsidR="006D04D4" w:rsidRPr="00277A60" w:rsidRDefault="00277A60" w:rsidP="006D04D4">
      <w:pPr>
        <w:rPr>
          <w:b/>
          <w:bCs/>
        </w:rPr>
      </w:pPr>
      <w:r w:rsidRPr="00277A60">
        <w:rPr>
          <w:b/>
          <w:bCs/>
        </w:rPr>
        <w:t>ipfw nat 123 config if em1 unreg_only reset redirect_addr 192.168.1.3 192.0.2.1</w:t>
      </w:r>
    </w:p>
    <w:p w14:paraId="5EFC8D63" w14:textId="4FD5A5E4" w:rsidR="00982110" w:rsidRPr="00091D9D" w:rsidRDefault="00982110" w:rsidP="00982110">
      <w:pPr>
        <w:pStyle w:val="3"/>
        <w:rPr>
          <w:lang w:val="el-GR"/>
        </w:rPr>
      </w:pPr>
      <w:r w:rsidRPr="00886AA4">
        <w:rPr>
          <w:lang w:val="el-GR"/>
        </w:rPr>
        <w:t>3.27</w:t>
      </w:r>
    </w:p>
    <w:p w14:paraId="41FD8527" w14:textId="4FE149AC" w:rsidR="00095413" w:rsidRPr="00091D9D" w:rsidRDefault="00095413" w:rsidP="00095413">
      <w:pPr>
        <w:rPr>
          <w:b/>
          <w:bCs/>
          <w:lang w:val="el-GR"/>
        </w:rPr>
      </w:pPr>
      <w:r w:rsidRPr="00095413">
        <w:rPr>
          <w:b/>
          <w:bCs/>
        </w:rPr>
        <w:t>ssh</w:t>
      </w:r>
      <w:r w:rsidRPr="00095413">
        <w:rPr>
          <w:b/>
          <w:bCs/>
          <w:lang w:val="el-GR"/>
        </w:rPr>
        <w:t xml:space="preserve"> </w:t>
      </w:r>
      <w:r w:rsidRPr="00095413">
        <w:rPr>
          <w:b/>
          <w:bCs/>
        </w:rPr>
        <w:t>lab</w:t>
      </w:r>
      <w:r w:rsidRPr="00095413">
        <w:rPr>
          <w:b/>
          <w:bCs/>
          <w:lang w:val="el-GR"/>
        </w:rPr>
        <w:t>@192.0</w:t>
      </w:r>
      <w:r w:rsidRPr="00091D9D">
        <w:rPr>
          <w:b/>
          <w:bCs/>
          <w:lang w:val="el-GR"/>
        </w:rPr>
        <w:t>.2.1</w:t>
      </w:r>
    </w:p>
    <w:p w14:paraId="59932A1E" w14:textId="67BCB37C" w:rsidR="00982110" w:rsidRPr="00091D9D" w:rsidRDefault="00085333" w:rsidP="00982110">
      <w:pPr>
        <w:rPr>
          <w:lang w:val="el-GR"/>
        </w:rPr>
      </w:pPr>
      <w:r>
        <w:rPr>
          <w:lang w:val="el-GR"/>
        </w:rPr>
        <w:t xml:space="preserve">Ναι, είναι επιτυχής. Συνδεθήκαμε στο </w:t>
      </w:r>
      <w:r>
        <w:t>PC</w:t>
      </w:r>
      <w:r w:rsidRPr="00085333">
        <w:rPr>
          <w:lang w:val="el-GR"/>
        </w:rPr>
        <w:t xml:space="preserve">2 </w:t>
      </w:r>
      <w:r>
        <w:rPr>
          <w:lang w:val="el-GR"/>
        </w:rPr>
        <w:t xml:space="preserve">όπως διαπιστώνουμε από το </w:t>
      </w:r>
      <w:r>
        <w:t>hostname</w:t>
      </w:r>
      <w:r w:rsidRPr="00085333">
        <w:rPr>
          <w:lang w:val="el-GR"/>
        </w:rPr>
        <w:t>.</w:t>
      </w:r>
    </w:p>
    <w:p w14:paraId="51B937F8" w14:textId="362DD394" w:rsidR="00095413" w:rsidRPr="00095413" w:rsidRDefault="00095413" w:rsidP="00982110">
      <w:r w:rsidRPr="00095413">
        <w:rPr>
          <w:noProof/>
        </w:rPr>
        <w:lastRenderedPageBreak/>
        <w:drawing>
          <wp:inline distT="0" distB="0" distL="0" distR="0" wp14:anchorId="171A9B6E" wp14:editId="72C97A17">
            <wp:extent cx="2391109" cy="457264"/>
            <wp:effectExtent l="0" t="0" r="0" b="0"/>
            <wp:docPr id="163033226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2268" name=""/>
                    <pic:cNvPicPr/>
                  </pic:nvPicPr>
                  <pic:blipFill>
                    <a:blip r:embed="rId26"/>
                    <a:stretch>
                      <a:fillRect/>
                    </a:stretch>
                  </pic:blipFill>
                  <pic:spPr>
                    <a:xfrm>
                      <a:off x="0" y="0"/>
                      <a:ext cx="2391109" cy="457264"/>
                    </a:xfrm>
                    <a:prstGeom prst="rect">
                      <a:avLst/>
                    </a:prstGeom>
                  </pic:spPr>
                </pic:pic>
              </a:graphicData>
            </a:graphic>
          </wp:inline>
        </w:drawing>
      </w:r>
    </w:p>
    <w:p w14:paraId="7B87A599" w14:textId="6C5A09D1" w:rsidR="00982110" w:rsidRDefault="00982110" w:rsidP="00982110">
      <w:pPr>
        <w:pStyle w:val="3"/>
      </w:pPr>
      <w:r w:rsidRPr="00091D9D">
        <w:t>3.28</w:t>
      </w:r>
    </w:p>
    <w:p w14:paraId="063B0A74" w14:textId="75A76F72" w:rsidR="004F6FF9" w:rsidRPr="00044F08" w:rsidRDefault="00022E17" w:rsidP="004F6FF9">
      <w:pPr>
        <w:rPr>
          <w:b/>
          <w:bCs/>
        </w:rPr>
      </w:pPr>
      <w:r w:rsidRPr="00044F08">
        <w:rPr>
          <w:b/>
          <w:bCs/>
        </w:rPr>
        <w:t>ipfw nat 123 config if em1 unreg_only reset redirect_addr 192.168.1.3 192.0.2.1 redirect_port tcp 192.168.1.2:22 192.0.2.1:22</w:t>
      </w:r>
    </w:p>
    <w:p w14:paraId="7F8DCF7B" w14:textId="7A596140" w:rsidR="00982110" w:rsidRPr="00886AA4" w:rsidRDefault="00982110" w:rsidP="00982110">
      <w:pPr>
        <w:pStyle w:val="3"/>
        <w:rPr>
          <w:lang w:val="el-GR"/>
        </w:rPr>
      </w:pPr>
      <w:r w:rsidRPr="00886AA4">
        <w:rPr>
          <w:lang w:val="el-GR"/>
        </w:rPr>
        <w:t>3.29</w:t>
      </w:r>
    </w:p>
    <w:p w14:paraId="1F7F7F59" w14:textId="595A1C6A" w:rsidR="00982110" w:rsidRPr="004F6FF9" w:rsidRDefault="004F6FF9" w:rsidP="00982110">
      <w:pPr>
        <w:rPr>
          <w:lang w:val="el-GR"/>
        </w:rPr>
      </w:pPr>
      <w:r w:rsidRPr="005B4938">
        <w:rPr>
          <w:lang w:val="el-GR"/>
        </w:rPr>
        <w:t xml:space="preserve">Τώρα συνδεθήκαμε στο </w:t>
      </w:r>
      <w:r>
        <w:t>PC</w:t>
      </w:r>
      <w:r w:rsidRPr="005B4938">
        <w:rPr>
          <w:lang w:val="el-GR"/>
        </w:rPr>
        <w:t xml:space="preserve">1 και το βλέπουμε από το </w:t>
      </w:r>
      <w:r>
        <w:t>prompt</w:t>
      </w:r>
      <w:r w:rsidRPr="004F6FF9">
        <w:rPr>
          <w:lang w:val="el-GR"/>
        </w:rPr>
        <w:t>.</w:t>
      </w:r>
    </w:p>
    <w:p w14:paraId="389E36DB" w14:textId="17528B20" w:rsidR="00982110" w:rsidRPr="00091D9D" w:rsidRDefault="00982110" w:rsidP="00982110">
      <w:pPr>
        <w:pStyle w:val="3"/>
        <w:rPr>
          <w:lang w:val="el-GR"/>
        </w:rPr>
      </w:pPr>
      <w:r w:rsidRPr="00886AA4">
        <w:rPr>
          <w:lang w:val="el-GR"/>
        </w:rPr>
        <w:t>3.30</w:t>
      </w:r>
    </w:p>
    <w:p w14:paraId="75C1C49E" w14:textId="5798BC18" w:rsidR="00044F08" w:rsidRPr="00091D9D" w:rsidRDefault="00044F08" w:rsidP="00044F08">
      <w:pPr>
        <w:rPr>
          <w:b/>
          <w:bCs/>
          <w:lang w:val="el-GR"/>
        </w:rPr>
      </w:pPr>
      <w:r w:rsidRPr="00044F08">
        <w:rPr>
          <w:b/>
          <w:bCs/>
        </w:rPr>
        <w:t>ftp</w:t>
      </w:r>
      <w:r w:rsidRPr="00091D9D">
        <w:rPr>
          <w:b/>
          <w:bCs/>
          <w:lang w:val="el-GR"/>
        </w:rPr>
        <w:t xml:space="preserve"> </w:t>
      </w:r>
      <w:r w:rsidRPr="00044F08">
        <w:rPr>
          <w:b/>
          <w:bCs/>
        </w:rPr>
        <w:t>lab</w:t>
      </w:r>
      <w:r w:rsidRPr="00091D9D">
        <w:rPr>
          <w:b/>
          <w:bCs/>
          <w:lang w:val="el-GR"/>
        </w:rPr>
        <w:t>@192.0.2.1</w:t>
      </w:r>
    </w:p>
    <w:p w14:paraId="2FAAFB05" w14:textId="6ADB8EE0" w:rsidR="00044F08" w:rsidRPr="00091D9D" w:rsidRDefault="00044F08" w:rsidP="00044F08">
      <w:pPr>
        <w:rPr>
          <w:lang w:val="el-GR"/>
        </w:rPr>
      </w:pPr>
      <w:r>
        <w:rPr>
          <w:lang w:val="el-GR"/>
        </w:rPr>
        <w:t xml:space="preserve">Συνδεθήκαμε στο </w:t>
      </w:r>
      <w:r>
        <w:t>PC</w:t>
      </w:r>
      <w:r w:rsidRPr="00091D9D">
        <w:rPr>
          <w:lang w:val="el-GR"/>
        </w:rPr>
        <w:t>2.</w:t>
      </w:r>
    </w:p>
    <w:p w14:paraId="4563E041" w14:textId="2873E2DE" w:rsidR="00982110" w:rsidRPr="00886AA4" w:rsidRDefault="00044F08" w:rsidP="00982110">
      <w:pPr>
        <w:rPr>
          <w:lang w:val="el-GR"/>
        </w:rPr>
      </w:pPr>
      <w:r w:rsidRPr="00044F08">
        <w:rPr>
          <w:noProof/>
          <w:lang w:val="el-GR"/>
        </w:rPr>
        <w:drawing>
          <wp:inline distT="0" distB="0" distL="0" distR="0" wp14:anchorId="00D330C6" wp14:editId="4102D267">
            <wp:extent cx="4848902" cy="1390844"/>
            <wp:effectExtent l="0" t="0" r="8890" b="0"/>
            <wp:docPr id="15107511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1179" name=""/>
                    <pic:cNvPicPr/>
                  </pic:nvPicPr>
                  <pic:blipFill>
                    <a:blip r:embed="rId27"/>
                    <a:stretch>
                      <a:fillRect/>
                    </a:stretch>
                  </pic:blipFill>
                  <pic:spPr>
                    <a:xfrm>
                      <a:off x="0" y="0"/>
                      <a:ext cx="4848902" cy="1390844"/>
                    </a:xfrm>
                    <a:prstGeom prst="rect">
                      <a:avLst/>
                    </a:prstGeom>
                  </pic:spPr>
                </pic:pic>
              </a:graphicData>
            </a:graphic>
          </wp:inline>
        </w:drawing>
      </w:r>
    </w:p>
    <w:p w14:paraId="7D890A90" w14:textId="574C86B2" w:rsidR="00982110" w:rsidRPr="00886AA4" w:rsidRDefault="00982110" w:rsidP="00982110">
      <w:pPr>
        <w:pStyle w:val="3"/>
        <w:rPr>
          <w:lang w:val="el-GR"/>
        </w:rPr>
      </w:pPr>
      <w:r w:rsidRPr="00886AA4">
        <w:rPr>
          <w:lang w:val="el-GR"/>
        </w:rPr>
        <w:t>3.31</w:t>
      </w:r>
    </w:p>
    <w:p w14:paraId="72F677C4" w14:textId="5F2D77B8" w:rsidR="00982110" w:rsidRPr="00823C2F" w:rsidRDefault="00823C2F" w:rsidP="00982110">
      <w:pPr>
        <w:rPr>
          <w:lang w:val="el-GR"/>
        </w:rPr>
      </w:pPr>
      <w:r w:rsidRPr="00823C2F">
        <w:rPr>
          <w:lang w:val="el-GR"/>
        </w:rPr>
        <w:t xml:space="preserve">Ναι με </w:t>
      </w:r>
      <w:r>
        <w:t>ls</w:t>
      </w:r>
      <w:r w:rsidRPr="00823C2F">
        <w:rPr>
          <w:lang w:val="el-GR"/>
        </w:rPr>
        <w:t xml:space="preserve"> και να</w:t>
      </w:r>
      <w:r>
        <w:rPr>
          <w:lang w:val="el-GR"/>
        </w:rPr>
        <w:t xml:space="preserve">ι με </w:t>
      </w:r>
      <w:r>
        <w:t>get</w:t>
      </w:r>
      <w:r w:rsidRPr="00823C2F">
        <w:rPr>
          <w:lang w:val="el-GR"/>
        </w:rPr>
        <w:t>.</w:t>
      </w:r>
    </w:p>
    <w:p w14:paraId="5B0CA2E7" w14:textId="3552B7E9" w:rsidR="00982110" w:rsidRDefault="00982110" w:rsidP="00982110">
      <w:pPr>
        <w:pStyle w:val="3"/>
        <w:rPr>
          <w:lang w:val="el-GR"/>
        </w:rPr>
      </w:pPr>
      <w:r w:rsidRPr="00886AA4">
        <w:rPr>
          <w:lang w:val="el-GR"/>
        </w:rPr>
        <w:t>3.32</w:t>
      </w:r>
    </w:p>
    <w:p w14:paraId="70E3DD88" w14:textId="0DF703E0" w:rsidR="00952900" w:rsidRPr="00823C2F" w:rsidRDefault="00952900" w:rsidP="00952900">
      <w:pPr>
        <w:rPr>
          <w:lang w:val="el-GR"/>
        </w:rPr>
      </w:pPr>
      <w:r>
        <w:rPr>
          <w:lang w:val="el-GR"/>
        </w:rPr>
        <w:t xml:space="preserve">Απαντά το </w:t>
      </w:r>
      <w:r>
        <w:t>PC</w:t>
      </w:r>
      <w:r w:rsidRPr="00823C2F">
        <w:rPr>
          <w:lang w:val="el-GR"/>
        </w:rPr>
        <w:t>2.</w:t>
      </w:r>
    </w:p>
    <w:p w14:paraId="23237EDA" w14:textId="6C57DF82" w:rsidR="00982110" w:rsidRPr="00886AA4" w:rsidRDefault="00952900" w:rsidP="00982110">
      <w:pPr>
        <w:rPr>
          <w:lang w:val="el-GR"/>
        </w:rPr>
      </w:pPr>
      <w:r w:rsidRPr="00952900">
        <w:rPr>
          <w:noProof/>
          <w:lang w:val="el-GR"/>
        </w:rPr>
        <w:drawing>
          <wp:inline distT="0" distB="0" distL="0" distR="0" wp14:anchorId="02266DB9" wp14:editId="174C107A">
            <wp:extent cx="3972479" cy="1524213"/>
            <wp:effectExtent l="0" t="0" r="0" b="0"/>
            <wp:docPr id="10761802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0221" name=""/>
                    <pic:cNvPicPr/>
                  </pic:nvPicPr>
                  <pic:blipFill>
                    <a:blip r:embed="rId28"/>
                    <a:stretch>
                      <a:fillRect/>
                    </a:stretch>
                  </pic:blipFill>
                  <pic:spPr>
                    <a:xfrm>
                      <a:off x="0" y="0"/>
                      <a:ext cx="3972479" cy="1524213"/>
                    </a:xfrm>
                    <a:prstGeom prst="rect">
                      <a:avLst/>
                    </a:prstGeom>
                  </pic:spPr>
                </pic:pic>
              </a:graphicData>
            </a:graphic>
          </wp:inline>
        </w:drawing>
      </w:r>
    </w:p>
    <w:p w14:paraId="0B000553" w14:textId="3F80AD9F" w:rsidR="00982110" w:rsidRPr="00886AA4" w:rsidRDefault="00982110" w:rsidP="00982110">
      <w:pPr>
        <w:pStyle w:val="3"/>
        <w:rPr>
          <w:lang w:val="el-GR"/>
        </w:rPr>
      </w:pPr>
      <w:r w:rsidRPr="00886AA4">
        <w:rPr>
          <w:lang w:val="el-GR"/>
        </w:rPr>
        <w:t>3.33</w:t>
      </w:r>
    </w:p>
    <w:p w14:paraId="56FF9DF6" w14:textId="33618A1B" w:rsidR="00982110" w:rsidRPr="00091D9D" w:rsidRDefault="00A231B3" w:rsidP="006D04D4">
      <w:pPr>
        <w:rPr>
          <w:lang w:val="el-GR"/>
        </w:rPr>
      </w:pPr>
      <w:r>
        <w:rPr>
          <w:lang w:val="el-GR"/>
        </w:rPr>
        <w:t xml:space="preserve">Στο </w:t>
      </w:r>
      <w:r>
        <w:t>PC</w:t>
      </w:r>
      <w:r w:rsidRPr="00AF690B">
        <w:rPr>
          <w:lang w:val="el-GR"/>
        </w:rPr>
        <w:t>1</w:t>
      </w:r>
      <w:r w:rsidR="00AF690B" w:rsidRPr="00AF690B">
        <w:rPr>
          <w:lang w:val="el-GR"/>
        </w:rPr>
        <w:t xml:space="preserve">, αφού το </w:t>
      </w:r>
      <w:r w:rsidR="00AF690B">
        <w:t>ssh</w:t>
      </w:r>
      <w:r w:rsidR="00AF690B" w:rsidRPr="00AF690B">
        <w:rPr>
          <w:lang w:val="el-GR"/>
        </w:rPr>
        <w:t xml:space="preserve"> χρησιμοποιεί την θύρα 22 και στο ερώτημα 3.28 ορίσαμε ότι </w:t>
      </w:r>
      <w:r w:rsidR="00AF690B">
        <w:t>tcp</w:t>
      </w:r>
      <w:r w:rsidR="00AF690B" w:rsidRPr="00AF690B">
        <w:rPr>
          <w:lang w:val="el-GR"/>
        </w:rPr>
        <w:t xml:space="preserve"> κίνηση στη διεπαφή του </w:t>
      </w:r>
      <w:r w:rsidR="00AF690B">
        <w:t>FW</w:t>
      </w:r>
      <w:r w:rsidR="00AF690B" w:rsidRPr="00AF690B">
        <w:rPr>
          <w:lang w:val="el-GR"/>
        </w:rPr>
        <w:t xml:space="preserve">1 στο </w:t>
      </w:r>
      <w:r w:rsidR="00AF690B">
        <w:t>WAN</w:t>
      </w:r>
      <w:r w:rsidR="00AF690B" w:rsidRPr="00AF690B">
        <w:rPr>
          <w:lang w:val="el-GR"/>
        </w:rPr>
        <w:t xml:space="preserve">1 με θύρα προορισμού την 22 ανακατευθύνεται στο </w:t>
      </w:r>
      <w:r w:rsidR="00AF690B">
        <w:t>PC</w:t>
      </w:r>
      <w:r w:rsidR="00AF690B" w:rsidRPr="00AF690B">
        <w:rPr>
          <w:lang w:val="el-GR"/>
        </w:rPr>
        <w:t>1.</w:t>
      </w:r>
    </w:p>
    <w:p w14:paraId="66CF9064" w14:textId="77777777" w:rsidR="00107D1D" w:rsidRPr="00091D9D" w:rsidRDefault="00107D1D" w:rsidP="006D04D4">
      <w:pPr>
        <w:rPr>
          <w:lang w:val="el-GR"/>
        </w:rPr>
      </w:pPr>
    </w:p>
    <w:p w14:paraId="53468CDB" w14:textId="77777777" w:rsidR="00107D1D" w:rsidRPr="00091D9D" w:rsidRDefault="00107D1D" w:rsidP="006D04D4">
      <w:pPr>
        <w:rPr>
          <w:lang w:val="el-GR"/>
        </w:rPr>
      </w:pPr>
    </w:p>
    <w:p w14:paraId="2FA9B0A6" w14:textId="12904C9F" w:rsidR="00107D1D" w:rsidRDefault="00107D1D" w:rsidP="00107D1D">
      <w:pPr>
        <w:pStyle w:val="1"/>
      </w:pPr>
      <w:r>
        <w:lastRenderedPageBreak/>
        <w:t>Άσκηση 4: Τείχος προστασίας και NAT</w:t>
      </w:r>
    </w:p>
    <w:p w14:paraId="2119FDD7" w14:textId="4B691F8D" w:rsidR="00091D9D" w:rsidRDefault="00E70005" w:rsidP="00091D9D">
      <w:r w:rsidRPr="00201C77">
        <w:rPr>
          <w:noProof/>
        </w:rPr>
        <w:drawing>
          <wp:inline distT="0" distB="0" distL="0" distR="0" wp14:anchorId="1AEC3513" wp14:editId="72BCCD00">
            <wp:extent cx="6003234" cy="1851553"/>
            <wp:effectExtent l="0" t="0" r="0" b="0"/>
            <wp:docPr id="15118399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3159" name=""/>
                    <pic:cNvPicPr/>
                  </pic:nvPicPr>
                  <pic:blipFill>
                    <a:blip r:embed="rId20"/>
                    <a:stretch>
                      <a:fillRect/>
                    </a:stretch>
                  </pic:blipFill>
                  <pic:spPr>
                    <a:xfrm>
                      <a:off x="0" y="0"/>
                      <a:ext cx="6006659" cy="1852609"/>
                    </a:xfrm>
                    <a:prstGeom prst="rect">
                      <a:avLst/>
                    </a:prstGeom>
                  </pic:spPr>
                </pic:pic>
              </a:graphicData>
            </a:graphic>
          </wp:inline>
        </w:drawing>
      </w:r>
    </w:p>
    <w:p w14:paraId="17DC6232" w14:textId="7F0A54FB" w:rsidR="00E70005" w:rsidRPr="00B8216A" w:rsidRDefault="00E70005" w:rsidP="00E70005">
      <w:pPr>
        <w:pStyle w:val="3"/>
        <w:rPr>
          <w:lang w:val="el-GR"/>
        </w:rPr>
      </w:pPr>
      <w:r w:rsidRPr="00B8216A">
        <w:rPr>
          <w:lang w:val="el-GR"/>
        </w:rPr>
        <w:t>4.1</w:t>
      </w:r>
    </w:p>
    <w:p w14:paraId="1B8CBBEC" w14:textId="057F27C3" w:rsidR="00E70005" w:rsidRPr="0086172F" w:rsidRDefault="0086172F" w:rsidP="00E70005">
      <w:pPr>
        <w:rPr>
          <w:lang w:val="el-GR"/>
        </w:rPr>
      </w:pPr>
      <w:r w:rsidRPr="0086172F">
        <w:rPr>
          <w:lang w:val="el-GR"/>
        </w:rPr>
        <w:t xml:space="preserve">Όχι, και τα 2 </w:t>
      </w:r>
      <w:r>
        <w:t>ping</w:t>
      </w:r>
      <w:r w:rsidRPr="0086172F">
        <w:rPr>
          <w:lang w:val="el-GR"/>
        </w:rPr>
        <w:t xml:space="preserve"> αποτυγχάνουν.</w:t>
      </w:r>
    </w:p>
    <w:p w14:paraId="0979E3B6" w14:textId="444905DA" w:rsidR="00E70005" w:rsidRPr="0086172F" w:rsidRDefault="00E70005" w:rsidP="00E70005">
      <w:pPr>
        <w:pStyle w:val="3"/>
        <w:rPr>
          <w:lang w:val="el-GR"/>
        </w:rPr>
      </w:pPr>
      <w:r w:rsidRPr="0086172F">
        <w:rPr>
          <w:lang w:val="el-GR"/>
        </w:rPr>
        <w:t>4.2</w:t>
      </w:r>
    </w:p>
    <w:p w14:paraId="2A376DF2" w14:textId="163B9C0F" w:rsidR="00E70005" w:rsidRPr="0086172F" w:rsidRDefault="0086172F" w:rsidP="00E70005">
      <w:pPr>
        <w:rPr>
          <w:lang w:val="el-GR"/>
        </w:rPr>
      </w:pPr>
      <w:r w:rsidRPr="0086172F">
        <w:rPr>
          <w:lang w:val="el-GR"/>
        </w:rPr>
        <w:t xml:space="preserve">Ναι και τα 2 γίνονται αποδεκτά. Αποτυγχάνουν, ωστόσο, αφού απενεργοποιήσαμε το </w:t>
      </w:r>
      <w:r>
        <w:t>one</w:t>
      </w:r>
      <w:r w:rsidRPr="0086172F">
        <w:rPr>
          <w:lang w:val="el-GR"/>
        </w:rPr>
        <w:t>-</w:t>
      </w:r>
      <w:r>
        <w:t>pass</w:t>
      </w:r>
      <w:r w:rsidRPr="0086172F">
        <w:rPr>
          <w:lang w:val="el-GR"/>
        </w:rPr>
        <w:t>, οπότε και ελέγχθηκε ο επόμενος κανόνας, ο οποίος εν προκειμένω ήταν ο προκαθορισμένος που απέρριψε τα πακέτα.</w:t>
      </w:r>
    </w:p>
    <w:p w14:paraId="7F161506" w14:textId="58AE99BE" w:rsidR="00E70005" w:rsidRDefault="00E70005" w:rsidP="00E70005">
      <w:pPr>
        <w:pStyle w:val="3"/>
      </w:pPr>
      <w:r>
        <w:t>4.3</w:t>
      </w:r>
    </w:p>
    <w:p w14:paraId="59725285" w14:textId="77777777" w:rsidR="00EB0431" w:rsidRPr="00EB0431" w:rsidRDefault="00EB0431" w:rsidP="00E70005">
      <w:pPr>
        <w:rPr>
          <w:b/>
          <w:bCs/>
        </w:rPr>
      </w:pPr>
      <w:r w:rsidRPr="00EB0431">
        <w:rPr>
          <w:b/>
          <w:bCs/>
        </w:rPr>
        <w:t xml:space="preserve">ipfw delete 1100 </w:t>
      </w:r>
    </w:p>
    <w:p w14:paraId="297830DC" w14:textId="11D4AEB5" w:rsidR="00E70005" w:rsidRPr="00EB0431" w:rsidRDefault="00EB0431" w:rsidP="00E70005">
      <w:pPr>
        <w:rPr>
          <w:b/>
          <w:bCs/>
        </w:rPr>
      </w:pPr>
      <w:r w:rsidRPr="00EB0431">
        <w:rPr>
          <w:b/>
          <w:bCs/>
        </w:rPr>
        <w:t>ipfw add 1100 allow all from any to any via em0</w:t>
      </w:r>
    </w:p>
    <w:p w14:paraId="4959A71D" w14:textId="50787070" w:rsidR="00E70005" w:rsidRPr="00EB0431" w:rsidRDefault="00E70005" w:rsidP="00E70005">
      <w:pPr>
        <w:pStyle w:val="3"/>
        <w:rPr>
          <w:lang w:val="el-GR"/>
        </w:rPr>
      </w:pPr>
      <w:r w:rsidRPr="00EB0431">
        <w:rPr>
          <w:lang w:val="el-GR"/>
        </w:rPr>
        <w:t>4.4</w:t>
      </w:r>
    </w:p>
    <w:p w14:paraId="02BEB24D" w14:textId="3345268B" w:rsidR="00E70005" w:rsidRPr="00EB0431" w:rsidRDefault="00EB0431" w:rsidP="00E70005">
      <w:pPr>
        <w:rPr>
          <w:lang w:val="el-GR"/>
        </w:rPr>
      </w:pPr>
      <w:r w:rsidRPr="00EB0431">
        <w:rPr>
          <w:lang w:val="el-GR"/>
        </w:rPr>
        <w:t>Ναι είναι επιτυχές.</w:t>
      </w:r>
    </w:p>
    <w:p w14:paraId="04EBAE50" w14:textId="2CE0AEE6" w:rsidR="00E70005" w:rsidRPr="00EB0431" w:rsidRDefault="00E70005" w:rsidP="00E70005">
      <w:pPr>
        <w:pStyle w:val="3"/>
        <w:rPr>
          <w:lang w:val="el-GR"/>
        </w:rPr>
      </w:pPr>
      <w:r w:rsidRPr="00EB0431">
        <w:rPr>
          <w:lang w:val="el-GR"/>
        </w:rPr>
        <w:t>4.5</w:t>
      </w:r>
    </w:p>
    <w:p w14:paraId="419DE3CC" w14:textId="2DCFCC49" w:rsidR="00E70005" w:rsidRPr="00EB0431" w:rsidRDefault="00834A52" w:rsidP="00E70005">
      <w:pPr>
        <w:rPr>
          <w:lang w:val="el-GR"/>
        </w:rPr>
      </w:pPr>
      <w:r w:rsidRPr="00EB0431">
        <w:rPr>
          <w:lang w:val="el-GR"/>
        </w:rPr>
        <w:t xml:space="preserve">Συνδεόμαστε στο </w:t>
      </w:r>
      <w:r>
        <w:t>FW</w:t>
      </w:r>
      <w:r w:rsidRPr="00EB0431">
        <w:rPr>
          <w:lang w:val="el-GR"/>
        </w:rPr>
        <w:t>1.</w:t>
      </w:r>
    </w:p>
    <w:p w14:paraId="6E9E9177" w14:textId="62AB935D" w:rsidR="00E70005" w:rsidRPr="00EB0431" w:rsidRDefault="00E70005" w:rsidP="00E70005">
      <w:pPr>
        <w:pStyle w:val="3"/>
        <w:rPr>
          <w:lang w:val="el-GR"/>
        </w:rPr>
      </w:pPr>
      <w:r w:rsidRPr="00EB0431">
        <w:rPr>
          <w:lang w:val="el-GR"/>
        </w:rPr>
        <w:t>4.6</w:t>
      </w:r>
    </w:p>
    <w:p w14:paraId="0EF4788D" w14:textId="77777777" w:rsidR="00041EED" w:rsidRPr="00B8216A" w:rsidRDefault="009B0980" w:rsidP="00E70005">
      <w:pPr>
        <w:rPr>
          <w:lang w:val="el-GR"/>
        </w:rPr>
      </w:pPr>
      <w:r w:rsidRPr="009B0980">
        <w:rPr>
          <w:lang w:val="el-GR"/>
        </w:rPr>
        <w:t>Είναι</w:t>
      </w:r>
      <w:r w:rsidRPr="00B8216A">
        <w:rPr>
          <w:lang w:val="el-GR"/>
        </w:rPr>
        <w:t xml:space="preserve"> </w:t>
      </w:r>
      <w:r w:rsidRPr="009B0980">
        <w:rPr>
          <w:lang w:val="el-GR"/>
        </w:rPr>
        <w:t>υπεύθυνοι</w:t>
      </w:r>
      <w:r w:rsidRPr="00B8216A">
        <w:rPr>
          <w:lang w:val="el-GR"/>
        </w:rPr>
        <w:t xml:space="preserve"> </w:t>
      </w:r>
      <w:r w:rsidRPr="009B0980">
        <w:rPr>
          <w:lang w:val="el-GR"/>
        </w:rPr>
        <w:t>οι</w:t>
      </w:r>
      <w:r w:rsidRPr="00B8216A">
        <w:rPr>
          <w:lang w:val="el-GR"/>
        </w:rPr>
        <w:t xml:space="preserve"> </w:t>
      </w:r>
      <w:r w:rsidRPr="009B0980">
        <w:rPr>
          <w:lang w:val="el-GR"/>
        </w:rPr>
        <w:t>κανόνες</w:t>
      </w:r>
      <w:r w:rsidRPr="00B8216A">
        <w:rPr>
          <w:lang w:val="el-GR"/>
        </w:rPr>
        <w:t xml:space="preserve"> </w:t>
      </w:r>
      <w:r w:rsidR="00041EED" w:rsidRPr="00B8216A">
        <w:rPr>
          <w:lang w:val="el-GR"/>
        </w:rPr>
        <w:t>00</w:t>
      </w:r>
      <w:r w:rsidRPr="00B8216A">
        <w:rPr>
          <w:lang w:val="el-GR"/>
        </w:rPr>
        <w:t xml:space="preserve">100 </w:t>
      </w:r>
      <w:r w:rsidRPr="009B0980">
        <w:rPr>
          <w:lang w:val="el-GR"/>
        </w:rPr>
        <w:t>και</w:t>
      </w:r>
      <w:r w:rsidRPr="00B8216A">
        <w:rPr>
          <w:lang w:val="el-GR"/>
        </w:rPr>
        <w:t xml:space="preserve"> </w:t>
      </w:r>
      <w:r w:rsidR="00041EED" w:rsidRPr="00B8216A">
        <w:rPr>
          <w:lang w:val="el-GR"/>
        </w:rPr>
        <w:t>0</w:t>
      </w:r>
      <w:r w:rsidRPr="00B8216A">
        <w:rPr>
          <w:lang w:val="el-GR"/>
        </w:rPr>
        <w:t xml:space="preserve">1100 </w:t>
      </w:r>
      <w:r w:rsidRPr="009B0980">
        <w:rPr>
          <w:lang w:val="el-GR"/>
        </w:rPr>
        <w:t>δηλαδή</w:t>
      </w:r>
      <w:r w:rsidRPr="00B8216A">
        <w:rPr>
          <w:lang w:val="el-GR"/>
        </w:rPr>
        <w:t xml:space="preserve"> </w:t>
      </w:r>
      <w:r w:rsidRPr="009B0980">
        <w:rPr>
          <w:lang w:val="el-GR"/>
        </w:rPr>
        <w:t>ο</w:t>
      </w:r>
      <w:r w:rsidRPr="00B8216A">
        <w:rPr>
          <w:lang w:val="el-GR"/>
        </w:rPr>
        <w:t xml:space="preserve"> </w:t>
      </w:r>
    </w:p>
    <w:p w14:paraId="3F31982A" w14:textId="15369DD2" w:rsidR="00041EED" w:rsidRDefault="00041EED" w:rsidP="00E70005">
      <w:r w:rsidRPr="00041EED">
        <w:t>«</w:t>
      </w:r>
      <w:r w:rsidRPr="00041EED">
        <w:rPr>
          <w:b/>
          <w:bCs/>
        </w:rPr>
        <w:t xml:space="preserve"> </w:t>
      </w:r>
      <w:r w:rsidR="009B0980" w:rsidRPr="00041EED">
        <w:rPr>
          <w:b/>
          <w:bCs/>
        </w:rPr>
        <w:t>allow ip from any to any via lo0</w:t>
      </w:r>
      <w:r w:rsidRPr="00041EED">
        <w:rPr>
          <w:b/>
          <w:bCs/>
        </w:rPr>
        <w:t xml:space="preserve"> </w:t>
      </w:r>
      <w:r w:rsidRPr="00041EED">
        <w:t>»</w:t>
      </w:r>
      <w:r w:rsidR="009B0980" w:rsidRPr="009B0980">
        <w:t xml:space="preserve"> (=100) </w:t>
      </w:r>
    </w:p>
    <w:p w14:paraId="4C266C8E" w14:textId="0D7D1D2F" w:rsidR="00E70005" w:rsidRPr="009B0980" w:rsidRDefault="009B0980" w:rsidP="00E70005">
      <w:r w:rsidRPr="009B0980">
        <w:rPr>
          <w:lang w:val="el-GR"/>
        </w:rPr>
        <w:t>και</w:t>
      </w:r>
      <w:r w:rsidRPr="009B0980">
        <w:t xml:space="preserve"> </w:t>
      </w:r>
      <w:r w:rsidRPr="009B0980">
        <w:rPr>
          <w:lang w:val="el-GR"/>
        </w:rPr>
        <w:t>ο</w:t>
      </w:r>
      <w:r w:rsidRPr="009B0980">
        <w:t xml:space="preserve"> </w:t>
      </w:r>
      <w:r w:rsidR="00041EED" w:rsidRPr="00041EED">
        <w:t xml:space="preserve">« </w:t>
      </w:r>
      <w:r w:rsidRPr="00041EED">
        <w:rPr>
          <w:b/>
          <w:bCs/>
        </w:rPr>
        <w:t>allow all from any to any via em0</w:t>
      </w:r>
      <w:r w:rsidR="00041EED" w:rsidRPr="00041EED">
        <w:rPr>
          <w:b/>
          <w:bCs/>
        </w:rPr>
        <w:t xml:space="preserve"> </w:t>
      </w:r>
      <w:r w:rsidR="00041EED" w:rsidRPr="00041EED">
        <w:t>»</w:t>
      </w:r>
      <w:r w:rsidRPr="009B0980">
        <w:t xml:space="preserve"> (=100) .</w:t>
      </w:r>
    </w:p>
    <w:p w14:paraId="43208BB0" w14:textId="4D632A5F" w:rsidR="00E70005" w:rsidRPr="00B8216A" w:rsidRDefault="00E70005" w:rsidP="00E70005">
      <w:pPr>
        <w:pStyle w:val="3"/>
      </w:pPr>
      <w:r w:rsidRPr="00B8216A">
        <w:t>4.7</w:t>
      </w:r>
    </w:p>
    <w:p w14:paraId="5F9DC7FB" w14:textId="405E7255" w:rsidR="00E70005" w:rsidRPr="00B44C89" w:rsidRDefault="00B44C89" w:rsidP="00E70005">
      <w:pPr>
        <w:rPr>
          <w:b/>
          <w:bCs/>
        </w:rPr>
      </w:pPr>
      <w:r w:rsidRPr="00B44C89">
        <w:rPr>
          <w:b/>
          <w:bCs/>
        </w:rPr>
        <w:t>ipfw add 3000 nat 123 all from any to any xmit em1</w:t>
      </w:r>
    </w:p>
    <w:p w14:paraId="473BB011" w14:textId="107CF765" w:rsidR="00E70005" w:rsidRPr="00B8216A" w:rsidRDefault="00E70005" w:rsidP="00E70005">
      <w:pPr>
        <w:pStyle w:val="3"/>
      </w:pPr>
      <w:r w:rsidRPr="00B8216A">
        <w:t>4.8</w:t>
      </w:r>
    </w:p>
    <w:p w14:paraId="04125840" w14:textId="0254F9D4" w:rsidR="00E70005" w:rsidRPr="00B44C89" w:rsidRDefault="00B44C89" w:rsidP="00E70005">
      <w:pPr>
        <w:rPr>
          <w:b/>
          <w:bCs/>
        </w:rPr>
      </w:pPr>
      <w:r w:rsidRPr="00B44C89">
        <w:rPr>
          <w:b/>
          <w:bCs/>
        </w:rPr>
        <w:t>ipfw add 3001 allow all from any to any</w:t>
      </w:r>
    </w:p>
    <w:p w14:paraId="130854D3" w14:textId="5B30ADE3" w:rsidR="00E70005" w:rsidRDefault="00E70005" w:rsidP="00E70005">
      <w:pPr>
        <w:pStyle w:val="3"/>
      </w:pPr>
      <w:r>
        <w:lastRenderedPageBreak/>
        <w:t>4.9</w:t>
      </w:r>
    </w:p>
    <w:p w14:paraId="24FEBDDE" w14:textId="403C5C93" w:rsidR="00E70005" w:rsidRPr="00B44C89" w:rsidRDefault="00B44C89" w:rsidP="00E70005">
      <w:pPr>
        <w:rPr>
          <w:b/>
          <w:bCs/>
        </w:rPr>
      </w:pPr>
      <w:r w:rsidRPr="00B44C89">
        <w:rPr>
          <w:b/>
          <w:bCs/>
        </w:rPr>
        <w:t>ipfw add 2000 nat 123 all from any to any recv em1</w:t>
      </w:r>
    </w:p>
    <w:p w14:paraId="0E87E00B" w14:textId="0F691BAB" w:rsidR="00E70005" w:rsidRDefault="00E70005" w:rsidP="00E70005">
      <w:pPr>
        <w:pStyle w:val="3"/>
      </w:pPr>
      <w:r>
        <w:t>4.10</w:t>
      </w:r>
    </w:p>
    <w:p w14:paraId="70C0BC08" w14:textId="0835B8C2" w:rsidR="00E70005" w:rsidRPr="00B44C89" w:rsidRDefault="00B44C89" w:rsidP="00E70005">
      <w:pPr>
        <w:rPr>
          <w:b/>
          <w:bCs/>
        </w:rPr>
      </w:pPr>
      <w:r w:rsidRPr="00B44C89">
        <w:rPr>
          <w:b/>
          <w:bCs/>
        </w:rPr>
        <w:t>ipfw add 2001 check-state</w:t>
      </w:r>
    </w:p>
    <w:p w14:paraId="7F7B1D64" w14:textId="1FEB6589" w:rsidR="00E70005" w:rsidRDefault="00E70005" w:rsidP="00E70005">
      <w:pPr>
        <w:pStyle w:val="3"/>
      </w:pPr>
      <w:r>
        <w:t>4.11</w:t>
      </w:r>
    </w:p>
    <w:p w14:paraId="2010B0C0" w14:textId="50703EBB" w:rsidR="00E70005" w:rsidRPr="00B8216A" w:rsidRDefault="00287B32" w:rsidP="00E70005">
      <w:r w:rsidRPr="009218D8">
        <w:rPr>
          <w:lang w:val="el-GR"/>
        </w:rPr>
        <w:t>Το</w:t>
      </w:r>
      <w:r w:rsidRPr="00B8216A">
        <w:t xml:space="preserve"> </w:t>
      </w:r>
      <w:r>
        <w:t>FW</w:t>
      </w:r>
      <w:r w:rsidRPr="00B8216A">
        <w:t>1.</w:t>
      </w:r>
    </w:p>
    <w:p w14:paraId="1CEE74CA" w14:textId="5887711C" w:rsidR="00E70005" w:rsidRPr="009218D8" w:rsidRDefault="00E70005" w:rsidP="00E70005">
      <w:pPr>
        <w:pStyle w:val="3"/>
        <w:rPr>
          <w:lang w:val="el-GR"/>
        </w:rPr>
      </w:pPr>
      <w:r w:rsidRPr="009218D8">
        <w:rPr>
          <w:lang w:val="el-GR"/>
        </w:rPr>
        <w:t>4.12</w:t>
      </w:r>
    </w:p>
    <w:p w14:paraId="721231A0" w14:textId="1212BFFC" w:rsidR="00E70005" w:rsidRPr="009218D8" w:rsidRDefault="009218D8" w:rsidP="00E70005">
      <w:pPr>
        <w:rPr>
          <w:lang w:val="el-GR"/>
        </w:rPr>
      </w:pPr>
      <w:r w:rsidRPr="009218D8">
        <w:rPr>
          <w:lang w:val="el-GR"/>
        </w:rPr>
        <w:t xml:space="preserve">Το </w:t>
      </w:r>
      <w:r>
        <w:t>PC</w:t>
      </w:r>
      <w:r w:rsidRPr="009218D8">
        <w:rPr>
          <w:lang w:val="el-GR"/>
        </w:rPr>
        <w:t xml:space="preserve">2. Παρακάτω βλέπουμε το </w:t>
      </w:r>
      <w:r>
        <w:t>tcpdump</w:t>
      </w:r>
      <w:r w:rsidRPr="009218D8">
        <w:rPr>
          <w:lang w:val="el-GR"/>
        </w:rPr>
        <w:t xml:space="preserve"> στο </w:t>
      </w:r>
      <w:r>
        <w:t>PC</w:t>
      </w:r>
      <w:r w:rsidRPr="009218D8">
        <w:rPr>
          <w:lang w:val="el-GR"/>
        </w:rPr>
        <w:t>2.</w:t>
      </w:r>
    </w:p>
    <w:p w14:paraId="4BED412C" w14:textId="49ECC4A2" w:rsidR="00E70005" w:rsidRPr="009218D8" w:rsidRDefault="00E70005" w:rsidP="00E70005">
      <w:pPr>
        <w:pStyle w:val="3"/>
        <w:rPr>
          <w:lang w:val="el-GR"/>
        </w:rPr>
      </w:pPr>
      <w:r w:rsidRPr="009218D8">
        <w:rPr>
          <w:lang w:val="el-GR"/>
        </w:rPr>
        <w:t>4.13</w:t>
      </w:r>
    </w:p>
    <w:p w14:paraId="7FE92C67" w14:textId="02687C5E" w:rsidR="00E70005" w:rsidRPr="00271EB9" w:rsidRDefault="00271EB9" w:rsidP="00E70005">
      <w:pPr>
        <w:rPr>
          <w:lang w:val="el-GR"/>
        </w:rPr>
      </w:pPr>
      <w:r>
        <w:t>FW</w:t>
      </w:r>
      <w:r w:rsidRPr="00271EB9">
        <w:rPr>
          <w:lang w:val="el-GR"/>
        </w:rPr>
        <w:t>1</w:t>
      </w:r>
    </w:p>
    <w:p w14:paraId="0F7C2AC7" w14:textId="3DE9D61D" w:rsidR="00E70005" w:rsidRPr="00271EB9" w:rsidRDefault="00E70005" w:rsidP="00E70005">
      <w:pPr>
        <w:pStyle w:val="3"/>
        <w:rPr>
          <w:lang w:val="el-GR"/>
        </w:rPr>
      </w:pPr>
      <w:r w:rsidRPr="00271EB9">
        <w:rPr>
          <w:lang w:val="el-GR"/>
        </w:rPr>
        <w:t>4.14</w:t>
      </w:r>
    </w:p>
    <w:p w14:paraId="1423A8DB" w14:textId="4A22B2DD" w:rsidR="00E70005" w:rsidRPr="00271EB9" w:rsidRDefault="00271EB9" w:rsidP="00E70005">
      <w:pPr>
        <w:rPr>
          <w:lang w:val="el-GR"/>
        </w:rPr>
      </w:pPr>
      <w:r>
        <w:t>PC</w:t>
      </w:r>
      <w:r w:rsidRPr="00271EB9">
        <w:rPr>
          <w:lang w:val="el-GR"/>
        </w:rPr>
        <w:t>1</w:t>
      </w:r>
    </w:p>
    <w:p w14:paraId="663551DE" w14:textId="41171284" w:rsidR="00E70005" w:rsidRPr="00271EB9" w:rsidRDefault="00E70005" w:rsidP="00E70005">
      <w:pPr>
        <w:pStyle w:val="3"/>
        <w:rPr>
          <w:lang w:val="el-GR"/>
        </w:rPr>
      </w:pPr>
      <w:r w:rsidRPr="00271EB9">
        <w:rPr>
          <w:lang w:val="el-GR"/>
        </w:rPr>
        <w:t>4.15</w:t>
      </w:r>
    </w:p>
    <w:p w14:paraId="36C40ACC" w14:textId="28B05872" w:rsidR="00E70005" w:rsidRPr="00271EB9" w:rsidRDefault="00271EB9" w:rsidP="00E70005">
      <w:pPr>
        <w:rPr>
          <w:lang w:val="el-GR"/>
        </w:rPr>
      </w:pPr>
      <w:r>
        <w:t>PC</w:t>
      </w:r>
      <w:r w:rsidRPr="00B8216A">
        <w:rPr>
          <w:lang w:val="el-GR"/>
        </w:rPr>
        <w:t>2</w:t>
      </w:r>
    </w:p>
    <w:p w14:paraId="6038D212" w14:textId="08327C88" w:rsidR="00E70005" w:rsidRPr="00271EB9" w:rsidRDefault="00E70005" w:rsidP="00E70005">
      <w:pPr>
        <w:pStyle w:val="3"/>
        <w:rPr>
          <w:lang w:val="el-GR"/>
        </w:rPr>
      </w:pPr>
      <w:r w:rsidRPr="00271EB9">
        <w:rPr>
          <w:lang w:val="el-GR"/>
        </w:rPr>
        <w:t>4.16</w:t>
      </w:r>
    </w:p>
    <w:p w14:paraId="6420484B" w14:textId="467CFD7F" w:rsidR="00E70005" w:rsidRPr="00B8216A" w:rsidRDefault="00271EB9" w:rsidP="00E70005">
      <w:pPr>
        <w:rPr>
          <w:lang w:val="el-GR"/>
        </w:rPr>
      </w:pPr>
      <w:r>
        <w:rPr>
          <w:lang w:val="el-GR"/>
        </w:rPr>
        <w:t>Ναι</w:t>
      </w:r>
      <w:r w:rsidR="005B25A1" w:rsidRPr="00B8216A">
        <w:rPr>
          <w:lang w:val="el-GR"/>
        </w:rPr>
        <w:t>.</w:t>
      </w:r>
    </w:p>
    <w:p w14:paraId="19E9DDCD" w14:textId="6722B239" w:rsidR="00E70005" w:rsidRPr="00271EB9" w:rsidRDefault="00E70005" w:rsidP="00E70005">
      <w:pPr>
        <w:pStyle w:val="3"/>
        <w:rPr>
          <w:lang w:val="el-GR"/>
        </w:rPr>
      </w:pPr>
      <w:r w:rsidRPr="00271EB9">
        <w:rPr>
          <w:lang w:val="el-GR"/>
        </w:rPr>
        <w:t>4.17</w:t>
      </w:r>
    </w:p>
    <w:p w14:paraId="1B526A08" w14:textId="4415D7CA" w:rsidR="00E70005" w:rsidRPr="00B8216A" w:rsidRDefault="00271EB9" w:rsidP="00E70005">
      <w:pPr>
        <w:rPr>
          <w:lang w:val="el-GR"/>
        </w:rPr>
      </w:pPr>
      <w:r>
        <w:rPr>
          <w:lang w:val="el-GR"/>
        </w:rPr>
        <w:t>Ναι</w:t>
      </w:r>
      <w:r w:rsidR="005B25A1" w:rsidRPr="00B8216A">
        <w:rPr>
          <w:lang w:val="el-GR"/>
        </w:rPr>
        <w:t>.</w:t>
      </w:r>
    </w:p>
    <w:p w14:paraId="09FB8243" w14:textId="54B4211D" w:rsidR="00E70005" w:rsidRPr="00B8216A" w:rsidRDefault="00E70005" w:rsidP="00E70005">
      <w:pPr>
        <w:pStyle w:val="3"/>
      </w:pPr>
      <w:r w:rsidRPr="00B8216A">
        <w:t>4.18</w:t>
      </w:r>
    </w:p>
    <w:p w14:paraId="3427B938" w14:textId="704E0D42" w:rsidR="00E70005" w:rsidRPr="00782C89" w:rsidRDefault="00271EB9" w:rsidP="00E70005">
      <w:r>
        <w:rPr>
          <w:lang w:val="el-GR"/>
        </w:rPr>
        <w:t>Ναι</w:t>
      </w:r>
      <w:r w:rsidRPr="00782C89">
        <w:t>.</w:t>
      </w:r>
    </w:p>
    <w:p w14:paraId="1D2949AD" w14:textId="662AB984" w:rsidR="00E70005" w:rsidRPr="00782C89" w:rsidRDefault="00E70005" w:rsidP="00E70005">
      <w:pPr>
        <w:pStyle w:val="3"/>
      </w:pPr>
      <w:r w:rsidRPr="00782C89">
        <w:t>4.19</w:t>
      </w:r>
    </w:p>
    <w:p w14:paraId="680F34DF" w14:textId="26D3480E" w:rsidR="00E70005" w:rsidRPr="00B8216A" w:rsidRDefault="00271EB9" w:rsidP="00E70005">
      <w:r w:rsidRPr="00782C89">
        <w:rPr>
          <w:b/>
          <w:bCs/>
        </w:rPr>
        <w:t>ipfw add 2999 deny all from any to any via em</w:t>
      </w:r>
      <w:r w:rsidR="00544159">
        <w:rPr>
          <w:b/>
          <w:bCs/>
        </w:rPr>
        <w:t>1</w:t>
      </w:r>
    </w:p>
    <w:p w14:paraId="1A16F860" w14:textId="661C9687" w:rsidR="00E70005" w:rsidRPr="00271EB9" w:rsidRDefault="00E70005" w:rsidP="00E70005">
      <w:pPr>
        <w:pStyle w:val="3"/>
        <w:rPr>
          <w:lang w:val="el-GR"/>
        </w:rPr>
      </w:pPr>
      <w:r w:rsidRPr="00271EB9">
        <w:rPr>
          <w:lang w:val="el-GR"/>
        </w:rPr>
        <w:t>4.20</w:t>
      </w:r>
    </w:p>
    <w:p w14:paraId="16111AB6" w14:textId="7D58B7FD" w:rsidR="00E70005" w:rsidRPr="00724823" w:rsidRDefault="00724823" w:rsidP="00E70005">
      <w:pPr>
        <w:rPr>
          <w:lang w:val="el-GR"/>
        </w:rPr>
      </w:pPr>
      <w:r w:rsidRPr="00724823">
        <w:rPr>
          <w:lang w:val="el-GR"/>
        </w:rPr>
        <w:t xml:space="preserve">Επιτυγχάνουν μόνο τα 4.11 και 4.13, καθώς όλα τα άλλα απαιτούν να εισέλθει κίνηση από το </w:t>
      </w:r>
      <w:r>
        <w:t>WAN</w:t>
      </w:r>
      <w:r w:rsidRPr="00724823">
        <w:rPr>
          <w:lang w:val="el-GR"/>
        </w:rPr>
        <w:t xml:space="preserve">1 μέσω του </w:t>
      </w:r>
      <w:r>
        <w:t>firewall</w:t>
      </w:r>
      <w:r w:rsidRPr="00724823">
        <w:rPr>
          <w:lang w:val="el-GR"/>
        </w:rPr>
        <w:t>, πράγμα που απαγορεύσαμε.</w:t>
      </w:r>
    </w:p>
    <w:p w14:paraId="411079F6" w14:textId="7E9F079D" w:rsidR="00E70005" w:rsidRPr="00B8216A" w:rsidRDefault="00E70005" w:rsidP="00E70005">
      <w:pPr>
        <w:pStyle w:val="3"/>
      </w:pPr>
      <w:r w:rsidRPr="00B8216A">
        <w:t>4.21</w:t>
      </w:r>
    </w:p>
    <w:p w14:paraId="52AC150C" w14:textId="5D864A35" w:rsidR="00296E8F" w:rsidRPr="00296E8F" w:rsidRDefault="00296E8F" w:rsidP="00296E8F">
      <w:pPr>
        <w:rPr>
          <w:b/>
          <w:bCs/>
        </w:rPr>
      </w:pPr>
      <w:r w:rsidRPr="00296E8F">
        <w:rPr>
          <w:b/>
          <w:bCs/>
        </w:rPr>
        <w:t>ipfw add 2500 skipto 3000 icmp from any to any xmit em1 keep-state</w:t>
      </w:r>
    </w:p>
    <w:p w14:paraId="4967C6A0" w14:textId="2CE9D27F" w:rsidR="00E70005" w:rsidRPr="00B8216A" w:rsidRDefault="00E70005" w:rsidP="00E70005">
      <w:pPr>
        <w:pStyle w:val="3"/>
      </w:pPr>
      <w:r w:rsidRPr="00B8216A">
        <w:t>4.22</w:t>
      </w:r>
    </w:p>
    <w:p w14:paraId="22610239" w14:textId="5CE609DC" w:rsidR="00E70005" w:rsidRPr="00B8216A" w:rsidRDefault="00296E8F" w:rsidP="00E70005">
      <w:r>
        <w:rPr>
          <w:lang w:val="el-GR"/>
        </w:rPr>
        <w:t>Ναι</w:t>
      </w:r>
      <w:r w:rsidRPr="00B8216A">
        <w:t>.</w:t>
      </w:r>
    </w:p>
    <w:p w14:paraId="3EFE7356" w14:textId="0DCAAA2C" w:rsidR="00E70005" w:rsidRPr="00B8216A" w:rsidRDefault="00E70005" w:rsidP="00E70005">
      <w:pPr>
        <w:pStyle w:val="3"/>
      </w:pPr>
      <w:r w:rsidRPr="00B8216A">
        <w:lastRenderedPageBreak/>
        <w:t>4.23</w:t>
      </w:r>
    </w:p>
    <w:p w14:paraId="4909768A" w14:textId="7E15F934" w:rsidR="00E75912" w:rsidRPr="00885319" w:rsidRDefault="00296E8F" w:rsidP="00091D9D">
      <w:pPr>
        <w:rPr>
          <w:b/>
          <w:bCs/>
        </w:rPr>
      </w:pPr>
      <w:r w:rsidRPr="00296E8F">
        <w:rPr>
          <w:b/>
          <w:bCs/>
        </w:rPr>
        <w:t>ipfw add 2600 skipto 3000 tcp from any to any 22 out via em1 keep-state</w:t>
      </w:r>
    </w:p>
    <w:p w14:paraId="20FE95DA" w14:textId="6B618B5E" w:rsidR="00E70005" w:rsidRPr="005865FA" w:rsidRDefault="00727934" w:rsidP="00727934">
      <w:pPr>
        <w:pStyle w:val="3"/>
      </w:pPr>
      <w:r w:rsidRPr="005865FA">
        <w:t>4.24</w:t>
      </w:r>
    </w:p>
    <w:p w14:paraId="7D963B9D" w14:textId="3CCFF377" w:rsidR="00727934" w:rsidRPr="005865FA" w:rsidRDefault="00296E8F" w:rsidP="00727934">
      <w:r>
        <w:t>N</w:t>
      </w:r>
      <w:r>
        <w:rPr>
          <w:lang w:val="el-GR"/>
        </w:rPr>
        <w:t>αι</w:t>
      </w:r>
      <w:r w:rsidRPr="005865FA">
        <w:t>.</w:t>
      </w:r>
    </w:p>
    <w:p w14:paraId="4365D0E2" w14:textId="175CD8AD" w:rsidR="00727934" w:rsidRPr="005865FA" w:rsidRDefault="00727934" w:rsidP="00727934">
      <w:pPr>
        <w:pStyle w:val="3"/>
      </w:pPr>
      <w:r w:rsidRPr="005865FA">
        <w:t>4.25</w:t>
      </w:r>
    </w:p>
    <w:p w14:paraId="6CCE7525" w14:textId="3A5F6B3B" w:rsidR="00727934" w:rsidRPr="005865FA" w:rsidRDefault="005865FA" w:rsidP="00727934">
      <w:pPr>
        <w:rPr>
          <w:b/>
          <w:bCs/>
        </w:rPr>
      </w:pPr>
      <w:r w:rsidRPr="005865FA">
        <w:rPr>
          <w:b/>
          <w:bCs/>
        </w:rPr>
        <w:t xml:space="preserve">ipfw add 2100 skipto 3000 icmp from any to any in via em1 </w:t>
      </w:r>
      <w:r>
        <w:rPr>
          <w:b/>
          <w:bCs/>
        </w:rPr>
        <w:t>keep-state</w:t>
      </w:r>
    </w:p>
    <w:p w14:paraId="3E3F2556" w14:textId="2D492B2C" w:rsidR="00727934" w:rsidRPr="00B8216A" w:rsidRDefault="00727934" w:rsidP="00727934">
      <w:pPr>
        <w:pStyle w:val="3"/>
        <w:rPr>
          <w:lang w:val="el-GR"/>
        </w:rPr>
      </w:pPr>
      <w:r w:rsidRPr="00B8216A">
        <w:rPr>
          <w:lang w:val="el-GR"/>
        </w:rPr>
        <w:t>4.26</w:t>
      </w:r>
    </w:p>
    <w:p w14:paraId="5313B4E6" w14:textId="0DBBBC93" w:rsidR="00727934" w:rsidRPr="00DF0E86" w:rsidRDefault="00105F96" w:rsidP="00727934">
      <w:pPr>
        <w:rPr>
          <w:lang w:val="el-GR"/>
        </w:rPr>
      </w:pPr>
      <w:r w:rsidRPr="00105F96">
        <w:rPr>
          <w:lang w:val="el-GR"/>
        </w:rPr>
        <w:t xml:space="preserve">Το </w:t>
      </w:r>
      <w:r>
        <w:t>PC</w:t>
      </w:r>
      <w:r w:rsidRPr="00105F96">
        <w:rPr>
          <w:lang w:val="el-GR"/>
        </w:rPr>
        <w:t xml:space="preserve">2, όπως βλέπουμε με </w:t>
      </w:r>
      <w:r w:rsidR="00E52812">
        <w:rPr>
          <w:lang w:val="el-GR"/>
        </w:rPr>
        <w:t xml:space="preserve">« </w:t>
      </w:r>
      <w:r w:rsidRPr="00E52812">
        <w:rPr>
          <w:b/>
          <w:bCs/>
        </w:rPr>
        <w:t>tcpdump</w:t>
      </w:r>
      <w:r w:rsidRPr="00E52812">
        <w:rPr>
          <w:b/>
          <w:bCs/>
          <w:lang w:val="el-GR"/>
        </w:rPr>
        <w:t xml:space="preserve"> -</w:t>
      </w:r>
      <w:r w:rsidRPr="00E52812">
        <w:rPr>
          <w:b/>
          <w:bCs/>
        </w:rPr>
        <w:t>i</w:t>
      </w:r>
      <w:r w:rsidRPr="00E52812">
        <w:rPr>
          <w:b/>
          <w:bCs/>
          <w:lang w:val="el-GR"/>
        </w:rPr>
        <w:t xml:space="preserve"> </w:t>
      </w:r>
      <w:r w:rsidRPr="00E52812">
        <w:rPr>
          <w:b/>
          <w:bCs/>
        </w:rPr>
        <w:t>em</w:t>
      </w:r>
      <w:r w:rsidRPr="00E52812">
        <w:rPr>
          <w:b/>
          <w:bCs/>
          <w:lang w:val="el-GR"/>
        </w:rPr>
        <w:t>0</w:t>
      </w:r>
      <w:r w:rsidR="00E52812">
        <w:rPr>
          <w:b/>
          <w:bCs/>
          <w:lang w:val="el-GR"/>
        </w:rPr>
        <w:t xml:space="preserve"> </w:t>
      </w:r>
      <w:r w:rsidR="00E52812">
        <w:rPr>
          <w:lang w:val="el-GR"/>
        </w:rPr>
        <w:t>»</w:t>
      </w:r>
      <w:r w:rsidRPr="00105F96">
        <w:rPr>
          <w:lang w:val="el-GR"/>
        </w:rPr>
        <w:t xml:space="preserve"> στο </w:t>
      </w:r>
      <w:r>
        <w:t>FW</w:t>
      </w:r>
      <w:r w:rsidRPr="00105F96">
        <w:rPr>
          <w:lang w:val="el-GR"/>
        </w:rPr>
        <w:t>1.</w:t>
      </w:r>
    </w:p>
    <w:p w14:paraId="7B45AB0E" w14:textId="54DD855A" w:rsidR="00727934" w:rsidRPr="005865FA" w:rsidRDefault="00727934" w:rsidP="00727934">
      <w:pPr>
        <w:pStyle w:val="3"/>
      </w:pPr>
      <w:r w:rsidRPr="005865FA">
        <w:t>4.27</w:t>
      </w:r>
    </w:p>
    <w:p w14:paraId="12C5DFD7" w14:textId="3310BB53" w:rsidR="00727934" w:rsidRPr="005865FA" w:rsidRDefault="005865FA" w:rsidP="00727934">
      <w:pPr>
        <w:rPr>
          <w:b/>
          <w:bCs/>
        </w:rPr>
      </w:pPr>
      <w:r w:rsidRPr="005865FA">
        <w:rPr>
          <w:b/>
          <w:bCs/>
        </w:rPr>
        <w:t>ipfw add 2200 skipto 3000 tcp from any to any 22 recv em1 keep-state</w:t>
      </w:r>
    </w:p>
    <w:p w14:paraId="46F38927" w14:textId="7163D03E" w:rsidR="00727934" w:rsidRPr="00B8216A" w:rsidRDefault="00727934" w:rsidP="00727934">
      <w:pPr>
        <w:pStyle w:val="3"/>
        <w:rPr>
          <w:lang w:val="el-GR"/>
        </w:rPr>
      </w:pPr>
      <w:r w:rsidRPr="00B8216A">
        <w:rPr>
          <w:lang w:val="el-GR"/>
        </w:rPr>
        <w:t>4.28</w:t>
      </w:r>
    </w:p>
    <w:p w14:paraId="5D4C4E26" w14:textId="78125327" w:rsidR="00727934" w:rsidRPr="00513E41" w:rsidRDefault="00C23CD8" w:rsidP="00727934">
      <w:pPr>
        <w:rPr>
          <w:lang w:val="el-GR"/>
        </w:rPr>
      </w:pPr>
      <w:r>
        <w:rPr>
          <w:lang w:val="el-GR"/>
        </w:rPr>
        <w:t xml:space="preserve">Στο </w:t>
      </w:r>
      <w:r w:rsidR="00DF0E86">
        <w:t>PC</w:t>
      </w:r>
      <w:r w:rsidR="00DF0E86" w:rsidRPr="00513E41">
        <w:rPr>
          <w:lang w:val="el-GR"/>
        </w:rPr>
        <w:t>1.</w:t>
      </w:r>
    </w:p>
    <w:p w14:paraId="284E8D5A" w14:textId="568A9A24" w:rsidR="00727934" w:rsidRPr="00513E41" w:rsidRDefault="00727934" w:rsidP="00727934">
      <w:pPr>
        <w:pStyle w:val="3"/>
        <w:rPr>
          <w:lang w:val="el-GR"/>
        </w:rPr>
      </w:pPr>
      <w:r w:rsidRPr="00513E41">
        <w:rPr>
          <w:lang w:val="el-GR"/>
        </w:rPr>
        <w:t>4.29</w:t>
      </w:r>
    </w:p>
    <w:p w14:paraId="41BE82EB" w14:textId="35F47700" w:rsidR="00727934" w:rsidRPr="00513E41" w:rsidRDefault="00513E41" w:rsidP="00727934">
      <w:pPr>
        <w:rPr>
          <w:lang w:val="el-GR"/>
        </w:rPr>
      </w:pPr>
      <w:r w:rsidRPr="00513E41">
        <w:rPr>
          <w:lang w:val="el-GR"/>
        </w:rPr>
        <w:t>Όχι, καθώς απορρίπτεται από τον κανόνα 2999.</w:t>
      </w:r>
    </w:p>
    <w:p w14:paraId="548C01E5" w14:textId="74589AF7" w:rsidR="00727934" w:rsidRPr="005865FA" w:rsidRDefault="00727934" w:rsidP="00727934">
      <w:pPr>
        <w:pStyle w:val="3"/>
      </w:pPr>
      <w:r w:rsidRPr="005865FA">
        <w:t>4.30</w:t>
      </w:r>
    </w:p>
    <w:p w14:paraId="698CD7AB" w14:textId="77777777" w:rsidR="00F91DDA" w:rsidRPr="00F91DDA" w:rsidRDefault="00F91DDA" w:rsidP="00727934">
      <w:pPr>
        <w:rPr>
          <w:b/>
          <w:bCs/>
        </w:rPr>
      </w:pPr>
      <w:r w:rsidRPr="00F91DDA">
        <w:rPr>
          <w:b/>
          <w:bCs/>
        </w:rPr>
        <w:t xml:space="preserve">ipfw add 2300 skipto 3000 tcp from any to any 21 recv em1 keep-state </w:t>
      </w:r>
    </w:p>
    <w:p w14:paraId="7A67E415" w14:textId="2B2946C6" w:rsidR="00727934" w:rsidRDefault="00F91DDA" w:rsidP="00727934">
      <w:pPr>
        <w:rPr>
          <w:b/>
          <w:bCs/>
        </w:rPr>
      </w:pPr>
      <w:r w:rsidRPr="00F91DDA">
        <w:rPr>
          <w:b/>
          <w:bCs/>
        </w:rPr>
        <w:t>ipfw add 2301 skipto 3000 tcp from any 20 to any out via em1 keep-state</w:t>
      </w:r>
    </w:p>
    <w:p w14:paraId="754E468C" w14:textId="77777777" w:rsidR="00F91DDA" w:rsidRPr="00F91DDA" w:rsidRDefault="00F91DDA" w:rsidP="00727934">
      <w:pPr>
        <w:rPr>
          <w:b/>
          <w:bCs/>
        </w:rPr>
      </w:pPr>
    </w:p>
    <w:p w14:paraId="352C2F32" w14:textId="23D0E82B" w:rsidR="00386CD5" w:rsidRPr="00B8216A" w:rsidRDefault="00386CD5" w:rsidP="00386CD5">
      <w:pPr>
        <w:pStyle w:val="1"/>
        <w:rPr>
          <w:lang w:val="el-GR"/>
        </w:rPr>
      </w:pPr>
      <w:r w:rsidRPr="00386CD5">
        <w:rPr>
          <w:lang w:val="el-GR"/>
        </w:rPr>
        <w:lastRenderedPageBreak/>
        <w:t>Άσκηση 5: Τείχος προστασίας με γραφικό περιβάλλον διαχείρισης</w:t>
      </w:r>
    </w:p>
    <w:p w14:paraId="22202BC8" w14:textId="11ACAFFE" w:rsidR="00386CD5" w:rsidRDefault="00F91DDA" w:rsidP="00386CD5">
      <w:r w:rsidRPr="00F91DDA">
        <w:rPr>
          <w:noProof/>
        </w:rPr>
        <w:drawing>
          <wp:inline distT="0" distB="0" distL="0" distR="0" wp14:anchorId="28E868F5" wp14:editId="770F55FE">
            <wp:extent cx="5439534" cy="3705742"/>
            <wp:effectExtent l="0" t="0" r="8890" b="9525"/>
            <wp:docPr id="9128852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85249" name=""/>
                    <pic:cNvPicPr/>
                  </pic:nvPicPr>
                  <pic:blipFill>
                    <a:blip r:embed="rId29"/>
                    <a:stretch>
                      <a:fillRect/>
                    </a:stretch>
                  </pic:blipFill>
                  <pic:spPr>
                    <a:xfrm>
                      <a:off x="0" y="0"/>
                      <a:ext cx="5439534" cy="3705742"/>
                    </a:xfrm>
                    <a:prstGeom prst="rect">
                      <a:avLst/>
                    </a:prstGeom>
                  </pic:spPr>
                </pic:pic>
              </a:graphicData>
            </a:graphic>
          </wp:inline>
        </w:drawing>
      </w:r>
    </w:p>
    <w:p w14:paraId="482D0E9F" w14:textId="66DEDE71" w:rsidR="00F91DDA" w:rsidRDefault="0053301C" w:rsidP="0053301C">
      <w:pPr>
        <w:pStyle w:val="3"/>
      </w:pPr>
      <w:r>
        <w:t>5.1</w:t>
      </w:r>
    </w:p>
    <w:p w14:paraId="12050AF4" w14:textId="4E210C49" w:rsidR="0053301C" w:rsidRPr="0053301C" w:rsidRDefault="00AA278D" w:rsidP="0053301C">
      <w:r>
        <w:t>192.168.1.1/24</w:t>
      </w:r>
    </w:p>
    <w:p w14:paraId="5621FDFE" w14:textId="7C6A22CC" w:rsidR="0053301C" w:rsidRDefault="0053301C" w:rsidP="0053301C">
      <w:pPr>
        <w:pStyle w:val="3"/>
      </w:pPr>
      <w:r>
        <w:t>5.2</w:t>
      </w:r>
    </w:p>
    <w:p w14:paraId="2296655B" w14:textId="272E64AC" w:rsidR="0053301C" w:rsidRPr="0053301C" w:rsidRDefault="00AA278D" w:rsidP="0053301C">
      <w:r>
        <w:t>10.0.0.1/30</w:t>
      </w:r>
    </w:p>
    <w:p w14:paraId="59A8AF27" w14:textId="2FDB493E" w:rsidR="0053301C" w:rsidRDefault="0053301C" w:rsidP="0053301C">
      <w:pPr>
        <w:pStyle w:val="3"/>
      </w:pPr>
      <w:r>
        <w:t>5.3</w:t>
      </w:r>
    </w:p>
    <w:p w14:paraId="52A4CD7A" w14:textId="168279DA" w:rsidR="0053301C" w:rsidRPr="0053301C" w:rsidRDefault="00B44B62" w:rsidP="0053301C">
      <w:r w:rsidRPr="00B44B62">
        <w:rPr>
          <w:noProof/>
        </w:rPr>
        <w:drawing>
          <wp:inline distT="0" distB="0" distL="0" distR="0" wp14:anchorId="268968CD" wp14:editId="00865AB1">
            <wp:extent cx="5468113" cy="228632"/>
            <wp:effectExtent l="0" t="0" r="0" b="0"/>
            <wp:docPr id="1363319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19802" name=""/>
                    <pic:cNvPicPr/>
                  </pic:nvPicPr>
                  <pic:blipFill>
                    <a:blip r:embed="rId30"/>
                    <a:stretch>
                      <a:fillRect/>
                    </a:stretch>
                  </pic:blipFill>
                  <pic:spPr>
                    <a:xfrm>
                      <a:off x="0" y="0"/>
                      <a:ext cx="5468113" cy="228632"/>
                    </a:xfrm>
                    <a:prstGeom prst="rect">
                      <a:avLst/>
                    </a:prstGeom>
                  </pic:spPr>
                </pic:pic>
              </a:graphicData>
            </a:graphic>
          </wp:inline>
        </w:drawing>
      </w:r>
    </w:p>
    <w:p w14:paraId="25D7DCC7" w14:textId="2DE6A7A6" w:rsidR="0053301C" w:rsidRDefault="0053301C" w:rsidP="0053301C">
      <w:pPr>
        <w:pStyle w:val="3"/>
      </w:pPr>
      <w:r>
        <w:t>5.4</w:t>
      </w:r>
    </w:p>
    <w:p w14:paraId="16E43D4B" w14:textId="40435E0A" w:rsidR="0053301C" w:rsidRPr="0053301C" w:rsidRDefault="00B44B62" w:rsidP="0053301C">
      <w:r>
        <w:t>Τις αναμενόμενες 4.</w:t>
      </w:r>
    </w:p>
    <w:p w14:paraId="7951F875" w14:textId="132E8806" w:rsidR="0053301C" w:rsidRDefault="0053301C" w:rsidP="0053301C">
      <w:pPr>
        <w:pStyle w:val="3"/>
      </w:pPr>
      <w:r>
        <w:t>5.5</w:t>
      </w:r>
    </w:p>
    <w:p w14:paraId="7E5E5860" w14:textId="3300813A" w:rsidR="0053301C" w:rsidRPr="0053301C" w:rsidRDefault="00D262E2" w:rsidP="0053301C">
      <w:r>
        <w:t>172.22.1.1/24</w:t>
      </w:r>
    </w:p>
    <w:p w14:paraId="559ADD41" w14:textId="6337FC35" w:rsidR="0053301C" w:rsidRDefault="0053301C" w:rsidP="0053301C">
      <w:pPr>
        <w:pStyle w:val="3"/>
      </w:pPr>
      <w:r>
        <w:t>5.6</w:t>
      </w:r>
    </w:p>
    <w:p w14:paraId="7592027B" w14:textId="7C901C98" w:rsidR="00D262E2" w:rsidRPr="00D262E2" w:rsidRDefault="00D262E2" w:rsidP="00D262E2">
      <w:r>
        <w:t>System -&gt; General setup -&gt;</w:t>
      </w:r>
    </w:p>
    <w:p w14:paraId="0A5B700D" w14:textId="30F1F30A" w:rsidR="0053301C" w:rsidRPr="0053301C" w:rsidRDefault="00D262E2" w:rsidP="0053301C">
      <w:r w:rsidRPr="00D262E2">
        <w:rPr>
          <w:noProof/>
        </w:rPr>
        <w:lastRenderedPageBreak/>
        <w:drawing>
          <wp:inline distT="0" distB="0" distL="0" distR="0" wp14:anchorId="4D05A50B" wp14:editId="6C996BBD">
            <wp:extent cx="4686954" cy="1028844"/>
            <wp:effectExtent l="0" t="0" r="0" b="0"/>
            <wp:docPr id="16745672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7256" name=""/>
                    <pic:cNvPicPr/>
                  </pic:nvPicPr>
                  <pic:blipFill>
                    <a:blip r:embed="rId31"/>
                    <a:stretch>
                      <a:fillRect/>
                    </a:stretch>
                  </pic:blipFill>
                  <pic:spPr>
                    <a:xfrm>
                      <a:off x="0" y="0"/>
                      <a:ext cx="4686954" cy="1028844"/>
                    </a:xfrm>
                    <a:prstGeom prst="rect">
                      <a:avLst/>
                    </a:prstGeom>
                  </pic:spPr>
                </pic:pic>
              </a:graphicData>
            </a:graphic>
          </wp:inline>
        </w:drawing>
      </w:r>
    </w:p>
    <w:p w14:paraId="48595E89" w14:textId="567C11BD" w:rsidR="0053301C" w:rsidRDefault="0053301C" w:rsidP="0053301C">
      <w:pPr>
        <w:pStyle w:val="3"/>
      </w:pPr>
      <w:r>
        <w:t>5.7</w:t>
      </w:r>
    </w:p>
    <w:p w14:paraId="685941B9" w14:textId="75D04422" w:rsidR="0053301C" w:rsidRDefault="00D262E2" w:rsidP="0053301C">
      <w:r w:rsidRPr="00D262E2">
        <w:rPr>
          <w:noProof/>
        </w:rPr>
        <w:drawing>
          <wp:inline distT="0" distB="0" distL="0" distR="0" wp14:anchorId="51D2CAFB" wp14:editId="1EC1D820">
            <wp:extent cx="5334744" cy="552527"/>
            <wp:effectExtent l="0" t="0" r="0" b="0"/>
            <wp:docPr id="895261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194" name=""/>
                    <pic:cNvPicPr/>
                  </pic:nvPicPr>
                  <pic:blipFill>
                    <a:blip r:embed="rId32"/>
                    <a:stretch>
                      <a:fillRect/>
                    </a:stretch>
                  </pic:blipFill>
                  <pic:spPr>
                    <a:xfrm>
                      <a:off x="0" y="0"/>
                      <a:ext cx="5334744" cy="552527"/>
                    </a:xfrm>
                    <a:prstGeom prst="rect">
                      <a:avLst/>
                    </a:prstGeom>
                  </pic:spPr>
                </pic:pic>
              </a:graphicData>
            </a:graphic>
          </wp:inline>
        </w:drawing>
      </w:r>
    </w:p>
    <w:p w14:paraId="776E69E5" w14:textId="703B17FA" w:rsidR="00D262E2" w:rsidRPr="00D262E2" w:rsidRDefault="00D262E2" w:rsidP="0053301C">
      <w:pPr>
        <w:rPr>
          <w:b/>
          <w:bCs/>
        </w:rPr>
      </w:pPr>
      <w:r w:rsidRPr="00D262E2">
        <w:rPr>
          <w:b/>
          <w:bCs/>
        </w:rPr>
        <w:t>Save</w:t>
      </w:r>
    </w:p>
    <w:p w14:paraId="459EA925" w14:textId="3FE5878E" w:rsidR="0053301C" w:rsidRDefault="0053301C" w:rsidP="0053301C">
      <w:pPr>
        <w:pStyle w:val="3"/>
      </w:pPr>
      <w:r>
        <w:t>5.8</w:t>
      </w:r>
    </w:p>
    <w:p w14:paraId="20A4345E" w14:textId="77009467" w:rsidR="004F001B" w:rsidRPr="004F001B" w:rsidRDefault="004F001B" w:rsidP="004F001B">
      <w:pPr>
        <w:rPr>
          <w:lang w:val="el-GR"/>
        </w:rPr>
      </w:pPr>
      <w:r>
        <w:rPr>
          <w:lang w:val="el-GR"/>
        </w:rPr>
        <w:t>Όχι, δεν υπάρχουν.</w:t>
      </w:r>
    </w:p>
    <w:p w14:paraId="54E7DD67" w14:textId="41A4D5FA" w:rsidR="0053301C" w:rsidRPr="0053301C" w:rsidRDefault="004F001B" w:rsidP="0053301C">
      <w:r w:rsidRPr="004F001B">
        <w:rPr>
          <w:noProof/>
        </w:rPr>
        <w:drawing>
          <wp:inline distT="0" distB="0" distL="0" distR="0" wp14:anchorId="6BB19F14" wp14:editId="1830A087">
            <wp:extent cx="6258798" cy="3048425"/>
            <wp:effectExtent l="0" t="0" r="8890" b="0"/>
            <wp:docPr id="5136178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17854" name=""/>
                    <pic:cNvPicPr/>
                  </pic:nvPicPr>
                  <pic:blipFill>
                    <a:blip r:embed="rId33"/>
                    <a:stretch>
                      <a:fillRect/>
                    </a:stretch>
                  </pic:blipFill>
                  <pic:spPr>
                    <a:xfrm>
                      <a:off x="0" y="0"/>
                      <a:ext cx="6258798" cy="3048425"/>
                    </a:xfrm>
                    <a:prstGeom prst="rect">
                      <a:avLst/>
                    </a:prstGeom>
                  </pic:spPr>
                </pic:pic>
              </a:graphicData>
            </a:graphic>
          </wp:inline>
        </w:drawing>
      </w:r>
    </w:p>
    <w:p w14:paraId="60A43F42" w14:textId="64E08320" w:rsidR="0053301C" w:rsidRDefault="0053301C" w:rsidP="0053301C">
      <w:pPr>
        <w:pStyle w:val="3"/>
      </w:pPr>
      <w:r>
        <w:t>5.9</w:t>
      </w:r>
    </w:p>
    <w:p w14:paraId="65D85813" w14:textId="7AC6040A" w:rsidR="0053301C" w:rsidRDefault="00EF3621" w:rsidP="0053301C">
      <w:r>
        <w:t>Interfaces -&gt; WAN</w:t>
      </w:r>
    </w:p>
    <w:p w14:paraId="2554118C" w14:textId="35B08D66" w:rsidR="00EF3621" w:rsidRDefault="00EF3621" w:rsidP="0053301C">
      <w:r w:rsidRPr="00EF3621">
        <w:rPr>
          <w:noProof/>
        </w:rPr>
        <w:lastRenderedPageBreak/>
        <w:drawing>
          <wp:inline distT="0" distB="0" distL="0" distR="0" wp14:anchorId="512D6329" wp14:editId="4253256C">
            <wp:extent cx="5451894" cy="2412717"/>
            <wp:effectExtent l="0" t="0" r="0" b="6985"/>
            <wp:docPr id="12125008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00817" name=""/>
                    <pic:cNvPicPr/>
                  </pic:nvPicPr>
                  <pic:blipFill>
                    <a:blip r:embed="rId34"/>
                    <a:stretch>
                      <a:fillRect/>
                    </a:stretch>
                  </pic:blipFill>
                  <pic:spPr>
                    <a:xfrm>
                      <a:off x="0" y="0"/>
                      <a:ext cx="5459820" cy="2416225"/>
                    </a:xfrm>
                    <a:prstGeom prst="rect">
                      <a:avLst/>
                    </a:prstGeom>
                  </pic:spPr>
                </pic:pic>
              </a:graphicData>
            </a:graphic>
          </wp:inline>
        </w:drawing>
      </w:r>
    </w:p>
    <w:p w14:paraId="158452BE" w14:textId="53E5145B" w:rsidR="00EF3621" w:rsidRPr="00EF3621" w:rsidRDefault="00EF3621" w:rsidP="0053301C">
      <w:r w:rsidRPr="00EF3621">
        <w:rPr>
          <w:noProof/>
        </w:rPr>
        <w:drawing>
          <wp:inline distT="0" distB="0" distL="0" distR="0" wp14:anchorId="164ADA3A" wp14:editId="1379DE36">
            <wp:extent cx="5900468" cy="1023740"/>
            <wp:effectExtent l="0" t="0" r="5080" b="5080"/>
            <wp:docPr id="5769481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8199" name=""/>
                    <pic:cNvPicPr/>
                  </pic:nvPicPr>
                  <pic:blipFill>
                    <a:blip r:embed="rId35"/>
                    <a:stretch>
                      <a:fillRect/>
                    </a:stretch>
                  </pic:blipFill>
                  <pic:spPr>
                    <a:xfrm>
                      <a:off x="0" y="0"/>
                      <a:ext cx="5908169" cy="1025076"/>
                    </a:xfrm>
                    <a:prstGeom prst="rect">
                      <a:avLst/>
                    </a:prstGeom>
                  </pic:spPr>
                </pic:pic>
              </a:graphicData>
            </a:graphic>
          </wp:inline>
        </w:drawing>
      </w:r>
    </w:p>
    <w:p w14:paraId="40F7F36B" w14:textId="41DB5E8D" w:rsidR="0053301C" w:rsidRDefault="0053301C" w:rsidP="0053301C">
      <w:pPr>
        <w:pStyle w:val="3"/>
      </w:pPr>
      <w:r>
        <w:t>5.10</w:t>
      </w:r>
    </w:p>
    <w:p w14:paraId="1CCA84F0" w14:textId="3B594F9C" w:rsidR="0053301C" w:rsidRDefault="005A1F90" w:rsidP="0053301C">
      <w:pPr>
        <w:rPr>
          <w:lang w:val="el-GR"/>
        </w:rPr>
      </w:pPr>
      <w:r>
        <w:rPr>
          <w:lang w:val="el-GR"/>
        </w:rPr>
        <w:t>Ναι, υπάρχουν.</w:t>
      </w:r>
    </w:p>
    <w:p w14:paraId="51578C43" w14:textId="626A2C1E" w:rsidR="005A1F90" w:rsidRPr="005A1F90" w:rsidRDefault="005A1F90" w:rsidP="0053301C">
      <w:pPr>
        <w:rPr>
          <w:lang w:val="el-GR"/>
        </w:rPr>
      </w:pPr>
      <w:r w:rsidRPr="005A1F90">
        <w:rPr>
          <w:noProof/>
          <w:lang w:val="el-GR"/>
        </w:rPr>
        <w:drawing>
          <wp:inline distT="0" distB="0" distL="0" distR="0" wp14:anchorId="1E2B6F7D" wp14:editId="0360DA2B">
            <wp:extent cx="6192114" cy="2857899"/>
            <wp:effectExtent l="0" t="0" r="0" b="0"/>
            <wp:docPr id="5487204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20415" name=""/>
                    <pic:cNvPicPr/>
                  </pic:nvPicPr>
                  <pic:blipFill>
                    <a:blip r:embed="rId36"/>
                    <a:stretch>
                      <a:fillRect/>
                    </a:stretch>
                  </pic:blipFill>
                  <pic:spPr>
                    <a:xfrm>
                      <a:off x="0" y="0"/>
                      <a:ext cx="6192114" cy="2857899"/>
                    </a:xfrm>
                    <a:prstGeom prst="rect">
                      <a:avLst/>
                    </a:prstGeom>
                  </pic:spPr>
                </pic:pic>
              </a:graphicData>
            </a:graphic>
          </wp:inline>
        </w:drawing>
      </w:r>
    </w:p>
    <w:p w14:paraId="4BDF24E9" w14:textId="1BB30A7D" w:rsidR="0053301C" w:rsidRDefault="0053301C" w:rsidP="0053301C">
      <w:pPr>
        <w:pStyle w:val="3"/>
      </w:pPr>
      <w:r>
        <w:t>5.11</w:t>
      </w:r>
    </w:p>
    <w:p w14:paraId="525733BD" w14:textId="3B0C0CD5" w:rsidR="0053301C" w:rsidRPr="005A1F90" w:rsidRDefault="005A1F90" w:rsidP="0053301C">
      <w:pPr>
        <w:rPr>
          <w:lang w:val="el-GR"/>
        </w:rPr>
      </w:pPr>
      <w:r>
        <w:t>Όχι, καμία</w:t>
      </w:r>
      <w:r>
        <w:rPr>
          <w:lang w:val="el-GR"/>
        </w:rPr>
        <w:t>.</w:t>
      </w:r>
    </w:p>
    <w:p w14:paraId="03A0891D" w14:textId="6D9A484E" w:rsidR="0053301C" w:rsidRDefault="0053301C" w:rsidP="0053301C">
      <w:pPr>
        <w:pStyle w:val="3"/>
      </w:pPr>
      <w:r>
        <w:lastRenderedPageBreak/>
        <w:t>5.12</w:t>
      </w:r>
    </w:p>
    <w:p w14:paraId="5A8AE844" w14:textId="356565C4" w:rsidR="0053301C" w:rsidRPr="0053301C" w:rsidRDefault="005A1F90" w:rsidP="0053301C">
      <w:r w:rsidRPr="005A1F90">
        <w:rPr>
          <w:noProof/>
        </w:rPr>
        <w:drawing>
          <wp:inline distT="0" distB="0" distL="0" distR="0" wp14:anchorId="0DFDE852" wp14:editId="72C3F9B9">
            <wp:extent cx="4924425" cy="3493187"/>
            <wp:effectExtent l="0" t="0" r="0" b="0"/>
            <wp:docPr id="19622811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81189" name=""/>
                    <pic:cNvPicPr/>
                  </pic:nvPicPr>
                  <pic:blipFill>
                    <a:blip r:embed="rId37"/>
                    <a:stretch>
                      <a:fillRect/>
                    </a:stretch>
                  </pic:blipFill>
                  <pic:spPr>
                    <a:xfrm>
                      <a:off x="0" y="0"/>
                      <a:ext cx="4932945" cy="3499231"/>
                    </a:xfrm>
                    <a:prstGeom prst="rect">
                      <a:avLst/>
                    </a:prstGeom>
                  </pic:spPr>
                </pic:pic>
              </a:graphicData>
            </a:graphic>
          </wp:inline>
        </w:drawing>
      </w:r>
    </w:p>
    <w:p w14:paraId="4ADD13F2" w14:textId="64DD8D99" w:rsidR="0053301C" w:rsidRDefault="0053301C" w:rsidP="0053301C">
      <w:pPr>
        <w:pStyle w:val="3"/>
      </w:pPr>
      <w:r>
        <w:t>5.13</w:t>
      </w:r>
    </w:p>
    <w:p w14:paraId="74F75187" w14:textId="1B0C896A" w:rsidR="0053301C" w:rsidRPr="0053301C" w:rsidRDefault="005A1F90" w:rsidP="0053301C">
      <w:r w:rsidRPr="005A1F90">
        <w:rPr>
          <w:noProof/>
        </w:rPr>
        <w:drawing>
          <wp:inline distT="0" distB="0" distL="0" distR="0" wp14:anchorId="4B006E8A" wp14:editId="5466B711">
            <wp:extent cx="6219825" cy="2009900"/>
            <wp:effectExtent l="0" t="0" r="0" b="9525"/>
            <wp:docPr id="11521402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40202" name=""/>
                    <pic:cNvPicPr/>
                  </pic:nvPicPr>
                  <pic:blipFill>
                    <a:blip r:embed="rId38"/>
                    <a:stretch>
                      <a:fillRect/>
                    </a:stretch>
                  </pic:blipFill>
                  <pic:spPr>
                    <a:xfrm>
                      <a:off x="0" y="0"/>
                      <a:ext cx="6223025" cy="2010934"/>
                    </a:xfrm>
                    <a:prstGeom prst="rect">
                      <a:avLst/>
                    </a:prstGeom>
                  </pic:spPr>
                </pic:pic>
              </a:graphicData>
            </a:graphic>
          </wp:inline>
        </w:drawing>
      </w:r>
    </w:p>
    <w:p w14:paraId="404AD786" w14:textId="45961B8D" w:rsidR="0053301C" w:rsidRDefault="0053301C" w:rsidP="0053301C">
      <w:pPr>
        <w:pStyle w:val="3"/>
      </w:pPr>
      <w:r>
        <w:t>5.14</w:t>
      </w:r>
    </w:p>
    <w:p w14:paraId="1A65AF65" w14:textId="31427E43" w:rsidR="0053301C" w:rsidRPr="00B8216A" w:rsidRDefault="005A1F90" w:rsidP="0053301C">
      <w:r>
        <w:t>Αποδόθηκε η 192.168.1.2 /24 στο PC</w:t>
      </w:r>
      <w:r w:rsidRPr="00B8216A">
        <w:t>1.</w:t>
      </w:r>
    </w:p>
    <w:p w14:paraId="1EDF0ABB" w14:textId="02A326DD" w:rsidR="005A1F90" w:rsidRPr="00B8216A" w:rsidRDefault="005A1F90" w:rsidP="0053301C">
      <w:r w:rsidRPr="005A1F90">
        <w:rPr>
          <w:b/>
          <w:bCs/>
        </w:rPr>
        <w:t xml:space="preserve">cat /etc/resolv.conf </w:t>
      </w:r>
      <w:r w:rsidRPr="005A1F90">
        <w:t xml:space="preserve">--&gt; </w:t>
      </w:r>
      <w:r>
        <w:t>nameserver 192.168.1.1</w:t>
      </w:r>
    </w:p>
    <w:p w14:paraId="2B9ACFC3" w14:textId="63B47624" w:rsidR="009E4672" w:rsidRPr="00B8216A" w:rsidRDefault="005A1F90" w:rsidP="0053301C">
      <w:r w:rsidRPr="005A1F90">
        <w:rPr>
          <w:b/>
          <w:bCs/>
        </w:rPr>
        <w:t>netstat -rn</w:t>
      </w:r>
      <w:r>
        <w:t xml:space="preserve"> </w:t>
      </w:r>
      <w:r w:rsidRPr="00B8216A">
        <w:t xml:space="preserve">--&gt; </w:t>
      </w:r>
      <w:r>
        <w:t>default 192.168.1.</w:t>
      </w:r>
      <w:r w:rsidR="002A3BD5" w:rsidRPr="00B8216A">
        <w:t>1</w:t>
      </w:r>
      <w:r w:rsidR="009E4672" w:rsidRPr="00B8216A">
        <w:tab/>
      </w:r>
    </w:p>
    <w:p w14:paraId="37654BEB" w14:textId="78731315" w:rsidR="009E4672" w:rsidRPr="00B8216A" w:rsidRDefault="009E4672" w:rsidP="0053301C">
      <w:r>
        <w:rPr>
          <w:lang w:val="el-GR"/>
        </w:rPr>
        <w:t>ή</w:t>
      </w:r>
      <w:r w:rsidRPr="00B8216A">
        <w:t xml:space="preserve"> </w:t>
      </w:r>
      <w:r>
        <w:rPr>
          <w:lang w:val="el-GR"/>
        </w:rPr>
        <w:t>απλούστερα</w:t>
      </w:r>
      <w:r w:rsidRPr="00B8216A">
        <w:t xml:space="preserve"> </w:t>
      </w:r>
      <w:r>
        <w:t>cat</w:t>
      </w:r>
      <w:r w:rsidRPr="00B8216A">
        <w:t xml:space="preserve"> /</w:t>
      </w:r>
      <w:r>
        <w:t>var</w:t>
      </w:r>
      <w:r w:rsidRPr="00B8216A">
        <w:t>/</w:t>
      </w:r>
      <w:r>
        <w:t>db</w:t>
      </w:r>
      <w:r w:rsidRPr="00B8216A">
        <w:t>/</w:t>
      </w:r>
      <w:r>
        <w:t>dhclient</w:t>
      </w:r>
      <w:r w:rsidRPr="00B8216A">
        <w:t>.</w:t>
      </w:r>
      <w:r>
        <w:t>leases</w:t>
      </w:r>
      <w:r w:rsidRPr="00B8216A">
        <w:t>.</w:t>
      </w:r>
      <w:r>
        <w:t>em</w:t>
      </w:r>
      <w:r w:rsidRPr="00B8216A">
        <w:t>0</w:t>
      </w:r>
    </w:p>
    <w:p w14:paraId="04CE1DBE" w14:textId="20CB4FAC" w:rsidR="009E4672" w:rsidRPr="002A3BD5" w:rsidRDefault="009E4672" w:rsidP="0053301C">
      <w:pPr>
        <w:rPr>
          <w:lang w:val="el-GR"/>
        </w:rPr>
      </w:pPr>
      <w:r w:rsidRPr="009E4672">
        <w:rPr>
          <w:noProof/>
          <w:lang w:val="el-GR"/>
        </w:rPr>
        <w:lastRenderedPageBreak/>
        <w:drawing>
          <wp:inline distT="0" distB="0" distL="0" distR="0" wp14:anchorId="32BC3A00" wp14:editId="7A09D488">
            <wp:extent cx="4648849" cy="2295845"/>
            <wp:effectExtent l="0" t="0" r="0" b="9525"/>
            <wp:docPr id="2404492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49249" name=""/>
                    <pic:cNvPicPr/>
                  </pic:nvPicPr>
                  <pic:blipFill>
                    <a:blip r:embed="rId39"/>
                    <a:stretch>
                      <a:fillRect/>
                    </a:stretch>
                  </pic:blipFill>
                  <pic:spPr>
                    <a:xfrm>
                      <a:off x="0" y="0"/>
                      <a:ext cx="4648849" cy="2295845"/>
                    </a:xfrm>
                    <a:prstGeom prst="rect">
                      <a:avLst/>
                    </a:prstGeom>
                  </pic:spPr>
                </pic:pic>
              </a:graphicData>
            </a:graphic>
          </wp:inline>
        </w:drawing>
      </w:r>
    </w:p>
    <w:p w14:paraId="18B918EA" w14:textId="3498438E" w:rsidR="0053301C" w:rsidRPr="003E4A0D" w:rsidRDefault="0053301C" w:rsidP="0053301C">
      <w:pPr>
        <w:pStyle w:val="3"/>
        <w:rPr>
          <w:lang w:val="el-GR"/>
        </w:rPr>
      </w:pPr>
      <w:r w:rsidRPr="003E4A0D">
        <w:rPr>
          <w:lang w:val="el-GR"/>
        </w:rPr>
        <w:t>5.15</w:t>
      </w:r>
    </w:p>
    <w:p w14:paraId="35554F3D" w14:textId="0D65A95E" w:rsidR="0053301C" w:rsidRPr="003E4A0D" w:rsidRDefault="003E4A0D" w:rsidP="0053301C">
      <w:pPr>
        <w:rPr>
          <w:lang w:val="el-GR"/>
        </w:rPr>
      </w:pPr>
      <w:r w:rsidRPr="003E4A0D">
        <w:rPr>
          <w:lang w:val="el-GR"/>
        </w:rPr>
        <w:t xml:space="preserve">Προκειμένου να χρησιμοποιηθεί η διεπαφή του </w:t>
      </w:r>
      <w:r>
        <w:t>FW</w:t>
      </w:r>
      <w:r w:rsidRPr="003E4A0D">
        <w:rPr>
          <w:lang w:val="el-GR"/>
        </w:rPr>
        <w:t xml:space="preserve">1 στο </w:t>
      </w:r>
      <w:r>
        <w:t>LAN</w:t>
      </w:r>
      <w:r w:rsidRPr="003E4A0D">
        <w:rPr>
          <w:lang w:val="el-GR"/>
        </w:rPr>
        <w:t xml:space="preserve">1 ως </w:t>
      </w:r>
      <w:r>
        <w:t>DNS</w:t>
      </w:r>
      <w:r w:rsidRPr="003E4A0D">
        <w:rPr>
          <w:lang w:val="el-GR"/>
        </w:rPr>
        <w:t xml:space="preserve"> για τους πελάτες </w:t>
      </w:r>
      <w:r>
        <w:t>DHCP</w:t>
      </w:r>
      <w:r w:rsidRPr="003E4A0D">
        <w:rPr>
          <w:lang w:val="el-GR"/>
        </w:rPr>
        <w:t>.</w:t>
      </w:r>
    </w:p>
    <w:p w14:paraId="35818C68" w14:textId="667C4791" w:rsidR="0053301C" w:rsidRDefault="0053301C" w:rsidP="0053301C">
      <w:pPr>
        <w:pStyle w:val="3"/>
      </w:pPr>
      <w:r>
        <w:t>5.16</w:t>
      </w:r>
    </w:p>
    <w:p w14:paraId="415F0534" w14:textId="171AD0A1" w:rsidR="0053301C" w:rsidRPr="0053301C" w:rsidRDefault="003944CE" w:rsidP="0053301C">
      <w:r w:rsidRPr="003944CE">
        <w:rPr>
          <w:noProof/>
        </w:rPr>
        <w:drawing>
          <wp:inline distT="0" distB="0" distL="0" distR="0" wp14:anchorId="7AC2628A" wp14:editId="0E4B2EDD">
            <wp:extent cx="5858693" cy="1238423"/>
            <wp:effectExtent l="0" t="0" r="8890" b="0"/>
            <wp:docPr id="2914551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55181" name=""/>
                    <pic:cNvPicPr/>
                  </pic:nvPicPr>
                  <pic:blipFill>
                    <a:blip r:embed="rId40"/>
                    <a:stretch>
                      <a:fillRect/>
                    </a:stretch>
                  </pic:blipFill>
                  <pic:spPr>
                    <a:xfrm>
                      <a:off x="0" y="0"/>
                      <a:ext cx="5858693" cy="1238423"/>
                    </a:xfrm>
                    <a:prstGeom prst="rect">
                      <a:avLst/>
                    </a:prstGeom>
                  </pic:spPr>
                </pic:pic>
              </a:graphicData>
            </a:graphic>
          </wp:inline>
        </w:drawing>
      </w:r>
    </w:p>
    <w:p w14:paraId="4A78F32F" w14:textId="5B246660" w:rsidR="0053301C" w:rsidRDefault="0053301C" w:rsidP="0053301C">
      <w:pPr>
        <w:pStyle w:val="3"/>
      </w:pPr>
      <w:r>
        <w:t>5.17</w:t>
      </w:r>
    </w:p>
    <w:p w14:paraId="25DFB9C2" w14:textId="560B1B31" w:rsidR="002939D0" w:rsidRPr="004B3904" w:rsidRDefault="002939D0" w:rsidP="0053301C">
      <w:r>
        <w:t>B</w:t>
      </w:r>
      <w:r>
        <w:rPr>
          <w:lang w:val="el-GR"/>
        </w:rPr>
        <w:t xml:space="preserve">λέπουμε </w:t>
      </w:r>
      <w:r w:rsidR="000F28D0">
        <w:t>6</w:t>
      </w:r>
      <w:r>
        <w:rPr>
          <w:lang w:val="el-GR"/>
        </w:rPr>
        <w:t xml:space="preserve"> εγγραφές.</w:t>
      </w:r>
    </w:p>
    <w:p w14:paraId="00D5ACA5" w14:textId="703FB702" w:rsidR="0053301C" w:rsidRDefault="004B3904" w:rsidP="0053301C">
      <w:r w:rsidRPr="004B3904">
        <w:rPr>
          <w:noProof/>
        </w:rPr>
        <w:drawing>
          <wp:inline distT="0" distB="0" distL="0" distR="0" wp14:anchorId="575CBBF0" wp14:editId="1BA2DBE7">
            <wp:extent cx="5315692" cy="1848108"/>
            <wp:effectExtent l="0" t="0" r="0" b="0"/>
            <wp:docPr id="143108877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88770" name=""/>
                    <pic:cNvPicPr/>
                  </pic:nvPicPr>
                  <pic:blipFill>
                    <a:blip r:embed="rId41"/>
                    <a:stretch>
                      <a:fillRect/>
                    </a:stretch>
                  </pic:blipFill>
                  <pic:spPr>
                    <a:xfrm>
                      <a:off x="0" y="0"/>
                      <a:ext cx="5315692" cy="1848108"/>
                    </a:xfrm>
                    <a:prstGeom prst="rect">
                      <a:avLst/>
                    </a:prstGeom>
                  </pic:spPr>
                </pic:pic>
              </a:graphicData>
            </a:graphic>
          </wp:inline>
        </w:drawing>
      </w:r>
    </w:p>
    <w:p w14:paraId="60C4C2E1" w14:textId="77777777" w:rsidR="002939D0" w:rsidRPr="0053301C" w:rsidRDefault="002939D0" w:rsidP="0053301C"/>
    <w:p w14:paraId="0C240EA0" w14:textId="79F79D96" w:rsidR="0053301C" w:rsidRDefault="0053301C" w:rsidP="0053301C">
      <w:pPr>
        <w:pStyle w:val="3"/>
      </w:pPr>
      <w:r>
        <w:t>5.18</w:t>
      </w:r>
    </w:p>
    <w:p w14:paraId="3F47DAB4" w14:textId="5D6B1900" w:rsidR="0053301C" w:rsidRPr="00C1590E" w:rsidRDefault="00C1590E" w:rsidP="0053301C">
      <w:pPr>
        <w:rPr>
          <w:lang w:val="el-GR"/>
        </w:rPr>
      </w:pPr>
      <w:r>
        <w:rPr>
          <w:lang w:val="el-GR"/>
        </w:rPr>
        <w:t>Όχι.</w:t>
      </w:r>
    </w:p>
    <w:p w14:paraId="7189B926" w14:textId="65A68AEB" w:rsidR="0053301C" w:rsidRDefault="0053301C" w:rsidP="0053301C">
      <w:pPr>
        <w:pStyle w:val="3"/>
      </w:pPr>
      <w:r>
        <w:lastRenderedPageBreak/>
        <w:t>5.19</w:t>
      </w:r>
    </w:p>
    <w:p w14:paraId="4259D44C" w14:textId="02138F3B" w:rsidR="0053301C" w:rsidRPr="0053301C" w:rsidRDefault="00EB283F" w:rsidP="0053301C">
      <w:r w:rsidRPr="00EB283F">
        <w:rPr>
          <w:noProof/>
        </w:rPr>
        <w:drawing>
          <wp:inline distT="0" distB="0" distL="0" distR="0" wp14:anchorId="436A784A" wp14:editId="66958F04">
            <wp:extent cx="5191850" cy="657317"/>
            <wp:effectExtent l="0" t="0" r="0" b="9525"/>
            <wp:docPr id="8843950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95052" name=""/>
                    <pic:cNvPicPr/>
                  </pic:nvPicPr>
                  <pic:blipFill>
                    <a:blip r:embed="rId42"/>
                    <a:stretch>
                      <a:fillRect/>
                    </a:stretch>
                  </pic:blipFill>
                  <pic:spPr>
                    <a:xfrm>
                      <a:off x="0" y="0"/>
                      <a:ext cx="5191850" cy="657317"/>
                    </a:xfrm>
                    <a:prstGeom prst="rect">
                      <a:avLst/>
                    </a:prstGeom>
                  </pic:spPr>
                </pic:pic>
              </a:graphicData>
            </a:graphic>
          </wp:inline>
        </w:drawing>
      </w:r>
    </w:p>
    <w:p w14:paraId="57FD4D0E" w14:textId="6BE5EDE9" w:rsidR="0053301C" w:rsidRDefault="0053301C" w:rsidP="0053301C">
      <w:pPr>
        <w:pStyle w:val="3"/>
      </w:pPr>
      <w:r>
        <w:t>5.20</w:t>
      </w:r>
    </w:p>
    <w:p w14:paraId="4BFCEB5A" w14:textId="40DDB995" w:rsidR="00BE27B5" w:rsidRPr="00BE27B5" w:rsidRDefault="00BE27B5" w:rsidP="00BE27B5">
      <w:r>
        <w:t>5</w:t>
      </w:r>
    </w:p>
    <w:p w14:paraId="6E8D0827" w14:textId="1BED2157" w:rsidR="0053301C" w:rsidRPr="0053301C" w:rsidRDefault="00BE27B5" w:rsidP="0053301C">
      <w:r w:rsidRPr="00BE27B5">
        <w:rPr>
          <w:noProof/>
        </w:rPr>
        <w:drawing>
          <wp:inline distT="0" distB="0" distL="0" distR="0" wp14:anchorId="7324DA4C" wp14:editId="67D79D31">
            <wp:extent cx="5896798" cy="2467319"/>
            <wp:effectExtent l="0" t="0" r="8890" b="9525"/>
            <wp:docPr id="6559530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53017" name=""/>
                    <pic:cNvPicPr/>
                  </pic:nvPicPr>
                  <pic:blipFill>
                    <a:blip r:embed="rId43"/>
                    <a:stretch>
                      <a:fillRect/>
                    </a:stretch>
                  </pic:blipFill>
                  <pic:spPr>
                    <a:xfrm>
                      <a:off x="0" y="0"/>
                      <a:ext cx="5896798" cy="2467319"/>
                    </a:xfrm>
                    <a:prstGeom prst="rect">
                      <a:avLst/>
                    </a:prstGeom>
                  </pic:spPr>
                </pic:pic>
              </a:graphicData>
            </a:graphic>
          </wp:inline>
        </w:drawing>
      </w:r>
    </w:p>
    <w:p w14:paraId="61645DED" w14:textId="0542FFFD" w:rsidR="0053301C" w:rsidRDefault="0053301C" w:rsidP="0053301C">
      <w:pPr>
        <w:pStyle w:val="3"/>
      </w:pPr>
      <w:r>
        <w:t>5.21</w:t>
      </w:r>
    </w:p>
    <w:p w14:paraId="1F370AC8" w14:textId="4A737DA2" w:rsidR="0053301C" w:rsidRDefault="00B36E87" w:rsidP="0053301C">
      <w:pPr>
        <w:rPr>
          <w:lang w:val="el-GR"/>
        </w:rPr>
      </w:pPr>
      <w:r>
        <w:rPr>
          <w:lang w:val="el-GR"/>
        </w:rPr>
        <w:t>Κανέναν.</w:t>
      </w:r>
    </w:p>
    <w:p w14:paraId="76B30D73" w14:textId="6010AF76" w:rsidR="00B36E87" w:rsidRPr="00B36E87" w:rsidRDefault="00B36E87" w:rsidP="0053301C">
      <w:pPr>
        <w:rPr>
          <w:lang w:val="el-GR"/>
        </w:rPr>
      </w:pPr>
      <w:r w:rsidRPr="00B36E87">
        <w:rPr>
          <w:noProof/>
          <w:lang w:val="el-GR"/>
        </w:rPr>
        <w:drawing>
          <wp:inline distT="0" distB="0" distL="0" distR="0" wp14:anchorId="7B28212C" wp14:editId="4D8D96FC">
            <wp:extent cx="6039693" cy="2419688"/>
            <wp:effectExtent l="0" t="0" r="0" b="0"/>
            <wp:docPr id="16204340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4035" name=""/>
                    <pic:cNvPicPr/>
                  </pic:nvPicPr>
                  <pic:blipFill>
                    <a:blip r:embed="rId44"/>
                    <a:stretch>
                      <a:fillRect/>
                    </a:stretch>
                  </pic:blipFill>
                  <pic:spPr>
                    <a:xfrm>
                      <a:off x="0" y="0"/>
                      <a:ext cx="6039693" cy="2419688"/>
                    </a:xfrm>
                    <a:prstGeom prst="rect">
                      <a:avLst/>
                    </a:prstGeom>
                  </pic:spPr>
                </pic:pic>
              </a:graphicData>
            </a:graphic>
          </wp:inline>
        </w:drawing>
      </w:r>
    </w:p>
    <w:p w14:paraId="5808EEE1" w14:textId="710B424D" w:rsidR="0053301C" w:rsidRDefault="0053301C" w:rsidP="0053301C">
      <w:pPr>
        <w:pStyle w:val="3"/>
      </w:pPr>
      <w:r>
        <w:lastRenderedPageBreak/>
        <w:t>5.22</w:t>
      </w:r>
    </w:p>
    <w:p w14:paraId="1E3FA9F0" w14:textId="342430A7" w:rsidR="0053301C" w:rsidRPr="0053301C" w:rsidRDefault="00B36E87" w:rsidP="0053301C">
      <w:r w:rsidRPr="00B36E87">
        <w:rPr>
          <w:noProof/>
        </w:rPr>
        <w:drawing>
          <wp:inline distT="0" distB="0" distL="0" distR="0" wp14:anchorId="6B6B4FAE" wp14:editId="4DBF0BA7">
            <wp:extent cx="4452442" cy="5981700"/>
            <wp:effectExtent l="0" t="0" r="5715" b="0"/>
            <wp:docPr id="19534230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23002" name=""/>
                    <pic:cNvPicPr/>
                  </pic:nvPicPr>
                  <pic:blipFill>
                    <a:blip r:embed="rId45"/>
                    <a:stretch>
                      <a:fillRect/>
                    </a:stretch>
                  </pic:blipFill>
                  <pic:spPr>
                    <a:xfrm>
                      <a:off x="0" y="0"/>
                      <a:ext cx="4456350" cy="5986951"/>
                    </a:xfrm>
                    <a:prstGeom prst="rect">
                      <a:avLst/>
                    </a:prstGeom>
                  </pic:spPr>
                </pic:pic>
              </a:graphicData>
            </a:graphic>
          </wp:inline>
        </w:drawing>
      </w:r>
    </w:p>
    <w:p w14:paraId="62D1B4B8" w14:textId="7A4AF135" w:rsidR="0053301C" w:rsidRPr="00B8216A" w:rsidRDefault="0053301C" w:rsidP="0053301C">
      <w:pPr>
        <w:pStyle w:val="3"/>
        <w:rPr>
          <w:lang w:val="el-GR"/>
        </w:rPr>
      </w:pPr>
      <w:r w:rsidRPr="00B8216A">
        <w:rPr>
          <w:lang w:val="el-GR"/>
        </w:rPr>
        <w:t>5.23</w:t>
      </w:r>
    </w:p>
    <w:p w14:paraId="29E3455D" w14:textId="57ECCE14" w:rsidR="0053301C" w:rsidRPr="00B36E87" w:rsidRDefault="00B36E87" w:rsidP="0053301C">
      <w:pPr>
        <w:rPr>
          <w:lang w:val="el-GR"/>
        </w:rPr>
      </w:pPr>
      <w:r>
        <w:rPr>
          <w:lang w:val="el-GR"/>
        </w:rPr>
        <w:t>Ναι.</w:t>
      </w:r>
    </w:p>
    <w:p w14:paraId="36EAAD51" w14:textId="4DB30D4E" w:rsidR="0053301C" w:rsidRPr="00B8216A" w:rsidRDefault="0053301C" w:rsidP="0053301C">
      <w:pPr>
        <w:pStyle w:val="3"/>
        <w:rPr>
          <w:lang w:val="el-GR"/>
        </w:rPr>
      </w:pPr>
      <w:r w:rsidRPr="00B8216A">
        <w:rPr>
          <w:lang w:val="el-GR"/>
        </w:rPr>
        <w:t>5.24</w:t>
      </w:r>
    </w:p>
    <w:p w14:paraId="313559A0" w14:textId="32AAC67C" w:rsidR="0053301C" w:rsidRPr="00B36E87" w:rsidRDefault="00B36E87" w:rsidP="0053301C">
      <w:pPr>
        <w:rPr>
          <w:lang w:val="el-GR"/>
        </w:rPr>
      </w:pPr>
      <w:r w:rsidRPr="00B8216A">
        <w:rPr>
          <w:lang w:val="el-GR"/>
        </w:rPr>
        <w:t>Όχι δεν μπορούμε</w:t>
      </w:r>
      <w:r>
        <w:rPr>
          <w:lang w:val="el-GR"/>
        </w:rPr>
        <w:t>.</w:t>
      </w:r>
    </w:p>
    <w:p w14:paraId="7E5153E0" w14:textId="6B9449B5" w:rsidR="0053301C" w:rsidRPr="00B8216A" w:rsidRDefault="0053301C" w:rsidP="0053301C">
      <w:pPr>
        <w:pStyle w:val="3"/>
        <w:rPr>
          <w:lang w:val="el-GR"/>
        </w:rPr>
      </w:pPr>
      <w:r w:rsidRPr="00B8216A">
        <w:rPr>
          <w:lang w:val="el-GR"/>
        </w:rPr>
        <w:t>5.25</w:t>
      </w:r>
    </w:p>
    <w:p w14:paraId="336532A9" w14:textId="77777777" w:rsidR="00856C39" w:rsidRPr="00B8216A" w:rsidRDefault="00140994" w:rsidP="0053301C">
      <w:pPr>
        <w:rPr>
          <w:lang w:val="el-GR"/>
        </w:rPr>
      </w:pPr>
      <w:r w:rsidRPr="00856C39">
        <w:rPr>
          <w:b/>
          <w:bCs/>
        </w:rPr>
        <w:t>arp</w:t>
      </w:r>
      <w:r w:rsidRPr="00856C39">
        <w:rPr>
          <w:b/>
          <w:bCs/>
          <w:lang w:val="el-GR"/>
        </w:rPr>
        <w:t xml:space="preserve"> -</w:t>
      </w:r>
      <w:r w:rsidRPr="00856C39">
        <w:rPr>
          <w:b/>
          <w:bCs/>
        </w:rPr>
        <w:t>a</w:t>
      </w:r>
      <w:r w:rsidRPr="00140994">
        <w:rPr>
          <w:lang w:val="el-GR"/>
        </w:rPr>
        <w:t xml:space="preserve"> </w:t>
      </w:r>
    </w:p>
    <w:p w14:paraId="3C9E028B" w14:textId="2589D2B5" w:rsidR="0053301C" w:rsidRPr="00140994" w:rsidRDefault="00140994" w:rsidP="0053301C">
      <w:pPr>
        <w:rPr>
          <w:lang w:val="el-GR"/>
        </w:rPr>
      </w:pPr>
      <w:r w:rsidRPr="00140994">
        <w:rPr>
          <w:lang w:val="el-GR"/>
        </w:rPr>
        <w:t xml:space="preserve">Ναι υπάρχει εγγραφή για τη διεπαφή του </w:t>
      </w:r>
      <w:r>
        <w:t>FW</w:t>
      </w:r>
      <w:r w:rsidRPr="00140994">
        <w:rPr>
          <w:lang w:val="el-GR"/>
        </w:rPr>
        <w:t xml:space="preserve">1 στο </w:t>
      </w:r>
      <w:r>
        <w:t>WAN</w:t>
      </w:r>
      <w:r w:rsidRPr="00140994">
        <w:rPr>
          <w:lang w:val="el-GR"/>
        </w:rPr>
        <w:t>1.</w:t>
      </w:r>
    </w:p>
    <w:p w14:paraId="525B633C" w14:textId="5EE8A758" w:rsidR="0053301C" w:rsidRDefault="0053301C" w:rsidP="0053301C">
      <w:pPr>
        <w:pStyle w:val="3"/>
      </w:pPr>
      <w:r>
        <w:lastRenderedPageBreak/>
        <w:t>5.26</w:t>
      </w:r>
    </w:p>
    <w:p w14:paraId="76E2B607" w14:textId="77777777" w:rsidR="00856C39" w:rsidRPr="00B8216A" w:rsidRDefault="00856C39" w:rsidP="0053301C">
      <w:r>
        <w:t xml:space="preserve">Action : Pass </w:t>
      </w:r>
    </w:p>
    <w:p w14:paraId="08566888" w14:textId="77777777" w:rsidR="00856C39" w:rsidRPr="00B8216A" w:rsidRDefault="00856C39" w:rsidP="0053301C">
      <w:r>
        <w:t xml:space="preserve">Interface : WAN </w:t>
      </w:r>
    </w:p>
    <w:p w14:paraId="4FE143B8" w14:textId="77777777" w:rsidR="00856C39" w:rsidRPr="00B8216A" w:rsidRDefault="00856C39" w:rsidP="0053301C">
      <w:r>
        <w:t xml:space="preserve">Protocol : ICMP </w:t>
      </w:r>
    </w:p>
    <w:p w14:paraId="7C3E61BA" w14:textId="77777777" w:rsidR="00856C39" w:rsidRPr="00B8216A" w:rsidRDefault="00856C39" w:rsidP="0053301C">
      <w:r>
        <w:t xml:space="preserve">Source : any </w:t>
      </w:r>
    </w:p>
    <w:p w14:paraId="7FB0BA57" w14:textId="6AB4B6EA" w:rsidR="0053301C" w:rsidRPr="00B8216A" w:rsidRDefault="00856C39" w:rsidP="0053301C">
      <w:r>
        <w:t>Destination</w:t>
      </w:r>
      <w:r w:rsidRPr="00B8216A">
        <w:t xml:space="preserve"> : </w:t>
      </w:r>
      <w:r>
        <w:t>WAN</w:t>
      </w:r>
      <w:r w:rsidRPr="00B8216A">
        <w:t xml:space="preserve"> </w:t>
      </w:r>
      <w:r>
        <w:t>address</w:t>
      </w:r>
    </w:p>
    <w:p w14:paraId="356B32A7" w14:textId="5103847D" w:rsidR="0053301C" w:rsidRPr="00B8216A" w:rsidRDefault="0053301C" w:rsidP="0053301C">
      <w:pPr>
        <w:pStyle w:val="3"/>
      </w:pPr>
      <w:r w:rsidRPr="00B8216A">
        <w:t>5.27</w:t>
      </w:r>
    </w:p>
    <w:p w14:paraId="0CB993F5" w14:textId="0D4EBEC6" w:rsidR="0053301C" w:rsidRPr="00856C39" w:rsidRDefault="00856C39" w:rsidP="0053301C">
      <w:pPr>
        <w:rPr>
          <w:lang w:val="el-GR"/>
        </w:rPr>
      </w:pPr>
      <w:r>
        <w:rPr>
          <w:lang w:val="el-GR"/>
        </w:rPr>
        <w:t>Ναι.</w:t>
      </w:r>
    </w:p>
    <w:p w14:paraId="5870B090" w14:textId="67FC38E3" w:rsidR="0053301C" w:rsidRPr="00856C39" w:rsidRDefault="0053301C" w:rsidP="0053301C">
      <w:pPr>
        <w:pStyle w:val="3"/>
        <w:rPr>
          <w:lang w:val="el-GR"/>
        </w:rPr>
      </w:pPr>
      <w:r w:rsidRPr="00856C39">
        <w:rPr>
          <w:lang w:val="el-GR"/>
        </w:rPr>
        <w:t>5.28</w:t>
      </w:r>
    </w:p>
    <w:p w14:paraId="532D78CF" w14:textId="785D91B5" w:rsidR="0053301C" w:rsidRPr="009F0E05" w:rsidRDefault="00856C39" w:rsidP="0053301C">
      <w:pPr>
        <w:rPr>
          <w:lang w:val="el-GR"/>
        </w:rPr>
      </w:pPr>
      <w:r w:rsidRPr="00856C39">
        <w:rPr>
          <w:lang w:val="el-GR"/>
        </w:rPr>
        <w:t xml:space="preserve">Όχι δε μπορούμε, καθώς ο </w:t>
      </w:r>
      <w:r>
        <w:t>R</w:t>
      </w:r>
      <w:r w:rsidRPr="00856C39">
        <w:rPr>
          <w:lang w:val="el-GR"/>
        </w:rPr>
        <w:t xml:space="preserve">1 δεν έχει ούτε </w:t>
      </w:r>
      <w:r>
        <w:t>default</w:t>
      </w:r>
      <w:r w:rsidRPr="00856C39">
        <w:rPr>
          <w:lang w:val="el-GR"/>
        </w:rPr>
        <w:t xml:space="preserve"> </w:t>
      </w:r>
      <w:r>
        <w:t>gateway</w:t>
      </w:r>
      <w:r w:rsidRPr="00856C39">
        <w:rPr>
          <w:lang w:val="el-GR"/>
        </w:rPr>
        <w:t xml:space="preserve">, ούτε κατάλληλη εγγραφή για το δίκτυο του </w:t>
      </w:r>
      <w:r>
        <w:t>PC</w:t>
      </w:r>
      <w:r w:rsidRPr="00856C39">
        <w:rPr>
          <w:lang w:val="el-GR"/>
        </w:rPr>
        <w:t>1</w:t>
      </w:r>
      <w:r w:rsidR="009F0E05" w:rsidRPr="009F0E05">
        <w:rPr>
          <w:lang w:val="el-GR"/>
        </w:rPr>
        <w:t>.</w:t>
      </w:r>
    </w:p>
    <w:p w14:paraId="13649526" w14:textId="48B4775B" w:rsidR="0053301C" w:rsidRPr="00B8216A" w:rsidRDefault="0053301C" w:rsidP="0053301C">
      <w:pPr>
        <w:pStyle w:val="3"/>
        <w:rPr>
          <w:lang w:val="el-GR"/>
        </w:rPr>
      </w:pPr>
      <w:r w:rsidRPr="00B8216A">
        <w:rPr>
          <w:lang w:val="el-GR"/>
        </w:rPr>
        <w:t>5.29</w:t>
      </w:r>
    </w:p>
    <w:p w14:paraId="662FA31F" w14:textId="325002E7" w:rsidR="0053301C" w:rsidRPr="00B8216A" w:rsidRDefault="00856C39" w:rsidP="0053301C">
      <w:pPr>
        <w:rPr>
          <w:lang w:val="el-GR"/>
        </w:rPr>
      </w:pPr>
      <w:r w:rsidRPr="00856C39">
        <w:rPr>
          <w:lang w:val="el-GR"/>
        </w:rPr>
        <w:t xml:space="preserve">Ναι μπορούμε, αφού το </w:t>
      </w:r>
      <w:r>
        <w:t>PC</w:t>
      </w:r>
      <w:r w:rsidRPr="00856C39">
        <w:rPr>
          <w:lang w:val="el-GR"/>
        </w:rPr>
        <w:t xml:space="preserve">1 έχει </w:t>
      </w:r>
      <w:r>
        <w:t>default</w:t>
      </w:r>
      <w:r w:rsidRPr="00856C39">
        <w:rPr>
          <w:lang w:val="el-GR"/>
        </w:rPr>
        <w:t xml:space="preserve"> </w:t>
      </w:r>
      <w:r>
        <w:t>gateway</w:t>
      </w:r>
      <w:r w:rsidRPr="00856C39">
        <w:rPr>
          <w:lang w:val="el-GR"/>
        </w:rPr>
        <w:t xml:space="preserve"> και επιπλέον το </w:t>
      </w:r>
      <w:r>
        <w:t>NAT</w:t>
      </w:r>
      <w:r w:rsidRPr="00856C39">
        <w:rPr>
          <w:lang w:val="el-GR"/>
        </w:rPr>
        <w:t xml:space="preserve"> είναι </w:t>
      </w:r>
      <w:r>
        <w:t>by</w:t>
      </w:r>
      <w:r w:rsidRPr="00856C39">
        <w:rPr>
          <w:lang w:val="el-GR"/>
        </w:rPr>
        <w:t xml:space="preserve"> </w:t>
      </w:r>
      <w:r>
        <w:t>default</w:t>
      </w:r>
      <w:r w:rsidRPr="00856C39">
        <w:rPr>
          <w:lang w:val="el-GR"/>
        </w:rPr>
        <w:t xml:space="preserve"> ενεργοποιημένο, επομένως </w:t>
      </w:r>
      <w:r w:rsidR="00531744" w:rsidRPr="00531744">
        <w:rPr>
          <w:lang w:val="el-GR"/>
        </w:rPr>
        <w:t xml:space="preserve">γίνεται μετάφραση </w:t>
      </w:r>
      <w:r w:rsidR="00531744">
        <w:t>NAT</w:t>
      </w:r>
      <w:r w:rsidR="00531744" w:rsidRPr="00531744">
        <w:rPr>
          <w:lang w:val="el-GR"/>
        </w:rPr>
        <w:t xml:space="preserve"> της ιδιωτικής διεύθυνσης του </w:t>
      </w:r>
      <w:r w:rsidR="00531744">
        <w:t>PC</w:t>
      </w:r>
      <w:r w:rsidR="00531744" w:rsidRPr="00531744">
        <w:rPr>
          <w:lang w:val="el-GR"/>
        </w:rPr>
        <w:t xml:space="preserve">1 στη </w:t>
      </w:r>
      <w:r w:rsidR="00531744">
        <w:t>WAN</w:t>
      </w:r>
      <w:r w:rsidR="00531744" w:rsidRPr="00531744">
        <w:rPr>
          <w:lang w:val="el-GR"/>
        </w:rPr>
        <w:t xml:space="preserve"> </w:t>
      </w:r>
      <w:r w:rsidR="00531744">
        <w:t>address</w:t>
      </w:r>
      <w:r w:rsidR="00531744" w:rsidRPr="00531744">
        <w:rPr>
          <w:lang w:val="el-GR"/>
        </w:rPr>
        <w:t>.</w:t>
      </w:r>
    </w:p>
    <w:p w14:paraId="7E667157" w14:textId="78D6AF2A" w:rsidR="0053301C" w:rsidRPr="00531744" w:rsidRDefault="0053301C" w:rsidP="0053301C">
      <w:pPr>
        <w:pStyle w:val="3"/>
        <w:rPr>
          <w:lang w:val="el-GR"/>
        </w:rPr>
      </w:pPr>
      <w:r w:rsidRPr="00531744">
        <w:rPr>
          <w:lang w:val="el-GR"/>
        </w:rPr>
        <w:t>5.30</w:t>
      </w:r>
    </w:p>
    <w:p w14:paraId="4C023BE1" w14:textId="6CA55824" w:rsidR="0053301C" w:rsidRPr="00531744" w:rsidRDefault="00531744" w:rsidP="0053301C">
      <w:pPr>
        <w:rPr>
          <w:lang w:val="el-GR"/>
        </w:rPr>
      </w:pPr>
      <w:r w:rsidRPr="00531744">
        <w:rPr>
          <w:lang w:val="el-GR"/>
        </w:rPr>
        <w:t xml:space="preserve">Όχι δεν παίρνουμε απάντηση αφού το </w:t>
      </w:r>
      <w:r>
        <w:t>SRV</w:t>
      </w:r>
      <w:r w:rsidRPr="00531744">
        <w:rPr>
          <w:lang w:val="el-GR"/>
        </w:rPr>
        <w:t xml:space="preserve">1 δεν έχει </w:t>
      </w:r>
      <w:r>
        <w:t>route</w:t>
      </w:r>
      <w:r w:rsidRPr="00531744">
        <w:rPr>
          <w:lang w:val="el-GR"/>
        </w:rPr>
        <w:t xml:space="preserve"> </w:t>
      </w:r>
      <w:r>
        <w:t>to</w:t>
      </w:r>
      <w:r w:rsidRPr="00531744">
        <w:rPr>
          <w:lang w:val="el-GR"/>
        </w:rPr>
        <w:t xml:space="preserve"> </w:t>
      </w:r>
      <w:r>
        <w:t>host</w:t>
      </w:r>
      <w:r w:rsidRPr="00531744">
        <w:rPr>
          <w:lang w:val="el-GR"/>
        </w:rPr>
        <w:t>.</w:t>
      </w:r>
    </w:p>
    <w:p w14:paraId="5030EC0D" w14:textId="4C554D1E" w:rsidR="0053301C" w:rsidRPr="00D62900" w:rsidRDefault="0053301C" w:rsidP="00856C39">
      <w:pPr>
        <w:pStyle w:val="3"/>
        <w:rPr>
          <w:lang w:val="el-GR"/>
        </w:rPr>
      </w:pPr>
      <w:r w:rsidRPr="00D62900">
        <w:rPr>
          <w:lang w:val="el-GR"/>
        </w:rPr>
        <w:t>5.31</w:t>
      </w:r>
    </w:p>
    <w:p w14:paraId="0CE96099" w14:textId="2D1EF1E2" w:rsidR="0053301C" w:rsidRPr="00D62900" w:rsidRDefault="00531744" w:rsidP="0053301C">
      <w:pPr>
        <w:rPr>
          <w:b/>
          <w:bCs/>
          <w:lang w:val="el-GR"/>
        </w:rPr>
      </w:pPr>
      <w:r w:rsidRPr="00531744">
        <w:rPr>
          <w:b/>
          <w:bCs/>
        </w:rPr>
        <w:t>route</w:t>
      </w:r>
      <w:r w:rsidRPr="00D62900">
        <w:rPr>
          <w:b/>
          <w:bCs/>
          <w:lang w:val="el-GR"/>
        </w:rPr>
        <w:t xml:space="preserve"> </w:t>
      </w:r>
      <w:r w:rsidRPr="00531744">
        <w:rPr>
          <w:b/>
          <w:bCs/>
        </w:rPr>
        <w:t>add</w:t>
      </w:r>
      <w:r w:rsidRPr="00D62900">
        <w:rPr>
          <w:b/>
          <w:bCs/>
          <w:lang w:val="el-GR"/>
        </w:rPr>
        <w:t xml:space="preserve"> </w:t>
      </w:r>
      <w:r w:rsidRPr="00531744">
        <w:rPr>
          <w:b/>
          <w:bCs/>
        </w:rPr>
        <w:t>default</w:t>
      </w:r>
      <w:r w:rsidRPr="00D62900">
        <w:rPr>
          <w:b/>
          <w:bCs/>
          <w:lang w:val="el-GR"/>
        </w:rPr>
        <w:t xml:space="preserve"> 172.22.1.1</w:t>
      </w:r>
    </w:p>
    <w:p w14:paraId="62AEE269" w14:textId="7FD39566" w:rsidR="0053301C" w:rsidRPr="00D62900" w:rsidRDefault="0053301C" w:rsidP="0053301C">
      <w:pPr>
        <w:pStyle w:val="3"/>
        <w:rPr>
          <w:lang w:val="el-GR"/>
        </w:rPr>
      </w:pPr>
      <w:r w:rsidRPr="00D62900">
        <w:rPr>
          <w:lang w:val="el-GR"/>
        </w:rPr>
        <w:t>5.32</w:t>
      </w:r>
    </w:p>
    <w:p w14:paraId="0F352FF3" w14:textId="32898744" w:rsidR="0053301C" w:rsidRPr="00D62900" w:rsidRDefault="00531744" w:rsidP="0053301C">
      <w:pPr>
        <w:rPr>
          <w:lang w:val="el-GR"/>
        </w:rPr>
      </w:pPr>
      <w:r>
        <w:rPr>
          <w:lang w:val="el-GR"/>
        </w:rPr>
        <w:t>Ναι.</w:t>
      </w:r>
    </w:p>
    <w:p w14:paraId="39D5375E" w14:textId="149344F0" w:rsidR="0053301C" w:rsidRPr="00D62900" w:rsidRDefault="0053301C" w:rsidP="00531744">
      <w:pPr>
        <w:pStyle w:val="3"/>
        <w:rPr>
          <w:lang w:val="el-GR"/>
        </w:rPr>
      </w:pPr>
      <w:r w:rsidRPr="00D62900">
        <w:rPr>
          <w:lang w:val="el-GR"/>
        </w:rPr>
        <w:t>5.33</w:t>
      </w:r>
    </w:p>
    <w:p w14:paraId="532662F2" w14:textId="3D9A965A" w:rsidR="00531744" w:rsidRPr="00B8216A" w:rsidRDefault="00D62900" w:rsidP="00531744">
      <w:pPr>
        <w:rPr>
          <w:lang w:val="el-GR"/>
        </w:rPr>
      </w:pPr>
      <w:r w:rsidRPr="00D62900">
        <w:rPr>
          <w:lang w:val="el-GR"/>
        </w:rPr>
        <w:t xml:space="preserve">Όχι. Δεδομένου πως δεν έχουμε προσθέσει κανόνες στο </w:t>
      </w:r>
      <w:r>
        <w:t>firewall</w:t>
      </w:r>
      <w:r w:rsidRPr="00D62900">
        <w:rPr>
          <w:lang w:val="el-GR"/>
        </w:rPr>
        <w:t xml:space="preserve"> για το </w:t>
      </w:r>
      <w:r>
        <w:t>DMZ</w:t>
      </w:r>
      <w:r w:rsidRPr="00D62900">
        <w:rPr>
          <w:lang w:val="el-GR"/>
        </w:rPr>
        <w:t xml:space="preserve">, όλα τα πακέτα μπλοκάρονται, ενώ προηγουμένως στο 5.32 μπορούσαμε αφού οι κανόνες είναι </w:t>
      </w:r>
      <w:r>
        <w:t>stateful</w:t>
      </w:r>
      <w:r w:rsidRPr="00D62900">
        <w:rPr>
          <w:lang w:val="el-GR"/>
        </w:rPr>
        <w:t xml:space="preserve">, οπότε αφού επιτρεπόταν κίνηση από το </w:t>
      </w:r>
      <w:r>
        <w:t>PC</w:t>
      </w:r>
      <w:r w:rsidRPr="00D62900">
        <w:rPr>
          <w:lang w:val="el-GR"/>
        </w:rPr>
        <w:t xml:space="preserve">1 προς τον </w:t>
      </w:r>
      <w:r>
        <w:t>SRV</w:t>
      </w:r>
      <w:r w:rsidRPr="00D62900">
        <w:rPr>
          <w:lang w:val="el-GR"/>
        </w:rPr>
        <w:t>1, επιτρεπόταν και η αντίστροφη.</w:t>
      </w:r>
    </w:p>
    <w:p w14:paraId="770308D0" w14:textId="34590B8C" w:rsidR="00994841" w:rsidRPr="00994841" w:rsidRDefault="00994841" w:rsidP="00531744">
      <w:r w:rsidRPr="00994841">
        <w:rPr>
          <w:noProof/>
        </w:rPr>
        <w:lastRenderedPageBreak/>
        <w:drawing>
          <wp:inline distT="0" distB="0" distL="0" distR="0" wp14:anchorId="571CD319" wp14:editId="07DB4CBD">
            <wp:extent cx="5715798" cy="2400635"/>
            <wp:effectExtent l="0" t="0" r="0" b="0"/>
            <wp:docPr id="9036188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18834" name=""/>
                    <pic:cNvPicPr/>
                  </pic:nvPicPr>
                  <pic:blipFill>
                    <a:blip r:embed="rId46"/>
                    <a:stretch>
                      <a:fillRect/>
                    </a:stretch>
                  </pic:blipFill>
                  <pic:spPr>
                    <a:xfrm>
                      <a:off x="0" y="0"/>
                      <a:ext cx="5715798" cy="2400635"/>
                    </a:xfrm>
                    <a:prstGeom prst="rect">
                      <a:avLst/>
                    </a:prstGeom>
                  </pic:spPr>
                </pic:pic>
              </a:graphicData>
            </a:graphic>
          </wp:inline>
        </w:drawing>
      </w:r>
    </w:p>
    <w:p w14:paraId="1B99FEF7" w14:textId="17491F68" w:rsidR="0053301C" w:rsidRPr="00D62900" w:rsidRDefault="0053301C" w:rsidP="0053301C">
      <w:pPr>
        <w:pStyle w:val="3"/>
        <w:rPr>
          <w:lang w:val="el-GR"/>
        </w:rPr>
      </w:pPr>
      <w:r w:rsidRPr="00D62900">
        <w:rPr>
          <w:lang w:val="el-GR"/>
        </w:rPr>
        <w:t>5.34</w:t>
      </w:r>
    </w:p>
    <w:p w14:paraId="765728D4" w14:textId="271C9EFF" w:rsidR="0053301C" w:rsidRPr="00737694" w:rsidRDefault="00737694" w:rsidP="0053301C">
      <w:pPr>
        <w:rPr>
          <w:lang w:val="el-GR"/>
        </w:rPr>
      </w:pPr>
      <w:r w:rsidRPr="00737694">
        <w:rPr>
          <w:lang w:val="el-GR"/>
        </w:rPr>
        <w:t>Όχι, για τον ίδιο λόγο με το 5.33.</w:t>
      </w:r>
    </w:p>
    <w:p w14:paraId="3AC6DBD4" w14:textId="4C91C3F6" w:rsidR="0053301C" w:rsidRPr="0053301C" w:rsidRDefault="0053301C" w:rsidP="0053301C">
      <w:pPr>
        <w:pStyle w:val="3"/>
      </w:pPr>
      <w:r>
        <w:lastRenderedPageBreak/>
        <w:t>5.35</w:t>
      </w:r>
    </w:p>
    <w:p w14:paraId="56B3CB32" w14:textId="36576024" w:rsidR="0053301C" w:rsidRPr="0053301C" w:rsidRDefault="005D2703" w:rsidP="0053301C">
      <w:r w:rsidRPr="005D2703">
        <w:rPr>
          <w:noProof/>
        </w:rPr>
        <w:drawing>
          <wp:inline distT="0" distB="0" distL="0" distR="0" wp14:anchorId="511016E6" wp14:editId="24F502D6">
            <wp:extent cx="5130750" cy="6324600"/>
            <wp:effectExtent l="0" t="0" r="0" b="0"/>
            <wp:docPr id="7022522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52295" name=""/>
                    <pic:cNvPicPr/>
                  </pic:nvPicPr>
                  <pic:blipFill>
                    <a:blip r:embed="rId47"/>
                    <a:stretch>
                      <a:fillRect/>
                    </a:stretch>
                  </pic:blipFill>
                  <pic:spPr>
                    <a:xfrm>
                      <a:off x="0" y="0"/>
                      <a:ext cx="5132768" cy="6327088"/>
                    </a:xfrm>
                    <a:prstGeom prst="rect">
                      <a:avLst/>
                    </a:prstGeom>
                  </pic:spPr>
                </pic:pic>
              </a:graphicData>
            </a:graphic>
          </wp:inline>
        </w:drawing>
      </w:r>
    </w:p>
    <w:p w14:paraId="25B4B710" w14:textId="2DEF75A2" w:rsidR="0053301C" w:rsidRPr="00B8216A" w:rsidRDefault="0053301C" w:rsidP="0053301C">
      <w:pPr>
        <w:pStyle w:val="3"/>
        <w:rPr>
          <w:lang w:val="el-GR"/>
        </w:rPr>
      </w:pPr>
      <w:r w:rsidRPr="00B8216A">
        <w:rPr>
          <w:lang w:val="el-GR"/>
        </w:rPr>
        <w:t>5.36</w:t>
      </w:r>
    </w:p>
    <w:p w14:paraId="13211FF1" w14:textId="1E00E6EA" w:rsidR="0053301C" w:rsidRPr="00B8216A" w:rsidRDefault="005D2703" w:rsidP="0053301C">
      <w:pPr>
        <w:rPr>
          <w:lang w:val="el-GR"/>
        </w:rPr>
      </w:pPr>
      <w:r w:rsidRPr="00B8216A">
        <w:rPr>
          <w:lang w:val="el-GR"/>
        </w:rPr>
        <w:t>Ναι.</w:t>
      </w:r>
    </w:p>
    <w:p w14:paraId="20436F6A" w14:textId="69AADED8" w:rsidR="0053301C" w:rsidRPr="00B8216A" w:rsidRDefault="0053301C" w:rsidP="0053301C">
      <w:pPr>
        <w:pStyle w:val="3"/>
        <w:rPr>
          <w:lang w:val="el-GR"/>
        </w:rPr>
      </w:pPr>
      <w:r w:rsidRPr="00B8216A">
        <w:rPr>
          <w:lang w:val="el-GR"/>
        </w:rPr>
        <w:t>5.37</w:t>
      </w:r>
    </w:p>
    <w:p w14:paraId="2444FD21" w14:textId="59BC0B0D" w:rsidR="00737694" w:rsidRPr="00B8216A" w:rsidRDefault="005D2703" w:rsidP="00737694">
      <w:pPr>
        <w:rPr>
          <w:lang w:val="el-GR"/>
        </w:rPr>
      </w:pPr>
      <w:r w:rsidRPr="00B8216A">
        <w:rPr>
          <w:lang w:val="el-GR"/>
        </w:rPr>
        <w:t>Ναι.</w:t>
      </w:r>
    </w:p>
    <w:p w14:paraId="71851B9E" w14:textId="554AC728" w:rsidR="0053301C" w:rsidRPr="00ED1DDA" w:rsidRDefault="00737694" w:rsidP="00737694">
      <w:pPr>
        <w:pStyle w:val="3"/>
        <w:rPr>
          <w:lang w:val="el-GR"/>
        </w:rPr>
      </w:pPr>
      <w:r w:rsidRPr="00ED1DDA">
        <w:rPr>
          <w:lang w:val="el-GR"/>
        </w:rPr>
        <w:t>5.38</w:t>
      </w:r>
    </w:p>
    <w:p w14:paraId="3D7FFFCE" w14:textId="612E6F46" w:rsidR="00737694" w:rsidRPr="000D36E8" w:rsidRDefault="000D36E8" w:rsidP="00737694">
      <w:pPr>
        <w:rPr>
          <w:lang w:val="el-GR"/>
        </w:rPr>
      </w:pPr>
      <w:r w:rsidRPr="000D36E8">
        <w:rPr>
          <w:lang w:val="el-GR"/>
        </w:rPr>
        <w:t>Όχι, καθώς δε</w:t>
      </w:r>
      <w:r>
        <w:rPr>
          <w:lang w:val="el-GR"/>
        </w:rPr>
        <w:t>ν υπάρχει κατάλληλη δρομολόγηση</w:t>
      </w:r>
      <w:r w:rsidRPr="000D36E8">
        <w:rPr>
          <w:lang w:val="el-GR"/>
        </w:rPr>
        <w:t>.</w:t>
      </w:r>
    </w:p>
    <w:p w14:paraId="66BDF5FA" w14:textId="2710DCCE" w:rsidR="00737694" w:rsidRPr="00B8216A" w:rsidRDefault="00737694" w:rsidP="00737694">
      <w:pPr>
        <w:pStyle w:val="3"/>
        <w:rPr>
          <w:lang w:val="el-GR"/>
        </w:rPr>
      </w:pPr>
      <w:r w:rsidRPr="00B8216A">
        <w:rPr>
          <w:lang w:val="el-GR"/>
        </w:rPr>
        <w:lastRenderedPageBreak/>
        <w:t>5.39</w:t>
      </w:r>
    </w:p>
    <w:p w14:paraId="3B47EAFF" w14:textId="75437861" w:rsidR="00737694" w:rsidRPr="00ED1DDA" w:rsidRDefault="00ED1DDA" w:rsidP="00737694">
      <w:pPr>
        <w:rPr>
          <w:lang w:val="el-GR"/>
        </w:rPr>
      </w:pPr>
      <w:r w:rsidRPr="00ED1DDA">
        <w:rPr>
          <w:lang w:val="el-GR"/>
        </w:rPr>
        <w:t xml:space="preserve">Ναι μπορούμε. Ο </w:t>
      </w:r>
      <w:r>
        <w:t>SRV</w:t>
      </w:r>
      <w:r w:rsidRPr="00ED1DDA">
        <w:rPr>
          <w:lang w:val="el-GR"/>
        </w:rPr>
        <w:t xml:space="preserve">1 στέλνει το πακέτο στο </w:t>
      </w:r>
      <w:r>
        <w:t>default</w:t>
      </w:r>
      <w:r w:rsidRPr="00ED1DDA">
        <w:rPr>
          <w:lang w:val="el-GR"/>
        </w:rPr>
        <w:t xml:space="preserve"> </w:t>
      </w:r>
      <w:r>
        <w:t>gateway</w:t>
      </w:r>
      <w:r w:rsidRPr="00ED1DDA">
        <w:rPr>
          <w:lang w:val="el-GR"/>
        </w:rPr>
        <w:t xml:space="preserve"> του (</w:t>
      </w:r>
      <w:r>
        <w:t>FW</w:t>
      </w:r>
      <w:r w:rsidRPr="00ED1DDA">
        <w:rPr>
          <w:lang w:val="el-GR"/>
        </w:rPr>
        <w:t xml:space="preserve">1), το οποίο και λόγω του </w:t>
      </w:r>
      <w:r>
        <w:t>firewall</w:t>
      </w:r>
      <w:r w:rsidRPr="00ED1DDA">
        <w:rPr>
          <w:lang w:val="el-GR"/>
        </w:rPr>
        <w:t xml:space="preserve"> </w:t>
      </w:r>
      <w:r>
        <w:t>rule</w:t>
      </w:r>
      <w:r w:rsidRPr="00ED1DDA">
        <w:rPr>
          <w:lang w:val="el-GR"/>
        </w:rPr>
        <w:t xml:space="preserve"> που βάλαμε γίνεται δεκτό. Στη συνέχεια, ο </w:t>
      </w:r>
      <w:r>
        <w:t>FW</w:t>
      </w:r>
      <w:r w:rsidRPr="00ED1DDA">
        <w:rPr>
          <w:lang w:val="el-GR"/>
        </w:rPr>
        <w:t xml:space="preserve">1 εξετάζει τον </w:t>
      </w:r>
      <w:r>
        <w:t>ARP</w:t>
      </w:r>
      <w:r w:rsidRPr="00ED1DDA">
        <w:rPr>
          <w:lang w:val="el-GR"/>
        </w:rPr>
        <w:t xml:space="preserve"> πίνακά του και δεδομένου ότι το </w:t>
      </w:r>
      <w:r>
        <w:t>R</w:t>
      </w:r>
      <w:r w:rsidRPr="00ED1DDA">
        <w:rPr>
          <w:lang w:val="el-GR"/>
        </w:rPr>
        <w:t xml:space="preserve">1 δεν ανήκει στο </w:t>
      </w:r>
      <w:r>
        <w:t>LAN</w:t>
      </w:r>
      <w:r w:rsidRPr="00ED1DDA">
        <w:rPr>
          <w:lang w:val="el-GR"/>
        </w:rPr>
        <w:t xml:space="preserve">1 το προωθεί κανονικά, ενώ ο </w:t>
      </w:r>
      <w:r>
        <w:t>R</w:t>
      </w:r>
      <w:r w:rsidRPr="00ED1DDA">
        <w:rPr>
          <w:lang w:val="el-GR"/>
        </w:rPr>
        <w:t xml:space="preserve">1 απαντάει στην διεπαφή του </w:t>
      </w:r>
      <w:r>
        <w:t>FW</w:t>
      </w:r>
      <w:r w:rsidRPr="00ED1DDA">
        <w:rPr>
          <w:lang w:val="el-GR"/>
        </w:rPr>
        <w:t xml:space="preserve">1 στο </w:t>
      </w:r>
      <w:r>
        <w:t>WAN</w:t>
      </w:r>
      <w:r w:rsidRPr="00ED1DDA">
        <w:rPr>
          <w:lang w:val="el-GR"/>
        </w:rPr>
        <w:t>1.</w:t>
      </w:r>
    </w:p>
    <w:p w14:paraId="3A09F222" w14:textId="3BA33DE2" w:rsidR="00737694" w:rsidRDefault="00737694" w:rsidP="00737694">
      <w:pPr>
        <w:pStyle w:val="3"/>
      </w:pPr>
      <w:r>
        <w:t>5.40</w:t>
      </w:r>
    </w:p>
    <w:p w14:paraId="000F798D" w14:textId="4410D580" w:rsidR="00737694" w:rsidRDefault="00ED1DDA" w:rsidP="00737694">
      <w:pPr>
        <w:rPr>
          <w:b/>
          <w:bCs/>
        </w:rPr>
      </w:pPr>
      <w:r w:rsidRPr="00ED1DDA">
        <w:rPr>
          <w:b/>
          <w:bCs/>
        </w:rPr>
        <w:t>dhclient em0</w:t>
      </w:r>
    </w:p>
    <w:p w14:paraId="516C1B12" w14:textId="2797ED2A" w:rsidR="00137E68" w:rsidRDefault="00137E68" w:rsidP="00737694">
      <w:pPr>
        <w:rPr>
          <w:b/>
          <w:bCs/>
        </w:rPr>
      </w:pPr>
      <w:r>
        <w:t>IP = 192.168.1.3, Default Gateway = 192.168.1.1, DNS = 192.168.1.1</w:t>
      </w:r>
    </w:p>
    <w:p w14:paraId="7FFAA50F" w14:textId="0FBB35B3" w:rsidR="00ED1DDA" w:rsidRPr="00ED1DDA" w:rsidRDefault="00ED1DDA" w:rsidP="00737694">
      <w:pPr>
        <w:rPr>
          <w:b/>
          <w:bCs/>
        </w:rPr>
      </w:pPr>
      <w:r w:rsidRPr="00ED1DDA">
        <w:rPr>
          <w:b/>
          <w:bCs/>
          <w:noProof/>
        </w:rPr>
        <w:drawing>
          <wp:inline distT="0" distB="0" distL="0" distR="0" wp14:anchorId="1C07BE70" wp14:editId="7021A12E">
            <wp:extent cx="5029902" cy="2286319"/>
            <wp:effectExtent l="0" t="0" r="0" b="0"/>
            <wp:docPr id="17600526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52626" name=""/>
                    <pic:cNvPicPr/>
                  </pic:nvPicPr>
                  <pic:blipFill>
                    <a:blip r:embed="rId48"/>
                    <a:stretch>
                      <a:fillRect/>
                    </a:stretch>
                  </pic:blipFill>
                  <pic:spPr>
                    <a:xfrm>
                      <a:off x="0" y="0"/>
                      <a:ext cx="5029902" cy="2286319"/>
                    </a:xfrm>
                    <a:prstGeom prst="rect">
                      <a:avLst/>
                    </a:prstGeom>
                  </pic:spPr>
                </pic:pic>
              </a:graphicData>
            </a:graphic>
          </wp:inline>
        </w:drawing>
      </w:r>
    </w:p>
    <w:p w14:paraId="466D195E" w14:textId="6697A4A7" w:rsidR="00737694" w:rsidRDefault="00737694" w:rsidP="00737694">
      <w:pPr>
        <w:pStyle w:val="3"/>
      </w:pPr>
      <w:r>
        <w:lastRenderedPageBreak/>
        <w:t>5.41</w:t>
      </w:r>
    </w:p>
    <w:p w14:paraId="46F1CA46" w14:textId="40302FE8" w:rsidR="00737694" w:rsidRPr="00737694" w:rsidRDefault="00C64339" w:rsidP="00737694">
      <w:r w:rsidRPr="00C64339">
        <w:rPr>
          <w:noProof/>
        </w:rPr>
        <w:drawing>
          <wp:inline distT="0" distB="0" distL="0" distR="0" wp14:anchorId="13AAA223" wp14:editId="141ADDCD">
            <wp:extent cx="5515745" cy="5439534"/>
            <wp:effectExtent l="0" t="0" r="8890" b="8890"/>
            <wp:docPr id="10654112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1216" name=""/>
                    <pic:cNvPicPr/>
                  </pic:nvPicPr>
                  <pic:blipFill>
                    <a:blip r:embed="rId49"/>
                    <a:stretch>
                      <a:fillRect/>
                    </a:stretch>
                  </pic:blipFill>
                  <pic:spPr>
                    <a:xfrm>
                      <a:off x="0" y="0"/>
                      <a:ext cx="5515745" cy="5439534"/>
                    </a:xfrm>
                    <a:prstGeom prst="rect">
                      <a:avLst/>
                    </a:prstGeom>
                  </pic:spPr>
                </pic:pic>
              </a:graphicData>
            </a:graphic>
          </wp:inline>
        </w:drawing>
      </w:r>
    </w:p>
    <w:p w14:paraId="74EA4986" w14:textId="540902CE" w:rsidR="00737694" w:rsidRPr="00B8216A" w:rsidRDefault="00737694" w:rsidP="00737694">
      <w:pPr>
        <w:pStyle w:val="3"/>
        <w:rPr>
          <w:lang w:val="el-GR"/>
        </w:rPr>
      </w:pPr>
      <w:r w:rsidRPr="00B8216A">
        <w:rPr>
          <w:lang w:val="el-GR"/>
        </w:rPr>
        <w:t>5.42</w:t>
      </w:r>
    </w:p>
    <w:p w14:paraId="65F65D0C" w14:textId="36555CF6" w:rsidR="00ED1DDA" w:rsidRPr="00B8216A" w:rsidRDefault="008D6A36" w:rsidP="00ED1DDA">
      <w:pPr>
        <w:rPr>
          <w:lang w:val="el-GR"/>
        </w:rPr>
      </w:pPr>
      <w:r w:rsidRPr="008D6A36">
        <w:rPr>
          <w:lang w:val="el-GR"/>
        </w:rPr>
        <w:t xml:space="preserve">Πρέπει να τοποθετηθεί πριν, καθώς διαφορετικά γίνεται </w:t>
      </w:r>
      <w:r>
        <w:t>match</w:t>
      </w:r>
      <w:r w:rsidRPr="008D6A36">
        <w:rPr>
          <w:lang w:val="el-GR"/>
        </w:rPr>
        <w:t xml:space="preserve"> πρώτα ο προηγούμενος κανόνας, ο οποίος και επιτρέπει όλη την κίνηση από το </w:t>
      </w:r>
      <w:r>
        <w:t>LAN</w:t>
      </w:r>
      <w:r w:rsidRPr="008D6A36">
        <w:rPr>
          <w:lang w:val="el-GR"/>
        </w:rPr>
        <w:t>1 προς οπουδήποτε</w:t>
      </w:r>
      <w:r w:rsidR="00C70659" w:rsidRPr="00C70659">
        <w:rPr>
          <w:lang w:val="el-GR"/>
        </w:rPr>
        <w:t>.</w:t>
      </w:r>
    </w:p>
    <w:p w14:paraId="2F4AF969" w14:textId="16E65708" w:rsidR="00C70659" w:rsidRPr="00C70659" w:rsidRDefault="00C70659" w:rsidP="00ED1DDA">
      <w:r w:rsidRPr="00C70659">
        <w:rPr>
          <w:noProof/>
        </w:rPr>
        <w:drawing>
          <wp:inline distT="0" distB="0" distL="0" distR="0" wp14:anchorId="1DA588E1" wp14:editId="7280D157">
            <wp:extent cx="5753903" cy="581106"/>
            <wp:effectExtent l="0" t="0" r="0" b="9525"/>
            <wp:docPr id="7426147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14702" name=""/>
                    <pic:cNvPicPr/>
                  </pic:nvPicPr>
                  <pic:blipFill>
                    <a:blip r:embed="rId50"/>
                    <a:stretch>
                      <a:fillRect/>
                    </a:stretch>
                  </pic:blipFill>
                  <pic:spPr>
                    <a:xfrm>
                      <a:off x="0" y="0"/>
                      <a:ext cx="5753903" cy="581106"/>
                    </a:xfrm>
                    <a:prstGeom prst="rect">
                      <a:avLst/>
                    </a:prstGeom>
                  </pic:spPr>
                </pic:pic>
              </a:graphicData>
            </a:graphic>
          </wp:inline>
        </w:drawing>
      </w:r>
    </w:p>
    <w:p w14:paraId="16D1096D" w14:textId="2C1266C4" w:rsidR="00737694" w:rsidRPr="00B8216A" w:rsidRDefault="00737694" w:rsidP="00737694">
      <w:pPr>
        <w:pStyle w:val="3"/>
        <w:rPr>
          <w:lang w:val="el-GR"/>
        </w:rPr>
      </w:pPr>
      <w:r w:rsidRPr="00B8216A">
        <w:rPr>
          <w:lang w:val="el-GR"/>
        </w:rPr>
        <w:t>5.43</w:t>
      </w:r>
    </w:p>
    <w:p w14:paraId="204CF87F" w14:textId="29C4B300" w:rsidR="00ED1DDA" w:rsidRPr="00B8216A" w:rsidRDefault="00C70659" w:rsidP="00ED1DDA">
      <w:pPr>
        <w:rPr>
          <w:lang w:val="el-GR"/>
        </w:rPr>
      </w:pPr>
      <w:r w:rsidRPr="00B8216A">
        <w:rPr>
          <w:lang w:val="el-GR"/>
        </w:rPr>
        <w:t xml:space="preserve"> Όχι.</w:t>
      </w:r>
    </w:p>
    <w:p w14:paraId="04EF2174" w14:textId="056A9A89" w:rsidR="00737694" w:rsidRPr="00B8216A" w:rsidRDefault="00737694" w:rsidP="00737694">
      <w:pPr>
        <w:pStyle w:val="3"/>
        <w:rPr>
          <w:lang w:val="el-GR"/>
        </w:rPr>
      </w:pPr>
      <w:r w:rsidRPr="00B8216A">
        <w:rPr>
          <w:lang w:val="el-GR"/>
        </w:rPr>
        <w:t>5.44</w:t>
      </w:r>
    </w:p>
    <w:p w14:paraId="666EF7BE" w14:textId="3217FE45" w:rsidR="00C70659" w:rsidRPr="00B34BE8" w:rsidRDefault="00B34BE8" w:rsidP="00C70659">
      <w:pPr>
        <w:rPr>
          <w:lang w:val="el-GR"/>
        </w:rPr>
      </w:pPr>
      <w:r w:rsidRPr="00B34BE8">
        <w:rPr>
          <w:lang w:val="el-GR"/>
        </w:rPr>
        <w:t xml:space="preserve">Ναι, καθώς απαγορεύσαμε μόνο τη διέλευση από το </w:t>
      </w:r>
      <w:r>
        <w:t>PC</w:t>
      </w:r>
      <w:r w:rsidRPr="00B34BE8">
        <w:rPr>
          <w:lang w:val="el-GR"/>
        </w:rPr>
        <w:t xml:space="preserve">2 προς το </w:t>
      </w:r>
      <w:r>
        <w:t>SRV</w:t>
      </w:r>
      <w:r w:rsidRPr="00B34BE8">
        <w:rPr>
          <w:lang w:val="el-GR"/>
        </w:rPr>
        <w:t xml:space="preserve">1, όχι προς όλο το </w:t>
      </w:r>
      <w:r>
        <w:t>DMZ</w:t>
      </w:r>
      <w:r w:rsidRPr="00B34BE8">
        <w:rPr>
          <w:lang w:val="el-GR"/>
        </w:rPr>
        <w:t>.</w:t>
      </w:r>
    </w:p>
    <w:p w14:paraId="3156FEEA" w14:textId="2AAF1E64" w:rsidR="00737694" w:rsidRPr="00B8216A" w:rsidRDefault="00C70659" w:rsidP="00C70659">
      <w:pPr>
        <w:pStyle w:val="1"/>
        <w:rPr>
          <w:lang w:val="el-GR"/>
        </w:rPr>
      </w:pPr>
      <w:r w:rsidRPr="00C70659">
        <w:rPr>
          <w:lang w:val="el-GR"/>
        </w:rPr>
        <w:lastRenderedPageBreak/>
        <w:t xml:space="preserve">Άσκηση 6: Τείχος προστασίας και προχωρημένο </w:t>
      </w:r>
      <w:r>
        <w:t>NAT</w:t>
      </w:r>
    </w:p>
    <w:p w14:paraId="2A782769" w14:textId="76BF6000" w:rsidR="00CC0918" w:rsidRPr="00CC0918" w:rsidRDefault="00CC0918" w:rsidP="00CC0918">
      <w:r w:rsidRPr="00CC0918">
        <w:rPr>
          <w:noProof/>
        </w:rPr>
        <w:drawing>
          <wp:inline distT="0" distB="0" distL="0" distR="0" wp14:anchorId="26D2D4F7" wp14:editId="0140D00A">
            <wp:extent cx="3429479" cy="2743583"/>
            <wp:effectExtent l="0" t="0" r="0" b="0"/>
            <wp:docPr id="19634002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0208" name=""/>
                    <pic:cNvPicPr/>
                  </pic:nvPicPr>
                  <pic:blipFill>
                    <a:blip r:embed="rId51"/>
                    <a:stretch>
                      <a:fillRect/>
                    </a:stretch>
                  </pic:blipFill>
                  <pic:spPr>
                    <a:xfrm>
                      <a:off x="0" y="0"/>
                      <a:ext cx="3429479" cy="2743583"/>
                    </a:xfrm>
                    <a:prstGeom prst="rect">
                      <a:avLst/>
                    </a:prstGeom>
                  </pic:spPr>
                </pic:pic>
              </a:graphicData>
            </a:graphic>
          </wp:inline>
        </w:drawing>
      </w:r>
    </w:p>
    <w:p w14:paraId="3AC44898" w14:textId="308D2319" w:rsidR="00C70659" w:rsidRDefault="00C70659" w:rsidP="00C70659">
      <w:pPr>
        <w:pStyle w:val="3"/>
      </w:pPr>
      <w:r>
        <w:t>6.1</w:t>
      </w:r>
    </w:p>
    <w:p w14:paraId="5EC0D554" w14:textId="39578F0F" w:rsidR="00C70659" w:rsidRPr="00A64FE2" w:rsidRDefault="008462EC" w:rsidP="00C70659">
      <w:r w:rsidRPr="00A64FE2">
        <w:rPr>
          <w:b/>
          <w:bCs/>
        </w:rPr>
        <w:t>ip route 203.0.118.0/24 192.0.2.</w:t>
      </w:r>
      <w:r w:rsidR="00A64FE2" w:rsidRPr="00A64FE2">
        <w:rPr>
          <w:b/>
          <w:bCs/>
        </w:rPr>
        <w:t>1</w:t>
      </w:r>
      <w:r w:rsidR="00A64FE2">
        <w:rPr>
          <w:b/>
          <w:bCs/>
        </w:rPr>
        <w:t xml:space="preserve"> </w:t>
      </w:r>
      <w:r w:rsidR="00A64FE2">
        <w:t>--&gt; R1(cli)</w:t>
      </w:r>
    </w:p>
    <w:p w14:paraId="54B12AF1" w14:textId="46CDFC04" w:rsidR="00C70659" w:rsidRDefault="00C70659" w:rsidP="00C70659">
      <w:pPr>
        <w:pStyle w:val="3"/>
      </w:pPr>
      <w:r>
        <w:t>6.2</w:t>
      </w:r>
    </w:p>
    <w:p w14:paraId="08828794" w14:textId="19787A5B" w:rsidR="00C70659" w:rsidRPr="00C70659" w:rsidRDefault="008462EC" w:rsidP="008462EC">
      <w:r>
        <w:t>Firewall -&gt; NAT -&gt; Outbound -&gt; Enable advanced outbound NAT</w:t>
      </w:r>
    </w:p>
    <w:p w14:paraId="1D550C1A" w14:textId="7A9AC388" w:rsidR="00C70659" w:rsidRDefault="00C70659" w:rsidP="00C70659">
      <w:pPr>
        <w:pStyle w:val="3"/>
      </w:pPr>
      <w:r>
        <w:t>6.3</w:t>
      </w:r>
    </w:p>
    <w:p w14:paraId="693E4F1B" w14:textId="049637C5" w:rsidR="00C70659" w:rsidRPr="00C70659" w:rsidRDefault="008462EC" w:rsidP="00C70659">
      <w:r w:rsidRPr="008462EC">
        <w:rPr>
          <w:noProof/>
        </w:rPr>
        <w:drawing>
          <wp:inline distT="0" distB="0" distL="0" distR="0" wp14:anchorId="11E6395B" wp14:editId="6EDF1D03">
            <wp:extent cx="4524375" cy="3260010"/>
            <wp:effectExtent l="0" t="0" r="0" b="0"/>
            <wp:docPr id="2296748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74835" name=""/>
                    <pic:cNvPicPr/>
                  </pic:nvPicPr>
                  <pic:blipFill>
                    <a:blip r:embed="rId52"/>
                    <a:stretch>
                      <a:fillRect/>
                    </a:stretch>
                  </pic:blipFill>
                  <pic:spPr>
                    <a:xfrm>
                      <a:off x="0" y="0"/>
                      <a:ext cx="4529883" cy="3263979"/>
                    </a:xfrm>
                    <a:prstGeom prst="rect">
                      <a:avLst/>
                    </a:prstGeom>
                  </pic:spPr>
                </pic:pic>
              </a:graphicData>
            </a:graphic>
          </wp:inline>
        </w:drawing>
      </w:r>
    </w:p>
    <w:p w14:paraId="6A16AD98" w14:textId="013CC5E6" w:rsidR="00C70659" w:rsidRDefault="00C70659" w:rsidP="00C70659">
      <w:pPr>
        <w:pStyle w:val="3"/>
      </w:pPr>
      <w:r>
        <w:lastRenderedPageBreak/>
        <w:t>6.4</w:t>
      </w:r>
    </w:p>
    <w:p w14:paraId="6BB03CC7" w14:textId="2A1FB2F5" w:rsidR="00C70659" w:rsidRPr="00C70659" w:rsidRDefault="0052338B" w:rsidP="00C70659">
      <w:r w:rsidRPr="0052338B">
        <w:rPr>
          <w:noProof/>
        </w:rPr>
        <w:drawing>
          <wp:inline distT="0" distB="0" distL="0" distR="0" wp14:anchorId="1D212CD5" wp14:editId="222B8840">
            <wp:extent cx="4248150" cy="3259888"/>
            <wp:effectExtent l="0" t="0" r="0" b="0"/>
            <wp:docPr id="16604749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4953" name=""/>
                    <pic:cNvPicPr/>
                  </pic:nvPicPr>
                  <pic:blipFill>
                    <a:blip r:embed="rId53"/>
                    <a:stretch>
                      <a:fillRect/>
                    </a:stretch>
                  </pic:blipFill>
                  <pic:spPr>
                    <a:xfrm>
                      <a:off x="0" y="0"/>
                      <a:ext cx="4253428" cy="3263939"/>
                    </a:xfrm>
                    <a:prstGeom prst="rect">
                      <a:avLst/>
                    </a:prstGeom>
                  </pic:spPr>
                </pic:pic>
              </a:graphicData>
            </a:graphic>
          </wp:inline>
        </w:drawing>
      </w:r>
    </w:p>
    <w:p w14:paraId="4E1BE0AC" w14:textId="6B9391E5" w:rsidR="00C70659" w:rsidRPr="00B8216A" w:rsidRDefault="00C70659" w:rsidP="00C70659">
      <w:pPr>
        <w:pStyle w:val="3"/>
        <w:rPr>
          <w:lang w:val="el-GR"/>
        </w:rPr>
      </w:pPr>
      <w:r w:rsidRPr="00B8216A">
        <w:rPr>
          <w:lang w:val="el-GR"/>
        </w:rPr>
        <w:t>6.5</w:t>
      </w:r>
    </w:p>
    <w:p w14:paraId="3E01B3DF" w14:textId="7EF8D5E2" w:rsidR="00C70659" w:rsidRPr="00B8216A" w:rsidRDefault="0052338B" w:rsidP="00C70659">
      <w:pPr>
        <w:rPr>
          <w:b/>
          <w:bCs/>
          <w:lang w:val="el-GR"/>
        </w:rPr>
      </w:pPr>
      <w:r w:rsidRPr="0052338B">
        <w:rPr>
          <w:b/>
          <w:bCs/>
        </w:rPr>
        <w:t>tcpdump</w:t>
      </w:r>
      <w:r w:rsidRPr="00B8216A">
        <w:rPr>
          <w:b/>
          <w:bCs/>
          <w:lang w:val="el-GR"/>
        </w:rPr>
        <w:t xml:space="preserve"> -</w:t>
      </w:r>
      <w:r w:rsidRPr="0052338B">
        <w:rPr>
          <w:b/>
          <w:bCs/>
        </w:rPr>
        <w:t>i</w:t>
      </w:r>
      <w:r w:rsidRPr="00B8216A">
        <w:rPr>
          <w:b/>
          <w:bCs/>
          <w:lang w:val="el-GR"/>
        </w:rPr>
        <w:t xml:space="preserve"> </w:t>
      </w:r>
      <w:r w:rsidRPr="0052338B">
        <w:rPr>
          <w:b/>
          <w:bCs/>
        </w:rPr>
        <w:t>em</w:t>
      </w:r>
      <w:r w:rsidRPr="00B8216A">
        <w:rPr>
          <w:b/>
          <w:bCs/>
          <w:lang w:val="el-GR"/>
        </w:rPr>
        <w:t>0</w:t>
      </w:r>
    </w:p>
    <w:p w14:paraId="17173311" w14:textId="44EDF2C0" w:rsidR="00C70659" w:rsidRPr="00B8216A" w:rsidRDefault="00C70659" w:rsidP="00C70659">
      <w:pPr>
        <w:pStyle w:val="3"/>
        <w:rPr>
          <w:lang w:val="el-GR"/>
        </w:rPr>
      </w:pPr>
      <w:r w:rsidRPr="00B8216A">
        <w:rPr>
          <w:lang w:val="el-GR"/>
        </w:rPr>
        <w:t>6.6</w:t>
      </w:r>
    </w:p>
    <w:p w14:paraId="1070073D" w14:textId="77777777" w:rsidR="0052338B" w:rsidRPr="00B8216A" w:rsidRDefault="0052338B" w:rsidP="0052338B">
      <w:pPr>
        <w:rPr>
          <w:lang w:val="el-GR"/>
        </w:rPr>
      </w:pPr>
      <w:r w:rsidRPr="0052338B">
        <w:rPr>
          <w:lang w:val="el-GR"/>
        </w:rPr>
        <w:t xml:space="preserve">Του </w:t>
      </w:r>
      <w:r>
        <w:t>PC</w:t>
      </w:r>
      <w:r w:rsidRPr="0052338B">
        <w:rPr>
          <w:lang w:val="el-GR"/>
        </w:rPr>
        <w:t xml:space="preserve">1 φτάνουν με την </w:t>
      </w:r>
      <w:r>
        <w:t>IP</w:t>
      </w:r>
      <w:r w:rsidRPr="0052338B">
        <w:rPr>
          <w:lang w:val="el-GR"/>
        </w:rPr>
        <w:t xml:space="preserve"> : 203.0.118.14 </w:t>
      </w:r>
    </w:p>
    <w:p w14:paraId="37A87648" w14:textId="47E3FD0F" w:rsidR="0052338B" w:rsidRPr="0052338B" w:rsidRDefault="0052338B" w:rsidP="0052338B">
      <w:pPr>
        <w:rPr>
          <w:lang w:val="el-GR"/>
        </w:rPr>
      </w:pPr>
      <w:r w:rsidRPr="0052338B">
        <w:rPr>
          <w:lang w:val="el-GR"/>
        </w:rPr>
        <w:t xml:space="preserve">Του </w:t>
      </w:r>
      <w:r>
        <w:t>PC</w:t>
      </w:r>
      <w:r w:rsidRPr="0052338B">
        <w:rPr>
          <w:lang w:val="el-GR"/>
        </w:rPr>
        <w:t xml:space="preserve">2 φτάνουν με την </w:t>
      </w:r>
      <w:r>
        <w:t>IP</w:t>
      </w:r>
      <w:r w:rsidRPr="0052338B">
        <w:rPr>
          <w:lang w:val="el-GR"/>
        </w:rPr>
        <w:t xml:space="preserve"> : 203.0.118.15</w:t>
      </w:r>
    </w:p>
    <w:p w14:paraId="58990475" w14:textId="68431B70" w:rsidR="00C70659" w:rsidRPr="00C70659" w:rsidRDefault="0052338B" w:rsidP="00C70659">
      <w:r w:rsidRPr="0052338B">
        <w:rPr>
          <w:noProof/>
        </w:rPr>
        <w:drawing>
          <wp:inline distT="0" distB="0" distL="0" distR="0" wp14:anchorId="718084DB" wp14:editId="42575C1D">
            <wp:extent cx="6858000" cy="1930400"/>
            <wp:effectExtent l="0" t="0" r="0" b="0"/>
            <wp:docPr id="14242960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96025" name=""/>
                    <pic:cNvPicPr/>
                  </pic:nvPicPr>
                  <pic:blipFill>
                    <a:blip r:embed="rId54"/>
                    <a:stretch>
                      <a:fillRect/>
                    </a:stretch>
                  </pic:blipFill>
                  <pic:spPr>
                    <a:xfrm>
                      <a:off x="0" y="0"/>
                      <a:ext cx="6858000" cy="1930400"/>
                    </a:xfrm>
                    <a:prstGeom prst="rect">
                      <a:avLst/>
                    </a:prstGeom>
                  </pic:spPr>
                </pic:pic>
              </a:graphicData>
            </a:graphic>
          </wp:inline>
        </w:drawing>
      </w:r>
    </w:p>
    <w:p w14:paraId="01B1FC81" w14:textId="547CB8FD" w:rsidR="00C70659" w:rsidRDefault="00C70659" w:rsidP="00C70659">
      <w:pPr>
        <w:pStyle w:val="3"/>
      </w:pPr>
      <w:r>
        <w:lastRenderedPageBreak/>
        <w:t>6.7</w:t>
      </w:r>
    </w:p>
    <w:p w14:paraId="46D59F6E" w14:textId="244DD598" w:rsidR="00C70659" w:rsidRPr="00C70659" w:rsidRDefault="007376AF" w:rsidP="00C70659">
      <w:r w:rsidRPr="007376AF">
        <w:rPr>
          <w:noProof/>
        </w:rPr>
        <w:drawing>
          <wp:inline distT="0" distB="0" distL="0" distR="0" wp14:anchorId="5907DDF1" wp14:editId="701C1199">
            <wp:extent cx="3790950" cy="1706579"/>
            <wp:effectExtent l="0" t="0" r="0" b="8255"/>
            <wp:docPr id="7543562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56276" name=""/>
                    <pic:cNvPicPr/>
                  </pic:nvPicPr>
                  <pic:blipFill>
                    <a:blip r:embed="rId55"/>
                    <a:stretch>
                      <a:fillRect/>
                    </a:stretch>
                  </pic:blipFill>
                  <pic:spPr>
                    <a:xfrm>
                      <a:off x="0" y="0"/>
                      <a:ext cx="3803532" cy="1712243"/>
                    </a:xfrm>
                    <a:prstGeom prst="rect">
                      <a:avLst/>
                    </a:prstGeom>
                  </pic:spPr>
                </pic:pic>
              </a:graphicData>
            </a:graphic>
          </wp:inline>
        </w:drawing>
      </w:r>
    </w:p>
    <w:p w14:paraId="3836DC14" w14:textId="0A6203F9" w:rsidR="00C70659" w:rsidRDefault="00C70659" w:rsidP="00C70659">
      <w:pPr>
        <w:pStyle w:val="3"/>
      </w:pPr>
      <w:r>
        <w:t>6.8</w:t>
      </w:r>
    </w:p>
    <w:p w14:paraId="7EE9BB8E" w14:textId="0BC69CE8" w:rsidR="00C70659" w:rsidRPr="00C70659" w:rsidRDefault="007376AF" w:rsidP="00C70659">
      <w:r w:rsidRPr="007376AF">
        <w:rPr>
          <w:noProof/>
        </w:rPr>
        <w:drawing>
          <wp:inline distT="0" distB="0" distL="0" distR="0" wp14:anchorId="5D7E3164" wp14:editId="2674E548">
            <wp:extent cx="4540194" cy="3624248"/>
            <wp:effectExtent l="0" t="0" r="0" b="0"/>
            <wp:docPr id="8055729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7290" name=""/>
                    <pic:cNvPicPr/>
                  </pic:nvPicPr>
                  <pic:blipFill>
                    <a:blip r:embed="rId56"/>
                    <a:stretch>
                      <a:fillRect/>
                    </a:stretch>
                  </pic:blipFill>
                  <pic:spPr>
                    <a:xfrm>
                      <a:off x="0" y="0"/>
                      <a:ext cx="4544550" cy="3627725"/>
                    </a:xfrm>
                    <a:prstGeom prst="rect">
                      <a:avLst/>
                    </a:prstGeom>
                  </pic:spPr>
                </pic:pic>
              </a:graphicData>
            </a:graphic>
          </wp:inline>
        </w:drawing>
      </w:r>
    </w:p>
    <w:p w14:paraId="27134A5B" w14:textId="0027B15B" w:rsidR="00C70659" w:rsidRDefault="00C70659" w:rsidP="00C70659">
      <w:pPr>
        <w:pStyle w:val="3"/>
      </w:pPr>
      <w:r>
        <w:t>6.9</w:t>
      </w:r>
    </w:p>
    <w:p w14:paraId="3A39EEFF" w14:textId="3307E424" w:rsidR="00C70659" w:rsidRDefault="007376AF" w:rsidP="00C70659">
      <w:r w:rsidRPr="007376AF">
        <w:rPr>
          <w:noProof/>
        </w:rPr>
        <w:drawing>
          <wp:inline distT="0" distB="0" distL="0" distR="0" wp14:anchorId="50C7F731" wp14:editId="226302E5">
            <wp:extent cx="4772691" cy="457264"/>
            <wp:effectExtent l="0" t="0" r="0" b="0"/>
            <wp:docPr id="211425059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50591" name=""/>
                    <pic:cNvPicPr/>
                  </pic:nvPicPr>
                  <pic:blipFill>
                    <a:blip r:embed="rId57"/>
                    <a:stretch>
                      <a:fillRect/>
                    </a:stretch>
                  </pic:blipFill>
                  <pic:spPr>
                    <a:xfrm>
                      <a:off x="0" y="0"/>
                      <a:ext cx="4772691" cy="457264"/>
                    </a:xfrm>
                    <a:prstGeom prst="rect">
                      <a:avLst/>
                    </a:prstGeom>
                  </pic:spPr>
                </pic:pic>
              </a:graphicData>
            </a:graphic>
          </wp:inline>
        </w:drawing>
      </w:r>
    </w:p>
    <w:p w14:paraId="1042472B" w14:textId="79429ECF" w:rsidR="007376AF" w:rsidRPr="007D3084" w:rsidRDefault="007376AF" w:rsidP="00C70659">
      <w:r>
        <w:t xml:space="preserve">Τοποθετήθηκε κανόνας που επιτρέπει την TCP κίνηση προς τη θύρα 22 της διεύθυνσης 172.22.1.2 γιατί επιλέξαμε το </w:t>
      </w:r>
      <w:r w:rsidRPr="007376AF">
        <w:t>«</w:t>
      </w:r>
      <w:r>
        <w:t>auto-add a firewall rule to permit traffic through this NAT rule</w:t>
      </w:r>
      <w:r w:rsidRPr="007376AF">
        <w:t>»</w:t>
      </w:r>
      <w:r w:rsidR="007D3084" w:rsidRPr="007D3084">
        <w:t>.</w:t>
      </w:r>
    </w:p>
    <w:p w14:paraId="54FAB6B9" w14:textId="5CD647E2" w:rsidR="00C70659" w:rsidRPr="00B8216A" w:rsidRDefault="00C70659" w:rsidP="00C70659">
      <w:pPr>
        <w:pStyle w:val="3"/>
        <w:rPr>
          <w:lang w:val="el-GR"/>
        </w:rPr>
      </w:pPr>
      <w:r w:rsidRPr="00B8216A">
        <w:rPr>
          <w:lang w:val="el-GR"/>
        </w:rPr>
        <w:t>6.10</w:t>
      </w:r>
    </w:p>
    <w:p w14:paraId="4485A288" w14:textId="4AF66319" w:rsidR="00C70659" w:rsidRPr="00B8216A" w:rsidRDefault="007D3084" w:rsidP="00C70659">
      <w:pPr>
        <w:rPr>
          <w:lang w:val="el-GR"/>
        </w:rPr>
      </w:pPr>
      <w:r>
        <w:t>SRV</w:t>
      </w:r>
      <w:r w:rsidRPr="00B8216A">
        <w:rPr>
          <w:lang w:val="el-GR"/>
        </w:rPr>
        <w:t>1</w:t>
      </w:r>
    </w:p>
    <w:p w14:paraId="7ABCC08E" w14:textId="0DDFACDA" w:rsidR="00C70659" w:rsidRPr="00B8216A" w:rsidRDefault="00C70659" w:rsidP="00C70659">
      <w:pPr>
        <w:pStyle w:val="3"/>
        <w:rPr>
          <w:lang w:val="el-GR"/>
        </w:rPr>
      </w:pPr>
      <w:r w:rsidRPr="008B2937">
        <w:rPr>
          <w:lang w:val="el-GR"/>
        </w:rPr>
        <w:lastRenderedPageBreak/>
        <w:t>6.11</w:t>
      </w:r>
    </w:p>
    <w:p w14:paraId="1EB6AE13" w14:textId="677F45ED" w:rsidR="00C70659" w:rsidRPr="00DE63E4" w:rsidRDefault="00DE63E4" w:rsidP="00C70659">
      <w:pPr>
        <w:rPr>
          <w:lang w:val="el-GR"/>
        </w:rPr>
      </w:pPr>
      <w:r w:rsidRPr="00DE63E4">
        <w:rPr>
          <w:lang w:val="el-GR"/>
        </w:rPr>
        <w:t xml:space="preserve">Με </w:t>
      </w:r>
      <w:r>
        <w:t>ping</w:t>
      </w:r>
      <w:r w:rsidRPr="00DE63E4">
        <w:rPr>
          <w:lang w:val="el-GR"/>
        </w:rPr>
        <w:t xml:space="preserve"> 203.0.118.18 το </w:t>
      </w:r>
      <w:r>
        <w:t>ping</w:t>
      </w:r>
      <w:r w:rsidRPr="00DE63E4">
        <w:rPr>
          <w:lang w:val="el-GR"/>
        </w:rPr>
        <w:t xml:space="preserve"> αποτυγχάνει αφού δεν έχουμε ορίσει κάποιον κανόνα στο </w:t>
      </w:r>
      <w:r>
        <w:t>WAN</w:t>
      </w:r>
      <w:r w:rsidRPr="00DE63E4">
        <w:rPr>
          <w:lang w:val="el-GR"/>
        </w:rPr>
        <w:t xml:space="preserve"> που να επιτρέπει την </w:t>
      </w:r>
      <w:r>
        <w:t>ICMP</w:t>
      </w:r>
      <w:r w:rsidRPr="00DE63E4">
        <w:rPr>
          <w:lang w:val="el-GR"/>
        </w:rPr>
        <w:t xml:space="preserve"> κίνηση από το </w:t>
      </w:r>
      <w:r>
        <w:t>R</w:t>
      </w:r>
      <w:r w:rsidRPr="00DE63E4">
        <w:rPr>
          <w:lang w:val="el-GR"/>
        </w:rPr>
        <w:t>1 προς την 203.0.118.18</w:t>
      </w:r>
    </w:p>
    <w:p w14:paraId="13D06BE6" w14:textId="7CDBDE58" w:rsidR="00C70659" w:rsidRPr="008B2937" w:rsidRDefault="00C70659" w:rsidP="00C70659">
      <w:pPr>
        <w:pStyle w:val="3"/>
        <w:rPr>
          <w:lang w:val="el-GR"/>
        </w:rPr>
      </w:pPr>
      <w:r w:rsidRPr="008B2937">
        <w:rPr>
          <w:lang w:val="el-GR"/>
        </w:rPr>
        <w:t>6.12</w:t>
      </w:r>
    </w:p>
    <w:p w14:paraId="7171D200" w14:textId="77777777" w:rsidR="00C531F6" w:rsidRPr="00B8216A" w:rsidRDefault="00A470B8" w:rsidP="00C70659">
      <w:pPr>
        <w:rPr>
          <w:lang w:val="el-GR"/>
        </w:rPr>
      </w:pPr>
      <w:r w:rsidRPr="00A470B8">
        <w:rPr>
          <w:lang w:val="el-GR"/>
        </w:rPr>
        <w:t xml:space="preserve">Ναι συνδεόμαστε στο </w:t>
      </w:r>
      <w:r>
        <w:t>SRV</w:t>
      </w:r>
      <w:r w:rsidRPr="00A470B8">
        <w:rPr>
          <w:lang w:val="el-GR"/>
        </w:rPr>
        <w:t xml:space="preserve">1. Τα πακέτα </w:t>
      </w:r>
      <w:r>
        <w:t>IP</w:t>
      </w:r>
      <w:r w:rsidRPr="00A470B8">
        <w:rPr>
          <w:lang w:val="el-GR"/>
        </w:rPr>
        <w:t xml:space="preserve"> από το </w:t>
      </w:r>
      <w:r>
        <w:t>PC</w:t>
      </w:r>
      <w:r w:rsidR="006C0DB5">
        <w:rPr>
          <w:lang w:val="el-GR"/>
        </w:rPr>
        <w:t>1/</w:t>
      </w:r>
      <w:r w:rsidR="006C0DB5">
        <w:t>PC</w:t>
      </w:r>
      <w:r w:rsidR="006C0DB5" w:rsidRPr="007A5826">
        <w:rPr>
          <w:lang w:val="el-GR"/>
        </w:rPr>
        <w:t>2</w:t>
      </w:r>
      <w:r w:rsidRPr="00A470B8">
        <w:rPr>
          <w:lang w:val="el-GR"/>
        </w:rPr>
        <w:t xml:space="preserve"> προς το </w:t>
      </w:r>
      <w:r>
        <w:t>SRV</w:t>
      </w:r>
      <w:r w:rsidRPr="00A470B8">
        <w:rPr>
          <w:lang w:val="el-GR"/>
        </w:rPr>
        <w:t xml:space="preserve">1 πηγαίνουν </w:t>
      </w:r>
      <w:r w:rsidR="007A5826">
        <w:rPr>
          <w:lang w:val="el-GR"/>
        </w:rPr>
        <w:t xml:space="preserve">στο </w:t>
      </w:r>
      <w:r w:rsidR="007A5826">
        <w:t>FW</w:t>
      </w:r>
      <w:r w:rsidR="007A5826" w:rsidRPr="007A5826">
        <w:rPr>
          <w:lang w:val="el-GR"/>
        </w:rPr>
        <w:t xml:space="preserve">1 </w:t>
      </w:r>
      <w:r w:rsidR="007A5826">
        <w:rPr>
          <w:lang w:val="el-GR"/>
        </w:rPr>
        <w:t xml:space="preserve">μετά στο </w:t>
      </w:r>
      <w:r w:rsidR="007A5826">
        <w:t>R</w:t>
      </w:r>
      <w:r w:rsidR="007A5826" w:rsidRPr="007A5826">
        <w:rPr>
          <w:lang w:val="el-GR"/>
        </w:rPr>
        <w:t>1</w:t>
      </w:r>
      <w:r w:rsidR="007A5826">
        <w:rPr>
          <w:lang w:val="el-GR"/>
        </w:rPr>
        <w:t xml:space="preserve">, πίσω στο </w:t>
      </w:r>
      <w:r w:rsidR="007A5826">
        <w:t>FW</w:t>
      </w:r>
      <w:r w:rsidR="007A5826" w:rsidRPr="007A5826">
        <w:rPr>
          <w:lang w:val="el-GR"/>
        </w:rPr>
        <w:t xml:space="preserve">1 </w:t>
      </w:r>
      <w:r w:rsidR="007A5826">
        <w:rPr>
          <w:lang w:val="el-GR"/>
        </w:rPr>
        <w:t xml:space="preserve">και φτάνουν στο </w:t>
      </w:r>
      <w:r w:rsidR="007A5826">
        <w:t>SRV</w:t>
      </w:r>
      <w:r w:rsidR="007A5826" w:rsidRPr="007A5826">
        <w:rPr>
          <w:lang w:val="el-GR"/>
        </w:rPr>
        <w:t>1</w:t>
      </w:r>
      <w:r w:rsidRPr="00A470B8">
        <w:rPr>
          <w:lang w:val="el-GR"/>
        </w:rPr>
        <w:t>.</w:t>
      </w:r>
      <w:r>
        <w:rPr>
          <w:lang w:val="el-GR"/>
        </w:rPr>
        <w:t xml:space="preserve"> </w:t>
      </w:r>
    </w:p>
    <w:p w14:paraId="54E9C359" w14:textId="555D256E" w:rsidR="00C70659" w:rsidRPr="00A470B8" w:rsidRDefault="00A470B8" w:rsidP="00C70659">
      <w:pPr>
        <w:rPr>
          <w:lang w:val="el-GR"/>
        </w:rPr>
      </w:pPr>
      <w:r>
        <w:rPr>
          <w:lang w:val="el-GR"/>
        </w:rPr>
        <w:t xml:space="preserve">Με </w:t>
      </w:r>
      <w:r>
        <w:t>tcpdump</w:t>
      </w:r>
      <w:r w:rsidRPr="007A5826">
        <w:rPr>
          <w:lang w:val="el-GR"/>
        </w:rPr>
        <w:t xml:space="preserve"> </w:t>
      </w:r>
      <w:r>
        <w:rPr>
          <w:lang w:val="el-GR"/>
        </w:rPr>
        <w:t xml:space="preserve">στα </w:t>
      </w:r>
      <w:r>
        <w:t>R</w:t>
      </w:r>
      <w:r w:rsidRPr="007A5826">
        <w:rPr>
          <w:lang w:val="el-GR"/>
        </w:rPr>
        <w:t xml:space="preserve">1 </w:t>
      </w:r>
      <w:r>
        <w:rPr>
          <w:lang w:val="el-GR"/>
        </w:rPr>
        <w:t xml:space="preserve">και </w:t>
      </w:r>
      <w:r>
        <w:t>SRV</w:t>
      </w:r>
      <w:r w:rsidRPr="007A5826">
        <w:rPr>
          <w:lang w:val="el-GR"/>
        </w:rPr>
        <w:t xml:space="preserve">1 </w:t>
      </w:r>
      <w:r>
        <w:rPr>
          <w:lang w:val="el-GR"/>
        </w:rPr>
        <w:t>το αντιλαμβανόμαστε.</w:t>
      </w:r>
    </w:p>
    <w:p w14:paraId="51FF4198" w14:textId="3C781DD2" w:rsidR="00C70659" w:rsidRPr="008B2937" w:rsidRDefault="00C70659" w:rsidP="00C70659">
      <w:pPr>
        <w:pStyle w:val="3"/>
        <w:rPr>
          <w:lang w:val="el-GR"/>
        </w:rPr>
      </w:pPr>
      <w:r w:rsidRPr="008B2937">
        <w:rPr>
          <w:lang w:val="el-GR"/>
        </w:rPr>
        <w:t>6.13</w:t>
      </w:r>
    </w:p>
    <w:p w14:paraId="76DCC3C5" w14:textId="77777777" w:rsidR="00CD356B" w:rsidRDefault="00CD356B" w:rsidP="00C70659">
      <w:pPr>
        <w:rPr>
          <w:lang w:val="el-GR"/>
        </w:rPr>
      </w:pPr>
      <w:r w:rsidRPr="00CD356B">
        <w:rPr>
          <w:noProof/>
          <w:lang w:val="el-GR"/>
        </w:rPr>
        <w:drawing>
          <wp:inline distT="0" distB="0" distL="0" distR="0" wp14:anchorId="6B113F7B" wp14:editId="6A59F550">
            <wp:extent cx="3753015" cy="2350922"/>
            <wp:effectExtent l="0" t="0" r="0" b="0"/>
            <wp:docPr id="10723043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04345" name=""/>
                    <pic:cNvPicPr/>
                  </pic:nvPicPr>
                  <pic:blipFill>
                    <a:blip r:embed="rId58"/>
                    <a:stretch>
                      <a:fillRect/>
                    </a:stretch>
                  </pic:blipFill>
                  <pic:spPr>
                    <a:xfrm>
                      <a:off x="0" y="0"/>
                      <a:ext cx="3755574" cy="2352525"/>
                    </a:xfrm>
                    <a:prstGeom prst="rect">
                      <a:avLst/>
                    </a:prstGeom>
                  </pic:spPr>
                </pic:pic>
              </a:graphicData>
            </a:graphic>
          </wp:inline>
        </w:drawing>
      </w:r>
    </w:p>
    <w:p w14:paraId="59B1FC9F" w14:textId="1E8F3479" w:rsidR="00CD356B" w:rsidRPr="00CD356B" w:rsidRDefault="00CD356B" w:rsidP="00C70659">
      <w:pPr>
        <w:rPr>
          <w:lang w:val="el-GR"/>
        </w:rPr>
      </w:pPr>
      <w:r w:rsidRPr="00CD356B">
        <w:rPr>
          <w:lang w:val="el-GR"/>
        </w:rPr>
        <w:t>Κάνοντας “</w:t>
      </w:r>
      <w:r>
        <w:t>tcpdump</w:t>
      </w:r>
      <w:r w:rsidRPr="00CD356B">
        <w:rPr>
          <w:lang w:val="el-GR"/>
        </w:rPr>
        <w:t xml:space="preserve">” στον </w:t>
      </w:r>
      <w:r>
        <w:t>R</w:t>
      </w:r>
      <w:r w:rsidRPr="00CD356B">
        <w:rPr>
          <w:lang w:val="el-GR"/>
        </w:rPr>
        <w:t xml:space="preserve">1 βλέπουμε πως λαμβάνει τα </w:t>
      </w:r>
      <w:r>
        <w:t>Requests</w:t>
      </w:r>
      <w:r w:rsidRPr="00CD356B">
        <w:rPr>
          <w:lang w:val="el-GR"/>
        </w:rPr>
        <w:t xml:space="preserve"> από τη διεύθυνση 192.168.1.2. Ωστόσο, βλέποντας τον πίνακα δρομολόγησής του, βλέπουμε πως δε μπορεί να το δρομολογήσει πίσω στον </w:t>
      </w:r>
      <w:r>
        <w:t>PC</w:t>
      </w:r>
      <w:r w:rsidRPr="00CD356B">
        <w:rPr>
          <w:lang w:val="el-GR"/>
        </w:rPr>
        <w:t>1.</w:t>
      </w:r>
    </w:p>
    <w:p w14:paraId="585FFA8C" w14:textId="1511FD23" w:rsidR="00C70659" w:rsidRPr="008B2937" w:rsidRDefault="00C70659" w:rsidP="00C70659">
      <w:pPr>
        <w:pStyle w:val="3"/>
        <w:rPr>
          <w:lang w:val="el-GR"/>
        </w:rPr>
      </w:pPr>
      <w:r w:rsidRPr="008B2937">
        <w:rPr>
          <w:lang w:val="el-GR"/>
        </w:rPr>
        <w:t>6.14</w:t>
      </w:r>
    </w:p>
    <w:p w14:paraId="13941C08" w14:textId="31D53861" w:rsidR="00C70659" w:rsidRDefault="00417A51" w:rsidP="00C70659">
      <w:pPr>
        <w:rPr>
          <w:lang w:val="el-GR"/>
        </w:rPr>
      </w:pPr>
      <w:r w:rsidRPr="00417A51">
        <w:rPr>
          <w:lang w:val="el-GR"/>
        </w:rPr>
        <w:t xml:space="preserve">Ναι πλέον είναι επιτυχές γιατί τα </w:t>
      </w:r>
      <w:r>
        <w:t>icmp</w:t>
      </w:r>
      <w:r w:rsidRPr="00417A51">
        <w:rPr>
          <w:lang w:val="el-GR"/>
        </w:rPr>
        <w:t xml:space="preserve"> </w:t>
      </w:r>
      <w:r>
        <w:t>echo</w:t>
      </w:r>
      <w:r w:rsidRPr="00417A51">
        <w:rPr>
          <w:lang w:val="el-GR"/>
        </w:rPr>
        <w:t xml:space="preserve"> </w:t>
      </w:r>
      <w:r>
        <w:t>requests</w:t>
      </w:r>
      <w:r w:rsidRPr="00417A51">
        <w:rPr>
          <w:lang w:val="el-GR"/>
        </w:rPr>
        <w:t xml:space="preserve"> φτάνουν στον </w:t>
      </w:r>
      <w:r>
        <w:t>R</w:t>
      </w:r>
      <w:r w:rsidRPr="00417A51">
        <w:rPr>
          <w:lang w:val="el-GR"/>
        </w:rPr>
        <w:t>1 με διεύθυνση πηγής 192.0.2.1 που είναι η δημόσια δ</w:t>
      </w:r>
      <w:r>
        <w:rPr>
          <w:lang w:val="el-GR"/>
        </w:rPr>
        <w:t xml:space="preserve">ιεύθυνση πηγής </w:t>
      </w:r>
      <w:r>
        <w:t>IPv</w:t>
      </w:r>
      <w:r w:rsidRPr="00417A51">
        <w:rPr>
          <w:lang w:val="el-GR"/>
        </w:rPr>
        <w:t xml:space="preserve">4 του </w:t>
      </w:r>
      <w:r>
        <w:t>FW</w:t>
      </w:r>
      <w:r>
        <w:rPr>
          <w:lang w:val="el-GR"/>
        </w:rPr>
        <w:t>1.</w:t>
      </w:r>
    </w:p>
    <w:p w14:paraId="541A469B" w14:textId="6252A48B" w:rsidR="00417A51" w:rsidRPr="00417A51" w:rsidRDefault="00417A51" w:rsidP="00C70659">
      <w:pPr>
        <w:rPr>
          <w:i/>
          <w:iCs/>
        </w:rPr>
      </w:pPr>
      <w:r w:rsidRPr="00417A51">
        <w:rPr>
          <w:i/>
          <w:iCs/>
        </w:rPr>
        <w:t>«With advanced outbound NAT disabled, a mapping is automatically created for each interface's subnet (except WAN) and any mappings specified below will be ignored.»</w:t>
      </w:r>
    </w:p>
    <w:p w14:paraId="30FD7202" w14:textId="6A6DEEB1" w:rsidR="00C70659" w:rsidRPr="008B2937" w:rsidRDefault="00C70659" w:rsidP="00C70659">
      <w:pPr>
        <w:pStyle w:val="3"/>
        <w:rPr>
          <w:lang w:val="el-GR"/>
        </w:rPr>
      </w:pPr>
      <w:r w:rsidRPr="008B2937">
        <w:rPr>
          <w:lang w:val="el-GR"/>
        </w:rPr>
        <w:t>6.15</w:t>
      </w:r>
    </w:p>
    <w:p w14:paraId="1BE5E3E8" w14:textId="0C8FE889" w:rsidR="00C70659" w:rsidRPr="00B8216A" w:rsidRDefault="00C97CFD" w:rsidP="00C70659">
      <w:pPr>
        <w:rPr>
          <w:lang w:val="el-GR"/>
        </w:rPr>
      </w:pPr>
      <w:r>
        <w:rPr>
          <w:lang w:val="el-GR"/>
        </w:rPr>
        <w:t>Απ</w:t>
      </w:r>
      <w:r w:rsidRPr="00C97CFD">
        <w:rPr>
          <w:lang w:val="el-GR"/>
        </w:rPr>
        <w:t xml:space="preserve">ό τον </w:t>
      </w:r>
      <w:r>
        <w:t>R</w:t>
      </w:r>
      <w:r w:rsidRPr="00C97CFD">
        <w:rPr>
          <w:lang w:val="el-GR"/>
        </w:rPr>
        <w:t xml:space="preserve">1 μπορούμε. Δεν μπορούμε όμως από τα </w:t>
      </w:r>
      <w:r>
        <w:t>PC</w:t>
      </w:r>
      <w:r w:rsidRPr="00C97CFD">
        <w:rPr>
          <w:lang w:val="el-GR"/>
        </w:rPr>
        <w:t xml:space="preserve">1 και </w:t>
      </w:r>
      <w:r>
        <w:t>PC</w:t>
      </w:r>
      <w:r w:rsidRPr="00C97CFD">
        <w:rPr>
          <w:lang w:val="el-GR"/>
        </w:rPr>
        <w:t>2.</w:t>
      </w:r>
      <w:r>
        <w:rPr>
          <w:lang w:val="el-GR"/>
        </w:rPr>
        <w:t xml:space="preserve"> </w:t>
      </w:r>
    </w:p>
    <w:p w14:paraId="1CF085E1" w14:textId="49EEB293" w:rsidR="00C70659" w:rsidRPr="00B8216A" w:rsidRDefault="00C70659" w:rsidP="00C70659">
      <w:pPr>
        <w:pStyle w:val="3"/>
        <w:rPr>
          <w:lang w:val="el-GR"/>
        </w:rPr>
      </w:pPr>
      <w:r w:rsidRPr="008B2937">
        <w:rPr>
          <w:lang w:val="el-GR"/>
        </w:rPr>
        <w:t>6.16</w:t>
      </w:r>
    </w:p>
    <w:p w14:paraId="501A738C" w14:textId="37BB59D6" w:rsidR="001040B5" w:rsidRPr="00B8216A" w:rsidRDefault="001040B5" w:rsidP="001040B5">
      <w:pPr>
        <w:rPr>
          <w:b/>
          <w:bCs/>
          <w:lang w:val="el-GR"/>
        </w:rPr>
      </w:pPr>
      <w:r w:rsidRPr="00660DEF">
        <w:rPr>
          <w:b/>
          <w:bCs/>
        </w:rPr>
        <w:t>tcpdump</w:t>
      </w:r>
      <w:r w:rsidRPr="00B8216A">
        <w:rPr>
          <w:b/>
          <w:bCs/>
          <w:lang w:val="el-GR"/>
        </w:rPr>
        <w:t xml:space="preserve"> -</w:t>
      </w:r>
      <w:r w:rsidRPr="00660DEF">
        <w:rPr>
          <w:b/>
          <w:bCs/>
        </w:rPr>
        <w:t>vvei</w:t>
      </w:r>
      <w:r w:rsidRPr="00B8216A">
        <w:rPr>
          <w:b/>
          <w:bCs/>
          <w:lang w:val="el-GR"/>
        </w:rPr>
        <w:t xml:space="preserve"> </w:t>
      </w:r>
      <w:r w:rsidRPr="00660DEF">
        <w:rPr>
          <w:b/>
          <w:bCs/>
        </w:rPr>
        <w:t>em</w:t>
      </w:r>
      <w:r w:rsidRPr="00B8216A">
        <w:rPr>
          <w:b/>
          <w:bCs/>
          <w:lang w:val="el-GR"/>
        </w:rPr>
        <w:t>0</w:t>
      </w:r>
    </w:p>
    <w:p w14:paraId="03620313" w14:textId="76D035C1" w:rsidR="00C70659" w:rsidRPr="00E93F28" w:rsidRDefault="00E93F28" w:rsidP="00C70659">
      <w:pPr>
        <w:rPr>
          <w:lang w:val="el-GR"/>
        </w:rPr>
      </w:pPr>
      <w:r w:rsidRPr="00E93F28">
        <w:rPr>
          <w:lang w:val="el-GR"/>
        </w:rPr>
        <w:t xml:space="preserve">Βλέπουμε ότι ενώ ανταλλάσονται τα δύο πρώτα τεμάχια της χειραψίας , μετά γίνεται </w:t>
      </w:r>
      <w:r>
        <w:t>reset</w:t>
      </w:r>
      <w:r w:rsidRPr="00E93F28">
        <w:rPr>
          <w:lang w:val="el-GR"/>
        </w:rPr>
        <w:t xml:space="preserve"> της σύνδεσης.</w:t>
      </w:r>
    </w:p>
    <w:p w14:paraId="36D38884" w14:textId="720159FC" w:rsidR="00C70659" w:rsidRPr="008B2937" w:rsidRDefault="00C70659" w:rsidP="00C70659">
      <w:pPr>
        <w:pStyle w:val="3"/>
        <w:rPr>
          <w:lang w:val="el-GR"/>
        </w:rPr>
      </w:pPr>
      <w:r w:rsidRPr="008B2937">
        <w:rPr>
          <w:lang w:val="el-GR"/>
        </w:rPr>
        <w:lastRenderedPageBreak/>
        <w:t>6.17</w:t>
      </w:r>
    </w:p>
    <w:p w14:paraId="77F7C542" w14:textId="532B5D9C" w:rsidR="00C70659" w:rsidRPr="00E93F28" w:rsidRDefault="00E93F28" w:rsidP="00C70659">
      <w:pPr>
        <w:rPr>
          <w:lang w:val="el-GR"/>
        </w:rPr>
      </w:pPr>
      <w:r w:rsidRPr="00E93F28">
        <w:rPr>
          <w:lang w:val="el-GR"/>
        </w:rPr>
        <w:t xml:space="preserve">Η σημείωση στη σελίδα του </w:t>
      </w:r>
      <w:r>
        <w:t>inbound</w:t>
      </w:r>
      <w:r w:rsidRPr="00E93F28">
        <w:rPr>
          <w:lang w:val="el-GR"/>
        </w:rPr>
        <w:t xml:space="preserve"> μας λέει ότι δεν γίνεται να έχουμε πρόσβαση σε </w:t>
      </w:r>
      <w:r>
        <w:t>NATed</w:t>
      </w:r>
      <w:r w:rsidRPr="00E93F28">
        <w:rPr>
          <w:lang w:val="el-GR"/>
        </w:rPr>
        <w:t xml:space="preserve"> </w:t>
      </w:r>
      <w:r>
        <w:t>services</w:t>
      </w:r>
      <w:r w:rsidRPr="00E93F28">
        <w:rPr>
          <w:lang w:val="el-GR"/>
        </w:rPr>
        <w:t xml:space="preserve"> χρησιμοποιώντας την </w:t>
      </w:r>
      <w:r>
        <w:t>WAN</w:t>
      </w:r>
      <w:r w:rsidRPr="00E93F28">
        <w:rPr>
          <w:lang w:val="el-GR"/>
        </w:rPr>
        <w:t xml:space="preserve"> </w:t>
      </w:r>
      <w:r>
        <w:t>IP</w:t>
      </w:r>
      <w:r w:rsidRPr="00E93F28">
        <w:rPr>
          <w:lang w:val="el-GR"/>
        </w:rPr>
        <w:t xml:space="preserve"> </w:t>
      </w:r>
      <w:r>
        <w:t>address</w:t>
      </w:r>
      <w:r w:rsidRPr="00E93F28">
        <w:rPr>
          <w:lang w:val="el-GR"/>
        </w:rPr>
        <w:t xml:space="preserve"> από μέσα από το </w:t>
      </w:r>
      <w:r>
        <w:t>LAN</w:t>
      </w:r>
      <w:r w:rsidRPr="00E93F28">
        <w:rPr>
          <w:lang w:val="el-GR"/>
        </w:rPr>
        <w:t xml:space="preserve">. Αυτό ακριβώς προσπαθούμε να κάνουμε τώρα αφού τα πακέτα του </w:t>
      </w:r>
      <w:r>
        <w:t>PC</w:t>
      </w:r>
      <w:r w:rsidRPr="00E93F28">
        <w:rPr>
          <w:lang w:val="el-GR"/>
        </w:rPr>
        <w:t xml:space="preserve">2 έχουν πλεόν μεταφρασμένη διεύθυνση 192.0.2.1 που είναι η </w:t>
      </w:r>
      <w:r>
        <w:t>WAN</w:t>
      </w:r>
      <w:r w:rsidRPr="00E93F28">
        <w:rPr>
          <w:lang w:val="el-GR"/>
        </w:rPr>
        <w:t xml:space="preserve"> </w:t>
      </w:r>
      <w:r>
        <w:t>address</w:t>
      </w:r>
      <w:r w:rsidRPr="00E93F28">
        <w:rPr>
          <w:lang w:val="el-GR"/>
        </w:rPr>
        <w:t>.</w:t>
      </w:r>
    </w:p>
    <w:p w14:paraId="72B2FFA3" w14:textId="731B4A47" w:rsidR="00386CD5" w:rsidRDefault="0052338B" w:rsidP="0052338B">
      <w:pPr>
        <w:pStyle w:val="1"/>
      </w:pPr>
      <w:r>
        <w:t>Άσκηση 7: IPSec site-to-site VPN</w:t>
      </w:r>
    </w:p>
    <w:p w14:paraId="3AE89895" w14:textId="04945D57" w:rsidR="002F1809" w:rsidRPr="002F1809" w:rsidRDefault="002F1809" w:rsidP="002F1809">
      <w:r w:rsidRPr="002F1809">
        <w:rPr>
          <w:noProof/>
        </w:rPr>
        <w:drawing>
          <wp:inline distT="0" distB="0" distL="0" distR="0" wp14:anchorId="4ACD92BE" wp14:editId="4B836F72">
            <wp:extent cx="3505689" cy="3277057"/>
            <wp:effectExtent l="0" t="0" r="0" b="0"/>
            <wp:docPr id="16147605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60504" name=""/>
                    <pic:cNvPicPr/>
                  </pic:nvPicPr>
                  <pic:blipFill>
                    <a:blip r:embed="rId59"/>
                    <a:stretch>
                      <a:fillRect/>
                    </a:stretch>
                  </pic:blipFill>
                  <pic:spPr>
                    <a:xfrm>
                      <a:off x="0" y="0"/>
                      <a:ext cx="3505689" cy="3277057"/>
                    </a:xfrm>
                    <a:prstGeom prst="rect">
                      <a:avLst/>
                    </a:prstGeom>
                  </pic:spPr>
                </pic:pic>
              </a:graphicData>
            </a:graphic>
          </wp:inline>
        </w:drawing>
      </w:r>
    </w:p>
    <w:p w14:paraId="443F9BD3" w14:textId="6705A801" w:rsidR="0080040F" w:rsidRDefault="0080040F" w:rsidP="0080040F">
      <w:pPr>
        <w:pStyle w:val="3"/>
      </w:pPr>
      <w:r>
        <w:t>7.1</w:t>
      </w:r>
    </w:p>
    <w:p w14:paraId="620324C4" w14:textId="77777777" w:rsidR="0070040D" w:rsidRPr="007F3E3C" w:rsidRDefault="0070040D" w:rsidP="0070040D">
      <w:pPr>
        <w:rPr>
          <w:lang w:val="el-GR"/>
        </w:rPr>
      </w:pPr>
      <w:r>
        <w:rPr>
          <w:lang w:val="el-GR"/>
        </w:rPr>
        <w:t>{Προετοιμασία}</w:t>
      </w:r>
    </w:p>
    <w:p w14:paraId="48AA9D81" w14:textId="7AE0FE96" w:rsidR="0080040F" w:rsidRDefault="0080040F" w:rsidP="0080040F">
      <w:pPr>
        <w:pStyle w:val="3"/>
      </w:pPr>
      <w:r>
        <w:t>7.2</w:t>
      </w:r>
    </w:p>
    <w:p w14:paraId="16CD982B" w14:textId="5745539B" w:rsidR="0080040F" w:rsidRPr="007F3E3C" w:rsidRDefault="007F3E3C" w:rsidP="0080040F">
      <w:pPr>
        <w:rPr>
          <w:lang w:val="el-GR"/>
        </w:rPr>
      </w:pPr>
      <w:r>
        <w:rPr>
          <w:lang w:val="el-GR"/>
        </w:rPr>
        <w:t>{Προετοιμασ</w:t>
      </w:r>
      <w:r w:rsidR="0070040D">
        <w:rPr>
          <w:lang w:val="el-GR"/>
        </w:rPr>
        <w:t>ί</w:t>
      </w:r>
      <w:r>
        <w:rPr>
          <w:lang w:val="el-GR"/>
        </w:rPr>
        <w:t>α}</w:t>
      </w:r>
    </w:p>
    <w:p w14:paraId="500FC3F8" w14:textId="05E76DA5" w:rsidR="0080040F" w:rsidRDefault="0080040F" w:rsidP="0080040F">
      <w:pPr>
        <w:pStyle w:val="3"/>
      </w:pPr>
      <w:r>
        <w:t>7.3</w:t>
      </w:r>
    </w:p>
    <w:p w14:paraId="63E79A11" w14:textId="03C97E10" w:rsidR="0080040F" w:rsidRPr="007F3E3C" w:rsidRDefault="007F3E3C" w:rsidP="0080040F">
      <w:pPr>
        <w:rPr>
          <w:lang w:val="el-GR"/>
        </w:rPr>
      </w:pPr>
      <w:r>
        <w:rPr>
          <w:lang w:val="el-GR"/>
        </w:rPr>
        <w:t>{Προετοιμασία}</w:t>
      </w:r>
    </w:p>
    <w:p w14:paraId="651D6567" w14:textId="1E0B9748" w:rsidR="0080040F" w:rsidRDefault="0080040F" w:rsidP="0080040F">
      <w:pPr>
        <w:pStyle w:val="3"/>
      </w:pPr>
      <w:r>
        <w:t>7.4</w:t>
      </w:r>
    </w:p>
    <w:p w14:paraId="102D56C5" w14:textId="3A7CA973" w:rsidR="0080040F" w:rsidRPr="007F3E3C" w:rsidRDefault="007F3E3C" w:rsidP="0080040F">
      <w:pPr>
        <w:rPr>
          <w:lang w:val="el-GR"/>
        </w:rPr>
      </w:pPr>
      <w:r>
        <w:rPr>
          <w:lang w:val="el-GR"/>
        </w:rPr>
        <w:t>Ναι.</w:t>
      </w:r>
    </w:p>
    <w:p w14:paraId="427BDAB9" w14:textId="224AD276" w:rsidR="0080040F" w:rsidRDefault="0080040F" w:rsidP="0080040F">
      <w:pPr>
        <w:pStyle w:val="3"/>
      </w:pPr>
      <w:r>
        <w:t>7.5</w:t>
      </w:r>
    </w:p>
    <w:p w14:paraId="0602059F" w14:textId="46DE100A" w:rsidR="0080040F" w:rsidRPr="0080040F" w:rsidRDefault="0070040D" w:rsidP="0080040F">
      <w:r w:rsidRPr="0070040D">
        <w:rPr>
          <w:noProof/>
        </w:rPr>
        <w:drawing>
          <wp:inline distT="0" distB="0" distL="0" distR="0" wp14:anchorId="501A1C49" wp14:editId="14BC0665">
            <wp:extent cx="5029902" cy="571580"/>
            <wp:effectExtent l="0" t="0" r="0" b="0"/>
            <wp:docPr id="2071635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3599" name=""/>
                    <pic:cNvPicPr/>
                  </pic:nvPicPr>
                  <pic:blipFill>
                    <a:blip r:embed="rId60"/>
                    <a:stretch>
                      <a:fillRect/>
                    </a:stretch>
                  </pic:blipFill>
                  <pic:spPr>
                    <a:xfrm>
                      <a:off x="0" y="0"/>
                      <a:ext cx="5029902" cy="571580"/>
                    </a:xfrm>
                    <a:prstGeom prst="rect">
                      <a:avLst/>
                    </a:prstGeom>
                  </pic:spPr>
                </pic:pic>
              </a:graphicData>
            </a:graphic>
          </wp:inline>
        </w:drawing>
      </w:r>
    </w:p>
    <w:p w14:paraId="50A09052" w14:textId="4CE7118C" w:rsidR="0080040F" w:rsidRDefault="0080040F" w:rsidP="0080040F">
      <w:pPr>
        <w:pStyle w:val="3"/>
      </w:pPr>
      <w:r>
        <w:lastRenderedPageBreak/>
        <w:t>7.6</w:t>
      </w:r>
    </w:p>
    <w:p w14:paraId="14C3893B" w14:textId="4678EEEE" w:rsidR="0080040F" w:rsidRDefault="00C168CD" w:rsidP="0080040F">
      <w:r w:rsidRPr="00C168CD">
        <w:rPr>
          <w:noProof/>
        </w:rPr>
        <w:drawing>
          <wp:inline distT="0" distB="0" distL="0" distR="0" wp14:anchorId="2872F4FB" wp14:editId="57722EA8">
            <wp:extent cx="4963885" cy="2314299"/>
            <wp:effectExtent l="0" t="0" r="8255" b="0"/>
            <wp:docPr id="359185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85762" name=""/>
                    <pic:cNvPicPr/>
                  </pic:nvPicPr>
                  <pic:blipFill>
                    <a:blip r:embed="rId61"/>
                    <a:stretch>
                      <a:fillRect/>
                    </a:stretch>
                  </pic:blipFill>
                  <pic:spPr>
                    <a:xfrm>
                      <a:off x="0" y="0"/>
                      <a:ext cx="4966644" cy="2315585"/>
                    </a:xfrm>
                    <a:prstGeom prst="rect">
                      <a:avLst/>
                    </a:prstGeom>
                  </pic:spPr>
                </pic:pic>
              </a:graphicData>
            </a:graphic>
          </wp:inline>
        </w:drawing>
      </w:r>
    </w:p>
    <w:p w14:paraId="627054D7" w14:textId="0262E0E1" w:rsidR="00C168CD" w:rsidRPr="0080040F" w:rsidRDefault="00C168CD" w:rsidP="0080040F">
      <w:r w:rsidRPr="00C168CD">
        <w:rPr>
          <w:noProof/>
        </w:rPr>
        <w:drawing>
          <wp:inline distT="0" distB="0" distL="0" distR="0" wp14:anchorId="2659C0BA" wp14:editId="5C436C41">
            <wp:extent cx="5439534" cy="1314633"/>
            <wp:effectExtent l="0" t="0" r="8890" b="0"/>
            <wp:docPr id="132180657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6573" name=""/>
                    <pic:cNvPicPr/>
                  </pic:nvPicPr>
                  <pic:blipFill>
                    <a:blip r:embed="rId62"/>
                    <a:stretch>
                      <a:fillRect/>
                    </a:stretch>
                  </pic:blipFill>
                  <pic:spPr>
                    <a:xfrm>
                      <a:off x="0" y="0"/>
                      <a:ext cx="5439534" cy="1314633"/>
                    </a:xfrm>
                    <a:prstGeom prst="rect">
                      <a:avLst/>
                    </a:prstGeom>
                  </pic:spPr>
                </pic:pic>
              </a:graphicData>
            </a:graphic>
          </wp:inline>
        </w:drawing>
      </w:r>
    </w:p>
    <w:p w14:paraId="25BA6C7E" w14:textId="4AD7AF59" w:rsidR="0080040F" w:rsidRPr="00B8216A" w:rsidRDefault="0080040F" w:rsidP="0080040F">
      <w:pPr>
        <w:pStyle w:val="3"/>
      </w:pPr>
      <w:r w:rsidRPr="00B8216A">
        <w:t>7.7</w:t>
      </w:r>
    </w:p>
    <w:p w14:paraId="5347525C" w14:textId="3D4C2C95" w:rsidR="0080040F" w:rsidRPr="00D16872" w:rsidRDefault="00D16872" w:rsidP="0080040F">
      <w:r>
        <w:t>O</w:t>
      </w:r>
      <w:r>
        <w:rPr>
          <w:lang w:val="el-GR"/>
        </w:rPr>
        <w:t>ρίσαμε</w:t>
      </w:r>
      <w:r w:rsidRPr="00B8216A">
        <w:t xml:space="preserve"> 192.168.2.1/24 </w:t>
      </w:r>
      <w:r>
        <w:rPr>
          <w:lang w:val="el-GR"/>
        </w:rPr>
        <w:t>στο</w:t>
      </w:r>
      <w:r w:rsidRPr="00B8216A">
        <w:t xml:space="preserve"> </w:t>
      </w:r>
      <w:r>
        <w:t>LAN interface.</w:t>
      </w:r>
    </w:p>
    <w:p w14:paraId="6A729BED" w14:textId="0037466B" w:rsidR="0080040F" w:rsidRPr="00B8216A" w:rsidRDefault="0080040F" w:rsidP="0080040F">
      <w:pPr>
        <w:pStyle w:val="3"/>
      </w:pPr>
      <w:r w:rsidRPr="00B8216A">
        <w:t>7.8</w:t>
      </w:r>
    </w:p>
    <w:p w14:paraId="1F0CA5B2" w14:textId="7C527E7F" w:rsidR="0080040F" w:rsidRPr="00B8216A" w:rsidRDefault="00C168CD" w:rsidP="0080040F">
      <w:r>
        <w:t>E</w:t>
      </w:r>
      <w:r>
        <w:rPr>
          <w:lang w:val="el-GR"/>
        </w:rPr>
        <w:t>πανεκκινήσαμε</w:t>
      </w:r>
      <w:r w:rsidR="00BA085D" w:rsidRPr="00B8216A">
        <w:t xml:space="preserve"> </w:t>
      </w:r>
      <w:r w:rsidR="00BA085D">
        <w:rPr>
          <w:lang w:val="el-GR"/>
        </w:rPr>
        <w:t>το</w:t>
      </w:r>
      <w:r w:rsidR="00BA085D" w:rsidRPr="00B8216A">
        <w:t xml:space="preserve"> </w:t>
      </w:r>
      <w:r w:rsidR="00BA085D">
        <w:t>firewall</w:t>
      </w:r>
      <w:r w:rsidR="00BA085D" w:rsidRPr="00B8216A">
        <w:t>.</w:t>
      </w:r>
    </w:p>
    <w:p w14:paraId="6D191A67" w14:textId="00D6FBF4" w:rsidR="0080040F" w:rsidRPr="00D16872" w:rsidRDefault="0080040F" w:rsidP="0080040F">
      <w:pPr>
        <w:pStyle w:val="3"/>
        <w:rPr>
          <w:lang w:val="el-GR"/>
        </w:rPr>
      </w:pPr>
      <w:r w:rsidRPr="00D16872">
        <w:rPr>
          <w:lang w:val="el-GR"/>
        </w:rPr>
        <w:t>7.9</w:t>
      </w:r>
    </w:p>
    <w:p w14:paraId="273E2BA0" w14:textId="0CA898BF" w:rsidR="0080040F" w:rsidRPr="00D16872" w:rsidRDefault="002E50D7" w:rsidP="0080040F">
      <w:pPr>
        <w:rPr>
          <w:lang w:val="el-GR"/>
        </w:rPr>
      </w:pPr>
      <w:r w:rsidRPr="002E50D7">
        <w:rPr>
          <w:noProof/>
          <w:lang w:val="el-GR"/>
        </w:rPr>
        <w:drawing>
          <wp:inline distT="0" distB="0" distL="0" distR="0" wp14:anchorId="3AF888C4" wp14:editId="0C404134">
            <wp:extent cx="5082639" cy="2597410"/>
            <wp:effectExtent l="0" t="0" r="3810" b="0"/>
            <wp:docPr id="11577371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177" name=""/>
                    <pic:cNvPicPr/>
                  </pic:nvPicPr>
                  <pic:blipFill>
                    <a:blip r:embed="rId63"/>
                    <a:stretch>
                      <a:fillRect/>
                    </a:stretch>
                  </pic:blipFill>
                  <pic:spPr>
                    <a:xfrm>
                      <a:off x="0" y="0"/>
                      <a:ext cx="5088220" cy="2600262"/>
                    </a:xfrm>
                    <a:prstGeom prst="rect">
                      <a:avLst/>
                    </a:prstGeom>
                  </pic:spPr>
                </pic:pic>
              </a:graphicData>
            </a:graphic>
          </wp:inline>
        </w:drawing>
      </w:r>
    </w:p>
    <w:p w14:paraId="70A7BD63" w14:textId="773C05C5" w:rsidR="0080040F" w:rsidRPr="00D16872" w:rsidRDefault="0080040F" w:rsidP="0080040F">
      <w:pPr>
        <w:pStyle w:val="3"/>
        <w:rPr>
          <w:lang w:val="el-GR"/>
        </w:rPr>
      </w:pPr>
      <w:r w:rsidRPr="00D16872">
        <w:rPr>
          <w:lang w:val="el-GR"/>
        </w:rPr>
        <w:lastRenderedPageBreak/>
        <w:t>7.10</w:t>
      </w:r>
    </w:p>
    <w:p w14:paraId="2C8BF0BB" w14:textId="7721374D" w:rsidR="0080040F" w:rsidRPr="00D16872" w:rsidRDefault="002E50D7" w:rsidP="0080040F">
      <w:pPr>
        <w:rPr>
          <w:lang w:val="el-GR"/>
        </w:rPr>
      </w:pPr>
      <w:r w:rsidRPr="002E50D7">
        <w:rPr>
          <w:noProof/>
          <w:lang w:val="el-GR"/>
        </w:rPr>
        <w:drawing>
          <wp:inline distT="0" distB="0" distL="0" distR="0" wp14:anchorId="50538027" wp14:editId="7201A1E2">
            <wp:extent cx="4726379" cy="2629297"/>
            <wp:effectExtent l="0" t="0" r="0" b="0"/>
            <wp:docPr id="16128765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76577" name=""/>
                    <pic:cNvPicPr/>
                  </pic:nvPicPr>
                  <pic:blipFill>
                    <a:blip r:embed="rId64"/>
                    <a:stretch>
                      <a:fillRect/>
                    </a:stretch>
                  </pic:blipFill>
                  <pic:spPr>
                    <a:xfrm>
                      <a:off x="0" y="0"/>
                      <a:ext cx="4729808" cy="2631204"/>
                    </a:xfrm>
                    <a:prstGeom prst="rect">
                      <a:avLst/>
                    </a:prstGeom>
                  </pic:spPr>
                </pic:pic>
              </a:graphicData>
            </a:graphic>
          </wp:inline>
        </w:drawing>
      </w:r>
    </w:p>
    <w:p w14:paraId="71459FA8" w14:textId="7401B804" w:rsidR="0080040F" w:rsidRPr="00D16872" w:rsidRDefault="0080040F" w:rsidP="0080040F">
      <w:pPr>
        <w:pStyle w:val="3"/>
        <w:rPr>
          <w:lang w:val="el-GR"/>
        </w:rPr>
      </w:pPr>
      <w:r w:rsidRPr="00D16872">
        <w:rPr>
          <w:lang w:val="el-GR"/>
        </w:rPr>
        <w:t>7.11</w:t>
      </w:r>
    </w:p>
    <w:p w14:paraId="35CFE94E" w14:textId="4551D7B5" w:rsidR="0080040F" w:rsidRPr="00D16872" w:rsidRDefault="002E50D7" w:rsidP="0080040F">
      <w:pPr>
        <w:rPr>
          <w:lang w:val="el-GR"/>
        </w:rPr>
      </w:pPr>
      <w:r w:rsidRPr="002E50D7">
        <w:rPr>
          <w:noProof/>
          <w:lang w:val="el-GR"/>
        </w:rPr>
        <w:drawing>
          <wp:inline distT="0" distB="0" distL="0" distR="0" wp14:anchorId="6FCD0741" wp14:editId="279C33EA">
            <wp:extent cx="4725059" cy="609685"/>
            <wp:effectExtent l="0" t="0" r="0" b="0"/>
            <wp:docPr id="90874359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43593" name=""/>
                    <pic:cNvPicPr/>
                  </pic:nvPicPr>
                  <pic:blipFill>
                    <a:blip r:embed="rId65"/>
                    <a:stretch>
                      <a:fillRect/>
                    </a:stretch>
                  </pic:blipFill>
                  <pic:spPr>
                    <a:xfrm>
                      <a:off x="0" y="0"/>
                      <a:ext cx="4725059" cy="609685"/>
                    </a:xfrm>
                    <a:prstGeom prst="rect">
                      <a:avLst/>
                    </a:prstGeom>
                  </pic:spPr>
                </pic:pic>
              </a:graphicData>
            </a:graphic>
          </wp:inline>
        </w:drawing>
      </w:r>
    </w:p>
    <w:p w14:paraId="50469109" w14:textId="27BCBCBA" w:rsidR="002E50D7" w:rsidRPr="002E50D7" w:rsidRDefault="0080040F" w:rsidP="002E50D7">
      <w:pPr>
        <w:pStyle w:val="3"/>
        <w:rPr>
          <w:lang w:val="el-GR"/>
        </w:rPr>
      </w:pPr>
      <w:r w:rsidRPr="00D16872">
        <w:rPr>
          <w:lang w:val="el-GR"/>
        </w:rPr>
        <w:t>7.12</w:t>
      </w:r>
    </w:p>
    <w:p w14:paraId="609519FC" w14:textId="54D4E273" w:rsidR="0080040F" w:rsidRPr="002E50D7" w:rsidRDefault="002E50D7" w:rsidP="0080040F">
      <w:pPr>
        <w:rPr>
          <w:lang w:val="el-GR"/>
        </w:rPr>
      </w:pPr>
      <w:r>
        <w:t>N</w:t>
      </w:r>
      <w:r>
        <w:rPr>
          <w:lang w:val="el-GR"/>
        </w:rPr>
        <w:t>αι μπορούμε.</w:t>
      </w:r>
    </w:p>
    <w:p w14:paraId="5F56B8C4" w14:textId="55078F6E" w:rsidR="0080040F" w:rsidRPr="00D16872" w:rsidRDefault="0080040F" w:rsidP="0080040F">
      <w:pPr>
        <w:pStyle w:val="3"/>
        <w:rPr>
          <w:lang w:val="el-GR"/>
        </w:rPr>
      </w:pPr>
      <w:r w:rsidRPr="00D16872">
        <w:rPr>
          <w:lang w:val="el-GR"/>
        </w:rPr>
        <w:t>7.13</w:t>
      </w:r>
    </w:p>
    <w:p w14:paraId="36E93C7F" w14:textId="45DE8656" w:rsidR="00E93F28" w:rsidRPr="00D16872" w:rsidRDefault="002E50D7" w:rsidP="00E93F28">
      <w:pPr>
        <w:rPr>
          <w:lang w:val="el-GR"/>
        </w:rPr>
      </w:pPr>
      <w:r>
        <w:t>N</w:t>
      </w:r>
      <w:r>
        <w:rPr>
          <w:lang w:val="el-GR"/>
        </w:rPr>
        <w:t>αι μπορούμε.</w:t>
      </w:r>
    </w:p>
    <w:p w14:paraId="58CE2851" w14:textId="1C25C3C2" w:rsidR="0080040F" w:rsidRPr="00D16872" w:rsidRDefault="0080040F" w:rsidP="0080040F">
      <w:pPr>
        <w:pStyle w:val="3"/>
        <w:rPr>
          <w:lang w:val="el-GR"/>
        </w:rPr>
      </w:pPr>
      <w:r w:rsidRPr="00D16872">
        <w:rPr>
          <w:lang w:val="el-GR"/>
        </w:rPr>
        <w:t>7.14</w:t>
      </w:r>
    </w:p>
    <w:p w14:paraId="1168F996" w14:textId="146AB7C1" w:rsidR="0080040F" w:rsidRDefault="002E50D7" w:rsidP="0080040F">
      <w:pPr>
        <w:rPr>
          <w:lang w:val="el-GR"/>
        </w:rPr>
      </w:pPr>
      <w:r>
        <w:rPr>
          <w:lang w:val="el-GR"/>
        </w:rPr>
        <w:t>Όχι, δεν μπορούμε.</w:t>
      </w:r>
    </w:p>
    <w:p w14:paraId="46F19F5E" w14:textId="4CE746E9" w:rsidR="00A13B5E" w:rsidRDefault="00A13B5E" w:rsidP="0080040F">
      <w:pPr>
        <w:rPr>
          <w:lang w:val="el-GR"/>
        </w:rPr>
      </w:pPr>
      <w:r w:rsidRPr="00A13B5E">
        <w:rPr>
          <w:lang w:val="el-GR"/>
        </w:rPr>
        <w:t xml:space="preserve">Η επικοινωνία αμφίδρομα είναι αδύνατη, καθώς ο </w:t>
      </w:r>
      <w:r>
        <w:t>R</w:t>
      </w:r>
      <w:r w:rsidRPr="00A13B5E">
        <w:rPr>
          <w:lang w:val="el-GR"/>
        </w:rPr>
        <w:t xml:space="preserve">1 δε μπορεί να δρομολογήσει τα πακέτα. </w:t>
      </w:r>
      <w:r w:rsidRPr="006E3B8F">
        <w:rPr>
          <w:lang w:val="el-GR"/>
        </w:rPr>
        <w:t>Παρουσιάζουμε τον πίνακα δρομολόγησής του:</w:t>
      </w:r>
    </w:p>
    <w:p w14:paraId="5DF1D930" w14:textId="3E0ADE14" w:rsidR="00A13B5E" w:rsidRPr="00D16872" w:rsidRDefault="00A13B5E" w:rsidP="0080040F">
      <w:pPr>
        <w:rPr>
          <w:lang w:val="el-GR"/>
        </w:rPr>
      </w:pPr>
      <w:r w:rsidRPr="00A13B5E">
        <w:rPr>
          <w:noProof/>
          <w:lang w:val="el-GR"/>
        </w:rPr>
        <w:drawing>
          <wp:inline distT="0" distB="0" distL="0" distR="0" wp14:anchorId="41F68B05" wp14:editId="2A400BEB">
            <wp:extent cx="5868219" cy="1552792"/>
            <wp:effectExtent l="0" t="0" r="0" b="9525"/>
            <wp:docPr id="39064123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1237" name=""/>
                    <pic:cNvPicPr/>
                  </pic:nvPicPr>
                  <pic:blipFill>
                    <a:blip r:embed="rId66"/>
                    <a:stretch>
                      <a:fillRect/>
                    </a:stretch>
                  </pic:blipFill>
                  <pic:spPr>
                    <a:xfrm>
                      <a:off x="0" y="0"/>
                      <a:ext cx="5868219" cy="1552792"/>
                    </a:xfrm>
                    <a:prstGeom prst="rect">
                      <a:avLst/>
                    </a:prstGeom>
                  </pic:spPr>
                </pic:pic>
              </a:graphicData>
            </a:graphic>
          </wp:inline>
        </w:drawing>
      </w:r>
    </w:p>
    <w:p w14:paraId="24A92945" w14:textId="783FF472" w:rsidR="0080040F" w:rsidRPr="00D16872" w:rsidRDefault="0080040F" w:rsidP="0080040F">
      <w:pPr>
        <w:pStyle w:val="3"/>
        <w:rPr>
          <w:lang w:val="el-GR"/>
        </w:rPr>
      </w:pPr>
      <w:r w:rsidRPr="00D16872">
        <w:rPr>
          <w:lang w:val="el-GR"/>
        </w:rPr>
        <w:lastRenderedPageBreak/>
        <w:t>7.15</w:t>
      </w:r>
    </w:p>
    <w:p w14:paraId="21F35540" w14:textId="624206CB" w:rsidR="0080040F" w:rsidRPr="006E3B8F" w:rsidRDefault="006E3B8F" w:rsidP="0080040F">
      <w:r w:rsidRPr="006E3B8F">
        <w:rPr>
          <w:noProof/>
        </w:rPr>
        <w:drawing>
          <wp:inline distT="0" distB="0" distL="0" distR="0" wp14:anchorId="1A0B8E43" wp14:editId="38574953">
            <wp:extent cx="5060266" cy="6828311"/>
            <wp:effectExtent l="0" t="0" r="7620" b="0"/>
            <wp:docPr id="20905804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80404" name=""/>
                    <pic:cNvPicPr/>
                  </pic:nvPicPr>
                  <pic:blipFill>
                    <a:blip r:embed="rId67"/>
                    <a:stretch>
                      <a:fillRect/>
                    </a:stretch>
                  </pic:blipFill>
                  <pic:spPr>
                    <a:xfrm>
                      <a:off x="0" y="0"/>
                      <a:ext cx="5062464" cy="6831277"/>
                    </a:xfrm>
                    <a:prstGeom prst="rect">
                      <a:avLst/>
                    </a:prstGeom>
                  </pic:spPr>
                </pic:pic>
              </a:graphicData>
            </a:graphic>
          </wp:inline>
        </w:drawing>
      </w:r>
    </w:p>
    <w:p w14:paraId="198AB426" w14:textId="5E9C8B97" w:rsidR="0080040F" w:rsidRPr="00D16872" w:rsidRDefault="0080040F" w:rsidP="0080040F">
      <w:pPr>
        <w:pStyle w:val="3"/>
        <w:rPr>
          <w:lang w:val="el-GR"/>
        </w:rPr>
      </w:pPr>
      <w:r w:rsidRPr="00D16872">
        <w:rPr>
          <w:lang w:val="el-GR"/>
        </w:rPr>
        <w:lastRenderedPageBreak/>
        <w:t>7.16</w:t>
      </w:r>
    </w:p>
    <w:p w14:paraId="4FD3A39D" w14:textId="5806923C" w:rsidR="0080040F" w:rsidRDefault="006E3B8F" w:rsidP="0080040F">
      <w:r w:rsidRPr="006E3B8F">
        <w:rPr>
          <w:noProof/>
          <w:lang w:val="el-GR"/>
        </w:rPr>
        <w:drawing>
          <wp:inline distT="0" distB="0" distL="0" distR="0" wp14:anchorId="0F24DC9E" wp14:editId="1430648E">
            <wp:extent cx="5515745" cy="2114845"/>
            <wp:effectExtent l="0" t="0" r="8890" b="0"/>
            <wp:docPr id="6977889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8929" name=""/>
                    <pic:cNvPicPr/>
                  </pic:nvPicPr>
                  <pic:blipFill>
                    <a:blip r:embed="rId68"/>
                    <a:stretch>
                      <a:fillRect/>
                    </a:stretch>
                  </pic:blipFill>
                  <pic:spPr>
                    <a:xfrm>
                      <a:off x="0" y="0"/>
                      <a:ext cx="5515745" cy="2114845"/>
                    </a:xfrm>
                    <a:prstGeom prst="rect">
                      <a:avLst/>
                    </a:prstGeom>
                  </pic:spPr>
                </pic:pic>
              </a:graphicData>
            </a:graphic>
          </wp:inline>
        </w:drawing>
      </w:r>
    </w:p>
    <w:p w14:paraId="328CFE33" w14:textId="40FDBAEE" w:rsidR="006E3B8F" w:rsidRDefault="006E3B8F" w:rsidP="006E3B8F">
      <w:pPr>
        <w:pStyle w:val="3"/>
      </w:pPr>
      <w:r>
        <w:t>7.17</w:t>
      </w:r>
    </w:p>
    <w:p w14:paraId="65623216" w14:textId="04EC4C2D" w:rsidR="006E3B8F" w:rsidRPr="007C2489" w:rsidRDefault="007C2489" w:rsidP="006E3B8F">
      <w:pPr>
        <w:rPr>
          <w:lang w:val="el-GR"/>
        </w:rPr>
      </w:pPr>
      <w:r>
        <w:rPr>
          <w:lang w:val="el-GR"/>
        </w:rPr>
        <w:t>Όχι.</w:t>
      </w:r>
    </w:p>
    <w:p w14:paraId="4DD3C56A" w14:textId="09525DCF" w:rsidR="006E3B8F" w:rsidRDefault="006E3B8F" w:rsidP="006E3B8F">
      <w:pPr>
        <w:pStyle w:val="3"/>
        <w:rPr>
          <w:lang w:val="el-GR"/>
        </w:rPr>
      </w:pPr>
      <w:r>
        <w:t>7.18</w:t>
      </w:r>
    </w:p>
    <w:p w14:paraId="0CC72BE9" w14:textId="7A15FF7B" w:rsidR="007C2489" w:rsidRPr="007C2489" w:rsidRDefault="007C2489" w:rsidP="007C2489">
      <w:pPr>
        <w:rPr>
          <w:lang w:val="el-GR"/>
        </w:rPr>
      </w:pPr>
      <w:r>
        <w:rPr>
          <w:lang w:val="el-GR"/>
        </w:rPr>
        <w:t>Ναι.</w:t>
      </w:r>
    </w:p>
    <w:p w14:paraId="3F1AD291" w14:textId="419CE0FE" w:rsidR="006E3B8F" w:rsidRPr="006E3B8F" w:rsidRDefault="007C2489" w:rsidP="006E3B8F">
      <w:r w:rsidRPr="00DF5C27">
        <w:rPr>
          <w:noProof/>
        </w:rPr>
        <w:drawing>
          <wp:inline distT="0" distB="0" distL="0" distR="0" wp14:anchorId="3A703C7A" wp14:editId="7ECCE3BE">
            <wp:extent cx="5639587" cy="2429214"/>
            <wp:effectExtent l="0" t="0" r="0" b="9525"/>
            <wp:docPr id="3846860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6098" name=""/>
                    <pic:cNvPicPr/>
                  </pic:nvPicPr>
                  <pic:blipFill>
                    <a:blip r:embed="rId69"/>
                    <a:stretch>
                      <a:fillRect/>
                    </a:stretch>
                  </pic:blipFill>
                  <pic:spPr>
                    <a:xfrm>
                      <a:off x="0" y="0"/>
                      <a:ext cx="5639587" cy="2429214"/>
                    </a:xfrm>
                    <a:prstGeom prst="rect">
                      <a:avLst/>
                    </a:prstGeom>
                  </pic:spPr>
                </pic:pic>
              </a:graphicData>
            </a:graphic>
          </wp:inline>
        </w:drawing>
      </w:r>
    </w:p>
    <w:p w14:paraId="792E4CB7" w14:textId="1B8559FC" w:rsidR="006E3B8F" w:rsidRDefault="006E3B8F" w:rsidP="006E3B8F">
      <w:pPr>
        <w:pStyle w:val="3"/>
      </w:pPr>
      <w:r>
        <w:lastRenderedPageBreak/>
        <w:t>7.19</w:t>
      </w:r>
    </w:p>
    <w:p w14:paraId="1CDBB7FF" w14:textId="034597A1" w:rsidR="006E3B8F" w:rsidRPr="006E3B8F" w:rsidRDefault="007C2489" w:rsidP="006E3B8F">
      <w:r w:rsidRPr="007C2489">
        <w:rPr>
          <w:noProof/>
        </w:rPr>
        <w:drawing>
          <wp:inline distT="0" distB="0" distL="0" distR="0" wp14:anchorId="1FD6A2AE" wp14:editId="082BA09E">
            <wp:extent cx="5582429" cy="2257740"/>
            <wp:effectExtent l="0" t="0" r="0" b="9525"/>
            <wp:docPr id="15085539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53925" name=""/>
                    <pic:cNvPicPr/>
                  </pic:nvPicPr>
                  <pic:blipFill>
                    <a:blip r:embed="rId70"/>
                    <a:stretch>
                      <a:fillRect/>
                    </a:stretch>
                  </pic:blipFill>
                  <pic:spPr>
                    <a:xfrm>
                      <a:off x="0" y="0"/>
                      <a:ext cx="5582429" cy="2257740"/>
                    </a:xfrm>
                    <a:prstGeom prst="rect">
                      <a:avLst/>
                    </a:prstGeom>
                  </pic:spPr>
                </pic:pic>
              </a:graphicData>
            </a:graphic>
          </wp:inline>
        </w:drawing>
      </w:r>
    </w:p>
    <w:p w14:paraId="72BC2E16" w14:textId="4ED0F921" w:rsidR="006E3B8F" w:rsidRDefault="006E3B8F" w:rsidP="006E3B8F">
      <w:pPr>
        <w:pStyle w:val="3"/>
        <w:rPr>
          <w:lang w:val="el-GR"/>
        </w:rPr>
      </w:pPr>
      <w:r w:rsidRPr="00B8216A">
        <w:rPr>
          <w:lang w:val="el-GR"/>
        </w:rPr>
        <w:t>7.20</w:t>
      </w:r>
    </w:p>
    <w:p w14:paraId="61038D25" w14:textId="16BB9A88" w:rsidR="001C2339" w:rsidRPr="008007D5" w:rsidRDefault="001C2339" w:rsidP="001C2339">
      <w:pPr>
        <w:rPr>
          <w:lang w:val="el-GR"/>
        </w:rPr>
      </w:pPr>
      <w:r>
        <w:t>N</w:t>
      </w:r>
      <w:r>
        <w:rPr>
          <w:lang w:val="el-GR"/>
        </w:rPr>
        <w:t>αι.</w:t>
      </w:r>
      <w:r w:rsidR="008007D5">
        <w:rPr>
          <w:lang w:val="el-GR"/>
        </w:rPr>
        <w:t xml:space="preserve">(Είχα ξεχάσει ανοικτό </w:t>
      </w:r>
      <w:r w:rsidR="008007D5">
        <w:t>ping</w:t>
      </w:r>
      <w:r w:rsidR="008007D5" w:rsidRPr="008007D5">
        <w:rPr>
          <w:lang w:val="el-GR"/>
        </w:rPr>
        <w:t xml:space="preserve"> </w:t>
      </w:r>
      <w:r w:rsidR="008007D5">
        <w:rPr>
          <w:lang w:val="el-GR"/>
        </w:rPr>
        <w:t xml:space="preserve">από </w:t>
      </w:r>
      <w:r w:rsidR="008007D5">
        <w:t>PC</w:t>
      </w:r>
      <w:r w:rsidR="008007D5" w:rsidRPr="008007D5">
        <w:rPr>
          <w:lang w:val="el-GR"/>
        </w:rPr>
        <w:t xml:space="preserve">1 --&gt; </w:t>
      </w:r>
      <w:r w:rsidR="008007D5">
        <w:t>PC</w:t>
      </w:r>
      <w:r w:rsidR="008007D5" w:rsidRPr="008007D5">
        <w:rPr>
          <w:lang w:val="el-GR"/>
        </w:rPr>
        <w:t>2</w:t>
      </w:r>
      <w:r w:rsidR="008007D5">
        <w:rPr>
          <w:lang w:val="el-GR"/>
        </w:rPr>
        <w:t>)</w:t>
      </w:r>
      <w:r w:rsidR="008007D5" w:rsidRPr="008007D5">
        <w:rPr>
          <w:lang w:val="el-GR"/>
        </w:rPr>
        <w:t xml:space="preserve">. </w:t>
      </w:r>
      <w:r w:rsidR="008007D5">
        <w:rPr>
          <w:lang w:val="el-GR"/>
        </w:rPr>
        <w:t>Φυσιολογικά,  η απάντηση είναι όχι.</w:t>
      </w:r>
    </w:p>
    <w:p w14:paraId="7598F34C" w14:textId="61C4160D" w:rsidR="006E3B8F" w:rsidRPr="006E3B8F" w:rsidRDefault="007C2489" w:rsidP="006E3B8F">
      <w:r w:rsidRPr="007C2489">
        <w:rPr>
          <w:noProof/>
        </w:rPr>
        <w:drawing>
          <wp:inline distT="0" distB="0" distL="0" distR="0" wp14:anchorId="3A8EE0F7" wp14:editId="16594152">
            <wp:extent cx="5553850" cy="1686160"/>
            <wp:effectExtent l="0" t="0" r="8890" b="9525"/>
            <wp:docPr id="9837529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52997" name=""/>
                    <pic:cNvPicPr/>
                  </pic:nvPicPr>
                  <pic:blipFill>
                    <a:blip r:embed="rId71"/>
                    <a:stretch>
                      <a:fillRect/>
                    </a:stretch>
                  </pic:blipFill>
                  <pic:spPr>
                    <a:xfrm>
                      <a:off x="0" y="0"/>
                      <a:ext cx="5553850" cy="1686160"/>
                    </a:xfrm>
                    <a:prstGeom prst="rect">
                      <a:avLst/>
                    </a:prstGeom>
                  </pic:spPr>
                </pic:pic>
              </a:graphicData>
            </a:graphic>
          </wp:inline>
        </w:drawing>
      </w:r>
    </w:p>
    <w:p w14:paraId="0845D8D1" w14:textId="0A9EE888" w:rsidR="006E3B8F" w:rsidRDefault="006E3B8F" w:rsidP="006E3B8F">
      <w:pPr>
        <w:pStyle w:val="3"/>
        <w:rPr>
          <w:lang w:val="el-GR"/>
        </w:rPr>
      </w:pPr>
      <w:r>
        <w:t>7.21</w:t>
      </w:r>
    </w:p>
    <w:p w14:paraId="497725D2" w14:textId="21EE58AA" w:rsidR="001C2339" w:rsidRPr="001C2339" w:rsidRDefault="001C2339" w:rsidP="001C2339">
      <w:pPr>
        <w:rPr>
          <w:lang w:val="el-GR"/>
        </w:rPr>
      </w:pPr>
      <w:r>
        <w:rPr>
          <w:lang w:val="el-GR"/>
        </w:rPr>
        <w:t>Ναι.</w:t>
      </w:r>
    </w:p>
    <w:p w14:paraId="1FAABA23" w14:textId="3042B557" w:rsidR="006E3B8F" w:rsidRPr="006E3B8F" w:rsidRDefault="001C2339" w:rsidP="006E3B8F">
      <w:r w:rsidRPr="001C2339">
        <w:rPr>
          <w:noProof/>
        </w:rPr>
        <w:drawing>
          <wp:inline distT="0" distB="0" distL="0" distR="0" wp14:anchorId="0A338521" wp14:editId="7586F124">
            <wp:extent cx="5515745" cy="2010056"/>
            <wp:effectExtent l="0" t="0" r="0" b="9525"/>
            <wp:docPr id="3200687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68777" name=""/>
                    <pic:cNvPicPr/>
                  </pic:nvPicPr>
                  <pic:blipFill>
                    <a:blip r:embed="rId72"/>
                    <a:stretch>
                      <a:fillRect/>
                    </a:stretch>
                  </pic:blipFill>
                  <pic:spPr>
                    <a:xfrm>
                      <a:off x="0" y="0"/>
                      <a:ext cx="5515745" cy="2010056"/>
                    </a:xfrm>
                    <a:prstGeom prst="rect">
                      <a:avLst/>
                    </a:prstGeom>
                  </pic:spPr>
                </pic:pic>
              </a:graphicData>
            </a:graphic>
          </wp:inline>
        </w:drawing>
      </w:r>
    </w:p>
    <w:p w14:paraId="2142443D" w14:textId="00A67B48" w:rsidR="006E3B8F" w:rsidRDefault="006E3B8F" w:rsidP="006E3B8F">
      <w:pPr>
        <w:pStyle w:val="3"/>
      </w:pPr>
      <w:r>
        <w:t>7.22</w:t>
      </w:r>
    </w:p>
    <w:p w14:paraId="4DE803AA" w14:textId="4EAFEA49" w:rsidR="006E3B8F" w:rsidRPr="00B70ABB" w:rsidRDefault="00B70ABB" w:rsidP="006E3B8F">
      <w:pPr>
        <w:rPr>
          <w:lang w:val="el-GR"/>
        </w:rPr>
      </w:pPr>
      <w:r>
        <w:rPr>
          <w:lang w:val="el-GR"/>
        </w:rPr>
        <w:t>Ναι.</w:t>
      </w:r>
    </w:p>
    <w:p w14:paraId="2133E3D8" w14:textId="29777D20" w:rsidR="006E3B8F" w:rsidRDefault="006E3B8F" w:rsidP="006E3B8F">
      <w:pPr>
        <w:pStyle w:val="3"/>
      </w:pPr>
      <w:r>
        <w:lastRenderedPageBreak/>
        <w:t>7.23</w:t>
      </w:r>
    </w:p>
    <w:p w14:paraId="5A9B0310" w14:textId="57AC49FC" w:rsidR="006E3B8F" w:rsidRPr="00B70ABB" w:rsidRDefault="00B70ABB" w:rsidP="006E3B8F">
      <w:pPr>
        <w:rPr>
          <w:lang w:val="el-GR"/>
        </w:rPr>
      </w:pPr>
      <w:r>
        <w:rPr>
          <w:lang w:val="el-GR"/>
        </w:rPr>
        <w:t>Ναι.</w:t>
      </w:r>
    </w:p>
    <w:p w14:paraId="138811CD" w14:textId="77F1D86F" w:rsidR="006E3B8F" w:rsidRDefault="006E3B8F" w:rsidP="006E3B8F">
      <w:pPr>
        <w:pStyle w:val="3"/>
      </w:pPr>
      <w:r>
        <w:t>7.24</w:t>
      </w:r>
    </w:p>
    <w:p w14:paraId="7C931405" w14:textId="035B200A" w:rsidR="006E3B8F" w:rsidRDefault="00B70ABB" w:rsidP="006E3B8F">
      <w:pPr>
        <w:rPr>
          <w:lang w:val="el-GR"/>
        </w:rPr>
      </w:pPr>
      <w:r>
        <w:rPr>
          <w:lang w:val="el-GR"/>
        </w:rPr>
        <w:t>Ναι.</w:t>
      </w:r>
    </w:p>
    <w:p w14:paraId="52296CEF" w14:textId="213D930B" w:rsidR="00B70ABB" w:rsidRPr="00B70ABB" w:rsidRDefault="00B70ABB" w:rsidP="006E3B8F">
      <w:pPr>
        <w:rPr>
          <w:lang w:val="el-GR"/>
        </w:rPr>
      </w:pPr>
      <w:r w:rsidRPr="00B70ABB">
        <w:rPr>
          <w:noProof/>
          <w:lang w:val="el-GR"/>
        </w:rPr>
        <w:drawing>
          <wp:inline distT="0" distB="0" distL="0" distR="0" wp14:anchorId="523ED873" wp14:editId="50028A3E">
            <wp:extent cx="5506218" cy="1609950"/>
            <wp:effectExtent l="0" t="0" r="0" b="9525"/>
            <wp:docPr id="19464710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71017" name=""/>
                    <pic:cNvPicPr/>
                  </pic:nvPicPr>
                  <pic:blipFill>
                    <a:blip r:embed="rId73"/>
                    <a:stretch>
                      <a:fillRect/>
                    </a:stretch>
                  </pic:blipFill>
                  <pic:spPr>
                    <a:xfrm>
                      <a:off x="0" y="0"/>
                      <a:ext cx="5506218" cy="1609950"/>
                    </a:xfrm>
                    <a:prstGeom prst="rect">
                      <a:avLst/>
                    </a:prstGeom>
                  </pic:spPr>
                </pic:pic>
              </a:graphicData>
            </a:graphic>
          </wp:inline>
        </w:drawing>
      </w:r>
    </w:p>
    <w:p w14:paraId="3D84D09E" w14:textId="46501D72" w:rsidR="006E3B8F" w:rsidRDefault="006E3B8F" w:rsidP="006E3B8F">
      <w:pPr>
        <w:pStyle w:val="3"/>
      </w:pPr>
      <w:r>
        <w:t>7.25</w:t>
      </w:r>
    </w:p>
    <w:p w14:paraId="07CA75C1" w14:textId="11B97ACA" w:rsidR="006E3B8F" w:rsidRDefault="00B70ABB" w:rsidP="006E3B8F">
      <w:pPr>
        <w:rPr>
          <w:lang w:val="el-GR"/>
        </w:rPr>
      </w:pPr>
      <w:r>
        <w:rPr>
          <w:lang w:val="el-GR"/>
        </w:rPr>
        <w:t>Ναι.</w:t>
      </w:r>
    </w:p>
    <w:p w14:paraId="3941579F" w14:textId="39B03BFE" w:rsidR="00B70ABB" w:rsidRPr="00B70ABB" w:rsidRDefault="008007D5" w:rsidP="006E3B8F">
      <w:pPr>
        <w:rPr>
          <w:lang w:val="el-GR"/>
        </w:rPr>
      </w:pPr>
      <w:r w:rsidRPr="008007D5">
        <w:rPr>
          <w:noProof/>
          <w:lang w:val="el-GR"/>
        </w:rPr>
        <w:drawing>
          <wp:inline distT="0" distB="0" distL="0" distR="0" wp14:anchorId="38FA4D93" wp14:editId="757ED31F">
            <wp:extent cx="5496692" cy="1676634"/>
            <wp:effectExtent l="0" t="0" r="8890" b="0"/>
            <wp:docPr id="6071244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24402" name=""/>
                    <pic:cNvPicPr/>
                  </pic:nvPicPr>
                  <pic:blipFill>
                    <a:blip r:embed="rId74"/>
                    <a:stretch>
                      <a:fillRect/>
                    </a:stretch>
                  </pic:blipFill>
                  <pic:spPr>
                    <a:xfrm>
                      <a:off x="0" y="0"/>
                      <a:ext cx="5496692" cy="1676634"/>
                    </a:xfrm>
                    <a:prstGeom prst="rect">
                      <a:avLst/>
                    </a:prstGeom>
                  </pic:spPr>
                </pic:pic>
              </a:graphicData>
            </a:graphic>
          </wp:inline>
        </w:drawing>
      </w:r>
    </w:p>
    <w:p w14:paraId="62C61289" w14:textId="7E964851" w:rsidR="006E3B8F" w:rsidRDefault="006E3B8F" w:rsidP="006E3B8F">
      <w:pPr>
        <w:pStyle w:val="3"/>
      </w:pPr>
      <w:r>
        <w:t>7.26</w:t>
      </w:r>
    </w:p>
    <w:p w14:paraId="0DC80ABB" w14:textId="16FB6F6E" w:rsidR="006E3B8F" w:rsidRPr="006A5096" w:rsidRDefault="00033D8F" w:rsidP="006E3B8F">
      <w:r w:rsidRPr="00D7082E">
        <w:rPr>
          <w:b/>
          <w:bCs/>
        </w:rPr>
        <w:t>tcpdump -vvvi em0 -A</w:t>
      </w:r>
      <w:r w:rsidR="006A5096">
        <w:rPr>
          <w:b/>
          <w:bCs/>
        </w:rPr>
        <w:t xml:space="preserve"> </w:t>
      </w:r>
      <w:r w:rsidR="006A5096">
        <w:t>--&gt; R1</w:t>
      </w:r>
    </w:p>
    <w:p w14:paraId="07BA57F6" w14:textId="54D46228" w:rsidR="006E3B8F" w:rsidRDefault="006E3B8F" w:rsidP="00033D8F">
      <w:pPr>
        <w:pStyle w:val="3"/>
      </w:pPr>
      <w:r>
        <w:t>7.27</w:t>
      </w:r>
    </w:p>
    <w:p w14:paraId="66F7AE08" w14:textId="2F69B201" w:rsidR="006E3B8F" w:rsidRPr="00B8216A" w:rsidRDefault="00D7082E" w:rsidP="00CD2014">
      <w:pPr>
        <w:rPr>
          <w:lang w:val="el-GR"/>
        </w:rPr>
      </w:pPr>
      <w:r>
        <w:rPr>
          <w:lang w:val="el-GR"/>
        </w:rPr>
        <w:t>Όχι</w:t>
      </w:r>
      <w:r w:rsidRPr="00B8216A">
        <w:rPr>
          <w:lang w:val="el-GR"/>
        </w:rPr>
        <w:t xml:space="preserve">. </w:t>
      </w:r>
    </w:p>
    <w:p w14:paraId="3FA79799" w14:textId="654B8094" w:rsidR="006E3B8F" w:rsidRPr="00CD2014" w:rsidRDefault="006E3B8F" w:rsidP="006E3B8F">
      <w:pPr>
        <w:pStyle w:val="3"/>
        <w:rPr>
          <w:lang w:val="el-GR"/>
        </w:rPr>
      </w:pPr>
      <w:r w:rsidRPr="00CD2014">
        <w:rPr>
          <w:lang w:val="el-GR"/>
        </w:rPr>
        <w:t>7.28</w:t>
      </w:r>
    </w:p>
    <w:p w14:paraId="140D1F27" w14:textId="77777777" w:rsidR="00CD2014" w:rsidRPr="00D7082E" w:rsidRDefault="00CD2014" w:rsidP="00CD2014">
      <w:pPr>
        <w:rPr>
          <w:lang w:val="el-GR"/>
        </w:rPr>
      </w:pPr>
      <w:r w:rsidRPr="00D7082E">
        <w:rPr>
          <w:lang w:val="el-GR"/>
        </w:rPr>
        <w:t xml:space="preserve">Εμφανίζονται </w:t>
      </w:r>
      <w:r>
        <w:t>ESP</w:t>
      </w:r>
      <w:r w:rsidRPr="00D7082E">
        <w:rPr>
          <w:lang w:val="el-GR"/>
        </w:rPr>
        <w:t xml:space="preserve"> πακέτα. Τα πακέτα με πηγή το </w:t>
      </w:r>
      <w:r>
        <w:t>PC</w:t>
      </w:r>
      <w:r w:rsidRPr="00D7082E">
        <w:rPr>
          <w:lang w:val="el-GR"/>
        </w:rPr>
        <w:t xml:space="preserve">1 έχουν διεύθυνση πηγής 192.0.2.1 και διεύθυνση προορισμού 192.0.2.5. Αντίστοιχα, τα πακέτα με πηγή το </w:t>
      </w:r>
      <w:r>
        <w:t>PC</w:t>
      </w:r>
      <w:r w:rsidRPr="00D7082E">
        <w:rPr>
          <w:lang w:val="el-GR"/>
        </w:rPr>
        <w:t>2 έχουν διεύθυνση πηγής 192.0.2.5 και διεύθυνση προορισμού</w:t>
      </w:r>
      <w:r>
        <w:rPr>
          <w:lang w:val="el-GR"/>
        </w:rPr>
        <w:t xml:space="preserve"> 192.0.2.1 .</w:t>
      </w:r>
    </w:p>
    <w:p w14:paraId="005E3F4D" w14:textId="1E8FC2BE" w:rsidR="006E3B8F" w:rsidRPr="00CD2014" w:rsidRDefault="00CD2014" w:rsidP="006E3B8F">
      <w:pPr>
        <w:rPr>
          <w:lang w:val="el-GR"/>
        </w:rPr>
      </w:pPr>
      <w:r w:rsidRPr="00033D8F">
        <w:rPr>
          <w:noProof/>
        </w:rPr>
        <w:drawing>
          <wp:inline distT="0" distB="0" distL="0" distR="0" wp14:anchorId="42CDE96E" wp14:editId="7080F6FA">
            <wp:extent cx="6811326" cy="1009791"/>
            <wp:effectExtent l="0" t="0" r="8890" b="0"/>
            <wp:docPr id="1022770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0278" name=""/>
                    <pic:cNvPicPr/>
                  </pic:nvPicPr>
                  <pic:blipFill>
                    <a:blip r:embed="rId75"/>
                    <a:stretch>
                      <a:fillRect/>
                    </a:stretch>
                  </pic:blipFill>
                  <pic:spPr>
                    <a:xfrm>
                      <a:off x="0" y="0"/>
                      <a:ext cx="6811326" cy="1009791"/>
                    </a:xfrm>
                    <a:prstGeom prst="rect">
                      <a:avLst/>
                    </a:prstGeom>
                  </pic:spPr>
                </pic:pic>
              </a:graphicData>
            </a:graphic>
          </wp:inline>
        </w:drawing>
      </w:r>
    </w:p>
    <w:p w14:paraId="6FB4D6B8" w14:textId="782C4334" w:rsidR="006E3B8F" w:rsidRPr="007E6242" w:rsidRDefault="006E3B8F" w:rsidP="006E3B8F">
      <w:pPr>
        <w:pStyle w:val="3"/>
        <w:rPr>
          <w:lang w:val="el-GR"/>
        </w:rPr>
      </w:pPr>
      <w:r w:rsidRPr="007E6242">
        <w:rPr>
          <w:lang w:val="el-GR"/>
        </w:rPr>
        <w:lastRenderedPageBreak/>
        <w:t>7.29</w:t>
      </w:r>
    </w:p>
    <w:p w14:paraId="0F07DA2A" w14:textId="5835ACD6" w:rsidR="006E3B8F" w:rsidRPr="00CD2014" w:rsidRDefault="00CD2014" w:rsidP="006E3B8F">
      <w:pPr>
        <w:rPr>
          <w:lang w:val="el-GR"/>
        </w:rPr>
      </w:pPr>
      <w:r>
        <w:rPr>
          <w:lang w:val="el-GR"/>
        </w:rPr>
        <w:t>Όχι.</w:t>
      </w:r>
    </w:p>
    <w:p w14:paraId="08E73349" w14:textId="7EDA6075" w:rsidR="006E3B8F" w:rsidRPr="007E6242" w:rsidRDefault="006E3B8F" w:rsidP="006E3B8F">
      <w:pPr>
        <w:pStyle w:val="3"/>
        <w:rPr>
          <w:lang w:val="el-GR"/>
        </w:rPr>
      </w:pPr>
      <w:r w:rsidRPr="007E6242">
        <w:rPr>
          <w:lang w:val="el-GR"/>
        </w:rPr>
        <w:t>7.30</w:t>
      </w:r>
    </w:p>
    <w:p w14:paraId="54AFE0BD" w14:textId="09A723C1" w:rsidR="006E3B8F" w:rsidRDefault="00B2425E" w:rsidP="006E3B8F">
      <w:pPr>
        <w:rPr>
          <w:lang w:val="el-GR"/>
        </w:rPr>
      </w:pPr>
      <w:r>
        <w:rPr>
          <w:lang w:val="el-GR"/>
        </w:rPr>
        <w:t>Ναι, μπορούμε.</w:t>
      </w:r>
    </w:p>
    <w:p w14:paraId="75B6535F" w14:textId="518237CF" w:rsidR="007E6242" w:rsidRPr="00B61A27" w:rsidRDefault="007E6242" w:rsidP="006E3B8F">
      <w:pPr>
        <w:rPr>
          <w:lang w:val="el-GR"/>
        </w:rPr>
      </w:pPr>
      <w:r w:rsidRPr="007E6242">
        <w:rPr>
          <w:lang w:val="el-GR"/>
        </w:rPr>
        <w:t xml:space="preserve">Πλέον το </w:t>
      </w:r>
      <w:r>
        <w:t>PC</w:t>
      </w:r>
      <w:r w:rsidRPr="007E6242">
        <w:rPr>
          <w:lang w:val="el-GR"/>
        </w:rPr>
        <w:t xml:space="preserve">2 δεν έχει το </w:t>
      </w:r>
      <w:r>
        <w:t>firewall</w:t>
      </w:r>
      <w:r w:rsidRPr="007E6242">
        <w:rPr>
          <w:lang w:val="el-GR"/>
        </w:rPr>
        <w:t xml:space="preserve"> του </w:t>
      </w:r>
      <w:r>
        <w:t>LAN</w:t>
      </w:r>
      <w:r w:rsidRPr="007E6242">
        <w:rPr>
          <w:lang w:val="el-GR"/>
        </w:rPr>
        <w:t>1 (</w:t>
      </w:r>
      <w:r>
        <w:t>FW</w:t>
      </w:r>
      <w:r w:rsidRPr="007E6242">
        <w:rPr>
          <w:lang w:val="el-GR"/>
        </w:rPr>
        <w:t xml:space="preserve">1) αλλά το </w:t>
      </w:r>
      <w:r>
        <w:t>FW</w:t>
      </w:r>
      <w:r w:rsidRPr="007E6242">
        <w:rPr>
          <w:lang w:val="el-GR"/>
        </w:rPr>
        <w:t xml:space="preserve">2 και συνεπώς μπορεί να χρησιμοποιήσει τις </w:t>
      </w:r>
      <w:r>
        <w:t>NATed</w:t>
      </w:r>
      <w:r w:rsidRPr="007E6242">
        <w:rPr>
          <w:lang w:val="el-GR"/>
        </w:rPr>
        <w:t xml:space="preserve"> υπηρεσίες του </w:t>
      </w:r>
      <w:r>
        <w:t>FW</w:t>
      </w:r>
      <w:r w:rsidRPr="007E6242">
        <w:rPr>
          <w:lang w:val="el-GR"/>
        </w:rPr>
        <w:t xml:space="preserve">1 αφού χρησιμοποιείται η </w:t>
      </w:r>
      <w:r>
        <w:t>WAN</w:t>
      </w:r>
      <w:r w:rsidRPr="007E6242">
        <w:rPr>
          <w:lang w:val="el-GR"/>
        </w:rPr>
        <w:t xml:space="preserve"> διεύθυνση του </w:t>
      </w:r>
      <w:r>
        <w:t>FW</w:t>
      </w:r>
      <w:r w:rsidRPr="007E6242">
        <w:rPr>
          <w:lang w:val="el-GR"/>
        </w:rPr>
        <w:t>2 για τη</w:t>
      </w:r>
      <w:r w:rsidR="00B61A27">
        <w:rPr>
          <w:lang w:val="el-GR"/>
        </w:rPr>
        <w:t xml:space="preserve"> σύνδεση με το </w:t>
      </w:r>
      <w:r w:rsidR="00B61A27">
        <w:t>SRV</w:t>
      </w:r>
      <w:r w:rsidR="00B61A27" w:rsidRPr="00B61A27">
        <w:rPr>
          <w:lang w:val="el-GR"/>
        </w:rPr>
        <w:t>1.</w:t>
      </w:r>
    </w:p>
    <w:p w14:paraId="6F999B5D" w14:textId="14F098A1" w:rsidR="006E3B8F" w:rsidRDefault="006E3B8F" w:rsidP="006E3B8F">
      <w:pPr>
        <w:pStyle w:val="3"/>
        <w:rPr>
          <w:lang w:val="el-GR"/>
        </w:rPr>
      </w:pPr>
      <w:r w:rsidRPr="00B8216A">
        <w:rPr>
          <w:lang w:val="el-GR"/>
        </w:rPr>
        <w:t>7.31</w:t>
      </w:r>
    </w:p>
    <w:p w14:paraId="48F95A84" w14:textId="25A77814" w:rsidR="006E3B8F" w:rsidRPr="00624C7B" w:rsidRDefault="00624C7B" w:rsidP="006E3B8F">
      <w:pPr>
        <w:rPr>
          <w:lang w:val="el-GR"/>
        </w:rPr>
      </w:pPr>
      <w:r w:rsidRPr="00624C7B">
        <w:rPr>
          <w:lang w:val="el-GR"/>
        </w:rPr>
        <w:t xml:space="preserve">Παρατηρούμε πακέτα </w:t>
      </w:r>
      <w:r>
        <w:t>TCP</w:t>
      </w:r>
      <w:r w:rsidRPr="00624C7B">
        <w:rPr>
          <w:lang w:val="el-GR"/>
        </w:rPr>
        <w:t xml:space="preserve">. Για τα πακέτα με πηγή το </w:t>
      </w:r>
      <w:r>
        <w:t>PC</w:t>
      </w:r>
      <w:r w:rsidRPr="00624C7B">
        <w:rPr>
          <w:lang w:val="el-GR"/>
        </w:rPr>
        <w:t xml:space="preserve">2 βλέπουμε διεύθυνση πηγής 192.0.2.5 , θύρα πηγής </w:t>
      </w:r>
      <w:r w:rsidR="005C31B1" w:rsidRPr="005C31B1">
        <w:rPr>
          <w:lang w:val="el-GR"/>
        </w:rPr>
        <w:t>32609</w:t>
      </w:r>
      <w:r w:rsidRPr="00624C7B">
        <w:rPr>
          <w:lang w:val="el-GR"/>
        </w:rPr>
        <w:t xml:space="preserve"> και διεύθυνση προορισμού 203.0.118.18 και θύρα προορι</w:t>
      </w:r>
      <w:r w:rsidR="00B23939">
        <w:rPr>
          <w:lang w:val="el-GR"/>
        </w:rPr>
        <w:t>σ</w:t>
      </w:r>
      <w:r w:rsidRPr="00624C7B">
        <w:rPr>
          <w:lang w:val="el-GR"/>
        </w:rPr>
        <w:t xml:space="preserve">μού </w:t>
      </w:r>
      <w:r>
        <w:t>ssh</w:t>
      </w:r>
      <w:r w:rsidRPr="00624C7B">
        <w:rPr>
          <w:lang w:val="el-GR"/>
        </w:rPr>
        <w:t xml:space="preserve"> (=22</w:t>
      </w:r>
      <w:r>
        <w:rPr>
          <w:lang w:val="el-GR"/>
        </w:rPr>
        <w:t>).</w:t>
      </w:r>
      <w:r w:rsidR="007E6242" w:rsidRPr="007E6242">
        <w:rPr>
          <w:noProof/>
        </w:rPr>
        <w:drawing>
          <wp:inline distT="0" distB="0" distL="0" distR="0" wp14:anchorId="258C78E8" wp14:editId="19071574">
            <wp:extent cx="6839905" cy="1057423"/>
            <wp:effectExtent l="0" t="0" r="0" b="9525"/>
            <wp:docPr id="21064695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9520" name=""/>
                    <pic:cNvPicPr/>
                  </pic:nvPicPr>
                  <pic:blipFill>
                    <a:blip r:embed="rId76"/>
                    <a:stretch>
                      <a:fillRect/>
                    </a:stretch>
                  </pic:blipFill>
                  <pic:spPr>
                    <a:xfrm>
                      <a:off x="0" y="0"/>
                      <a:ext cx="6839905" cy="1057423"/>
                    </a:xfrm>
                    <a:prstGeom prst="rect">
                      <a:avLst/>
                    </a:prstGeom>
                  </pic:spPr>
                </pic:pic>
              </a:graphicData>
            </a:graphic>
          </wp:inline>
        </w:drawing>
      </w:r>
    </w:p>
    <w:p w14:paraId="6A1A7C58" w14:textId="6C4B0945" w:rsidR="006E3B8F" w:rsidRDefault="006E3B8F" w:rsidP="006E3B8F">
      <w:pPr>
        <w:pStyle w:val="3"/>
        <w:rPr>
          <w:lang w:val="el-GR"/>
        </w:rPr>
      </w:pPr>
      <w:r w:rsidRPr="00B8216A">
        <w:rPr>
          <w:lang w:val="el-GR"/>
        </w:rPr>
        <w:t>7.32</w:t>
      </w:r>
    </w:p>
    <w:p w14:paraId="74257184" w14:textId="72165101" w:rsidR="00321337" w:rsidRPr="00321337" w:rsidRDefault="00321337" w:rsidP="00321337">
      <w:pPr>
        <w:rPr>
          <w:lang w:val="el-GR"/>
        </w:rPr>
      </w:pPr>
      <w:r w:rsidRPr="00321337">
        <w:rPr>
          <w:lang w:val="el-GR"/>
        </w:rPr>
        <w:t xml:space="preserve">Είναι μεν κρυπτογραφημένα, όχι με το </w:t>
      </w:r>
      <w:r>
        <w:t>IPsec</w:t>
      </w:r>
      <w:r w:rsidRPr="00321337">
        <w:rPr>
          <w:lang w:val="el-GR"/>
        </w:rPr>
        <w:t xml:space="preserve">, αλλά με το </w:t>
      </w:r>
      <w:r>
        <w:t>SSH</w:t>
      </w:r>
      <w:r w:rsidRPr="00321337">
        <w:rPr>
          <w:lang w:val="el-GR"/>
        </w:rPr>
        <w:t>.</w:t>
      </w:r>
    </w:p>
    <w:sectPr w:rsidR="00321337" w:rsidRPr="00321337" w:rsidSect="009451C1">
      <w:headerReference w:type="default" r:id="rId77"/>
      <w:footerReference w:type="default" r:id="rId7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AD26D" w14:textId="77777777" w:rsidR="00BC5B66" w:rsidRDefault="00BC5B66" w:rsidP="00C6554A">
      <w:pPr>
        <w:spacing w:before="0" w:after="0" w:line="240" w:lineRule="auto"/>
      </w:pPr>
      <w:r>
        <w:separator/>
      </w:r>
    </w:p>
  </w:endnote>
  <w:endnote w:type="continuationSeparator" w:id="0">
    <w:p w14:paraId="2A976F2D" w14:textId="77777777" w:rsidR="00BC5B66" w:rsidRDefault="00BC5B6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Light">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l-GR"/>
      </w:rPr>
      <w:id w:val="-611430314"/>
      <w:docPartObj>
        <w:docPartGallery w:val="Page Numbers (Bottom of Page)"/>
        <w:docPartUnique/>
      </w:docPartObj>
    </w:sdtPr>
    <w:sdtContent>
      <w:p w14:paraId="16F8BE29" w14:textId="77777777" w:rsidR="00407411" w:rsidRDefault="00407411">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5FA3E317" w14:textId="77777777" w:rsidR="00260078" w:rsidRDefault="0026007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C2B6E" w14:textId="77777777" w:rsidR="00BC5B66" w:rsidRDefault="00BC5B66" w:rsidP="00C6554A">
      <w:pPr>
        <w:spacing w:before="0" w:after="0" w:line="240" w:lineRule="auto"/>
      </w:pPr>
      <w:r>
        <w:separator/>
      </w:r>
    </w:p>
  </w:footnote>
  <w:footnote w:type="continuationSeparator" w:id="0">
    <w:p w14:paraId="51D3929D" w14:textId="77777777" w:rsidR="00BC5B66" w:rsidRDefault="00BC5B6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021B7" w14:textId="77777777" w:rsidR="00A34E8F" w:rsidRPr="00A34E8F" w:rsidRDefault="00A34E8F" w:rsidP="00A34E8F">
    <w:pPr>
      <w:pStyle w:val="topofpagenote"/>
      <w:rPr>
        <w:sz w:val="18"/>
        <w:szCs w:val="18"/>
      </w:rPr>
    </w:pPr>
    <w:r w:rsidRPr="00A34E8F">
      <w:rPr>
        <w:sz w:val="18"/>
        <w:szCs w:val="18"/>
      </w:rPr>
      <w:t xml:space="preserve">ΕΡΓΑΣΤΗΡΙΟ ΔΙΚΤΥΩΝ ΥΠΟΛΟΓΙΣΤΩΝ </w:t>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2F694C">
      <w:rPr>
        <w:sz w:val="18"/>
        <w:szCs w:val="18"/>
      </w:rPr>
      <w:t xml:space="preserve">    </w:t>
    </w:r>
    <w:r w:rsidRPr="002F694C">
      <w:rPr>
        <w:sz w:val="18"/>
        <w:szCs w:val="18"/>
      </w:rPr>
      <w:tab/>
    </w:r>
    <w:r w:rsidRPr="002F694C">
      <w:rPr>
        <w:sz w:val="18"/>
        <w:szCs w:val="18"/>
      </w:rPr>
      <w:tab/>
    </w:r>
    <w:r w:rsidRPr="00A34E8F">
      <w:rPr>
        <w:sz w:val="18"/>
        <w:szCs w:val="18"/>
      </w:rPr>
      <w:t>Ακ. Έτος 2023-24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D3801A9"/>
    <w:multiLevelType w:val="multilevel"/>
    <w:tmpl w:val="9D6E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86E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160E04"/>
    <w:multiLevelType w:val="hybridMultilevel"/>
    <w:tmpl w:val="E6BA0F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6703559">
    <w:abstractNumId w:val="9"/>
  </w:num>
  <w:num w:numId="2" w16cid:durableId="2048021419">
    <w:abstractNumId w:val="8"/>
  </w:num>
  <w:num w:numId="3" w16cid:durableId="360398390">
    <w:abstractNumId w:val="8"/>
  </w:num>
  <w:num w:numId="4" w16cid:durableId="596445897">
    <w:abstractNumId w:val="9"/>
  </w:num>
  <w:num w:numId="5" w16cid:durableId="77362979">
    <w:abstractNumId w:val="15"/>
  </w:num>
  <w:num w:numId="6" w16cid:durableId="1321158538">
    <w:abstractNumId w:val="10"/>
  </w:num>
  <w:num w:numId="7" w16cid:durableId="1841043146">
    <w:abstractNumId w:val="11"/>
  </w:num>
  <w:num w:numId="8" w16cid:durableId="47611517">
    <w:abstractNumId w:val="7"/>
  </w:num>
  <w:num w:numId="9" w16cid:durableId="17892964">
    <w:abstractNumId w:val="6"/>
  </w:num>
  <w:num w:numId="10" w16cid:durableId="610940197">
    <w:abstractNumId w:val="5"/>
  </w:num>
  <w:num w:numId="11" w16cid:durableId="148329983">
    <w:abstractNumId w:val="4"/>
  </w:num>
  <w:num w:numId="12" w16cid:durableId="1393306041">
    <w:abstractNumId w:val="3"/>
  </w:num>
  <w:num w:numId="13" w16cid:durableId="1960065370">
    <w:abstractNumId w:val="2"/>
  </w:num>
  <w:num w:numId="14" w16cid:durableId="1037895451">
    <w:abstractNumId w:val="1"/>
  </w:num>
  <w:num w:numId="15" w16cid:durableId="671107750">
    <w:abstractNumId w:val="0"/>
  </w:num>
  <w:num w:numId="16" w16cid:durableId="1785273209">
    <w:abstractNumId w:val="13"/>
  </w:num>
  <w:num w:numId="17" w16cid:durableId="1322463202">
    <w:abstractNumId w:val="14"/>
  </w:num>
  <w:num w:numId="18" w16cid:durableId="6050433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7D6"/>
    <w:rsid w:val="0001289E"/>
    <w:rsid w:val="00012D88"/>
    <w:rsid w:val="0001370D"/>
    <w:rsid w:val="00021A38"/>
    <w:rsid w:val="00022E17"/>
    <w:rsid w:val="00033D8F"/>
    <w:rsid w:val="00041EED"/>
    <w:rsid w:val="0004246E"/>
    <w:rsid w:val="00042FBD"/>
    <w:rsid w:val="00044F08"/>
    <w:rsid w:val="0006035F"/>
    <w:rsid w:val="000624D7"/>
    <w:rsid w:val="00067E42"/>
    <w:rsid w:val="00073BB5"/>
    <w:rsid w:val="00085333"/>
    <w:rsid w:val="00091D9D"/>
    <w:rsid w:val="00092966"/>
    <w:rsid w:val="00093106"/>
    <w:rsid w:val="00095413"/>
    <w:rsid w:val="000A43FD"/>
    <w:rsid w:val="000B56C3"/>
    <w:rsid w:val="000C5C3A"/>
    <w:rsid w:val="000C643E"/>
    <w:rsid w:val="000D2243"/>
    <w:rsid w:val="000D36E8"/>
    <w:rsid w:val="000E7E3C"/>
    <w:rsid w:val="000F28D0"/>
    <w:rsid w:val="001040B5"/>
    <w:rsid w:val="00105F96"/>
    <w:rsid w:val="00107D1D"/>
    <w:rsid w:val="00125C60"/>
    <w:rsid w:val="00137E68"/>
    <w:rsid w:val="00140994"/>
    <w:rsid w:val="00151136"/>
    <w:rsid w:val="0015211D"/>
    <w:rsid w:val="00164081"/>
    <w:rsid w:val="00170DF4"/>
    <w:rsid w:val="0018022D"/>
    <w:rsid w:val="00184C63"/>
    <w:rsid w:val="00190F92"/>
    <w:rsid w:val="001974E9"/>
    <w:rsid w:val="001B361E"/>
    <w:rsid w:val="001B4FC4"/>
    <w:rsid w:val="001B7FBE"/>
    <w:rsid w:val="001C2339"/>
    <w:rsid w:val="001C43C2"/>
    <w:rsid w:val="001C672B"/>
    <w:rsid w:val="001E084F"/>
    <w:rsid w:val="00201C77"/>
    <w:rsid w:val="0021103D"/>
    <w:rsid w:val="0021594F"/>
    <w:rsid w:val="00233955"/>
    <w:rsid w:val="0024292B"/>
    <w:rsid w:val="00252FC0"/>
    <w:rsid w:val="002554CD"/>
    <w:rsid w:val="00260078"/>
    <w:rsid w:val="00271EB9"/>
    <w:rsid w:val="00277A60"/>
    <w:rsid w:val="00286C5D"/>
    <w:rsid w:val="00287B32"/>
    <w:rsid w:val="002939D0"/>
    <w:rsid w:val="00293B83"/>
    <w:rsid w:val="002955BC"/>
    <w:rsid w:val="00296E8F"/>
    <w:rsid w:val="002A3BD5"/>
    <w:rsid w:val="002A3FF8"/>
    <w:rsid w:val="002B4294"/>
    <w:rsid w:val="002D64ED"/>
    <w:rsid w:val="002D72AA"/>
    <w:rsid w:val="002E275B"/>
    <w:rsid w:val="002E3F45"/>
    <w:rsid w:val="002E414B"/>
    <w:rsid w:val="002E50D7"/>
    <w:rsid w:val="002F07D6"/>
    <w:rsid w:val="002F1586"/>
    <w:rsid w:val="002F1809"/>
    <w:rsid w:val="002F2066"/>
    <w:rsid w:val="002F694C"/>
    <w:rsid w:val="00321337"/>
    <w:rsid w:val="00333D0D"/>
    <w:rsid w:val="00336164"/>
    <w:rsid w:val="003369E7"/>
    <w:rsid w:val="00351886"/>
    <w:rsid w:val="0036325E"/>
    <w:rsid w:val="00364FD4"/>
    <w:rsid w:val="003776B1"/>
    <w:rsid w:val="00377BF6"/>
    <w:rsid w:val="003812E7"/>
    <w:rsid w:val="003828F0"/>
    <w:rsid w:val="00385E12"/>
    <w:rsid w:val="00386CD5"/>
    <w:rsid w:val="003921F0"/>
    <w:rsid w:val="003944CE"/>
    <w:rsid w:val="003A1882"/>
    <w:rsid w:val="003A7E98"/>
    <w:rsid w:val="003B7937"/>
    <w:rsid w:val="003C7359"/>
    <w:rsid w:val="003D37A1"/>
    <w:rsid w:val="003D7C3D"/>
    <w:rsid w:val="003E4A0D"/>
    <w:rsid w:val="003E4F9D"/>
    <w:rsid w:val="00406489"/>
    <w:rsid w:val="00407411"/>
    <w:rsid w:val="00417A51"/>
    <w:rsid w:val="004218A7"/>
    <w:rsid w:val="00424381"/>
    <w:rsid w:val="00427F7A"/>
    <w:rsid w:val="00431CCF"/>
    <w:rsid w:val="004327A3"/>
    <w:rsid w:val="004354C5"/>
    <w:rsid w:val="00435675"/>
    <w:rsid w:val="00446546"/>
    <w:rsid w:val="004579F9"/>
    <w:rsid w:val="004618C7"/>
    <w:rsid w:val="004638FC"/>
    <w:rsid w:val="00472660"/>
    <w:rsid w:val="004B3904"/>
    <w:rsid w:val="004B46C6"/>
    <w:rsid w:val="004C049F"/>
    <w:rsid w:val="004C1EF0"/>
    <w:rsid w:val="004D5FBD"/>
    <w:rsid w:val="004E6840"/>
    <w:rsid w:val="004E79F6"/>
    <w:rsid w:val="004F001B"/>
    <w:rsid w:val="004F1E01"/>
    <w:rsid w:val="004F6FF9"/>
    <w:rsid w:val="005000E2"/>
    <w:rsid w:val="00503BD5"/>
    <w:rsid w:val="005134BA"/>
    <w:rsid w:val="00513E41"/>
    <w:rsid w:val="0052338B"/>
    <w:rsid w:val="00531744"/>
    <w:rsid w:val="0053301C"/>
    <w:rsid w:val="00535C50"/>
    <w:rsid w:val="00544159"/>
    <w:rsid w:val="00551D2D"/>
    <w:rsid w:val="00551EA3"/>
    <w:rsid w:val="00567EEE"/>
    <w:rsid w:val="005707E3"/>
    <w:rsid w:val="00577A0E"/>
    <w:rsid w:val="005865FA"/>
    <w:rsid w:val="00590B3D"/>
    <w:rsid w:val="0059239F"/>
    <w:rsid w:val="00592F2A"/>
    <w:rsid w:val="005A1F90"/>
    <w:rsid w:val="005A25BE"/>
    <w:rsid w:val="005A3CF0"/>
    <w:rsid w:val="005B25A1"/>
    <w:rsid w:val="005B3A9C"/>
    <w:rsid w:val="005B4938"/>
    <w:rsid w:val="005C31B1"/>
    <w:rsid w:val="005D2703"/>
    <w:rsid w:val="005E7D7C"/>
    <w:rsid w:val="005F4879"/>
    <w:rsid w:val="00624C7B"/>
    <w:rsid w:val="00625720"/>
    <w:rsid w:val="00626CBB"/>
    <w:rsid w:val="0062797B"/>
    <w:rsid w:val="00630FA0"/>
    <w:rsid w:val="0063141D"/>
    <w:rsid w:val="00635197"/>
    <w:rsid w:val="00660DEF"/>
    <w:rsid w:val="006618FB"/>
    <w:rsid w:val="0066279F"/>
    <w:rsid w:val="00671C94"/>
    <w:rsid w:val="0069227A"/>
    <w:rsid w:val="00693A8D"/>
    <w:rsid w:val="006A34E2"/>
    <w:rsid w:val="006A3CE7"/>
    <w:rsid w:val="006A3DAD"/>
    <w:rsid w:val="006A5096"/>
    <w:rsid w:val="006B48B5"/>
    <w:rsid w:val="006C0DB5"/>
    <w:rsid w:val="006C10C0"/>
    <w:rsid w:val="006D04D4"/>
    <w:rsid w:val="006E3B8F"/>
    <w:rsid w:val="006F7E4E"/>
    <w:rsid w:val="0070040D"/>
    <w:rsid w:val="0070200A"/>
    <w:rsid w:val="00723C96"/>
    <w:rsid w:val="00723D32"/>
    <w:rsid w:val="00724823"/>
    <w:rsid w:val="00724BCF"/>
    <w:rsid w:val="00727934"/>
    <w:rsid w:val="00737694"/>
    <w:rsid w:val="007376AF"/>
    <w:rsid w:val="007400FA"/>
    <w:rsid w:val="00774A8B"/>
    <w:rsid w:val="007778C0"/>
    <w:rsid w:val="00782C89"/>
    <w:rsid w:val="0078301B"/>
    <w:rsid w:val="00784416"/>
    <w:rsid w:val="00786E42"/>
    <w:rsid w:val="007951D1"/>
    <w:rsid w:val="00795B54"/>
    <w:rsid w:val="00796E8F"/>
    <w:rsid w:val="007A5826"/>
    <w:rsid w:val="007B0B1B"/>
    <w:rsid w:val="007B0D30"/>
    <w:rsid w:val="007C2489"/>
    <w:rsid w:val="007C55F9"/>
    <w:rsid w:val="007C79CD"/>
    <w:rsid w:val="007D020C"/>
    <w:rsid w:val="007D3084"/>
    <w:rsid w:val="007E1B76"/>
    <w:rsid w:val="007E2F4B"/>
    <w:rsid w:val="007E4ED9"/>
    <w:rsid w:val="007E6242"/>
    <w:rsid w:val="007F2D0B"/>
    <w:rsid w:val="007F3E3C"/>
    <w:rsid w:val="0080040F"/>
    <w:rsid w:val="008007D5"/>
    <w:rsid w:val="008068FA"/>
    <w:rsid w:val="00807CAA"/>
    <w:rsid w:val="00812984"/>
    <w:rsid w:val="00823C2F"/>
    <w:rsid w:val="00824D3F"/>
    <w:rsid w:val="00834A52"/>
    <w:rsid w:val="00835E34"/>
    <w:rsid w:val="00836877"/>
    <w:rsid w:val="008462EC"/>
    <w:rsid w:val="0085125B"/>
    <w:rsid w:val="008521E9"/>
    <w:rsid w:val="00856C39"/>
    <w:rsid w:val="0086172F"/>
    <w:rsid w:val="00862774"/>
    <w:rsid w:val="00885319"/>
    <w:rsid w:val="00886AA4"/>
    <w:rsid w:val="00890FC4"/>
    <w:rsid w:val="008A1118"/>
    <w:rsid w:val="008A5BD0"/>
    <w:rsid w:val="008A6F65"/>
    <w:rsid w:val="008B2937"/>
    <w:rsid w:val="008B7B96"/>
    <w:rsid w:val="008C1435"/>
    <w:rsid w:val="008C287A"/>
    <w:rsid w:val="008C723D"/>
    <w:rsid w:val="008C78B6"/>
    <w:rsid w:val="008C7F82"/>
    <w:rsid w:val="008D12BC"/>
    <w:rsid w:val="008D6A36"/>
    <w:rsid w:val="00901603"/>
    <w:rsid w:val="00904062"/>
    <w:rsid w:val="009179CC"/>
    <w:rsid w:val="009218D8"/>
    <w:rsid w:val="009451C1"/>
    <w:rsid w:val="0095112D"/>
    <w:rsid w:val="0095134F"/>
    <w:rsid w:val="00952900"/>
    <w:rsid w:val="00967946"/>
    <w:rsid w:val="00970573"/>
    <w:rsid w:val="0098154F"/>
    <w:rsid w:val="00982110"/>
    <w:rsid w:val="00987821"/>
    <w:rsid w:val="0099384D"/>
    <w:rsid w:val="00993982"/>
    <w:rsid w:val="00994452"/>
    <w:rsid w:val="00994841"/>
    <w:rsid w:val="009A484C"/>
    <w:rsid w:val="009B087A"/>
    <w:rsid w:val="009B0980"/>
    <w:rsid w:val="009B7DDA"/>
    <w:rsid w:val="009D2E97"/>
    <w:rsid w:val="009E4672"/>
    <w:rsid w:val="009F0688"/>
    <w:rsid w:val="009F0E05"/>
    <w:rsid w:val="009F2EE5"/>
    <w:rsid w:val="00A06B44"/>
    <w:rsid w:val="00A1238E"/>
    <w:rsid w:val="00A13B5E"/>
    <w:rsid w:val="00A161CE"/>
    <w:rsid w:val="00A231B3"/>
    <w:rsid w:val="00A34E8F"/>
    <w:rsid w:val="00A41878"/>
    <w:rsid w:val="00A470B8"/>
    <w:rsid w:val="00A56017"/>
    <w:rsid w:val="00A565F1"/>
    <w:rsid w:val="00A64A03"/>
    <w:rsid w:val="00A64FE2"/>
    <w:rsid w:val="00A65062"/>
    <w:rsid w:val="00A6666B"/>
    <w:rsid w:val="00A759C9"/>
    <w:rsid w:val="00A81A0C"/>
    <w:rsid w:val="00A82969"/>
    <w:rsid w:val="00A855EE"/>
    <w:rsid w:val="00AA050B"/>
    <w:rsid w:val="00AA278D"/>
    <w:rsid w:val="00AA77D2"/>
    <w:rsid w:val="00AB286B"/>
    <w:rsid w:val="00AB4AD4"/>
    <w:rsid w:val="00AC522E"/>
    <w:rsid w:val="00AD03AE"/>
    <w:rsid w:val="00AF371E"/>
    <w:rsid w:val="00AF690B"/>
    <w:rsid w:val="00AF75A3"/>
    <w:rsid w:val="00B23939"/>
    <w:rsid w:val="00B23C13"/>
    <w:rsid w:val="00B2425E"/>
    <w:rsid w:val="00B31D5C"/>
    <w:rsid w:val="00B346B6"/>
    <w:rsid w:val="00B34BE8"/>
    <w:rsid w:val="00B36E87"/>
    <w:rsid w:val="00B44B62"/>
    <w:rsid w:val="00B44C89"/>
    <w:rsid w:val="00B456D9"/>
    <w:rsid w:val="00B56FE3"/>
    <w:rsid w:val="00B61A27"/>
    <w:rsid w:val="00B70ABB"/>
    <w:rsid w:val="00B8216A"/>
    <w:rsid w:val="00B9091D"/>
    <w:rsid w:val="00BA085D"/>
    <w:rsid w:val="00BA0C2A"/>
    <w:rsid w:val="00BC3E7E"/>
    <w:rsid w:val="00BC5B66"/>
    <w:rsid w:val="00BE1C0A"/>
    <w:rsid w:val="00BE27B5"/>
    <w:rsid w:val="00BE309C"/>
    <w:rsid w:val="00BF250E"/>
    <w:rsid w:val="00C0688E"/>
    <w:rsid w:val="00C1590E"/>
    <w:rsid w:val="00C168CD"/>
    <w:rsid w:val="00C22DFE"/>
    <w:rsid w:val="00C23CD8"/>
    <w:rsid w:val="00C24392"/>
    <w:rsid w:val="00C501F2"/>
    <w:rsid w:val="00C531F6"/>
    <w:rsid w:val="00C62A3E"/>
    <w:rsid w:val="00C62AAE"/>
    <w:rsid w:val="00C64339"/>
    <w:rsid w:val="00C6554A"/>
    <w:rsid w:val="00C70659"/>
    <w:rsid w:val="00C83325"/>
    <w:rsid w:val="00C844F7"/>
    <w:rsid w:val="00C879B5"/>
    <w:rsid w:val="00C97CFD"/>
    <w:rsid w:val="00CC0918"/>
    <w:rsid w:val="00CD2014"/>
    <w:rsid w:val="00CD356B"/>
    <w:rsid w:val="00CD614B"/>
    <w:rsid w:val="00CE203C"/>
    <w:rsid w:val="00CF0FEE"/>
    <w:rsid w:val="00D10BB3"/>
    <w:rsid w:val="00D11089"/>
    <w:rsid w:val="00D1166D"/>
    <w:rsid w:val="00D16872"/>
    <w:rsid w:val="00D25734"/>
    <w:rsid w:val="00D262E2"/>
    <w:rsid w:val="00D31123"/>
    <w:rsid w:val="00D314AF"/>
    <w:rsid w:val="00D3604C"/>
    <w:rsid w:val="00D378F0"/>
    <w:rsid w:val="00D457E6"/>
    <w:rsid w:val="00D45A20"/>
    <w:rsid w:val="00D62900"/>
    <w:rsid w:val="00D7082E"/>
    <w:rsid w:val="00D71823"/>
    <w:rsid w:val="00D72C60"/>
    <w:rsid w:val="00DA1422"/>
    <w:rsid w:val="00DB3163"/>
    <w:rsid w:val="00DB4BBC"/>
    <w:rsid w:val="00DB7F9E"/>
    <w:rsid w:val="00DE0AD0"/>
    <w:rsid w:val="00DE63E4"/>
    <w:rsid w:val="00DF0E86"/>
    <w:rsid w:val="00DF467E"/>
    <w:rsid w:val="00DF571D"/>
    <w:rsid w:val="00DF5BA8"/>
    <w:rsid w:val="00DF5C27"/>
    <w:rsid w:val="00DF5E20"/>
    <w:rsid w:val="00DF78FE"/>
    <w:rsid w:val="00DF79F9"/>
    <w:rsid w:val="00E03A7A"/>
    <w:rsid w:val="00E05DFA"/>
    <w:rsid w:val="00E062E4"/>
    <w:rsid w:val="00E26A33"/>
    <w:rsid w:val="00E32AAF"/>
    <w:rsid w:val="00E44AEC"/>
    <w:rsid w:val="00E47F63"/>
    <w:rsid w:val="00E52812"/>
    <w:rsid w:val="00E70005"/>
    <w:rsid w:val="00E75912"/>
    <w:rsid w:val="00E93F28"/>
    <w:rsid w:val="00E94D03"/>
    <w:rsid w:val="00E95E85"/>
    <w:rsid w:val="00EB0431"/>
    <w:rsid w:val="00EB0A5C"/>
    <w:rsid w:val="00EB283F"/>
    <w:rsid w:val="00EB4280"/>
    <w:rsid w:val="00EC6203"/>
    <w:rsid w:val="00ED1DDA"/>
    <w:rsid w:val="00ED503E"/>
    <w:rsid w:val="00ED7C44"/>
    <w:rsid w:val="00EF3621"/>
    <w:rsid w:val="00F034B7"/>
    <w:rsid w:val="00F04C7E"/>
    <w:rsid w:val="00F13D40"/>
    <w:rsid w:val="00F237F2"/>
    <w:rsid w:val="00F24A03"/>
    <w:rsid w:val="00F26246"/>
    <w:rsid w:val="00F27EBC"/>
    <w:rsid w:val="00F36183"/>
    <w:rsid w:val="00F376A6"/>
    <w:rsid w:val="00F50C5B"/>
    <w:rsid w:val="00F51B17"/>
    <w:rsid w:val="00F51C89"/>
    <w:rsid w:val="00F634E1"/>
    <w:rsid w:val="00F71192"/>
    <w:rsid w:val="00F717CC"/>
    <w:rsid w:val="00F8002C"/>
    <w:rsid w:val="00F91DDA"/>
    <w:rsid w:val="00F91EAF"/>
    <w:rsid w:val="00FA11A9"/>
    <w:rsid w:val="00FB46A8"/>
    <w:rsid w:val="00FD1847"/>
    <w:rsid w:val="00FD3308"/>
    <w:rsid w:val="00FF0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A1381"/>
  <w15:docId w15:val="{5E63DBF9-B0F9-4ED2-85B1-B0586C1E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94D03"/>
    <w:rPr>
      <w:rFonts w:ascii="Calibri" w:hAnsi="Calibri"/>
      <w:color w:val="262626" w:themeColor="text1" w:themeTint="D9"/>
    </w:rPr>
  </w:style>
  <w:style w:type="paragraph" w:styleId="1">
    <w:name w:val="heading 1"/>
    <w:basedOn w:val="a1"/>
    <w:next w:val="a1"/>
    <w:link w:val="1Char"/>
    <w:uiPriority w:val="9"/>
    <w:qFormat/>
    <w:rsid w:val="00A34E8F"/>
    <w:pPr>
      <w:keepNext/>
      <w:keepLines/>
      <w:spacing w:before="600" w:after="60"/>
      <w:contextualSpacing/>
      <w:outlineLvl w:val="0"/>
    </w:pPr>
    <w:rPr>
      <w:rFonts w:asciiTheme="majorHAnsi" w:eastAsiaTheme="majorEastAsia" w:hAnsiTheme="majorHAnsi" w:cstheme="majorBidi"/>
      <w:color w:val="830F0E" w:themeColor="accent1" w:themeShade="BF"/>
      <w:sz w:val="28"/>
    </w:rPr>
  </w:style>
  <w:style w:type="paragraph" w:styleId="2">
    <w:name w:val="heading 2"/>
    <w:basedOn w:val="a1"/>
    <w:next w:val="a1"/>
    <w:link w:val="2Char"/>
    <w:uiPriority w:val="9"/>
    <w:unhideWhenUsed/>
    <w:rsid w:val="00A34E8F"/>
    <w:pPr>
      <w:keepNext/>
      <w:keepLines/>
      <w:spacing w:before="240" w:after="0"/>
      <w:contextualSpacing/>
      <w:outlineLvl w:val="1"/>
    </w:pPr>
    <w:rPr>
      <w:rFonts w:asciiTheme="majorHAnsi" w:eastAsiaTheme="majorEastAsia" w:hAnsiTheme="majorHAnsi" w:cstheme="majorBidi"/>
      <w:caps/>
      <w:color w:val="830F0E" w:themeColor="accent1" w:themeShade="BF"/>
      <w:sz w:val="24"/>
    </w:rPr>
  </w:style>
  <w:style w:type="paragraph" w:styleId="3">
    <w:name w:val="heading 3"/>
    <w:basedOn w:val="a1"/>
    <w:next w:val="a1"/>
    <w:link w:val="3Char"/>
    <w:uiPriority w:val="9"/>
    <w:unhideWhenUsed/>
    <w:qFormat/>
    <w:rsid w:val="00ED503E"/>
    <w:pPr>
      <w:keepNext/>
      <w:keepLines/>
      <w:pBdr>
        <w:top w:val="double" w:sz="4" w:space="1" w:color="000000" w:themeColor="text1"/>
      </w:pBdr>
      <w:spacing w:before="40" w:after="0"/>
      <w:outlineLvl w:val="2"/>
    </w:pPr>
    <w:rPr>
      <w:rFonts w:asciiTheme="majorHAnsi" w:eastAsiaTheme="majorEastAsia" w:hAnsiTheme="majorHAnsi" w:cstheme="majorBidi"/>
      <w:b/>
      <w:color w:val="830F0E" w:themeColor="accent1" w:themeShade="BF"/>
      <w:szCs w:val="24"/>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570A09"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570A09"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basedOn w:val="a2"/>
    <w:link w:val="1"/>
    <w:uiPriority w:val="9"/>
    <w:rsid w:val="00A34E8F"/>
    <w:rPr>
      <w:rFonts w:asciiTheme="majorHAnsi" w:eastAsiaTheme="majorEastAsia" w:hAnsiTheme="majorHAnsi" w:cstheme="majorBidi"/>
      <w:color w:val="830F0E" w:themeColor="accent1" w:themeShade="BF"/>
      <w:sz w:val="28"/>
    </w:rPr>
  </w:style>
  <w:style w:type="character" w:customStyle="1" w:styleId="2Char">
    <w:name w:val="Επικεφαλίδα 2 Char"/>
    <w:basedOn w:val="a2"/>
    <w:link w:val="2"/>
    <w:uiPriority w:val="9"/>
    <w:rsid w:val="00A34E8F"/>
    <w:rPr>
      <w:rFonts w:asciiTheme="majorHAnsi" w:eastAsiaTheme="majorEastAsia" w:hAnsiTheme="majorHAnsi" w:cstheme="majorBidi"/>
      <w:caps/>
      <w:color w:val="830F0E" w:themeColor="accent1" w:themeShade="BF"/>
      <w:sz w:val="24"/>
    </w:rPr>
  </w:style>
  <w:style w:type="paragraph" w:customStyle="1" w:styleId="ContactInfo">
    <w:name w:val="Contact Info"/>
    <w:basedOn w:val="a1"/>
    <w:uiPriority w:val="4"/>
    <w:qFormat/>
    <w:rsid w:val="007B0B1B"/>
    <w:pPr>
      <w:spacing w:before="0" w:after="0"/>
      <w:jc w:val="center"/>
    </w:pPr>
    <w:rPr>
      <w:rFonts w:ascii="Cascadia Mono Light" w:hAnsi="Cascadia Mono Light"/>
    </w:rPr>
  </w:style>
  <w:style w:type="paragraph" w:styleId="a0">
    <w:name w:val="List Bullet"/>
    <w:basedOn w:val="a1"/>
    <w:uiPriority w:val="10"/>
    <w:unhideWhenUsed/>
    <w:qFormat/>
    <w:rsid w:val="00C6554A"/>
    <w:pPr>
      <w:numPr>
        <w:numId w:val="4"/>
      </w:numPr>
    </w:pPr>
  </w:style>
  <w:style w:type="paragraph" w:styleId="a5">
    <w:name w:val="Title"/>
    <w:basedOn w:val="a1"/>
    <w:link w:val="Char"/>
    <w:uiPriority w:val="2"/>
    <w:unhideWhenUsed/>
    <w:qFormat/>
    <w:rsid w:val="00333D0D"/>
    <w:pPr>
      <w:spacing w:before="480" w:after="40" w:line="240" w:lineRule="auto"/>
      <w:contextualSpacing/>
      <w:jc w:val="center"/>
    </w:pPr>
    <w:rPr>
      <w:rFonts w:asciiTheme="majorHAnsi" w:eastAsiaTheme="majorEastAsia" w:hAnsiTheme="majorHAnsi" w:cstheme="majorBidi"/>
      <w:color w:val="830F0E" w:themeColor="accent1" w:themeShade="BF"/>
      <w:kern w:val="28"/>
      <w:sz w:val="60"/>
    </w:rPr>
  </w:style>
  <w:style w:type="character" w:customStyle="1" w:styleId="Char">
    <w:name w:val="Τίτλος Char"/>
    <w:basedOn w:val="a2"/>
    <w:link w:val="a5"/>
    <w:uiPriority w:val="2"/>
    <w:rsid w:val="00333D0D"/>
    <w:rPr>
      <w:rFonts w:asciiTheme="majorHAnsi" w:eastAsiaTheme="majorEastAsia" w:hAnsiTheme="majorHAnsi" w:cstheme="majorBidi"/>
      <w:color w:val="830F0E" w:themeColor="accent1" w:themeShade="BF"/>
      <w:kern w:val="28"/>
      <w:sz w:val="60"/>
    </w:rPr>
  </w:style>
  <w:style w:type="paragraph" w:styleId="a6">
    <w:name w:val="Subtitle"/>
    <w:basedOn w:val="a1"/>
    <w:link w:val="Char0"/>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rsid w:val="00ED503E"/>
    <w:rPr>
      <w:rFonts w:asciiTheme="majorHAnsi" w:eastAsiaTheme="majorEastAsia" w:hAnsiTheme="majorHAnsi" w:cstheme="majorBidi"/>
      <w:b/>
      <w:color w:val="830F0E" w:themeColor="accent1" w:themeShade="BF"/>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830F0E" w:themeColor="accent1" w:themeShade="BF"/>
    </w:rPr>
  </w:style>
  <w:style w:type="paragraph" w:styleId="aa">
    <w:name w:val="Intense Quote"/>
    <w:basedOn w:val="a1"/>
    <w:next w:val="a1"/>
    <w:link w:val="Char3"/>
    <w:uiPriority w:val="30"/>
    <w:semiHidden/>
    <w:unhideWhenUsed/>
    <w:qFormat/>
    <w:rsid w:val="00C6554A"/>
    <w:pPr>
      <w:pBdr>
        <w:top w:val="single" w:sz="4" w:space="10" w:color="830F0E" w:themeColor="accent1" w:themeShade="BF"/>
        <w:bottom w:val="single" w:sz="4" w:space="10" w:color="830F0E" w:themeColor="accent1" w:themeShade="BF"/>
      </w:pBdr>
      <w:spacing w:before="360" w:after="360"/>
      <w:ind w:left="864" w:right="864"/>
      <w:jc w:val="center"/>
    </w:pPr>
    <w:rPr>
      <w:i/>
      <w:iCs/>
      <w:color w:val="830F0E" w:themeColor="accent1" w:themeShade="BF"/>
    </w:rPr>
  </w:style>
  <w:style w:type="character" w:customStyle="1" w:styleId="Char3">
    <w:name w:val="Έντονο απόσπ. Char"/>
    <w:basedOn w:val="a2"/>
    <w:link w:val="aa"/>
    <w:uiPriority w:val="30"/>
    <w:semiHidden/>
    <w:rsid w:val="00C6554A"/>
    <w:rPr>
      <w:i/>
      <w:iCs/>
      <w:color w:val="830F0E" w:themeColor="accent1" w:themeShade="BF"/>
    </w:rPr>
  </w:style>
  <w:style w:type="character" w:styleId="ab">
    <w:name w:val="Intense Reference"/>
    <w:basedOn w:val="a2"/>
    <w:uiPriority w:val="32"/>
    <w:semiHidden/>
    <w:unhideWhenUsed/>
    <w:qFormat/>
    <w:rsid w:val="00C6554A"/>
    <w:rPr>
      <w:b/>
      <w:bCs/>
      <w:caps w:val="0"/>
      <w:smallCaps/>
      <w:color w:val="830F0E" w:themeColor="accent1" w:themeShade="BF"/>
      <w:spacing w:val="5"/>
    </w:rPr>
  </w:style>
  <w:style w:type="paragraph" w:styleId="ac">
    <w:name w:val="caption"/>
    <w:basedOn w:val="a1"/>
    <w:next w:val="a1"/>
    <w:uiPriority w:val="35"/>
    <w:semiHidden/>
    <w:unhideWhenUsed/>
    <w:qFormat/>
    <w:rsid w:val="00C6554A"/>
    <w:pPr>
      <w:spacing w:before="0" w:line="240" w:lineRule="auto"/>
    </w:pPr>
    <w:rPr>
      <w:i/>
      <w:iCs/>
      <w:color w:val="1E5155"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830F0E" w:themeColor="accent1" w:themeShade="BF"/>
        <w:left w:val="single" w:sz="2" w:space="10" w:color="830F0E" w:themeColor="accent1" w:themeShade="BF"/>
        <w:bottom w:val="single" w:sz="2" w:space="10" w:color="830F0E" w:themeColor="accent1" w:themeShade="BF"/>
        <w:right w:val="single" w:sz="2" w:space="10" w:color="830F0E" w:themeColor="accent1" w:themeShade="BF"/>
      </w:pBdr>
      <w:ind w:left="1152" w:right="1152"/>
    </w:pPr>
    <w:rPr>
      <w:rFonts w:eastAsiaTheme="minorEastAsia"/>
      <w:i/>
      <w:iCs/>
      <w:color w:val="830F0E"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830F0E"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unhideWhenUsed/>
    <w:rsid w:val="00C6554A"/>
    <w:rPr>
      <w:color w:val="795E0E"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570A09"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570A09" w:themeColor="accent1" w:themeShade="7F"/>
    </w:rPr>
  </w:style>
  <w:style w:type="paragraph" w:customStyle="1" w:styleId="topofpagenote">
    <w:name w:val="topofpagenote"/>
    <w:basedOn w:val="a8"/>
    <w:link w:val="topofpagenoteChar"/>
    <w:qFormat/>
    <w:rsid w:val="00A34E8F"/>
    <w:rPr>
      <w:rFonts w:ascii="Ubuntu Mono" w:hAnsi="Ubuntu Mono"/>
      <w:sz w:val="16"/>
      <w:lang w:val="el-GR"/>
    </w:rPr>
  </w:style>
  <w:style w:type="character" w:customStyle="1" w:styleId="topofpagenoteChar">
    <w:name w:val="topofpagenote Char"/>
    <w:basedOn w:val="Char2"/>
    <w:link w:val="topofpagenote"/>
    <w:rsid w:val="00A34E8F"/>
    <w:rPr>
      <w:rFonts w:ascii="Ubuntu Mono" w:hAnsi="Ubuntu Mono"/>
      <w:color w:val="595959" w:themeColor="text1" w:themeTint="A6"/>
      <w:sz w:val="16"/>
      <w:szCs w:val="20"/>
      <w:lang w:val="el-GR" w:eastAsia="ja-JP"/>
    </w:rPr>
  </w:style>
  <w:style w:type="paragraph" w:styleId="af9">
    <w:name w:val="List Paragraph"/>
    <w:basedOn w:val="a1"/>
    <w:uiPriority w:val="34"/>
    <w:unhideWhenUsed/>
    <w:qFormat/>
    <w:rsid w:val="00A34E8F"/>
    <w:pPr>
      <w:ind w:left="720"/>
      <w:contextualSpacing/>
    </w:pPr>
  </w:style>
  <w:style w:type="character" w:styleId="afa">
    <w:name w:val="Unresolved Mention"/>
    <w:basedOn w:val="a2"/>
    <w:uiPriority w:val="99"/>
    <w:semiHidden/>
    <w:unhideWhenUsed/>
    <w:rsid w:val="00EC6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914613">
      <w:bodyDiv w:val="1"/>
      <w:marLeft w:val="0"/>
      <w:marRight w:val="0"/>
      <w:marTop w:val="0"/>
      <w:marBottom w:val="0"/>
      <w:divBdr>
        <w:top w:val="none" w:sz="0" w:space="0" w:color="auto"/>
        <w:left w:val="none" w:sz="0" w:space="0" w:color="auto"/>
        <w:bottom w:val="none" w:sz="0" w:space="0" w:color="auto"/>
        <w:right w:val="none" w:sz="0" w:space="0" w:color="auto"/>
      </w:divBdr>
    </w:div>
    <w:div w:id="1891379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ust\ECE\8th_semester\CNLab\lab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Ιόν">
  <a:themeElements>
    <a:clrScheme name="Ιόν">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Ιόν">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Ιόν">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9B5B9-B319-45A5-90E9-6FB74D396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labtemplate</Template>
  <TotalTime>3775</TotalTime>
  <Pages>40</Pages>
  <Words>2067</Words>
  <Characters>11783</Characters>
  <Application>Microsoft Office Word</Application>
  <DocSecurity>0</DocSecurity>
  <Lines>98</Lines>
  <Paragraphs>27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koustenis</dc:creator>
  <cp:keywords/>
  <dc:description/>
  <cp:lastModifiedBy>chris koustenis</cp:lastModifiedBy>
  <cp:revision>266</cp:revision>
  <dcterms:created xsi:type="dcterms:W3CDTF">2024-04-22T18:34:00Z</dcterms:created>
  <dcterms:modified xsi:type="dcterms:W3CDTF">2024-05-14T23:24:00Z</dcterms:modified>
</cp:coreProperties>
</file>