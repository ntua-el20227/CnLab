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5C1A1CFC" w14:textId="77777777" w:rsidR="00C6554A" w:rsidRPr="008B5277" w:rsidRDefault="007778C0" w:rsidP="00170DF4">
      <w:pPr>
        <w:pStyle w:val="a5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10B4EB3A" wp14:editId="07B0C44D">
            <wp:extent cx="6080760" cy="3794760"/>
            <wp:effectExtent l="0" t="0" r="0" b="0"/>
            <wp:docPr id="288972861" name="Εικόνα 2" descr="Σερφάρισμα στο Ίντερνετ 2 με 3 ωρών ημερησίως για το 23% των παιδιών στην  Ελλάδα - monemvasianews.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Σερφάρισμα στο Ίντερνετ 2 με 3 ωρών ημερησίως για το 23% των παιδιών στην  Ελλάδα - monemvasianews.g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70D6CB8E" w14:textId="77777777" w:rsidR="00C6554A" w:rsidRPr="007778C0" w:rsidRDefault="007778C0" w:rsidP="00C6554A">
      <w:pPr>
        <w:pStyle w:val="a5"/>
        <w:rPr>
          <w:lang w:val="el-GR"/>
        </w:rPr>
      </w:pPr>
      <w:r>
        <w:rPr>
          <w:lang w:val="el-GR"/>
        </w:rPr>
        <w:t>Εργαστήριο Δικτύων Υπολογιστών</w:t>
      </w:r>
    </w:p>
    <w:p w14:paraId="7B4C08E2" w14:textId="3440D1FB" w:rsidR="007778C0" w:rsidRPr="00C5447E" w:rsidRDefault="007778C0" w:rsidP="007778C0">
      <w:pPr>
        <w:pStyle w:val="a6"/>
        <w:rPr>
          <w:lang w:val="el-GR"/>
        </w:rPr>
      </w:pPr>
      <w:r>
        <w:rPr>
          <w:lang w:val="el-GR"/>
        </w:rPr>
        <w:t xml:space="preserve">Εργαστηριακή ασκηση </w:t>
      </w:r>
      <w:r w:rsidR="002E075B" w:rsidRPr="00C5447E">
        <w:rPr>
          <w:lang w:val="el-GR"/>
        </w:rPr>
        <w:t>11</w:t>
      </w:r>
    </w:p>
    <w:p w14:paraId="469AB5C1" w14:textId="227D4CAD" w:rsidR="002E075B" w:rsidRPr="002E075B" w:rsidRDefault="002E075B" w:rsidP="007778C0">
      <w:pPr>
        <w:pStyle w:val="a6"/>
        <w:rPr>
          <w:lang w:val="el-GR"/>
        </w:rPr>
      </w:pPr>
      <w:r w:rsidRPr="002E075B">
        <w:rPr>
          <w:lang w:val="el-GR"/>
        </w:rPr>
        <w:t>Το πρωτ</w:t>
      </w:r>
      <w:r>
        <w:t>o</w:t>
      </w:r>
      <w:r w:rsidRPr="002E075B">
        <w:rPr>
          <w:lang w:val="el-GR"/>
        </w:rPr>
        <w:t xml:space="preserve">κολλο </w:t>
      </w:r>
      <w:r>
        <w:t>IPv</w:t>
      </w:r>
      <w:r w:rsidRPr="002E075B">
        <w:rPr>
          <w:lang w:val="el-GR"/>
        </w:rPr>
        <w:t>6</w:t>
      </w:r>
    </w:p>
    <w:p w14:paraId="2EFDC183" w14:textId="4F80B9CA" w:rsidR="00C6554A" w:rsidRPr="00ED503E" w:rsidRDefault="007778C0" w:rsidP="00A34E8F">
      <w:pPr>
        <w:pStyle w:val="ContactInfo"/>
        <w:rPr>
          <w:lang w:val="el-GR"/>
        </w:rPr>
      </w:pPr>
      <w:r>
        <w:rPr>
          <w:lang w:val="el-GR"/>
        </w:rPr>
        <w:t>Κουστένης</w:t>
      </w:r>
      <w:r w:rsidRPr="00ED503E">
        <w:rPr>
          <w:lang w:val="el-GR"/>
        </w:rPr>
        <w:t xml:space="preserve"> </w:t>
      </w:r>
      <w:r>
        <w:rPr>
          <w:lang w:val="el-GR"/>
        </w:rPr>
        <w:t>Χρίστος</w:t>
      </w:r>
      <w:r w:rsidR="00C6554A" w:rsidRPr="00ED503E">
        <w:rPr>
          <w:lang w:val="el-GR"/>
        </w:rPr>
        <w:t xml:space="preserve"> | </w:t>
      </w:r>
      <w:r>
        <w:t>el</w:t>
      </w:r>
      <w:r w:rsidRPr="00ED503E">
        <w:rPr>
          <w:lang w:val="el-GR"/>
        </w:rPr>
        <w:t>20227</w:t>
      </w:r>
      <w:r w:rsidR="00C6554A" w:rsidRPr="00ED503E">
        <w:rPr>
          <w:lang w:val="el-GR"/>
        </w:rPr>
        <w:t xml:space="preserve"> | </w:t>
      </w:r>
      <w:r w:rsidR="002E075B" w:rsidRPr="002E075B">
        <w:rPr>
          <w:lang w:val="el-GR"/>
        </w:rPr>
        <w:t>29/</w:t>
      </w:r>
      <w:r w:rsidR="002E075B" w:rsidRPr="00C47A5E">
        <w:rPr>
          <w:lang w:val="el-GR"/>
        </w:rPr>
        <w:t>04/2024</w:t>
      </w:r>
      <w:r w:rsidR="00C6554A" w:rsidRPr="00ED503E">
        <w:rPr>
          <w:lang w:val="el-GR"/>
        </w:rPr>
        <w:br w:type="page"/>
      </w:r>
    </w:p>
    <w:p w14:paraId="57F5785C" w14:textId="77777777" w:rsidR="00C6554A" w:rsidRPr="00ED503E" w:rsidRDefault="00C6554A" w:rsidP="00A34E8F">
      <w:pPr>
        <w:rPr>
          <w:lang w:val="el-GR"/>
        </w:rPr>
      </w:pPr>
    </w:p>
    <w:p w14:paraId="398B680A" w14:textId="1259F6B6" w:rsidR="00A34E8F" w:rsidRPr="00C5447E" w:rsidRDefault="00A34E8F" w:rsidP="00CF44DA">
      <w:pPr>
        <w:pStyle w:val="1"/>
        <w:rPr>
          <w:lang w:val="el-GR"/>
        </w:rPr>
      </w:pPr>
      <w:r w:rsidRPr="00A34E8F">
        <w:rPr>
          <w:lang w:val="el-GR"/>
        </w:rPr>
        <w:t>Άσκηση 1:</w:t>
      </w:r>
      <w:r w:rsidR="00C47A5E" w:rsidRPr="00C47A5E">
        <w:rPr>
          <w:lang w:val="el-GR"/>
        </w:rPr>
        <w:t xml:space="preserve"> Εισαγωγή στο </w:t>
      </w:r>
      <w:r w:rsidR="00C47A5E">
        <w:t>IPv</w:t>
      </w:r>
      <w:r w:rsidR="00C47A5E" w:rsidRPr="00C47A5E">
        <w:rPr>
          <w:lang w:val="el-GR"/>
        </w:rPr>
        <w:t>6</w:t>
      </w:r>
    </w:p>
    <w:p w14:paraId="34230F0A" w14:textId="77777777" w:rsidR="00E94D03" w:rsidRDefault="00A34E8F" w:rsidP="00286C5D">
      <w:pPr>
        <w:pStyle w:val="3"/>
        <w:rPr>
          <w:lang w:val="el-GR"/>
        </w:rPr>
      </w:pPr>
      <w:r w:rsidRPr="00ED503E">
        <w:rPr>
          <w:lang w:val="el-GR"/>
        </w:rPr>
        <w:t>1.1</w:t>
      </w:r>
    </w:p>
    <w:p w14:paraId="4238A031" w14:textId="5C928E25" w:rsidR="00C5447E" w:rsidRPr="00C5447E" w:rsidRDefault="00C5447E" w:rsidP="00C5447E">
      <w:pPr>
        <w:rPr>
          <w:u w:val="single"/>
          <w:lang w:val="el-GR"/>
        </w:rPr>
      </w:pPr>
      <w:r w:rsidRPr="00C5447E">
        <w:rPr>
          <w:u w:val="single"/>
        </w:rPr>
        <w:t>PC</w:t>
      </w:r>
      <w:r w:rsidRPr="00434E0C">
        <w:rPr>
          <w:u w:val="single"/>
          <w:lang w:val="el-GR"/>
        </w:rPr>
        <w:t xml:space="preserve">1 &amp; </w:t>
      </w:r>
      <w:r w:rsidRPr="00C5447E">
        <w:rPr>
          <w:u w:val="single"/>
        </w:rPr>
        <w:t>PC</w:t>
      </w:r>
      <w:r w:rsidRPr="00434E0C">
        <w:rPr>
          <w:u w:val="single"/>
          <w:lang w:val="el-GR"/>
        </w:rPr>
        <w:t>2</w:t>
      </w:r>
    </w:p>
    <w:p w14:paraId="35C8770A" w14:textId="022FADDD" w:rsidR="00C5447E" w:rsidRPr="00434E0C" w:rsidRDefault="00C5447E" w:rsidP="00286C5D">
      <w:pPr>
        <w:rPr>
          <w:lang w:val="el-GR"/>
        </w:rPr>
      </w:pPr>
      <w:r w:rsidRPr="00C5447E">
        <w:rPr>
          <w:b/>
          <w:bCs/>
        </w:rPr>
        <w:t>vi</w:t>
      </w:r>
      <w:r w:rsidRPr="00C5447E">
        <w:rPr>
          <w:b/>
          <w:bCs/>
          <w:lang w:val="el-GR"/>
        </w:rPr>
        <w:t xml:space="preserve"> /</w:t>
      </w:r>
      <w:r w:rsidRPr="00C5447E">
        <w:rPr>
          <w:b/>
          <w:bCs/>
        </w:rPr>
        <w:t>etc</w:t>
      </w:r>
      <w:r w:rsidRPr="00C5447E">
        <w:rPr>
          <w:b/>
          <w:bCs/>
          <w:lang w:val="el-GR"/>
        </w:rPr>
        <w:t>/</w:t>
      </w:r>
      <w:r w:rsidRPr="00C5447E">
        <w:rPr>
          <w:b/>
          <w:bCs/>
        </w:rPr>
        <w:t>rc</w:t>
      </w:r>
      <w:r w:rsidRPr="00C5447E">
        <w:rPr>
          <w:b/>
          <w:bCs/>
          <w:lang w:val="el-GR"/>
        </w:rPr>
        <w:t>.</w:t>
      </w:r>
      <w:r w:rsidRPr="00C5447E">
        <w:rPr>
          <w:b/>
          <w:bCs/>
        </w:rPr>
        <w:t>conf</w:t>
      </w:r>
      <w:r w:rsidRPr="00C5447E">
        <w:rPr>
          <w:lang w:val="el-GR"/>
        </w:rPr>
        <w:t xml:space="preserve"> --&gt; </w:t>
      </w:r>
      <w:r>
        <w:rPr>
          <w:lang w:val="el-GR"/>
        </w:rPr>
        <w:t>Προσθήκη ζητούμενης γραμμής</w:t>
      </w:r>
    </w:p>
    <w:p w14:paraId="13BD68C7" w14:textId="77777777" w:rsidR="00A34E8F" w:rsidRPr="00C5447E" w:rsidRDefault="00A34E8F" w:rsidP="00A34E8F">
      <w:pPr>
        <w:pStyle w:val="3"/>
      </w:pPr>
      <w:r w:rsidRPr="00C5447E">
        <w:t>1.2</w:t>
      </w:r>
    </w:p>
    <w:p w14:paraId="64695915" w14:textId="3944573E" w:rsidR="00E94D03" w:rsidRPr="00C5447E" w:rsidRDefault="00C5447E" w:rsidP="00E94D03">
      <w:pPr>
        <w:rPr>
          <w:b/>
          <w:bCs/>
        </w:rPr>
      </w:pPr>
      <w:r w:rsidRPr="00C5447E">
        <w:rPr>
          <w:b/>
          <w:bCs/>
        </w:rPr>
        <w:t>service netif restart</w:t>
      </w:r>
    </w:p>
    <w:p w14:paraId="388B5CB6" w14:textId="77777777" w:rsidR="00E94D03" w:rsidRDefault="00A34E8F" w:rsidP="00286C5D">
      <w:pPr>
        <w:pStyle w:val="3"/>
      </w:pPr>
      <w:r w:rsidRPr="00B62590">
        <w:t>1.3</w:t>
      </w:r>
    </w:p>
    <w:p w14:paraId="4B24E44C" w14:textId="798E57EA" w:rsidR="00B62590" w:rsidRPr="00434E0C" w:rsidRDefault="00B62590" w:rsidP="00B62590">
      <w:pPr>
        <w:rPr>
          <w:b/>
          <w:bCs/>
        </w:rPr>
      </w:pPr>
      <w:r w:rsidRPr="00B62590">
        <w:rPr>
          <w:b/>
          <w:bCs/>
        </w:rPr>
        <w:t>fe80: :a00:27ff:fee4:ebb8</w:t>
      </w:r>
      <w:r w:rsidR="00DE1A33">
        <w:rPr>
          <w:b/>
          <w:bCs/>
        </w:rPr>
        <w:t>%em0</w:t>
      </w:r>
    </w:p>
    <w:p w14:paraId="585FF710" w14:textId="77777777" w:rsidR="00407411" w:rsidRPr="00B62590" w:rsidRDefault="00A34E8F" w:rsidP="00A34E8F">
      <w:pPr>
        <w:pStyle w:val="3"/>
      </w:pPr>
      <w:r w:rsidRPr="00B62590">
        <w:t>1.4</w:t>
      </w:r>
    </w:p>
    <w:p w14:paraId="7496183F" w14:textId="6284576C" w:rsidR="00D10BB3" w:rsidRPr="00B62590" w:rsidRDefault="00B62590" w:rsidP="00D10BB3">
      <w:pPr>
        <w:rPr>
          <w:b/>
          <w:bCs/>
        </w:rPr>
      </w:pPr>
      <w:r w:rsidRPr="00B62590">
        <w:rPr>
          <w:b/>
          <w:bCs/>
        </w:rPr>
        <w:t>fe80: :a00:27ff:fea6:a1b</w:t>
      </w:r>
      <w:r w:rsidR="00DE1A33">
        <w:rPr>
          <w:b/>
          <w:bCs/>
        </w:rPr>
        <w:t>%em0</w:t>
      </w:r>
    </w:p>
    <w:p w14:paraId="3D2D1742" w14:textId="77777777" w:rsidR="00A34E8F" w:rsidRPr="00E67D5C" w:rsidRDefault="00A34E8F" w:rsidP="00A34E8F">
      <w:pPr>
        <w:pStyle w:val="3"/>
        <w:rPr>
          <w:lang w:val="el-GR"/>
        </w:rPr>
      </w:pPr>
      <w:r w:rsidRPr="00E67D5C">
        <w:rPr>
          <w:lang w:val="el-GR"/>
        </w:rPr>
        <w:t>1.5</w:t>
      </w:r>
    </w:p>
    <w:p w14:paraId="684DF5B1" w14:textId="77777777" w:rsidR="00E67D5C" w:rsidRDefault="00E67D5C" w:rsidP="00286C5D">
      <w:pPr>
        <w:rPr>
          <w:lang w:val="el-GR"/>
        </w:rPr>
      </w:pPr>
      <w:r w:rsidRPr="00E67D5C">
        <w:rPr>
          <w:lang w:val="el-GR"/>
        </w:rPr>
        <w:t xml:space="preserve">Οι παραπάνω διευθύνσεις είναι </w:t>
      </w:r>
      <w:r w:rsidRPr="00E67D5C">
        <w:rPr>
          <w:u w:val="single"/>
        </w:rPr>
        <w:t>link</w:t>
      </w:r>
      <w:r w:rsidRPr="00E67D5C">
        <w:rPr>
          <w:u w:val="single"/>
          <w:lang w:val="el-GR"/>
        </w:rPr>
        <w:t>-</w:t>
      </w:r>
      <w:r w:rsidRPr="00E67D5C">
        <w:rPr>
          <w:u w:val="single"/>
        </w:rPr>
        <w:t>local</w:t>
      </w:r>
      <w:r w:rsidRPr="00E67D5C">
        <w:rPr>
          <w:lang w:val="el-GR"/>
        </w:rPr>
        <w:t xml:space="preserve"> και έχουν παραχθεί έχοντας ως πρώτα 64 </w:t>
      </w:r>
      <w:r>
        <w:t>bit</w:t>
      </w:r>
      <w:r w:rsidRPr="00E67D5C">
        <w:rPr>
          <w:lang w:val="el-GR"/>
        </w:rPr>
        <w:t xml:space="preserve"> το </w:t>
      </w:r>
      <w:r>
        <w:t>fe</w:t>
      </w:r>
      <w:r w:rsidRPr="00E67D5C">
        <w:rPr>
          <w:lang w:val="el-GR"/>
        </w:rPr>
        <w:t xml:space="preserve">80::/64 και ως τελευταία 64 την </w:t>
      </w:r>
      <w:r>
        <w:t>EUI</w:t>
      </w:r>
      <w:r w:rsidRPr="00E67D5C">
        <w:rPr>
          <w:lang w:val="el-GR"/>
        </w:rPr>
        <w:t xml:space="preserve">-64 </w:t>
      </w:r>
      <w:r>
        <w:t>MAC</w:t>
      </w:r>
      <w:r w:rsidRPr="00E67D5C">
        <w:rPr>
          <w:lang w:val="el-GR"/>
        </w:rPr>
        <w:t xml:space="preserve"> </w:t>
      </w:r>
      <w:r>
        <w:t>address</w:t>
      </w:r>
      <w:r w:rsidRPr="00E67D5C">
        <w:rPr>
          <w:lang w:val="el-GR"/>
        </w:rPr>
        <w:t xml:space="preserve">, ο καθένας τη δική του. </w:t>
      </w:r>
    </w:p>
    <w:p w14:paraId="0F3AADCE" w14:textId="77777777" w:rsidR="00E67D5C" w:rsidRDefault="00E67D5C" w:rsidP="00286C5D">
      <w:pPr>
        <w:rPr>
          <w:lang w:val="el-GR"/>
        </w:rPr>
      </w:pPr>
      <w:r w:rsidRPr="00E67D5C">
        <w:rPr>
          <w:lang w:val="el-GR"/>
        </w:rPr>
        <w:t xml:space="preserve">Για παράδειγμα, όσον αφορά το </w:t>
      </w:r>
      <w:r>
        <w:t>PC</w:t>
      </w:r>
      <w:r w:rsidRPr="00E67D5C">
        <w:rPr>
          <w:lang w:val="el-GR"/>
        </w:rPr>
        <w:t xml:space="preserve">1 παράχθηκε ως εξής: </w:t>
      </w:r>
    </w:p>
    <w:p w14:paraId="4BA8AAA1" w14:textId="77777777" w:rsidR="00E67D5C" w:rsidRDefault="00E67D5C" w:rsidP="00286C5D">
      <w:pPr>
        <w:rPr>
          <w:lang w:val="el-GR"/>
        </w:rPr>
      </w:pPr>
      <w:r w:rsidRPr="00E67D5C">
        <w:rPr>
          <w:lang w:val="el-GR"/>
        </w:rPr>
        <w:t xml:space="preserve">• Πρώτα 64: </w:t>
      </w:r>
      <w:r>
        <w:t>fe</w:t>
      </w:r>
      <w:r w:rsidRPr="00E67D5C">
        <w:rPr>
          <w:lang w:val="el-GR"/>
        </w:rPr>
        <w:t xml:space="preserve">80::/64 </w:t>
      </w:r>
    </w:p>
    <w:p w14:paraId="05E207E3" w14:textId="668B999F" w:rsidR="00286C5D" w:rsidRPr="00434E0C" w:rsidRDefault="00E67D5C" w:rsidP="00286C5D">
      <w:pPr>
        <w:rPr>
          <w:b/>
          <w:bCs/>
          <w:lang w:val="el-GR"/>
        </w:rPr>
      </w:pPr>
      <w:r w:rsidRPr="00E67D5C">
        <w:rPr>
          <w:lang w:val="el-GR"/>
        </w:rPr>
        <w:t xml:space="preserve">• Τελευταία 64: Από την </w:t>
      </w:r>
      <w:r>
        <w:t>MAC</w:t>
      </w:r>
      <w:r w:rsidRPr="00E67D5C">
        <w:rPr>
          <w:lang w:val="el-GR"/>
        </w:rPr>
        <w:t xml:space="preserve"> </w:t>
      </w:r>
      <w:r>
        <w:t>address</w:t>
      </w:r>
      <w:r w:rsidRPr="00E67D5C">
        <w:rPr>
          <w:lang w:val="el-GR"/>
        </w:rPr>
        <w:t xml:space="preserve"> 08:00:27:e4:eb:b8, αντιστρέφουμε το 7ο </w:t>
      </w:r>
      <w:r>
        <w:t>bit</w:t>
      </w:r>
      <w:r w:rsidRPr="00E67D5C">
        <w:rPr>
          <w:lang w:val="el-GR"/>
        </w:rPr>
        <w:t xml:space="preserve"> του πρώτου </w:t>
      </w:r>
      <w:r>
        <w:t>byte</w:t>
      </w:r>
      <w:r w:rsidRPr="00E67D5C">
        <w:rPr>
          <w:lang w:val="el-GR"/>
        </w:rPr>
        <w:t xml:space="preserve"> </w:t>
      </w:r>
      <w:r w:rsidR="00F66C1F" w:rsidRPr="00F66C1F">
        <w:rPr>
          <w:lang w:val="el-GR"/>
        </w:rPr>
        <w:t xml:space="preserve">(08= 0000 </w:t>
      </w:r>
      <w:r w:rsidRPr="00E67D5C">
        <w:rPr>
          <w:lang w:val="el-GR"/>
        </w:rPr>
        <w:t xml:space="preserve">, οπότε και γίνεται και στη συνέχεια παρεμβάλουμε τα </w:t>
      </w:r>
      <w:r w:rsidR="00F66C1F">
        <w:t>ff</w:t>
      </w:r>
      <w:r w:rsidR="00F66C1F" w:rsidRPr="00F66C1F">
        <w:rPr>
          <w:lang w:val="el-GR"/>
        </w:rPr>
        <w:t>:</w:t>
      </w:r>
      <w:r w:rsidR="00F66C1F">
        <w:t>fe</w:t>
      </w:r>
      <w:r w:rsidR="00F66C1F">
        <w:rPr>
          <w:lang w:val="el-GR"/>
        </w:rPr>
        <w:t xml:space="preserve"> </w:t>
      </w:r>
      <w:r w:rsidRPr="00E67D5C">
        <w:rPr>
          <w:lang w:val="el-GR"/>
        </w:rPr>
        <w:t xml:space="preserve">στη μέση της </w:t>
      </w:r>
      <w:r>
        <w:t>MAC</w:t>
      </w:r>
      <w:r w:rsidRPr="00E67D5C">
        <w:rPr>
          <w:lang w:val="el-GR"/>
        </w:rPr>
        <w:t>, οπότε γίνεται</w:t>
      </w:r>
      <w:r w:rsidR="00544BEC">
        <w:rPr>
          <w:lang w:val="el-GR"/>
        </w:rPr>
        <w:t xml:space="preserve"> </w:t>
      </w:r>
      <w:r w:rsidR="00544BEC" w:rsidRPr="00E67D5C">
        <w:rPr>
          <w:lang w:val="el-GR"/>
        </w:rPr>
        <w:t>0a</w:t>
      </w:r>
      <w:r w:rsidR="00544BEC" w:rsidRPr="00544BEC">
        <w:rPr>
          <w:lang w:val="el-GR"/>
        </w:rPr>
        <w:t>:</w:t>
      </w:r>
      <w:r w:rsidR="00544BEC" w:rsidRPr="00E67D5C">
        <w:rPr>
          <w:lang w:val="el-GR"/>
        </w:rPr>
        <w:t>00:27</w:t>
      </w:r>
      <w:r w:rsidR="00544BEC" w:rsidRPr="00544BEC">
        <w:rPr>
          <w:lang w:val="el-GR"/>
        </w:rPr>
        <w:t>:</w:t>
      </w:r>
      <w:r w:rsidR="00544BEC">
        <w:t>ff</w:t>
      </w:r>
      <w:r w:rsidR="00544BEC" w:rsidRPr="00544BEC">
        <w:rPr>
          <w:lang w:val="el-GR"/>
        </w:rPr>
        <w:t>:</w:t>
      </w:r>
      <w:r w:rsidR="00544BEC">
        <w:t>fe</w:t>
      </w:r>
      <w:r w:rsidR="00544BEC" w:rsidRPr="00544BEC">
        <w:rPr>
          <w:lang w:val="el-GR"/>
        </w:rPr>
        <w:t>:</w:t>
      </w:r>
      <w:r w:rsidR="00544BEC" w:rsidRPr="00E67D5C">
        <w:rPr>
          <w:lang w:val="el-GR"/>
        </w:rPr>
        <w:t>e4:eb:b8</w:t>
      </w:r>
      <w:r w:rsidRPr="00E67D5C">
        <w:rPr>
          <w:lang w:val="el-GR"/>
        </w:rPr>
        <w:t xml:space="preserve">. Συνενώνοντας τα παραπάνω παίρνουμε fe80:0000:0000:0000:0a00:27ff:fee4:ebb8, τα οποία απλοποιούνται στο </w:t>
      </w:r>
      <w:r w:rsidRPr="00455BD1">
        <w:rPr>
          <w:b/>
          <w:bCs/>
          <w:lang w:val="el-GR"/>
        </w:rPr>
        <w:t>fe80::a00:27ff:fee4:ebb8</w:t>
      </w:r>
    </w:p>
    <w:p w14:paraId="76D3B106" w14:textId="2147FBC3" w:rsidR="000F6A58" w:rsidRPr="005C1253" w:rsidRDefault="000F6A58" w:rsidP="00286C5D">
      <w:pPr>
        <w:rPr>
          <w:b/>
          <w:bCs/>
        </w:rPr>
      </w:pPr>
      <w:r w:rsidRPr="000F6A58">
        <w:rPr>
          <w:b/>
          <w:bCs/>
          <w:noProof/>
        </w:rPr>
        <w:drawing>
          <wp:inline distT="0" distB="0" distL="0" distR="0" wp14:anchorId="391FFB94" wp14:editId="5579F8EC">
            <wp:extent cx="6026150" cy="1228107"/>
            <wp:effectExtent l="0" t="0" r="0" b="0"/>
            <wp:docPr id="145191666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166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3903" cy="122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38D3" w14:textId="77777777" w:rsidR="004C1EF0" w:rsidRDefault="00A34E8F" w:rsidP="00286C5D">
      <w:pPr>
        <w:pStyle w:val="3"/>
      </w:pPr>
      <w:r w:rsidRPr="002F694C">
        <w:rPr>
          <w:lang w:val="el-GR"/>
        </w:rPr>
        <w:t>1.6</w:t>
      </w:r>
    </w:p>
    <w:p w14:paraId="66C794F0" w14:textId="61C112A4" w:rsidR="00434E0C" w:rsidRPr="00434E0C" w:rsidRDefault="00434E0C" w:rsidP="00434E0C">
      <w:r w:rsidRPr="00434E0C">
        <w:rPr>
          <w:b/>
          <w:bCs/>
        </w:rPr>
        <w:t>netstat -rn6</w:t>
      </w:r>
      <w:r>
        <w:t xml:space="preserve"> --&gt; PC1</w:t>
      </w:r>
    </w:p>
    <w:p w14:paraId="1F71DAAF" w14:textId="77F1673E" w:rsidR="00286C5D" w:rsidRDefault="00434E0C" w:rsidP="00286C5D">
      <w:r w:rsidRPr="00434E0C">
        <w:rPr>
          <w:noProof/>
          <w:lang w:val="el-GR"/>
        </w:rPr>
        <w:lastRenderedPageBreak/>
        <w:drawing>
          <wp:inline distT="0" distB="0" distL="0" distR="0" wp14:anchorId="03129F1A" wp14:editId="2EAE5E72">
            <wp:extent cx="6185140" cy="2216989"/>
            <wp:effectExtent l="0" t="0" r="6350" b="0"/>
            <wp:docPr id="99195646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564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7171" cy="221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8EE8" w14:textId="4BBA8254" w:rsidR="009B6C93" w:rsidRPr="009B6C93" w:rsidRDefault="009B6C93" w:rsidP="00286C5D">
      <w:pPr>
        <w:rPr>
          <w:lang w:val="el-GR"/>
        </w:rPr>
      </w:pPr>
      <w:r>
        <w:rPr>
          <w:lang w:val="el-GR"/>
        </w:rPr>
        <w:t>Βλέπουμε 9 εγγραφές.</w:t>
      </w:r>
    </w:p>
    <w:p w14:paraId="6DDF31DB" w14:textId="77777777" w:rsidR="00A34E8F" w:rsidRDefault="00A34E8F" w:rsidP="00A34E8F">
      <w:pPr>
        <w:pStyle w:val="3"/>
        <w:rPr>
          <w:lang w:val="el-GR"/>
        </w:rPr>
      </w:pPr>
      <w:r w:rsidRPr="002E3F45">
        <w:rPr>
          <w:lang w:val="el-GR"/>
        </w:rPr>
        <w:t>1.7</w:t>
      </w:r>
    </w:p>
    <w:p w14:paraId="268886F0" w14:textId="7B580695" w:rsidR="00286C5D" w:rsidRPr="00286C5D" w:rsidRDefault="008D7085" w:rsidP="00286C5D">
      <w:pPr>
        <w:rPr>
          <w:lang w:val="el-GR"/>
        </w:rPr>
      </w:pPr>
      <w:r>
        <w:rPr>
          <w:lang w:val="el-GR"/>
        </w:rPr>
        <w:t>Μία.</w:t>
      </w:r>
    </w:p>
    <w:p w14:paraId="5EAD59B6" w14:textId="77777777" w:rsidR="00A34E8F" w:rsidRPr="00816C30" w:rsidRDefault="00A34E8F" w:rsidP="00A34E8F">
      <w:pPr>
        <w:pStyle w:val="3"/>
        <w:rPr>
          <w:lang w:val="el-GR"/>
        </w:rPr>
      </w:pPr>
      <w:r w:rsidRPr="002F694C">
        <w:rPr>
          <w:lang w:val="el-GR"/>
        </w:rPr>
        <w:t>1.8</w:t>
      </w:r>
    </w:p>
    <w:p w14:paraId="6CD526AA" w14:textId="64C690D5" w:rsidR="008D09A1" w:rsidRPr="00816C30" w:rsidRDefault="008D09A1" w:rsidP="008D09A1">
      <w:pPr>
        <w:rPr>
          <w:lang w:val="el-GR"/>
        </w:rPr>
      </w:pPr>
      <w:r>
        <w:t>fe</w:t>
      </w:r>
      <w:r w:rsidRPr="00816C30">
        <w:rPr>
          <w:lang w:val="el-GR"/>
        </w:rPr>
        <w:t>80: :%</w:t>
      </w:r>
      <w:r>
        <w:t>em</w:t>
      </w:r>
      <w:r w:rsidRPr="00816C30">
        <w:rPr>
          <w:lang w:val="el-GR"/>
        </w:rPr>
        <w:t>0/64</w:t>
      </w:r>
    </w:p>
    <w:p w14:paraId="25E9244F" w14:textId="174ED8F3" w:rsidR="008D09A1" w:rsidRPr="008D09A1" w:rsidRDefault="008D09A1" w:rsidP="008D09A1">
      <w:pPr>
        <w:rPr>
          <w:lang w:val="el-GR"/>
        </w:rPr>
      </w:pPr>
      <w:r>
        <w:t>fe</w:t>
      </w:r>
      <w:r w:rsidRPr="00816C30">
        <w:rPr>
          <w:lang w:val="el-GR"/>
        </w:rPr>
        <w:t>80: :%</w:t>
      </w:r>
      <w:r>
        <w:t>lo</w:t>
      </w:r>
      <w:r w:rsidRPr="00816C30">
        <w:rPr>
          <w:lang w:val="el-GR"/>
        </w:rPr>
        <w:t>0/64</w:t>
      </w:r>
    </w:p>
    <w:p w14:paraId="271476D2" w14:textId="77777777" w:rsidR="00A34E8F" w:rsidRPr="002F694C" w:rsidRDefault="00A34E8F" w:rsidP="00A34E8F">
      <w:pPr>
        <w:pStyle w:val="3"/>
        <w:rPr>
          <w:lang w:val="el-GR"/>
        </w:rPr>
      </w:pPr>
      <w:r w:rsidRPr="002F694C">
        <w:rPr>
          <w:lang w:val="el-GR"/>
        </w:rPr>
        <w:t>1.9</w:t>
      </w:r>
    </w:p>
    <w:p w14:paraId="571F29C2" w14:textId="2C3E661D" w:rsidR="00260078" w:rsidRPr="00ED503E" w:rsidRDefault="008D09A1" w:rsidP="00A34E8F">
      <w:pPr>
        <w:rPr>
          <w:lang w:val="el-GR"/>
        </w:rPr>
      </w:pPr>
      <w:r w:rsidRPr="008D09A1">
        <w:rPr>
          <w:lang w:val="el-GR"/>
        </w:rPr>
        <w:t xml:space="preserve">Το ίδιο το </w:t>
      </w:r>
      <w:r>
        <w:t>PC</w:t>
      </w:r>
      <w:r w:rsidRPr="008D09A1">
        <w:rPr>
          <w:lang w:val="el-GR"/>
        </w:rPr>
        <w:t>1.</w:t>
      </w:r>
    </w:p>
    <w:p w14:paraId="6191DEA7" w14:textId="77777777" w:rsidR="00862774" w:rsidRPr="00816C30" w:rsidRDefault="00862774" w:rsidP="00862774">
      <w:pPr>
        <w:pStyle w:val="3"/>
      </w:pPr>
      <w:r w:rsidRPr="00816C30">
        <w:t>1.10</w:t>
      </w:r>
    </w:p>
    <w:p w14:paraId="4F4E8EFF" w14:textId="1A233A0D" w:rsidR="000149F4" w:rsidRPr="00816C30" w:rsidRDefault="000149F4" w:rsidP="00C879B5">
      <w:r w:rsidRPr="000149F4">
        <w:rPr>
          <w:b/>
          <w:bCs/>
        </w:rPr>
        <w:t>ping6 fe80: :a00:27ff:fee4:ebb8</w:t>
      </w:r>
      <w:r>
        <w:rPr>
          <w:b/>
          <w:bCs/>
        </w:rPr>
        <w:t xml:space="preserve"> </w:t>
      </w:r>
      <w:r>
        <w:t xml:space="preserve">--&gt; </w:t>
      </w:r>
      <w:r>
        <w:rPr>
          <w:lang w:val="el-GR"/>
        </w:rPr>
        <w:t>Αποτυχία</w:t>
      </w:r>
    </w:p>
    <w:p w14:paraId="69A20CE7" w14:textId="4649F01F" w:rsidR="000149F4" w:rsidRPr="000149F4" w:rsidRDefault="000149F4" w:rsidP="00C879B5">
      <w:pPr>
        <w:rPr>
          <w:lang w:val="el-GR"/>
        </w:rPr>
      </w:pPr>
      <w:r>
        <w:rPr>
          <w:lang w:val="el-GR"/>
        </w:rPr>
        <w:t>Πρέπει να προστεθεί το %</w:t>
      </w:r>
      <w:r>
        <w:t>em</w:t>
      </w:r>
      <w:r w:rsidRPr="000149F4">
        <w:rPr>
          <w:lang w:val="el-GR"/>
        </w:rPr>
        <w:t>0.</w:t>
      </w:r>
    </w:p>
    <w:p w14:paraId="3796AEA8" w14:textId="14A9F36D" w:rsidR="000149F4" w:rsidRPr="000149F4" w:rsidRDefault="000149F4" w:rsidP="00C879B5">
      <w:pPr>
        <w:rPr>
          <w:b/>
          <w:bCs/>
        </w:rPr>
      </w:pPr>
      <w:r w:rsidRPr="000149F4">
        <w:rPr>
          <w:b/>
          <w:bCs/>
          <w:noProof/>
        </w:rPr>
        <w:drawing>
          <wp:inline distT="0" distB="0" distL="0" distR="0" wp14:anchorId="56EC6BCC" wp14:editId="46F04AB9">
            <wp:extent cx="6801799" cy="2019582"/>
            <wp:effectExtent l="0" t="0" r="0" b="0"/>
            <wp:docPr id="1584554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5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5E46" w14:textId="65BC43F9" w:rsidR="00DF467E" w:rsidRPr="00816C30" w:rsidRDefault="00C879B5" w:rsidP="001B784D">
      <w:pPr>
        <w:pStyle w:val="3"/>
        <w:rPr>
          <w:lang w:val="el-GR"/>
        </w:rPr>
      </w:pPr>
      <w:r w:rsidRPr="002F694C">
        <w:rPr>
          <w:lang w:val="el-GR"/>
        </w:rPr>
        <w:t>1.11</w:t>
      </w:r>
    </w:p>
    <w:p w14:paraId="4C0E38AD" w14:textId="19C83C13" w:rsidR="001B784D" w:rsidRPr="001B784D" w:rsidRDefault="001B784D" w:rsidP="001B784D">
      <w:pPr>
        <w:rPr>
          <w:lang w:val="el-GR"/>
        </w:rPr>
      </w:pPr>
      <w:r w:rsidRPr="001B784D">
        <w:rPr>
          <w:lang w:val="el-GR"/>
        </w:rPr>
        <w:t>Όμοια με πριν απαιτείται το %</w:t>
      </w:r>
      <w:r>
        <w:t>em</w:t>
      </w:r>
      <w:r w:rsidRPr="001B784D">
        <w:rPr>
          <w:lang w:val="el-GR"/>
        </w:rPr>
        <w:t>0 στο τέλος.</w:t>
      </w:r>
    </w:p>
    <w:p w14:paraId="7A0D8881" w14:textId="77777777" w:rsidR="007951D1" w:rsidRDefault="007951D1" w:rsidP="007951D1">
      <w:pPr>
        <w:pStyle w:val="3"/>
        <w:rPr>
          <w:lang w:val="el-GR"/>
        </w:rPr>
      </w:pPr>
      <w:r w:rsidRPr="00ED503E">
        <w:rPr>
          <w:lang w:val="el-GR"/>
        </w:rPr>
        <w:lastRenderedPageBreak/>
        <w:t>1.12</w:t>
      </w:r>
    </w:p>
    <w:p w14:paraId="743ABE56" w14:textId="21EB8048" w:rsidR="00D10BB3" w:rsidRPr="001B784D" w:rsidRDefault="001B784D" w:rsidP="00D10BB3">
      <w:pPr>
        <w:rPr>
          <w:lang w:val="el-GR"/>
        </w:rPr>
      </w:pPr>
      <w:r w:rsidRPr="001B784D">
        <w:rPr>
          <w:lang w:val="el-GR"/>
        </w:rPr>
        <w:t xml:space="preserve">Κάνοντας το </w:t>
      </w:r>
      <w:r>
        <w:t>ping</w:t>
      </w:r>
      <w:r w:rsidRPr="001B784D">
        <w:rPr>
          <w:lang w:val="el-GR"/>
        </w:rPr>
        <w:t xml:space="preserve">6 από το </w:t>
      </w:r>
      <w:r>
        <w:t>PC</w:t>
      </w:r>
      <w:r w:rsidRPr="001B784D">
        <w:rPr>
          <w:lang w:val="el-GR"/>
        </w:rPr>
        <w:t xml:space="preserve">1 στην διεύθυνση που αφορά όλους τους κόμβους στη τοπική διεπαφή, απαντάει προφανώς μόνο το </w:t>
      </w:r>
      <w:r>
        <w:t>PC</w:t>
      </w:r>
      <w:r w:rsidRPr="001B784D">
        <w:rPr>
          <w:lang w:val="el-GR"/>
        </w:rPr>
        <w:t>1.</w:t>
      </w:r>
    </w:p>
    <w:p w14:paraId="0CA4E4A7" w14:textId="77777777" w:rsidR="00671C94" w:rsidRDefault="00671C94" w:rsidP="00671C94">
      <w:pPr>
        <w:pStyle w:val="3"/>
        <w:rPr>
          <w:lang w:val="el-GR"/>
        </w:rPr>
      </w:pPr>
      <w:r w:rsidRPr="002F694C">
        <w:rPr>
          <w:lang w:val="el-GR"/>
        </w:rPr>
        <w:t>1.13</w:t>
      </w:r>
    </w:p>
    <w:p w14:paraId="2CE49470" w14:textId="2788EDA1" w:rsidR="00286C5D" w:rsidRPr="00CF03DB" w:rsidRDefault="001B784D" w:rsidP="00286C5D">
      <w:pPr>
        <w:rPr>
          <w:lang w:val="el-GR"/>
        </w:rPr>
      </w:pPr>
      <w:r w:rsidRPr="001B784D">
        <w:rPr>
          <w:lang w:val="el-GR"/>
        </w:rPr>
        <w:t xml:space="preserve">Παρατηρούμε ότι απαντάνε και τα 2 </w:t>
      </w:r>
      <w:r>
        <w:t>PC</w:t>
      </w:r>
      <w:r w:rsidRPr="001B784D">
        <w:rPr>
          <w:lang w:val="el-GR"/>
        </w:rPr>
        <w:t xml:space="preserve">, αφού η διεύθυνση </w:t>
      </w:r>
      <w:r w:rsidRPr="00864375">
        <w:rPr>
          <w:b/>
          <w:bCs/>
          <w:i/>
          <w:iCs/>
        </w:rPr>
        <w:t>ff</w:t>
      </w:r>
      <w:r w:rsidRPr="00864375">
        <w:rPr>
          <w:b/>
          <w:bCs/>
          <w:i/>
          <w:iCs/>
          <w:lang w:val="el-GR"/>
        </w:rPr>
        <w:t>02::1</w:t>
      </w:r>
      <w:r w:rsidRPr="001B784D">
        <w:rPr>
          <w:lang w:val="el-GR"/>
        </w:rPr>
        <w:t xml:space="preserve"> αφορά όλους τους κόμβους στην τοπική ζεύξη.</w:t>
      </w:r>
      <w:r w:rsidR="00CF03DB" w:rsidRPr="00CF03DB">
        <w:rPr>
          <w:lang w:val="el-GR"/>
        </w:rPr>
        <w:t>(</w:t>
      </w:r>
      <w:r w:rsidR="00CF03DB">
        <w:t>LAN1</w:t>
      </w:r>
      <w:r w:rsidR="00CF03DB" w:rsidRPr="00CF03DB">
        <w:rPr>
          <w:lang w:val="el-GR"/>
        </w:rPr>
        <w:t>)</w:t>
      </w:r>
    </w:p>
    <w:p w14:paraId="2B0CAD2B" w14:textId="6FF8DD82" w:rsidR="00B75E86" w:rsidRPr="00B75E86" w:rsidRDefault="00B75E86" w:rsidP="00286C5D">
      <w:r w:rsidRPr="00B75E86">
        <w:rPr>
          <w:noProof/>
        </w:rPr>
        <w:drawing>
          <wp:inline distT="0" distB="0" distL="0" distR="0" wp14:anchorId="3956C029" wp14:editId="5016A927">
            <wp:extent cx="6811326" cy="1638529"/>
            <wp:effectExtent l="0" t="0" r="0" b="0"/>
            <wp:docPr id="122099981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998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6840" w14:textId="77777777" w:rsidR="00671C94" w:rsidRDefault="00671C94" w:rsidP="00671C94">
      <w:pPr>
        <w:pStyle w:val="3"/>
      </w:pPr>
      <w:r w:rsidRPr="00693A5B">
        <w:t>1.14</w:t>
      </w:r>
    </w:p>
    <w:p w14:paraId="419C36D5" w14:textId="58677CB7" w:rsidR="00693A5B" w:rsidRPr="00693A5B" w:rsidRDefault="00693A5B" w:rsidP="00693A5B">
      <w:pPr>
        <w:rPr>
          <w:u w:val="single"/>
        </w:rPr>
      </w:pPr>
      <w:r w:rsidRPr="00693A5B">
        <w:rPr>
          <w:u w:val="single"/>
        </w:rPr>
        <w:t>PC1</w:t>
      </w:r>
    </w:p>
    <w:p w14:paraId="47EF37BD" w14:textId="20B5DE3C" w:rsidR="00ED503E" w:rsidRPr="00693A5B" w:rsidRDefault="00B75E86" w:rsidP="00ED503E">
      <w:r w:rsidRPr="00B75E86">
        <w:rPr>
          <w:b/>
          <w:bCs/>
        </w:rPr>
        <w:t>ifconfig em0 inet6 fd00:1::2/64</w:t>
      </w:r>
      <w:r w:rsidR="00693A5B">
        <w:t xml:space="preserve"> </w:t>
      </w:r>
    </w:p>
    <w:p w14:paraId="3F3A3B5B" w14:textId="77777777" w:rsidR="00671C94" w:rsidRDefault="00671C94" w:rsidP="00671C94">
      <w:pPr>
        <w:pStyle w:val="3"/>
      </w:pPr>
      <w:r w:rsidRPr="00693A5B">
        <w:t>1.15</w:t>
      </w:r>
    </w:p>
    <w:p w14:paraId="4A7A1C77" w14:textId="77C9319D" w:rsidR="00693A5B" w:rsidRPr="00693A5B" w:rsidRDefault="00693A5B" w:rsidP="00693A5B">
      <w:pPr>
        <w:rPr>
          <w:u w:val="single"/>
        </w:rPr>
      </w:pPr>
      <w:r w:rsidRPr="00693A5B">
        <w:rPr>
          <w:u w:val="single"/>
        </w:rPr>
        <w:t>PC2</w:t>
      </w:r>
    </w:p>
    <w:p w14:paraId="3803E8E7" w14:textId="52C98AAB" w:rsidR="00ED503E" w:rsidRPr="00693A5B" w:rsidRDefault="00693A5B" w:rsidP="00ED503E">
      <w:pPr>
        <w:rPr>
          <w:b/>
          <w:bCs/>
        </w:rPr>
      </w:pPr>
      <w:r w:rsidRPr="00693A5B">
        <w:rPr>
          <w:b/>
          <w:bCs/>
        </w:rPr>
        <w:t>ifconfig em0 inet6 fd00:1::3/64</w:t>
      </w:r>
    </w:p>
    <w:p w14:paraId="090AAD67" w14:textId="77777777" w:rsidR="00671C94" w:rsidRDefault="00671C94" w:rsidP="00671C94">
      <w:pPr>
        <w:pStyle w:val="3"/>
        <w:rPr>
          <w:lang w:val="el-GR"/>
        </w:rPr>
      </w:pPr>
      <w:r w:rsidRPr="00ED503E">
        <w:rPr>
          <w:lang w:val="el-GR"/>
        </w:rPr>
        <w:t>1.16</w:t>
      </w:r>
    </w:p>
    <w:p w14:paraId="79AB06D4" w14:textId="3DADBB0D" w:rsidR="00ED503E" w:rsidRPr="00693A5B" w:rsidRDefault="00693A5B" w:rsidP="00ED503E">
      <w:pPr>
        <w:rPr>
          <w:lang w:val="el-GR"/>
        </w:rPr>
      </w:pPr>
      <w:r w:rsidRPr="00693A5B">
        <w:rPr>
          <w:lang w:val="el-GR"/>
        </w:rPr>
        <w:t xml:space="preserve">Είναι διευθύνσεις μη δρομολογούμενες στο δημόσιο διαδίκτυο, αντίστοιχες με τις ιδιωτικές διευθύνσεις στο </w:t>
      </w:r>
      <w:r>
        <w:t>IPv</w:t>
      </w:r>
      <w:r w:rsidRPr="00693A5B">
        <w:rPr>
          <w:lang w:val="el-GR"/>
        </w:rPr>
        <w:t>4, 10.0.0.0/8, 172.16.0.0/12 και 192.168.0.0/16.</w:t>
      </w:r>
    </w:p>
    <w:p w14:paraId="3131FEFC" w14:textId="77777777" w:rsidR="001E084F" w:rsidRDefault="00671C94" w:rsidP="001E084F">
      <w:pPr>
        <w:pStyle w:val="3"/>
        <w:rPr>
          <w:lang w:val="el-GR"/>
        </w:rPr>
      </w:pPr>
      <w:r w:rsidRPr="00ED503E">
        <w:rPr>
          <w:lang w:val="el-GR"/>
        </w:rPr>
        <w:t>1.17</w:t>
      </w:r>
    </w:p>
    <w:p w14:paraId="660FC8B6" w14:textId="5053C58C" w:rsidR="00ED503E" w:rsidRPr="00816C30" w:rsidRDefault="00693A5B" w:rsidP="00ED503E">
      <w:pPr>
        <w:rPr>
          <w:lang w:val="el-GR"/>
        </w:rPr>
      </w:pPr>
      <w:r w:rsidRPr="00693A5B">
        <w:rPr>
          <w:lang w:val="el-GR"/>
        </w:rPr>
        <w:t xml:space="preserve">Υπάρχουν πλέον από 2 σε κάθε </w:t>
      </w:r>
      <w:r>
        <w:t>PC</w:t>
      </w:r>
      <w:r w:rsidRPr="00693A5B">
        <w:rPr>
          <w:lang w:val="el-GR"/>
        </w:rPr>
        <w:t>.</w:t>
      </w:r>
    </w:p>
    <w:p w14:paraId="5E447166" w14:textId="7DA57E74" w:rsidR="00B84857" w:rsidRPr="00816C30" w:rsidRDefault="00B84857" w:rsidP="00B84857">
      <w:pPr>
        <w:pStyle w:val="3"/>
        <w:rPr>
          <w:lang w:val="el-GR"/>
        </w:rPr>
      </w:pPr>
      <w:r w:rsidRPr="00B84857">
        <w:rPr>
          <w:lang w:val="el-GR"/>
        </w:rPr>
        <w:t>1.1</w:t>
      </w:r>
      <w:r w:rsidRPr="00816C30">
        <w:rPr>
          <w:lang w:val="el-GR"/>
        </w:rPr>
        <w:t>8</w:t>
      </w:r>
    </w:p>
    <w:p w14:paraId="28D22169" w14:textId="47B93EDB" w:rsidR="00B84857" w:rsidRPr="00B84857" w:rsidRDefault="00B84857" w:rsidP="00B84857">
      <w:pPr>
        <w:rPr>
          <w:lang w:val="el-GR"/>
        </w:rPr>
      </w:pPr>
      <w:r>
        <w:rPr>
          <w:lang w:val="el-GR"/>
        </w:rPr>
        <w:t>Προστέθηκαν 2 νέες εγραφές, σύνολο 11 πλέον.</w:t>
      </w:r>
    </w:p>
    <w:p w14:paraId="02D5DE39" w14:textId="351648A0" w:rsidR="00B84857" w:rsidRPr="00B84857" w:rsidRDefault="00B84857" w:rsidP="00B84857">
      <w:r w:rsidRPr="00B84857">
        <w:rPr>
          <w:noProof/>
        </w:rPr>
        <w:lastRenderedPageBreak/>
        <w:drawing>
          <wp:inline distT="0" distB="0" distL="0" distR="0" wp14:anchorId="32ECFBF7" wp14:editId="5ABCDC5B">
            <wp:extent cx="6520069" cy="2026051"/>
            <wp:effectExtent l="0" t="0" r="0" b="0"/>
            <wp:docPr id="3452983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9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4530" cy="202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DEDA" w14:textId="3E7F26EC" w:rsidR="00B84857" w:rsidRPr="00A505E7" w:rsidRDefault="00B84857" w:rsidP="00B84857">
      <w:pPr>
        <w:pStyle w:val="3"/>
        <w:rPr>
          <w:lang w:val="el-GR"/>
        </w:rPr>
      </w:pPr>
      <w:r w:rsidRPr="00A505E7">
        <w:rPr>
          <w:lang w:val="el-GR"/>
        </w:rPr>
        <w:t>1.19</w:t>
      </w:r>
    </w:p>
    <w:p w14:paraId="5B7CFD7A" w14:textId="6CABA9D8" w:rsidR="00B84857" w:rsidRDefault="00A505E7" w:rsidP="00B84857">
      <w:pPr>
        <w:rPr>
          <w:lang w:val="el-GR"/>
        </w:rPr>
      </w:pPr>
      <w:r w:rsidRPr="00A505E7">
        <w:rPr>
          <w:lang w:val="el-GR"/>
        </w:rPr>
        <w:t>Θα τροποποιήσουμε το αρχείο /</w:t>
      </w:r>
      <w:r>
        <w:t>etc</w:t>
      </w:r>
      <w:r w:rsidRPr="00A505E7">
        <w:rPr>
          <w:lang w:val="el-GR"/>
        </w:rPr>
        <w:t>/</w:t>
      </w:r>
      <w:r>
        <w:t>hosts</w:t>
      </w:r>
      <w:r w:rsidRPr="00A505E7">
        <w:rPr>
          <w:lang w:val="el-GR"/>
        </w:rPr>
        <w:t xml:space="preserve"> σε κάθε </w:t>
      </w:r>
      <w:r>
        <w:t>PC</w:t>
      </w:r>
      <w:r w:rsidRPr="00A505E7">
        <w:rPr>
          <w:lang w:val="el-GR"/>
        </w:rPr>
        <w:t xml:space="preserve"> προσθέτοντας τις παρακάτω γραμμές στα </w:t>
      </w:r>
      <w:r>
        <w:t>PC</w:t>
      </w:r>
      <w:r w:rsidRPr="00A505E7">
        <w:rPr>
          <w:lang w:val="el-GR"/>
        </w:rPr>
        <w:t xml:space="preserve">1 και </w:t>
      </w:r>
      <w:r>
        <w:t>PC</w:t>
      </w:r>
      <w:r w:rsidRPr="00A505E7">
        <w:rPr>
          <w:lang w:val="el-GR"/>
        </w:rPr>
        <w:t>2 αντίστοιχα.</w:t>
      </w:r>
    </w:p>
    <w:p w14:paraId="15E7A63E" w14:textId="2AE1A29E" w:rsidR="00A505E7" w:rsidRDefault="00A505E7" w:rsidP="00B84857">
      <w:pPr>
        <w:rPr>
          <w:lang w:val="el-GR"/>
        </w:rPr>
      </w:pPr>
      <w:r w:rsidRPr="00A505E7">
        <w:rPr>
          <w:noProof/>
          <w:lang w:val="el-GR"/>
        </w:rPr>
        <w:drawing>
          <wp:inline distT="0" distB="0" distL="0" distR="0" wp14:anchorId="2D283E9F" wp14:editId="7BF72E94">
            <wp:extent cx="3115110" cy="142895"/>
            <wp:effectExtent l="0" t="0" r="0" b="9525"/>
            <wp:docPr id="90057829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782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0C30" w14:textId="46EC112B" w:rsidR="00A505E7" w:rsidRPr="00A505E7" w:rsidRDefault="00A505E7" w:rsidP="00B84857">
      <w:pPr>
        <w:rPr>
          <w:lang w:val="el-GR"/>
        </w:rPr>
      </w:pPr>
      <w:r w:rsidRPr="00A505E7">
        <w:rPr>
          <w:noProof/>
          <w:lang w:val="el-GR"/>
        </w:rPr>
        <w:drawing>
          <wp:inline distT="0" distB="0" distL="0" distR="0" wp14:anchorId="695B7B3B" wp14:editId="759373C0">
            <wp:extent cx="3115110" cy="142895"/>
            <wp:effectExtent l="0" t="0" r="0" b="9525"/>
            <wp:docPr id="44886245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624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711D" w14:textId="23A956D2" w:rsidR="00B84857" w:rsidRPr="00816C30" w:rsidRDefault="00B84857" w:rsidP="00B84857">
      <w:pPr>
        <w:pStyle w:val="3"/>
      </w:pPr>
      <w:r w:rsidRPr="00816C30">
        <w:t>1.20</w:t>
      </w:r>
    </w:p>
    <w:p w14:paraId="73541889" w14:textId="776C2A35" w:rsidR="00B84857" w:rsidRPr="007237BD" w:rsidRDefault="00A02B9C" w:rsidP="00B84857">
      <w:r>
        <w:rPr>
          <w:lang w:val="el-GR"/>
        </w:rPr>
        <w:t>Ναι</w:t>
      </w:r>
      <w:r w:rsidRPr="007237BD">
        <w:t>.</w:t>
      </w:r>
    </w:p>
    <w:p w14:paraId="3AA50C5D" w14:textId="003FB46E" w:rsidR="00B84857" w:rsidRDefault="00B84857" w:rsidP="00B84857">
      <w:pPr>
        <w:pStyle w:val="3"/>
      </w:pPr>
      <w:r>
        <w:t>1.21</w:t>
      </w:r>
    </w:p>
    <w:p w14:paraId="3EDB3196" w14:textId="631E72EB" w:rsidR="00B84857" w:rsidRPr="007237BD" w:rsidRDefault="007237BD" w:rsidP="00B84857">
      <w:pPr>
        <w:rPr>
          <w:b/>
          <w:bCs/>
        </w:rPr>
      </w:pPr>
      <w:r w:rsidRPr="007237BD">
        <w:rPr>
          <w:b/>
          <w:bCs/>
        </w:rPr>
        <w:t>arp -a</w:t>
      </w:r>
    </w:p>
    <w:p w14:paraId="4ECB0AAC" w14:textId="7D49096E" w:rsidR="00B84857" w:rsidRDefault="00B84857" w:rsidP="00B84857">
      <w:pPr>
        <w:pStyle w:val="3"/>
      </w:pPr>
      <w:r>
        <w:t>1.22</w:t>
      </w:r>
    </w:p>
    <w:p w14:paraId="76B28F06" w14:textId="73FAD8B8" w:rsidR="00B84857" w:rsidRPr="007237BD" w:rsidRDefault="007237BD" w:rsidP="00B84857">
      <w:pPr>
        <w:rPr>
          <w:b/>
          <w:bCs/>
        </w:rPr>
      </w:pPr>
      <w:r w:rsidRPr="007237BD">
        <w:rPr>
          <w:b/>
          <w:bCs/>
        </w:rPr>
        <w:t>man ndp</w:t>
      </w:r>
    </w:p>
    <w:p w14:paraId="5778CB35" w14:textId="0452AE13" w:rsidR="00B84857" w:rsidRDefault="00B84857" w:rsidP="00B84857">
      <w:pPr>
        <w:pStyle w:val="3"/>
      </w:pPr>
      <w:r>
        <w:t>1.23</w:t>
      </w:r>
    </w:p>
    <w:p w14:paraId="65423297" w14:textId="379BAAD7" w:rsidR="0088795B" w:rsidRPr="00816C30" w:rsidRDefault="0088795B" w:rsidP="00B84857">
      <w:pPr>
        <w:rPr>
          <w:b/>
          <w:bCs/>
          <w:lang w:val="el-GR"/>
        </w:rPr>
      </w:pPr>
      <w:r w:rsidRPr="0088795B">
        <w:rPr>
          <w:b/>
          <w:bCs/>
        </w:rPr>
        <w:t>ndp</w:t>
      </w:r>
      <w:r w:rsidRPr="00816C30">
        <w:rPr>
          <w:b/>
          <w:bCs/>
          <w:lang w:val="el-GR"/>
        </w:rPr>
        <w:t xml:space="preserve"> -</w:t>
      </w:r>
      <w:r w:rsidRPr="0088795B">
        <w:rPr>
          <w:b/>
          <w:bCs/>
        </w:rPr>
        <w:t>a</w:t>
      </w:r>
    </w:p>
    <w:p w14:paraId="7DCD6D38" w14:textId="29FF0CB1" w:rsidR="00B84857" w:rsidRPr="0088795B" w:rsidRDefault="00B84857" w:rsidP="00B84857">
      <w:pPr>
        <w:pStyle w:val="3"/>
        <w:rPr>
          <w:lang w:val="el-GR"/>
        </w:rPr>
      </w:pPr>
      <w:r w:rsidRPr="0088795B">
        <w:rPr>
          <w:lang w:val="el-GR"/>
        </w:rPr>
        <w:t>1.24</w:t>
      </w:r>
    </w:p>
    <w:p w14:paraId="3B78E586" w14:textId="40304410" w:rsidR="00B84857" w:rsidRDefault="0088795B" w:rsidP="00B84857">
      <w:pPr>
        <w:rPr>
          <w:lang w:val="el-GR"/>
        </w:rPr>
      </w:pPr>
      <w:r w:rsidRPr="0088795B">
        <w:rPr>
          <w:lang w:val="el-GR"/>
        </w:rPr>
        <w:t xml:space="preserve">3, σε όσες κάναμε </w:t>
      </w:r>
      <w:r>
        <w:t>ping</w:t>
      </w:r>
      <w:r w:rsidRPr="0088795B">
        <w:rPr>
          <w:lang w:val="el-GR"/>
        </w:rPr>
        <w:t>6 προηγουμένως. Η 2</w:t>
      </w:r>
      <w:r w:rsidRPr="0088795B">
        <w:rPr>
          <w:vertAlign w:val="superscript"/>
          <w:lang w:val="el-GR"/>
        </w:rPr>
        <w:t>η</w:t>
      </w:r>
      <w:r>
        <w:rPr>
          <w:lang w:val="el-GR"/>
        </w:rPr>
        <w:t xml:space="preserve">  </w:t>
      </w:r>
      <w:r w:rsidRPr="0088795B">
        <w:rPr>
          <w:lang w:val="el-GR"/>
        </w:rPr>
        <w:t>(</w:t>
      </w:r>
      <w:r>
        <w:t>PC</w:t>
      </w:r>
      <w:r w:rsidRPr="0088795B">
        <w:rPr>
          <w:lang w:val="el-GR"/>
        </w:rPr>
        <w:t xml:space="preserve">2) είναι </w:t>
      </w:r>
      <w:r>
        <w:t>stale</w:t>
      </w:r>
      <w:r w:rsidRPr="0088795B">
        <w:rPr>
          <w:lang w:val="el-GR"/>
        </w:rPr>
        <w:t xml:space="preserve"> ενώ οι άλλες δύο </w:t>
      </w:r>
      <w:r>
        <w:t>Reachable</w:t>
      </w:r>
      <w:r>
        <w:rPr>
          <w:lang w:val="el-GR"/>
        </w:rPr>
        <w:t>.</w:t>
      </w:r>
    </w:p>
    <w:p w14:paraId="771D5F98" w14:textId="2E035FC4" w:rsidR="0088795B" w:rsidRPr="0088795B" w:rsidRDefault="0088795B" w:rsidP="00B84857">
      <w:pPr>
        <w:rPr>
          <w:lang w:val="el-GR"/>
        </w:rPr>
      </w:pPr>
      <w:r w:rsidRPr="0088795B">
        <w:rPr>
          <w:noProof/>
          <w:lang w:val="el-GR"/>
        </w:rPr>
        <w:drawing>
          <wp:inline distT="0" distB="0" distL="0" distR="0" wp14:anchorId="527D9C6C" wp14:editId="37E6BA3F">
            <wp:extent cx="6782747" cy="781159"/>
            <wp:effectExtent l="0" t="0" r="0" b="0"/>
            <wp:docPr id="120439673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967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E139" w14:textId="7794A1A2" w:rsidR="00B84857" w:rsidRPr="00816C30" w:rsidRDefault="00B84857" w:rsidP="00B84857">
      <w:pPr>
        <w:pStyle w:val="3"/>
        <w:rPr>
          <w:lang w:val="el-GR"/>
        </w:rPr>
      </w:pPr>
      <w:r w:rsidRPr="00816C30">
        <w:rPr>
          <w:lang w:val="el-GR"/>
        </w:rPr>
        <w:t>1.25</w:t>
      </w:r>
    </w:p>
    <w:p w14:paraId="1A37B1F9" w14:textId="15468562" w:rsidR="00B84857" w:rsidRPr="00816C30" w:rsidRDefault="0088795B" w:rsidP="00B84857">
      <w:pPr>
        <w:rPr>
          <w:b/>
          <w:bCs/>
          <w:lang w:val="el-GR"/>
        </w:rPr>
      </w:pPr>
      <w:r w:rsidRPr="00285F5A">
        <w:rPr>
          <w:b/>
          <w:bCs/>
        </w:rPr>
        <w:t>ndp</w:t>
      </w:r>
      <w:r w:rsidRPr="00816C30">
        <w:rPr>
          <w:b/>
          <w:bCs/>
          <w:lang w:val="el-GR"/>
        </w:rPr>
        <w:t xml:space="preserve"> -</w:t>
      </w:r>
      <w:r w:rsidRPr="00285F5A">
        <w:rPr>
          <w:b/>
          <w:bCs/>
        </w:rPr>
        <w:t>p</w:t>
      </w:r>
    </w:p>
    <w:p w14:paraId="04BA0FA4" w14:textId="33E2DBFC" w:rsidR="0088795B" w:rsidRPr="0088795B" w:rsidRDefault="0088795B" w:rsidP="00B84857">
      <w:pPr>
        <w:rPr>
          <w:lang w:val="el-GR"/>
        </w:rPr>
      </w:pPr>
      <w:r>
        <w:rPr>
          <w:lang w:val="el-GR"/>
        </w:rPr>
        <w:t>Όχι, δεν υπάρχουν εγγραφές.</w:t>
      </w:r>
    </w:p>
    <w:p w14:paraId="5608F40C" w14:textId="0B340DF4" w:rsidR="00B84857" w:rsidRPr="00CA1291" w:rsidRDefault="00B84857" w:rsidP="00B84857">
      <w:pPr>
        <w:pStyle w:val="3"/>
        <w:rPr>
          <w:lang w:val="el-GR"/>
        </w:rPr>
      </w:pPr>
      <w:r w:rsidRPr="00CA1291">
        <w:rPr>
          <w:lang w:val="el-GR"/>
        </w:rPr>
        <w:lastRenderedPageBreak/>
        <w:t>1.26</w:t>
      </w:r>
    </w:p>
    <w:p w14:paraId="2506E3A5" w14:textId="33D0DCA7" w:rsidR="00B84857" w:rsidRPr="00816C30" w:rsidRDefault="00CA1291" w:rsidP="00B84857">
      <w:pPr>
        <w:rPr>
          <w:b/>
          <w:bCs/>
          <w:lang w:val="el-GR"/>
        </w:rPr>
      </w:pPr>
      <w:r w:rsidRPr="00CA1291">
        <w:rPr>
          <w:b/>
          <w:bCs/>
        </w:rPr>
        <w:t>ndp</w:t>
      </w:r>
      <w:r w:rsidRPr="00816C30">
        <w:rPr>
          <w:b/>
          <w:bCs/>
          <w:lang w:val="el-GR"/>
        </w:rPr>
        <w:t xml:space="preserve"> -</w:t>
      </w:r>
      <w:r w:rsidRPr="00CA1291">
        <w:rPr>
          <w:b/>
          <w:bCs/>
        </w:rPr>
        <w:t>c</w:t>
      </w:r>
    </w:p>
    <w:p w14:paraId="3BD073AE" w14:textId="2311E55E" w:rsidR="00B84857" w:rsidRPr="00816C30" w:rsidRDefault="00B84857" w:rsidP="00B84857">
      <w:pPr>
        <w:pStyle w:val="3"/>
        <w:rPr>
          <w:lang w:val="el-GR"/>
        </w:rPr>
      </w:pPr>
      <w:r w:rsidRPr="00CA1291">
        <w:rPr>
          <w:lang w:val="el-GR"/>
        </w:rPr>
        <w:t>1.27</w:t>
      </w:r>
    </w:p>
    <w:p w14:paraId="553275C2" w14:textId="77777777" w:rsidR="00DC6186" w:rsidRPr="00816C30" w:rsidRDefault="00DC6186" w:rsidP="00DC6186">
      <w:pPr>
        <w:rPr>
          <w:lang w:val="el-GR"/>
        </w:rPr>
      </w:pPr>
    </w:p>
    <w:p w14:paraId="0AA51D57" w14:textId="5749E2AB" w:rsidR="00B84857" w:rsidRPr="00816C30" w:rsidRDefault="00B84857" w:rsidP="00B84857">
      <w:pPr>
        <w:pStyle w:val="3"/>
        <w:rPr>
          <w:lang w:val="el-GR"/>
        </w:rPr>
      </w:pPr>
      <w:r w:rsidRPr="00816C30">
        <w:rPr>
          <w:lang w:val="el-GR"/>
        </w:rPr>
        <w:t>1.28</w:t>
      </w:r>
    </w:p>
    <w:p w14:paraId="4938F84A" w14:textId="77777777" w:rsidR="00DC6186" w:rsidRPr="00CA1291" w:rsidRDefault="00DC6186" w:rsidP="00DC6186">
      <w:pPr>
        <w:rPr>
          <w:lang w:val="el-GR"/>
        </w:rPr>
      </w:pPr>
      <w:r w:rsidRPr="00CA1291">
        <w:rPr>
          <w:lang w:val="el-GR"/>
        </w:rPr>
        <w:t xml:space="preserve">Βλέπουμε 6 </w:t>
      </w:r>
      <w:r>
        <w:t>IPv</w:t>
      </w:r>
      <w:r w:rsidRPr="00CA1291">
        <w:rPr>
          <w:lang w:val="el-GR"/>
        </w:rPr>
        <w:t xml:space="preserve">6 πακέτα, ένα </w:t>
      </w:r>
      <w:r>
        <w:t>Neighbor</w:t>
      </w:r>
      <w:r w:rsidRPr="00CA1291">
        <w:rPr>
          <w:lang w:val="el-GR"/>
        </w:rPr>
        <w:t xml:space="preserve"> </w:t>
      </w:r>
      <w:r>
        <w:t>Solicitation</w:t>
      </w:r>
      <w:r w:rsidRPr="00CA1291">
        <w:rPr>
          <w:lang w:val="el-GR"/>
        </w:rPr>
        <w:t xml:space="preserve"> με το οποίο ο </w:t>
      </w:r>
      <w:r>
        <w:t>PC</w:t>
      </w:r>
      <w:r w:rsidRPr="00CA1291">
        <w:rPr>
          <w:lang w:val="el-GR"/>
        </w:rPr>
        <w:t xml:space="preserve">1 ρωτάει για τη </w:t>
      </w:r>
      <w:r>
        <w:t>MAC</w:t>
      </w:r>
      <w:r w:rsidRPr="00CA1291">
        <w:rPr>
          <w:lang w:val="el-GR"/>
        </w:rPr>
        <w:t xml:space="preserve"> του </w:t>
      </w:r>
      <w:r>
        <w:t>PC</w:t>
      </w:r>
      <w:r w:rsidRPr="00CA1291">
        <w:rPr>
          <w:lang w:val="el-GR"/>
        </w:rPr>
        <w:t xml:space="preserve">2, ένα </w:t>
      </w:r>
      <w:r>
        <w:t>Neighbor</w:t>
      </w:r>
      <w:r w:rsidRPr="00CA1291">
        <w:rPr>
          <w:lang w:val="el-GR"/>
        </w:rPr>
        <w:t xml:space="preserve"> </w:t>
      </w:r>
      <w:r>
        <w:t>Advertisement</w:t>
      </w:r>
      <w:r w:rsidRPr="00CA1291">
        <w:rPr>
          <w:lang w:val="el-GR"/>
        </w:rPr>
        <w:t xml:space="preserve"> που περιέχει την απάντηση στο παραπάνω και στη συνέχεια το </w:t>
      </w:r>
      <w:r>
        <w:t>ICMPv</w:t>
      </w:r>
      <w:r w:rsidRPr="00CA1291">
        <w:rPr>
          <w:lang w:val="el-GR"/>
        </w:rPr>
        <w:t xml:space="preserve">6 </w:t>
      </w:r>
      <w:r>
        <w:t>Request</w:t>
      </w:r>
      <w:r w:rsidRPr="00CA1291">
        <w:rPr>
          <w:lang w:val="el-GR"/>
        </w:rPr>
        <w:t xml:space="preserve"> και </w:t>
      </w:r>
      <w:r>
        <w:t>Reply</w:t>
      </w:r>
      <w:r w:rsidRPr="00CA1291">
        <w:rPr>
          <w:lang w:val="el-GR"/>
        </w:rPr>
        <w:t xml:space="preserve">. Τέλος βλέπουμε άλλο ένα ζέυγος </w:t>
      </w:r>
      <w:r>
        <w:t>NS</w:t>
      </w:r>
      <w:r w:rsidRPr="00CA1291">
        <w:rPr>
          <w:lang w:val="el-GR"/>
        </w:rPr>
        <w:t xml:space="preserve"> </w:t>
      </w:r>
      <w:r>
        <w:t>NA</w:t>
      </w:r>
      <w:r w:rsidRPr="00CA1291">
        <w:rPr>
          <w:lang w:val="el-GR"/>
        </w:rPr>
        <w:t>, με την αντίστροφη όμως φορά επικοινωνίας.</w:t>
      </w:r>
    </w:p>
    <w:p w14:paraId="6F69005C" w14:textId="0FEB72E0" w:rsidR="00DC6186" w:rsidRPr="00816C30" w:rsidRDefault="00B84857" w:rsidP="00DC6186">
      <w:pPr>
        <w:pStyle w:val="3"/>
        <w:rPr>
          <w:lang w:val="el-GR"/>
        </w:rPr>
      </w:pPr>
      <w:r w:rsidRPr="00816C30">
        <w:rPr>
          <w:lang w:val="el-GR"/>
        </w:rPr>
        <w:t>1.29</w:t>
      </w:r>
    </w:p>
    <w:p w14:paraId="0DCF6BA0" w14:textId="3B2B871F" w:rsidR="00DC6186" w:rsidRPr="00DC6186" w:rsidRDefault="00DC6186" w:rsidP="00DC6186">
      <w:pPr>
        <w:rPr>
          <w:lang w:val="el-GR"/>
        </w:rPr>
      </w:pPr>
      <w:r w:rsidRPr="006C6563">
        <w:rPr>
          <w:lang w:val="el-GR"/>
        </w:rPr>
        <w:t xml:space="preserve">Μεταφέρονται μηνύματα του πρωτοκόλλου </w:t>
      </w:r>
      <w:r>
        <w:t>ICMPv</w:t>
      </w:r>
      <w:r w:rsidRPr="006C6563">
        <w:rPr>
          <w:lang w:val="el-GR"/>
        </w:rPr>
        <w:t xml:space="preserve">6, τα οποία προσδιορίζονται από την τιμή 58 του πεδίου </w:t>
      </w:r>
      <w:r>
        <w:t>next</w:t>
      </w:r>
      <w:r w:rsidRPr="006C6563">
        <w:rPr>
          <w:lang w:val="el-GR"/>
        </w:rPr>
        <w:t>-</w:t>
      </w:r>
      <w:r>
        <w:t>header</w:t>
      </w:r>
      <w:r w:rsidRPr="006C6563">
        <w:rPr>
          <w:lang w:val="el-GR"/>
        </w:rPr>
        <w:t>.</w:t>
      </w:r>
    </w:p>
    <w:p w14:paraId="000BB2F6" w14:textId="58D5760A" w:rsidR="00B84857" w:rsidRDefault="00B84857" w:rsidP="00B84857">
      <w:pPr>
        <w:pStyle w:val="3"/>
      </w:pPr>
      <w:r>
        <w:t>1.30</w:t>
      </w:r>
    </w:p>
    <w:p w14:paraId="1FEB8271" w14:textId="77777777" w:rsidR="00DC6186" w:rsidRDefault="00DC6186" w:rsidP="00DC6186">
      <w:r>
        <w:t xml:space="preserve">1) PC1 → PC2 (Neighbor Solicitation) </w:t>
      </w:r>
    </w:p>
    <w:p w14:paraId="28F7F8DA" w14:textId="77777777" w:rsidR="00DC6186" w:rsidRDefault="00DC6186" w:rsidP="00DC6186">
      <w:r>
        <w:t xml:space="preserve">2) PC2 → PC1 (Neighbor Advertisement) </w:t>
      </w:r>
    </w:p>
    <w:p w14:paraId="4C1287D4" w14:textId="77777777" w:rsidR="00DC6186" w:rsidRDefault="00DC6186" w:rsidP="00DC6186">
      <w:r>
        <w:t>3) PC1 → PC2 (ICMPv6 Echo Request)</w:t>
      </w:r>
    </w:p>
    <w:p w14:paraId="7DF1B88A" w14:textId="77777777" w:rsidR="00DC6186" w:rsidRPr="00B84857" w:rsidRDefault="00DC6186" w:rsidP="00DC6186">
      <w:r>
        <w:t>4) PC2 → PC1 (ICMPv6 Echo Reply)</w:t>
      </w:r>
    </w:p>
    <w:p w14:paraId="2570F99F" w14:textId="77777777" w:rsidR="00B84857" w:rsidRPr="00DC6186" w:rsidRDefault="00B84857" w:rsidP="00B84857"/>
    <w:p w14:paraId="769E3C73" w14:textId="1093FD9E" w:rsidR="00B84857" w:rsidRPr="00DC6186" w:rsidRDefault="00B84857" w:rsidP="00B84857">
      <w:pPr>
        <w:pStyle w:val="3"/>
        <w:rPr>
          <w:lang w:val="el-GR"/>
        </w:rPr>
      </w:pPr>
      <w:r w:rsidRPr="00DC6186">
        <w:rPr>
          <w:lang w:val="el-GR"/>
        </w:rPr>
        <w:t>1.31</w:t>
      </w:r>
    </w:p>
    <w:p w14:paraId="33E3FA90" w14:textId="404F2747" w:rsidR="00B84857" w:rsidRPr="00A62F3A" w:rsidRDefault="00DC6186" w:rsidP="00B84857">
      <w:pPr>
        <w:rPr>
          <w:lang w:val="el-GR"/>
        </w:rPr>
      </w:pPr>
      <w:r w:rsidRPr="00DC6186">
        <w:rPr>
          <w:lang w:val="el-GR"/>
        </w:rPr>
        <w:t xml:space="preserve">Το πρώτο πακέτο που καταγράψαμε έχει διεύθυνση προορισμού την </w:t>
      </w:r>
      <w:r w:rsidRPr="00A62F3A">
        <w:rPr>
          <w:b/>
          <w:bCs/>
        </w:rPr>
        <w:t>ff</w:t>
      </w:r>
      <w:r w:rsidRPr="00A62F3A">
        <w:rPr>
          <w:b/>
          <w:bCs/>
          <w:lang w:val="el-GR"/>
        </w:rPr>
        <w:t>02::1:</w:t>
      </w:r>
      <w:r w:rsidRPr="00A62F3A">
        <w:rPr>
          <w:b/>
          <w:bCs/>
        </w:rPr>
        <w:t>ff</w:t>
      </w:r>
      <w:r w:rsidR="002B74AE" w:rsidRPr="00A62F3A">
        <w:rPr>
          <w:b/>
          <w:bCs/>
        </w:rPr>
        <w:t>a</w:t>
      </w:r>
      <w:r w:rsidR="002B74AE" w:rsidRPr="00A62F3A">
        <w:rPr>
          <w:b/>
          <w:bCs/>
          <w:lang w:val="el-GR"/>
        </w:rPr>
        <w:t>6</w:t>
      </w:r>
      <w:r w:rsidRPr="00A62F3A">
        <w:rPr>
          <w:b/>
          <w:bCs/>
          <w:lang w:val="el-GR"/>
        </w:rPr>
        <w:t>:</w:t>
      </w:r>
      <w:r w:rsidR="002B74AE" w:rsidRPr="00A62F3A">
        <w:rPr>
          <w:b/>
          <w:bCs/>
        </w:rPr>
        <w:t>a</w:t>
      </w:r>
      <w:r w:rsidR="002B74AE" w:rsidRPr="00A62F3A">
        <w:rPr>
          <w:b/>
          <w:bCs/>
          <w:lang w:val="el-GR"/>
        </w:rPr>
        <w:t>1</w:t>
      </w:r>
      <w:r w:rsidR="002B74AE" w:rsidRPr="00A62F3A">
        <w:rPr>
          <w:b/>
          <w:bCs/>
        </w:rPr>
        <w:t>b</w:t>
      </w:r>
      <w:r w:rsidR="002B74AE" w:rsidRPr="002B74AE">
        <w:rPr>
          <w:lang w:val="el-GR"/>
        </w:rPr>
        <w:t xml:space="preserve"> </w:t>
      </w:r>
      <w:r w:rsidRPr="00DC6186">
        <w:rPr>
          <w:lang w:val="el-GR"/>
        </w:rPr>
        <w:t xml:space="preserve">. Η διεύθυνση αυτή προκύπτει προσθέτοντας στο πρόθεμα </w:t>
      </w:r>
      <w:r w:rsidRPr="00A62F3A">
        <w:rPr>
          <w:b/>
          <w:bCs/>
        </w:rPr>
        <w:t>ff</w:t>
      </w:r>
      <w:r w:rsidRPr="00A62F3A">
        <w:rPr>
          <w:b/>
          <w:bCs/>
          <w:lang w:val="el-GR"/>
        </w:rPr>
        <w:t>02:0:0:0:0:1:</w:t>
      </w:r>
      <w:r w:rsidRPr="00A62F3A">
        <w:rPr>
          <w:b/>
          <w:bCs/>
        </w:rPr>
        <w:t>ff</w:t>
      </w:r>
      <w:r w:rsidRPr="00A62F3A">
        <w:rPr>
          <w:b/>
          <w:bCs/>
          <w:lang w:val="el-GR"/>
        </w:rPr>
        <w:t>00:0/104</w:t>
      </w:r>
      <w:r w:rsidRPr="00DC6186">
        <w:rPr>
          <w:lang w:val="el-GR"/>
        </w:rPr>
        <w:t xml:space="preserve"> τα τελευταία 24 </w:t>
      </w:r>
      <w:r>
        <w:t>bit</w:t>
      </w:r>
      <w:r w:rsidRPr="00DC6186">
        <w:rPr>
          <w:lang w:val="el-GR"/>
        </w:rPr>
        <w:t xml:space="preserve"> της </w:t>
      </w:r>
      <w:r>
        <w:t>unicast</w:t>
      </w:r>
      <w:r w:rsidRPr="00DC6186">
        <w:rPr>
          <w:lang w:val="el-GR"/>
        </w:rPr>
        <w:t xml:space="preserve"> διεύθυνσης του προορισμού. Εν προκειμένω, προορισμός ήταν η διεύθυνση του </w:t>
      </w:r>
      <w:r>
        <w:t>PC</w:t>
      </w:r>
      <w:r w:rsidRPr="00DC6186">
        <w:rPr>
          <w:lang w:val="el-GR"/>
        </w:rPr>
        <w:t>2 (</w:t>
      </w:r>
      <w:r w:rsidR="00877744" w:rsidRPr="00B62590">
        <w:rPr>
          <w:b/>
          <w:bCs/>
        </w:rPr>
        <w:t>fe</w:t>
      </w:r>
      <w:r w:rsidR="00877744" w:rsidRPr="008E53C4">
        <w:rPr>
          <w:b/>
          <w:bCs/>
          <w:lang w:val="el-GR"/>
        </w:rPr>
        <w:t>80: :</w:t>
      </w:r>
      <w:r w:rsidR="00877744" w:rsidRPr="00B62590">
        <w:rPr>
          <w:b/>
          <w:bCs/>
        </w:rPr>
        <w:t>a</w:t>
      </w:r>
      <w:r w:rsidR="00877744" w:rsidRPr="008E53C4">
        <w:rPr>
          <w:b/>
          <w:bCs/>
          <w:lang w:val="el-GR"/>
        </w:rPr>
        <w:t>00:27</w:t>
      </w:r>
      <w:r w:rsidR="00877744" w:rsidRPr="00B62590">
        <w:rPr>
          <w:b/>
          <w:bCs/>
        </w:rPr>
        <w:t>ff</w:t>
      </w:r>
      <w:r w:rsidR="00877744" w:rsidRPr="008E53C4">
        <w:rPr>
          <w:b/>
          <w:bCs/>
          <w:lang w:val="el-GR"/>
        </w:rPr>
        <w:t>:</w:t>
      </w:r>
      <w:r w:rsidR="00877744" w:rsidRPr="00B62590">
        <w:rPr>
          <w:b/>
          <w:bCs/>
        </w:rPr>
        <w:t>fea</w:t>
      </w:r>
      <w:r w:rsidR="00877744" w:rsidRPr="008E53C4">
        <w:rPr>
          <w:b/>
          <w:bCs/>
          <w:lang w:val="el-GR"/>
        </w:rPr>
        <w:t>6:</w:t>
      </w:r>
      <w:r w:rsidR="00877744" w:rsidRPr="00B62590">
        <w:rPr>
          <w:b/>
          <w:bCs/>
        </w:rPr>
        <w:t>a</w:t>
      </w:r>
      <w:r w:rsidR="00877744" w:rsidRPr="008E53C4">
        <w:rPr>
          <w:b/>
          <w:bCs/>
          <w:lang w:val="el-GR"/>
        </w:rPr>
        <w:t>1</w:t>
      </w:r>
      <w:r w:rsidR="00877744" w:rsidRPr="00B62590">
        <w:rPr>
          <w:b/>
          <w:bCs/>
        </w:rPr>
        <w:t>b</w:t>
      </w:r>
      <w:r w:rsidRPr="00DC6186">
        <w:rPr>
          <w:lang w:val="el-GR"/>
        </w:rPr>
        <w:t xml:space="preserve">), εκ της οποία τελευταία 24 </w:t>
      </w:r>
      <w:r>
        <w:t>bits</w:t>
      </w:r>
      <w:r w:rsidRPr="00DC6186">
        <w:rPr>
          <w:lang w:val="el-GR"/>
        </w:rPr>
        <w:t xml:space="preserve"> είναι τα </w:t>
      </w:r>
      <w:r w:rsidR="008E53C4" w:rsidRPr="00A62F3A">
        <w:rPr>
          <w:b/>
          <w:bCs/>
        </w:rPr>
        <w:t>a</w:t>
      </w:r>
      <w:r w:rsidR="008E53C4" w:rsidRPr="00A62F3A">
        <w:rPr>
          <w:b/>
          <w:bCs/>
          <w:lang w:val="el-GR"/>
        </w:rPr>
        <w:t>6</w:t>
      </w:r>
      <w:r w:rsidRPr="00A62F3A">
        <w:rPr>
          <w:b/>
          <w:bCs/>
          <w:lang w:val="el-GR"/>
        </w:rPr>
        <w:t>:</w:t>
      </w:r>
      <w:r w:rsidR="008E53C4" w:rsidRPr="00A62F3A">
        <w:rPr>
          <w:b/>
          <w:bCs/>
        </w:rPr>
        <w:t>a</w:t>
      </w:r>
      <w:r w:rsidR="008E53C4" w:rsidRPr="00A62F3A">
        <w:rPr>
          <w:b/>
          <w:bCs/>
          <w:lang w:val="el-GR"/>
        </w:rPr>
        <w:t>1</w:t>
      </w:r>
      <w:r w:rsidR="008E53C4" w:rsidRPr="00A62F3A">
        <w:rPr>
          <w:b/>
          <w:bCs/>
        </w:rPr>
        <w:t>b</w:t>
      </w:r>
      <w:r w:rsidRPr="00DC6186">
        <w:rPr>
          <w:lang w:val="el-GR"/>
        </w:rPr>
        <w:t xml:space="preserve">, οπότε και προκύπτει η παραπάνω διεύθυνση ως </w:t>
      </w:r>
      <w:r>
        <w:t>multicast</w:t>
      </w:r>
      <w:r w:rsidRPr="00DC6186">
        <w:rPr>
          <w:lang w:val="el-GR"/>
        </w:rPr>
        <w:t xml:space="preserve"> </w:t>
      </w:r>
      <w:r>
        <w:t>Solicited</w:t>
      </w:r>
      <w:r w:rsidRPr="00DC6186">
        <w:rPr>
          <w:lang w:val="el-GR"/>
        </w:rPr>
        <w:t xml:space="preserve"> </w:t>
      </w:r>
      <w:r>
        <w:t>Node</w:t>
      </w:r>
      <w:r w:rsidR="008E53C4" w:rsidRPr="00A62F3A">
        <w:rPr>
          <w:lang w:val="el-GR"/>
        </w:rPr>
        <w:t>.</w:t>
      </w:r>
    </w:p>
    <w:p w14:paraId="676C0A5D" w14:textId="111C55F0" w:rsidR="00B84857" w:rsidRPr="00816C30" w:rsidRDefault="00B84857" w:rsidP="00B84857">
      <w:pPr>
        <w:pStyle w:val="3"/>
        <w:rPr>
          <w:lang w:val="el-GR"/>
        </w:rPr>
      </w:pPr>
      <w:r w:rsidRPr="00816C30">
        <w:rPr>
          <w:lang w:val="el-GR"/>
        </w:rPr>
        <w:t>1.32</w:t>
      </w:r>
    </w:p>
    <w:p w14:paraId="4B57EB6E" w14:textId="7D12C9EA" w:rsidR="00B84857" w:rsidRPr="00A62F3A" w:rsidRDefault="00A62F3A" w:rsidP="00B84857">
      <w:pPr>
        <w:rPr>
          <w:lang w:val="el-GR"/>
        </w:rPr>
      </w:pPr>
      <w:r w:rsidRPr="00A62F3A">
        <w:rPr>
          <w:lang w:val="el-GR"/>
        </w:rPr>
        <w:t>Το δεύτερο πακέτο που καταγράψαμε έχει διεύθυνση προορισμού την</w:t>
      </w:r>
      <w:r w:rsidR="00726D59" w:rsidRPr="00726D59">
        <w:rPr>
          <w:lang w:val="el-GR"/>
        </w:rPr>
        <w:t xml:space="preserve"> </w:t>
      </w:r>
      <w:r w:rsidR="00726D59" w:rsidRPr="00B62590">
        <w:rPr>
          <w:b/>
          <w:bCs/>
        </w:rPr>
        <w:t>fe</w:t>
      </w:r>
      <w:r w:rsidR="00726D59" w:rsidRPr="00726D59">
        <w:rPr>
          <w:b/>
          <w:bCs/>
          <w:lang w:val="el-GR"/>
        </w:rPr>
        <w:t>80: :</w:t>
      </w:r>
      <w:r w:rsidR="00726D59" w:rsidRPr="00B62590">
        <w:rPr>
          <w:b/>
          <w:bCs/>
        </w:rPr>
        <w:t>a</w:t>
      </w:r>
      <w:r w:rsidR="00726D59" w:rsidRPr="00726D59">
        <w:rPr>
          <w:b/>
          <w:bCs/>
          <w:lang w:val="el-GR"/>
        </w:rPr>
        <w:t>00:27</w:t>
      </w:r>
      <w:r w:rsidR="00726D59" w:rsidRPr="00B62590">
        <w:rPr>
          <w:b/>
          <w:bCs/>
        </w:rPr>
        <w:t>ff</w:t>
      </w:r>
      <w:r w:rsidR="00726D59" w:rsidRPr="00726D59">
        <w:rPr>
          <w:b/>
          <w:bCs/>
          <w:lang w:val="el-GR"/>
        </w:rPr>
        <w:t>:</w:t>
      </w:r>
      <w:r w:rsidR="00726D59" w:rsidRPr="00B62590">
        <w:rPr>
          <w:b/>
          <w:bCs/>
        </w:rPr>
        <w:t>fee</w:t>
      </w:r>
      <w:r w:rsidR="00726D59" w:rsidRPr="00726D59">
        <w:rPr>
          <w:b/>
          <w:bCs/>
          <w:lang w:val="el-GR"/>
        </w:rPr>
        <w:t>4:</w:t>
      </w:r>
      <w:r w:rsidR="00726D59" w:rsidRPr="00B62590">
        <w:rPr>
          <w:b/>
          <w:bCs/>
        </w:rPr>
        <w:t>ebb</w:t>
      </w:r>
      <w:r w:rsidR="00726D59" w:rsidRPr="00726D59">
        <w:rPr>
          <w:b/>
          <w:bCs/>
          <w:lang w:val="el-GR"/>
        </w:rPr>
        <w:t>8</w:t>
      </w:r>
      <w:r w:rsidRPr="00A62F3A">
        <w:rPr>
          <w:lang w:val="el-GR"/>
        </w:rPr>
        <w:t xml:space="preserve">, δηλαδή την </w:t>
      </w:r>
      <w:r>
        <w:t>link</w:t>
      </w:r>
      <w:r w:rsidRPr="00A62F3A">
        <w:rPr>
          <w:lang w:val="el-GR"/>
        </w:rPr>
        <w:t>-</w:t>
      </w:r>
      <w:r>
        <w:t>local</w:t>
      </w:r>
      <w:r w:rsidRPr="00A62F3A">
        <w:rPr>
          <w:lang w:val="el-GR"/>
        </w:rPr>
        <w:t xml:space="preserve"> </w:t>
      </w:r>
      <w:r>
        <w:t>address</w:t>
      </w:r>
      <w:r w:rsidRPr="00A62F3A">
        <w:rPr>
          <w:lang w:val="el-GR"/>
        </w:rPr>
        <w:t xml:space="preserve"> του </w:t>
      </w:r>
      <w:r>
        <w:t>PC</w:t>
      </w:r>
      <w:r w:rsidRPr="00A62F3A">
        <w:rPr>
          <w:lang w:val="el-GR"/>
        </w:rPr>
        <w:t>1.</w:t>
      </w:r>
    </w:p>
    <w:p w14:paraId="78551E58" w14:textId="2AE4238F" w:rsidR="00B84857" w:rsidRPr="00A62F3A" w:rsidRDefault="00B84857" w:rsidP="00B84857">
      <w:pPr>
        <w:pStyle w:val="3"/>
        <w:rPr>
          <w:lang w:val="el-GR"/>
        </w:rPr>
      </w:pPr>
      <w:r w:rsidRPr="00A62F3A">
        <w:rPr>
          <w:lang w:val="el-GR"/>
        </w:rPr>
        <w:t>1.33</w:t>
      </w:r>
    </w:p>
    <w:p w14:paraId="023D8E94" w14:textId="554CD113" w:rsidR="00B84857" w:rsidRPr="00C001B1" w:rsidRDefault="00C001B1" w:rsidP="00B84857">
      <w:pPr>
        <w:rPr>
          <w:lang w:val="el-GR"/>
        </w:rPr>
      </w:pPr>
      <w:r w:rsidRPr="00C001B1">
        <w:rPr>
          <w:lang w:val="el-GR"/>
        </w:rPr>
        <w:t xml:space="preserve">Η εγγραφή που αφορά το </w:t>
      </w:r>
      <w:r>
        <w:t>PC</w:t>
      </w:r>
      <w:r w:rsidRPr="00C001B1">
        <w:rPr>
          <w:lang w:val="el-GR"/>
        </w:rPr>
        <w:t xml:space="preserve">1 είναι σε κατάσταση </w:t>
      </w:r>
      <w:r>
        <w:t>Stale</w:t>
      </w:r>
      <w:r w:rsidRPr="00C001B1">
        <w:rPr>
          <w:lang w:val="el-GR"/>
        </w:rPr>
        <w:t xml:space="preserve"> ενώ η διάρκεια ζωής της είναι 24 ώρες (στην αρχή).</w:t>
      </w:r>
    </w:p>
    <w:p w14:paraId="42A6F982" w14:textId="41F2AE98" w:rsidR="00B84857" w:rsidRPr="00816C30" w:rsidRDefault="00B84857" w:rsidP="00B84857">
      <w:pPr>
        <w:pStyle w:val="3"/>
        <w:rPr>
          <w:lang w:val="el-GR"/>
        </w:rPr>
      </w:pPr>
      <w:r w:rsidRPr="00816C30">
        <w:rPr>
          <w:lang w:val="el-GR"/>
        </w:rPr>
        <w:t>1.34</w:t>
      </w:r>
    </w:p>
    <w:p w14:paraId="6E7CCE7D" w14:textId="6C0A9BA6" w:rsidR="00DD4381" w:rsidRPr="00DD4381" w:rsidRDefault="00DD4381" w:rsidP="00DD4381">
      <w:pPr>
        <w:rPr>
          <w:lang w:val="el-GR"/>
        </w:rPr>
      </w:pPr>
      <w:r w:rsidRPr="00DD4381">
        <w:rPr>
          <w:lang w:val="el-GR"/>
        </w:rPr>
        <w:t xml:space="preserve">Εκτελούμε στο </w:t>
      </w:r>
      <w:r>
        <w:t>PC</w:t>
      </w:r>
      <w:r w:rsidRPr="00DD4381">
        <w:rPr>
          <w:lang w:val="el-GR"/>
        </w:rPr>
        <w:t xml:space="preserve">2 </w:t>
      </w:r>
      <w:r>
        <w:rPr>
          <w:lang w:val="el-GR"/>
        </w:rPr>
        <w:t xml:space="preserve">« </w:t>
      </w:r>
      <w:r w:rsidRPr="00DD4381">
        <w:rPr>
          <w:b/>
          <w:bCs/>
        </w:rPr>
        <w:t>ndp</w:t>
      </w:r>
      <w:r w:rsidRPr="00DD4381">
        <w:rPr>
          <w:b/>
          <w:bCs/>
          <w:lang w:val="el-GR"/>
        </w:rPr>
        <w:t xml:space="preserve"> </w:t>
      </w:r>
      <w:r w:rsidR="007B5799">
        <w:rPr>
          <w:b/>
          <w:bCs/>
          <w:lang w:val="el-GR"/>
        </w:rPr>
        <w:t>-</w:t>
      </w:r>
      <w:r w:rsidRPr="00DD4381">
        <w:rPr>
          <w:b/>
          <w:bCs/>
        </w:rPr>
        <w:t>A</w:t>
      </w:r>
      <w:r w:rsidRPr="00DD4381">
        <w:rPr>
          <w:b/>
          <w:bCs/>
          <w:lang w:val="el-GR"/>
        </w:rPr>
        <w:t xml:space="preserve"> 2</w:t>
      </w:r>
      <w:r>
        <w:rPr>
          <w:lang w:val="el-GR"/>
        </w:rPr>
        <w:t xml:space="preserve"> »</w:t>
      </w:r>
      <w:r w:rsidRPr="00DD4381">
        <w:rPr>
          <w:lang w:val="el-GR"/>
        </w:rPr>
        <w:t xml:space="preserve"> ώστε να εμφανίζει τον πίνακα γειτόνων ανά 2 δευτερόλεπτα.</w:t>
      </w:r>
      <w:r w:rsidR="007B5799">
        <w:rPr>
          <w:lang w:val="el-GR"/>
        </w:rPr>
        <w:t xml:space="preserve"> </w:t>
      </w:r>
      <w:r w:rsidR="007B5799">
        <w:t>Παρατηρήσαμε τις καταστάσεις R (Reachable) και S (Stale).</w:t>
      </w:r>
    </w:p>
    <w:p w14:paraId="589ED3D7" w14:textId="342ED89E" w:rsidR="00DD4381" w:rsidRPr="00681469" w:rsidRDefault="00DD4381" w:rsidP="00B84857">
      <w:pPr>
        <w:rPr>
          <w:lang w:val="el-GR"/>
        </w:rPr>
      </w:pPr>
      <w:r w:rsidRPr="00DD4381">
        <w:rPr>
          <w:noProof/>
        </w:rPr>
        <w:lastRenderedPageBreak/>
        <w:drawing>
          <wp:inline distT="0" distB="0" distL="0" distR="0" wp14:anchorId="1A05AE8C" wp14:editId="1AAB071A">
            <wp:extent cx="6409426" cy="3280485"/>
            <wp:effectExtent l="0" t="0" r="0" b="0"/>
            <wp:docPr id="184682822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282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3843" cy="32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CEE6" w14:textId="5D2B22BF" w:rsidR="00B84857" w:rsidRPr="00681469" w:rsidRDefault="00B84857" w:rsidP="00B84857">
      <w:pPr>
        <w:pStyle w:val="3"/>
        <w:rPr>
          <w:lang w:val="el-GR"/>
        </w:rPr>
      </w:pPr>
      <w:r w:rsidRPr="00681469">
        <w:rPr>
          <w:lang w:val="el-GR"/>
        </w:rPr>
        <w:t>1.35</w:t>
      </w:r>
    </w:p>
    <w:p w14:paraId="2274D824" w14:textId="17343B10" w:rsidR="00B84857" w:rsidRPr="00681469" w:rsidRDefault="00681469" w:rsidP="00B84857">
      <w:pPr>
        <w:rPr>
          <w:lang w:val="el-GR"/>
        </w:rPr>
      </w:pPr>
      <w:r w:rsidRPr="00681469">
        <w:rPr>
          <w:lang w:val="el-GR"/>
        </w:rPr>
        <w:t xml:space="preserve">Η κατάσταση </w:t>
      </w:r>
      <w:r>
        <w:t>R</w:t>
      </w:r>
      <w:r w:rsidRPr="00681469">
        <w:rPr>
          <w:lang w:val="el-GR"/>
        </w:rPr>
        <w:t xml:space="preserve"> διαρκεί </w:t>
      </w:r>
      <w:r w:rsidR="00C37D13" w:rsidRPr="00C37D13">
        <w:rPr>
          <w:lang w:val="el-GR"/>
        </w:rPr>
        <w:t>34</w:t>
      </w:r>
      <w:r>
        <w:t>sec</w:t>
      </w:r>
      <w:r w:rsidRPr="00681469">
        <w:rPr>
          <w:lang w:val="el-GR"/>
        </w:rPr>
        <w:t xml:space="preserve">, μετά την παρέλευση των οποίων μεταπίπτει στην κατάσταση </w:t>
      </w:r>
      <w:r>
        <w:t>S</w:t>
      </w:r>
      <w:r w:rsidRPr="00681469">
        <w:rPr>
          <w:lang w:val="el-GR"/>
        </w:rPr>
        <w:t xml:space="preserve"> για λίγο, προτού ξαναμπεί στην κατάσταση </w:t>
      </w:r>
      <w:r>
        <w:t>R</w:t>
      </w:r>
      <w:r w:rsidRPr="00681469">
        <w:rPr>
          <w:lang w:val="el-GR"/>
        </w:rPr>
        <w:t>.</w:t>
      </w:r>
    </w:p>
    <w:p w14:paraId="7F561B41" w14:textId="21455996" w:rsidR="00B84857" w:rsidRDefault="00B84857" w:rsidP="00B84857">
      <w:pPr>
        <w:pStyle w:val="3"/>
        <w:rPr>
          <w:lang w:val="el-GR"/>
        </w:rPr>
      </w:pPr>
      <w:r w:rsidRPr="00816C30">
        <w:rPr>
          <w:lang w:val="el-GR"/>
        </w:rPr>
        <w:t>1.36</w:t>
      </w:r>
    </w:p>
    <w:p w14:paraId="10E17414" w14:textId="614E8B0B" w:rsidR="00681469" w:rsidRPr="004F4108" w:rsidRDefault="004F4108" w:rsidP="00681469">
      <w:pPr>
        <w:rPr>
          <w:lang w:val="el-GR"/>
        </w:rPr>
      </w:pPr>
      <w:r w:rsidRPr="004F4108">
        <w:rPr>
          <w:lang w:val="el-GR"/>
        </w:rPr>
        <w:t xml:space="preserve">Η διάρκεια ζωής της κατάστασης </w:t>
      </w:r>
      <w:r>
        <w:t>S</w:t>
      </w:r>
      <w:r w:rsidRPr="004F4108">
        <w:rPr>
          <w:lang w:val="el-GR"/>
        </w:rPr>
        <w:t xml:space="preserve"> είναι ένα 24ωρο</w:t>
      </w:r>
      <w:r>
        <w:rPr>
          <w:lang w:val="el-GR"/>
        </w:rPr>
        <w:t>.</w:t>
      </w:r>
    </w:p>
    <w:p w14:paraId="6978CE22" w14:textId="11331049" w:rsidR="00B84857" w:rsidRPr="00816C30" w:rsidRDefault="00B84857" w:rsidP="00B84857">
      <w:pPr>
        <w:pStyle w:val="3"/>
        <w:rPr>
          <w:lang w:val="el-GR"/>
        </w:rPr>
      </w:pPr>
      <w:r w:rsidRPr="00816C30">
        <w:rPr>
          <w:lang w:val="el-GR"/>
        </w:rPr>
        <w:t>1.37</w:t>
      </w:r>
    </w:p>
    <w:p w14:paraId="18BA911F" w14:textId="22CB4EB8" w:rsidR="00B84857" w:rsidRDefault="004F4108" w:rsidP="00ED503E">
      <w:pPr>
        <w:rPr>
          <w:lang w:val="el-GR"/>
        </w:rPr>
      </w:pPr>
      <w:r w:rsidRPr="004F4108">
        <w:rPr>
          <w:lang w:val="el-GR"/>
        </w:rPr>
        <w:t xml:space="preserve">Παρατηρούμε τις ίδιες καταστάσεις, με τη διαφορά πως τώρα όταν λήξουν τα </w:t>
      </w:r>
      <w:r w:rsidR="00DD64C9">
        <w:rPr>
          <w:lang w:val="el-GR"/>
        </w:rPr>
        <w:t>34</w:t>
      </w:r>
      <w:r>
        <w:t>s</w:t>
      </w:r>
      <w:r w:rsidRPr="004F4108">
        <w:rPr>
          <w:lang w:val="el-GR"/>
        </w:rPr>
        <w:t xml:space="preserve"> της κατάστασης </w:t>
      </w:r>
      <w:r>
        <w:t>R</w:t>
      </w:r>
      <w:r w:rsidRPr="004F4108">
        <w:rPr>
          <w:lang w:val="el-GR"/>
        </w:rPr>
        <w:t xml:space="preserve">, μεταβαίνουμε στην κατάσταση </w:t>
      </w:r>
      <w:r>
        <w:t>S</w:t>
      </w:r>
      <w:r w:rsidRPr="004F4108">
        <w:rPr>
          <w:lang w:val="el-GR"/>
        </w:rPr>
        <w:t xml:space="preserve"> όπου και ο χρόνος βαίνει μειούμενος από τις 24 ώρες χωρίς να ξαναπάμε στην κατάσταση </w:t>
      </w:r>
      <w:r>
        <w:t>R</w:t>
      </w:r>
      <w:r>
        <w:rPr>
          <w:lang w:val="el-GR"/>
        </w:rPr>
        <w:t>.</w:t>
      </w:r>
    </w:p>
    <w:p w14:paraId="0686089A" w14:textId="3A4703E2" w:rsidR="004F4108" w:rsidRDefault="004F4108" w:rsidP="004F4108">
      <w:pPr>
        <w:pStyle w:val="3"/>
        <w:rPr>
          <w:lang w:val="el-GR"/>
        </w:rPr>
      </w:pPr>
      <w:r>
        <w:rPr>
          <w:lang w:val="el-GR"/>
        </w:rPr>
        <w:t>1.38</w:t>
      </w:r>
    </w:p>
    <w:p w14:paraId="65274580" w14:textId="68C12FFF" w:rsidR="004F4108" w:rsidRPr="00C37D13" w:rsidRDefault="00D04443" w:rsidP="004F4108">
      <w:pPr>
        <w:rPr>
          <w:lang w:val="el-GR"/>
        </w:rPr>
      </w:pPr>
      <w:r w:rsidRPr="00D04443">
        <w:rPr>
          <w:lang w:val="el-GR"/>
        </w:rPr>
        <w:t xml:space="preserve">Παρατηρούμε επιπλέον πακέτα </w:t>
      </w:r>
      <w:r>
        <w:t>NS</w:t>
      </w:r>
      <w:r w:rsidRPr="00D04443">
        <w:rPr>
          <w:lang w:val="el-GR"/>
        </w:rPr>
        <w:t xml:space="preserve"> και </w:t>
      </w:r>
      <w:r>
        <w:t>NA</w:t>
      </w:r>
      <w:r w:rsidRPr="00D04443">
        <w:rPr>
          <w:lang w:val="el-GR"/>
        </w:rPr>
        <w:t xml:space="preserve">, τα οποία επαναλαμβάνονται ανά </w:t>
      </w:r>
      <w:r w:rsidR="00C37D13">
        <w:rPr>
          <w:lang w:val="el-GR"/>
        </w:rPr>
        <w:t xml:space="preserve">περιπου </w:t>
      </w:r>
      <w:r w:rsidR="00C37D13" w:rsidRPr="00C37D13">
        <w:rPr>
          <w:lang w:val="el-GR"/>
        </w:rPr>
        <w:t>3</w:t>
      </w:r>
      <w:r w:rsidR="00C37D13">
        <w:rPr>
          <w:lang w:val="el-GR"/>
        </w:rPr>
        <w:t>0</w:t>
      </w:r>
      <w:r>
        <w:t>s</w:t>
      </w:r>
      <w:r w:rsidRPr="00D04443">
        <w:rPr>
          <w:lang w:val="el-GR"/>
        </w:rPr>
        <w:t xml:space="preserve">, όποτε δηλαδή λήγει η κατάσταση </w:t>
      </w:r>
      <w:r>
        <w:t>R</w:t>
      </w:r>
      <w:r>
        <w:rPr>
          <w:lang w:val="el-GR"/>
        </w:rPr>
        <w:t>.</w:t>
      </w:r>
    </w:p>
    <w:p w14:paraId="0693CCAE" w14:textId="1A8D7B1D" w:rsidR="000A43FD" w:rsidRDefault="004218A7" w:rsidP="004218A7">
      <w:pPr>
        <w:pStyle w:val="1"/>
        <w:rPr>
          <w:lang w:val="el-GR"/>
        </w:rPr>
      </w:pPr>
      <w:r w:rsidRPr="0098154F">
        <w:rPr>
          <w:lang w:val="el-GR"/>
        </w:rPr>
        <w:t>Άσκηση 2:</w:t>
      </w:r>
      <w:r w:rsidR="005C1253" w:rsidRPr="005C1253">
        <w:rPr>
          <w:lang w:val="el-GR"/>
        </w:rPr>
        <w:t xml:space="preserve"> </w:t>
      </w:r>
      <w:r w:rsidR="005C1253">
        <w:t>SLAAC</w:t>
      </w:r>
      <w:r w:rsidR="005C1253" w:rsidRPr="005C1253">
        <w:rPr>
          <w:lang w:val="el-GR"/>
        </w:rPr>
        <w:t xml:space="preserve"> και Στατική δρομολόγηση </w:t>
      </w:r>
      <w:r w:rsidR="005C1253">
        <w:t>IPv</w:t>
      </w:r>
      <w:r w:rsidR="005C1253" w:rsidRPr="005C1253">
        <w:rPr>
          <w:lang w:val="el-GR"/>
        </w:rPr>
        <w:t>6</w:t>
      </w:r>
    </w:p>
    <w:p w14:paraId="6B13C407" w14:textId="27EDD657" w:rsidR="00086DBB" w:rsidRDefault="00086DBB" w:rsidP="00086DBB">
      <w:pPr>
        <w:rPr>
          <w:lang w:val="el-GR"/>
        </w:rPr>
      </w:pPr>
      <w:r w:rsidRPr="00086DBB">
        <w:rPr>
          <w:noProof/>
          <w:lang w:val="el-GR"/>
        </w:rPr>
        <w:drawing>
          <wp:inline distT="0" distB="0" distL="0" distR="0" wp14:anchorId="6A44808C" wp14:editId="61047CDC">
            <wp:extent cx="5830114" cy="990738"/>
            <wp:effectExtent l="0" t="0" r="0" b="0"/>
            <wp:docPr id="94160564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056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4B4C" w14:textId="77777777" w:rsidR="002F5C7B" w:rsidRPr="00086DBB" w:rsidRDefault="002F5C7B" w:rsidP="00086DBB">
      <w:pPr>
        <w:rPr>
          <w:lang w:val="el-GR"/>
        </w:rPr>
      </w:pPr>
    </w:p>
    <w:p w14:paraId="6F1FEB87" w14:textId="77777777" w:rsidR="00EB4280" w:rsidRPr="00FE2B00" w:rsidRDefault="003A7E98" w:rsidP="00AF75A3">
      <w:pPr>
        <w:pStyle w:val="3"/>
      </w:pPr>
      <w:r w:rsidRPr="00FE2B00">
        <w:lastRenderedPageBreak/>
        <w:t>2.1</w:t>
      </w:r>
    </w:p>
    <w:p w14:paraId="0DFD7A90" w14:textId="1386FDDC" w:rsidR="00D70CB7" w:rsidRDefault="00D70CB7" w:rsidP="00ED503E">
      <w:r w:rsidRPr="00D70CB7">
        <w:rPr>
          <w:b/>
          <w:bCs/>
        </w:rPr>
        <w:t>sysrc ipv6_gateway_enable=”YES”</w:t>
      </w:r>
      <w:r>
        <w:rPr>
          <w:b/>
          <w:bCs/>
        </w:rPr>
        <w:t xml:space="preserve"> </w:t>
      </w:r>
      <w:r>
        <w:t>--&gt; R1, R2</w:t>
      </w:r>
    </w:p>
    <w:p w14:paraId="04C9487D" w14:textId="7217758F" w:rsidR="00D70CB7" w:rsidRPr="00EB1C1F" w:rsidRDefault="00EB1C1F" w:rsidP="00ED503E">
      <w:pPr>
        <w:rPr>
          <w:b/>
          <w:bCs/>
        </w:rPr>
      </w:pPr>
      <w:r w:rsidRPr="00EB1C1F">
        <w:rPr>
          <w:b/>
          <w:bCs/>
        </w:rPr>
        <w:t>service routing restart</w:t>
      </w:r>
      <w:r>
        <w:rPr>
          <w:b/>
          <w:bCs/>
        </w:rPr>
        <w:t xml:space="preserve"> </w:t>
      </w:r>
      <w:r>
        <w:t>--&gt; R1, R2</w:t>
      </w:r>
    </w:p>
    <w:p w14:paraId="05FE482A" w14:textId="77777777" w:rsidR="003A7E98" w:rsidRPr="00D70CB7" w:rsidRDefault="003A7E98" w:rsidP="003D37A1">
      <w:pPr>
        <w:pStyle w:val="3"/>
      </w:pPr>
      <w:r w:rsidRPr="00D70CB7">
        <w:t>2.2</w:t>
      </w:r>
    </w:p>
    <w:p w14:paraId="072320F8" w14:textId="48E9894B" w:rsidR="00ED503E" w:rsidRDefault="004B1EAA" w:rsidP="00ED503E">
      <w:pPr>
        <w:rPr>
          <w:b/>
          <w:bCs/>
        </w:rPr>
      </w:pPr>
      <w:r w:rsidRPr="004B1EAA">
        <w:rPr>
          <w:b/>
          <w:bCs/>
        </w:rPr>
        <w:t>ifconfig em0 inet6 fd00:1::3/64 delete</w:t>
      </w:r>
    </w:p>
    <w:p w14:paraId="687C757D" w14:textId="7CF37C53" w:rsidR="004B1EAA" w:rsidRPr="004B1EAA" w:rsidRDefault="004B1EAA" w:rsidP="00ED503E">
      <w:pPr>
        <w:rPr>
          <w:b/>
          <w:bCs/>
        </w:rPr>
      </w:pPr>
      <w:r>
        <w:rPr>
          <w:b/>
          <w:bCs/>
        </w:rPr>
        <w:t>ifconfig em0 inet6 fd00:2::2/64</w:t>
      </w:r>
    </w:p>
    <w:p w14:paraId="4B1CE8E7" w14:textId="66C28114" w:rsidR="00ED503E" w:rsidRPr="00A73FAB" w:rsidRDefault="003A7E98" w:rsidP="00A73FAB">
      <w:pPr>
        <w:pStyle w:val="3"/>
      </w:pPr>
      <w:r w:rsidRPr="00ED503E">
        <w:rPr>
          <w:lang w:val="el-GR"/>
        </w:rPr>
        <w:t>2.3</w:t>
      </w:r>
    </w:p>
    <w:p w14:paraId="672889F3" w14:textId="38C0437E" w:rsidR="00A73FAB" w:rsidRPr="004B1EAA" w:rsidRDefault="00A73FAB" w:rsidP="00ED503E">
      <w:r w:rsidRPr="004B1EAA">
        <w:rPr>
          <w:noProof/>
          <w:lang w:val="el-GR"/>
        </w:rPr>
        <w:drawing>
          <wp:inline distT="0" distB="0" distL="0" distR="0" wp14:anchorId="42EA1888" wp14:editId="29BBF87E">
            <wp:extent cx="5229955" cy="1247949"/>
            <wp:effectExtent l="0" t="0" r="8890" b="9525"/>
            <wp:docPr id="165890493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049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BDA9" w14:textId="77777777" w:rsidR="003A7E98" w:rsidRDefault="003A7E98" w:rsidP="003D37A1">
      <w:pPr>
        <w:pStyle w:val="3"/>
        <w:rPr>
          <w:lang w:val="el-GR"/>
        </w:rPr>
      </w:pPr>
      <w:r w:rsidRPr="00ED503E">
        <w:rPr>
          <w:lang w:val="el-GR"/>
        </w:rPr>
        <w:t>2.4</w:t>
      </w:r>
    </w:p>
    <w:p w14:paraId="6FBBCAC4" w14:textId="2E71D263" w:rsidR="00ED503E" w:rsidRPr="00ED503E" w:rsidRDefault="00A73FAB" w:rsidP="00ED503E">
      <w:pPr>
        <w:rPr>
          <w:lang w:val="el-GR"/>
        </w:rPr>
      </w:pPr>
      <w:r w:rsidRPr="004B1EAA">
        <w:rPr>
          <w:noProof/>
          <w:lang w:val="el-GR"/>
        </w:rPr>
        <w:drawing>
          <wp:inline distT="0" distB="0" distL="0" distR="0" wp14:anchorId="5FA0DB02" wp14:editId="38FEBAA9">
            <wp:extent cx="4963218" cy="466790"/>
            <wp:effectExtent l="0" t="0" r="8890" b="9525"/>
            <wp:docPr id="191937538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753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C142" w14:textId="77777777" w:rsidR="001B361E" w:rsidRDefault="003A7E98" w:rsidP="00AF75A3">
      <w:pPr>
        <w:pStyle w:val="3"/>
        <w:rPr>
          <w:lang w:val="el-GR"/>
        </w:rPr>
      </w:pPr>
      <w:r w:rsidRPr="00ED503E">
        <w:rPr>
          <w:lang w:val="el-GR"/>
        </w:rPr>
        <w:t>2.5</w:t>
      </w:r>
    </w:p>
    <w:p w14:paraId="5828C4C9" w14:textId="6C311317" w:rsidR="00ED503E" w:rsidRPr="00ED503E" w:rsidRDefault="00A73FAB" w:rsidP="00ED503E">
      <w:pPr>
        <w:rPr>
          <w:lang w:val="el-GR"/>
        </w:rPr>
      </w:pPr>
      <w:r w:rsidRPr="00A73FAB">
        <w:rPr>
          <w:noProof/>
          <w:lang w:val="el-GR"/>
        </w:rPr>
        <w:drawing>
          <wp:inline distT="0" distB="0" distL="0" distR="0" wp14:anchorId="31B65AAF" wp14:editId="3BC1B2D5">
            <wp:extent cx="3943900" cy="1228896"/>
            <wp:effectExtent l="0" t="0" r="0" b="9525"/>
            <wp:docPr id="123659220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922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3B9F" w14:textId="77777777" w:rsidR="00042FBD" w:rsidRDefault="003A7E98" w:rsidP="00AF75A3">
      <w:pPr>
        <w:pStyle w:val="3"/>
        <w:rPr>
          <w:lang w:val="el-GR"/>
        </w:rPr>
      </w:pPr>
      <w:r w:rsidRPr="00ED503E">
        <w:rPr>
          <w:lang w:val="el-GR"/>
        </w:rPr>
        <w:t>2.6</w:t>
      </w:r>
    </w:p>
    <w:p w14:paraId="69860C1D" w14:textId="5F579E19" w:rsidR="00ED503E" w:rsidRPr="00ED503E" w:rsidRDefault="00A73FAB" w:rsidP="00ED503E">
      <w:pPr>
        <w:rPr>
          <w:lang w:val="el-GR"/>
        </w:rPr>
      </w:pPr>
      <w:r w:rsidRPr="00A73FAB">
        <w:rPr>
          <w:noProof/>
          <w:lang w:val="el-GR"/>
        </w:rPr>
        <w:drawing>
          <wp:inline distT="0" distB="0" distL="0" distR="0" wp14:anchorId="3F58FD6C" wp14:editId="53FEF7FE">
            <wp:extent cx="4867954" cy="657317"/>
            <wp:effectExtent l="0" t="0" r="0" b="9525"/>
            <wp:docPr id="200381888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188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AE11" w14:textId="77777777" w:rsidR="003A7E98" w:rsidRPr="00FE2B00" w:rsidRDefault="003A7E98" w:rsidP="003D37A1">
      <w:pPr>
        <w:pStyle w:val="3"/>
      </w:pPr>
      <w:r w:rsidRPr="00FE2B00">
        <w:t>2.7</w:t>
      </w:r>
    </w:p>
    <w:p w14:paraId="47A1B3D8" w14:textId="648237F7" w:rsidR="00ED503E" w:rsidRPr="00146FF8" w:rsidRDefault="00A73FAB" w:rsidP="00ED503E">
      <w:r w:rsidRPr="00146FF8">
        <w:rPr>
          <w:b/>
          <w:bCs/>
        </w:rPr>
        <w:t>route -6 add default fd00:1::1</w:t>
      </w:r>
      <w:r w:rsidR="00146FF8">
        <w:rPr>
          <w:b/>
          <w:bCs/>
        </w:rPr>
        <w:t xml:space="preserve"> </w:t>
      </w:r>
      <w:r w:rsidR="00146FF8">
        <w:t>--&gt; PC1</w:t>
      </w:r>
    </w:p>
    <w:p w14:paraId="217D2E00" w14:textId="77777777" w:rsidR="001B4FC4" w:rsidRPr="00FE2B00" w:rsidRDefault="003A7E98" w:rsidP="003D37A1">
      <w:pPr>
        <w:pStyle w:val="3"/>
      </w:pPr>
      <w:r w:rsidRPr="00FE2B00">
        <w:t>2.8</w:t>
      </w:r>
    </w:p>
    <w:p w14:paraId="5A5A893E" w14:textId="03A523FE" w:rsidR="00ED503E" w:rsidRPr="00672DF5" w:rsidRDefault="00672DF5" w:rsidP="00ED503E">
      <w:r w:rsidRPr="00672DF5">
        <w:rPr>
          <w:b/>
          <w:bCs/>
        </w:rPr>
        <w:t xml:space="preserve">route -6 add default fd00:2::1 </w:t>
      </w:r>
      <w:r>
        <w:t>--&gt; PC2</w:t>
      </w:r>
    </w:p>
    <w:p w14:paraId="5E500828" w14:textId="77777777" w:rsidR="003A7E98" w:rsidRPr="00672DF5" w:rsidRDefault="003A7E98" w:rsidP="003D37A1">
      <w:pPr>
        <w:pStyle w:val="3"/>
      </w:pPr>
      <w:r w:rsidRPr="00672DF5">
        <w:lastRenderedPageBreak/>
        <w:t>2.9</w:t>
      </w:r>
    </w:p>
    <w:p w14:paraId="3F55D14E" w14:textId="33500055" w:rsidR="00ED503E" w:rsidRPr="00454101" w:rsidRDefault="00454101" w:rsidP="00ED503E">
      <w:r w:rsidRPr="00481691">
        <w:rPr>
          <w:b/>
          <w:bCs/>
        </w:rPr>
        <w:t>tcpdump -vi em0</w:t>
      </w:r>
      <w:r w:rsidR="00481691">
        <w:t xml:space="preserve"> --&gt; R1</w:t>
      </w:r>
    </w:p>
    <w:p w14:paraId="5A4B70F4" w14:textId="23E351A5" w:rsidR="00ED503E" w:rsidRDefault="003A7E98" w:rsidP="00ED503E">
      <w:pPr>
        <w:pStyle w:val="3"/>
        <w:rPr>
          <w:lang w:val="el-GR"/>
        </w:rPr>
      </w:pPr>
      <w:r w:rsidRPr="00ED503E">
        <w:rPr>
          <w:lang w:val="el-GR"/>
        </w:rPr>
        <w:t>2.10</w:t>
      </w:r>
    </w:p>
    <w:p w14:paraId="757B88EB" w14:textId="3109F777" w:rsidR="002F5C7B" w:rsidRDefault="00A367BB" w:rsidP="002F5C7B">
      <w:r w:rsidRPr="00A367BB">
        <w:rPr>
          <w:noProof/>
          <w:lang w:val="el-GR"/>
        </w:rPr>
        <w:drawing>
          <wp:inline distT="0" distB="0" distL="0" distR="0" wp14:anchorId="66676366" wp14:editId="03C4458E">
            <wp:extent cx="6858000" cy="1434465"/>
            <wp:effectExtent l="0" t="0" r="0" b="0"/>
            <wp:docPr id="61502387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238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3641" w14:textId="35FC1B88" w:rsidR="00A367BB" w:rsidRPr="00E86B75" w:rsidRDefault="00A367BB" w:rsidP="002F5C7B">
      <w:pPr>
        <w:rPr>
          <w:lang w:val="el-GR"/>
        </w:rPr>
      </w:pPr>
      <w:r>
        <w:rPr>
          <w:lang w:val="el-GR"/>
        </w:rPr>
        <w:t xml:space="preserve">Όπως βλέπουμε παραπάνω το </w:t>
      </w:r>
      <w:r>
        <w:t>ping</w:t>
      </w:r>
      <w:r w:rsidRPr="00A367BB">
        <w:rPr>
          <w:lang w:val="el-GR"/>
        </w:rPr>
        <w:t xml:space="preserve"> </w:t>
      </w:r>
      <w:r>
        <w:rPr>
          <w:lang w:val="el-GR"/>
        </w:rPr>
        <w:t>δεν είναι επιτυχές.</w:t>
      </w:r>
      <w:r w:rsidR="00E86B75" w:rsidRPr="00E86B75">
        <w:rPr>
          <w:lang w:val="el-GR"/>
        </w:rPr>
        <w:t xml:space="preserve"> </w:t>
      </w:r>
      <w:r w:rsidR="00E86B75">
        <w:t>T</w:t>
      </w:r>
      <w:r w:rsidR="00E86B75" w:rsidRPr="00E86B75">
        <w:rPr>
          <w:lang w:val="el-GR"/>
        </w:rPr>
        <w:t xml:space="preserve">ο </w:t>
      </w:r>
      <w:r w:rsidR="00E86B75">
        <w:t>PC</w:t>
      </w:r>
      <w:r w:rsidR="00E86B75" w:rsidRPr="00E86B75">
        <w:rPr>
          <w:lang w:val="el-GR"/>
        </w:rPr>
        <w:t xml:space="preserve">1 κάνει στην αρχή </w:t>
      </w:r>
      <w:r w:rsidR="00E86B75">
        <w:t>NS</w:t>
      </w:r>
      <w:r w:rsidR="00E86B75" w:rsidRPr="00E86B75">
        <w:rPr>
          <w:lang w:val="el-GR"/>
        </w:rPr>
        <w:t xml:space="preserve">, ώστε να μάθει που είναι το </w:t>
      </w:r>
      <w:r w:rsidR="00E86B75">
        <w:t>PC</w:t>
      </w:r>
      <w:r w:rsidR="00E86B75" w:rsidRPr="00E86B75">
        <w:rPr>
          <w:lang w:val="el-GR"/>
        </w:rPr>
        <w:t xml:space="preserve">2, χωρίς ωστόσο να παίρνει απάντηση αφού ούτε ο </w:t>
      </w:r>
      <w:r w:rsidR="00E86B75">
        <w:t>R</w:t>
      </w:r>
      <w:r w:rsidR="00E86B75" w:rsidRPr="00E86B75">
        <w:rPr>
          <w:lang w:val="el-GR"/>
        </w:rPr>
        <w:t>1 γνωρίζει.</w:t>
      </w:r>
    </w:p>
    <w:p w14:paraId="3FDCC34B" w14:textId="3E95B418" w:rsidR="002F5C7B" w:rsidRDefault="002F5C7B" w:rsidP="002F5C7B">
      <w:pPr>
        <w:pStyle w:val="3"/>
        <w:rPr>
          <w:lang w:val="el-GR"/>
        </w:rPr>
      </w:pPr>
      <w:r>
        <w:rPr>
          <w:lang w:val="el-GR"/>
        </w:rPr>
        <w:t>2.11</w:t>
      </w:r>
    </w:p>
    <w:p w14:paraId="5708D459" w14:textId="7E617A60" w:rsidR="00816C30" w:rsidRPr="00C054F2" w:rsidRDefault="00C054F2" w:rsidP="00816C30">
      <w:pPr>
        <w:rPr>
          <w:lang w:val="el-GR"/>
        </w:rPr>
      </w:pPr>
      <w:r w:rsidRPr="00C054F2">
        <w:rPr>
          <w:lang w:val="el-GR"/>
        </w:rPr>
        <w:t xml:space="preserve">Όπως βλέπουμε, παράχθηκαν 3 </w:t>
      </w:r>
      <w:r>
        <w:t>NS</w:t>
      </w:r>
      <w:r w:rsidRPr="00C054F2">
        <w:rPr>
          <w:lang w:val="el-GR"/>
        </w:rPr>
        <w:t xml:space="preserve"> με προορισμό την </w:t>
      </w:r>
      <w:r>
        <w:t>ff</w:t>
      </w:r>
      <w:r w:rsidRPr="00C054F2">
        <w:rPr>
          <w:lang w:val="el-GR"/>
        </w:rPr>
        <w:t>02::1:</w:t>
      </w:r>
      <w:r>
        <w:t>ffa</w:t>
      </w:r>
      <w:r w:rsidRPr="00C054F2">
        <w:rPr>
          <w:lang w:val="el-GR"/>
        </w:rPr>
        <w:t>6:</w:t>
      </w:r>
      <w:r>
        <w:t>a</w:t>
      </w:r>
      <w:r w:rsidRPr="00C054F2">
        <w:rPr>
          <w:lang w:val="el-GR"/>
        </w:rPr>
        <w:t>1</w:t>
      </w:r>
      <w:r>
        <w:t>b</w:t>
      </w:r>
      <w:r w:rsidRPr="00C054F2">
        <w:rPr>
          <w:lang w:val="el-GR"/>
        </w:rPr>
        <w:t xml:space="preserve">, δηλαδή την </w:t>
      </w:r>
      <w:r>
        <w:t>Solicited</w:t>
      </w:r>
      <w:r w:rsidRPr="00C054F2">
        <w:rPr>
          <w:lang w:val="el-GR"/>
        </w:rPr>
        <w:t xml:space="preserve"> </w:t>
      </w:r>
      <w:r>
        <w:t>Node</w:t>
      </w:r>
      <w:r w:rsidRPr="00C054F2">
        <w:rPr>
          <w:lang w:val="el-GR"/>
        </w:rPr>
        <w:t xml:space="preserve"> του </w:t>
      </w:r>
      <w:r>
        <w:t>PC</w:t>
      </w:r>
      <w:r w:rsidRPr="00C054F2">
        <w:rPr>
          <w:lang w:val="el-GR"/>
        </w:rPr>
        <w:t>2.</w:t>
      </w:r>
    </w:p>
    <w:p w14:paraId="08A4A714" w14:textId="390354E6" w:rsidR="00C054F2" w:rsidRPr="00C054F2" w:rsidRDefault="00C054F2" w:rsidP="00816C30">
      <w:r w:rsidRPr="00C054F2">
        <w:rPr>
          <w:noProof/>
        </w:rPr>
        <w:drawing>
          <wp:inline distT="0" distB="0" distL="0" distR="0" wp14:anchorId="4FDCCA74" wp14:editId="644FA83E">
            <wp:extent cx="6839905" cy="2476846"/>
            <wp:effectExtent l="0" t="0" r="0" b="0"/>
            <wp:docPr id="27063739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373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6FA7" w14:textId="79EBD549" w:rsidR="002F5C7B" w:rsidRDefault="002F5C7B" w:rsidP="002F5C7B">
      <w:pPr>
        <w:pStyle w:val="3"/>
        <w:rPr>
          <w:lang w:val="el-GR"/>
        </w:rPr>
      </w:pPr>
      <w:r>
        <w:rPr>
          <w:lang w:val="el-GR"/>
        </w:rPr>
        <w:t>2.12</w:t>
      </w:r>
    </w:p>
    <w:p w14:paraId="0D19DD72" w14:textId="4C1A7F34" w:rsidR="002F5C7B" w:rsidRPr="002F5C7B" w:rsidRDefault="00C924A4" w:rsidP="002F5C7B">
      <w:pPr>
        <w:rPr>
          <w:lang w:val="el-GR"/>
        </w:rPr>
      </w:pPr>
      <w:r w:rsidRPr="00C924A4">
        <w:rPr>
          <w:noProof/>
          <w:lang w:val="el-GR"/>
        </w:rPr>
        <w:drawing>
          <wp:inline distT="0" distB="0" distL="0" distR="0" wp14:anchorId="2F8ED2F8" wp14:editId="15404F36">
            <wp:extent cx="3801005" cy="142895"/>
            <wp:effectExtent l="0" t="0" r="0" b="9525"/>
            <wp:docPr id="171541630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163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DBE8" w14:textId="33BA8886" w:rsidR="002F5C7B" w:rsidRDefault="002F5C7B" w:rsidP="002F5C7B">
      <w:pPr>
        <w:pStyle w:val="3"/>
        <w:rPr>
          <w:lang w:val="el-GR"/>
        </w:rPr>
      </w:pPr>
      <w:r>
        <w:rPr>
          <w:lang w:val="el-GR"/>
        </w:rPr>
        <w:t>2.13</w:t>
      </w:r>
    </w:p>
    <w:p w14:paraId="268F7956" w14:textId="32CA005F" w:rsidR="002F5C7B" w:rsidRPr="00FE2B00" w:rsidRDefault="0094651F" w:rsidP="002F5C7B">
      <w:pPr>
        <w:rPr>
          <w:lang w:val="el-GR"/>
        </w:rPr>
      </w:pPr>
      <w:r w:rsidRPr="0094651F">
        <w:rPr>
          <w:lang w:val="el-GR"/>
        </w:rPr>
        <w:t xml:space="preserve">Ακόμα δε μπορούμε να κάνουμε </w:t>
      </w:r>
      <w:r>
        <w:t>ping</w:t>
      </w:r>
      <w:r w:rsidRPr="0094651F">
        <w:rPr>
          <w:lang w:val="el-GR"/>
        </w:rPr>
        <w:t xml:space="preserve">, καθώς δε μπορεί να δρομολογήσει ο </w:t>
      </w:r>
      <w:r>
        <w:t>R</w:t>
      </w:r>
      <w:r w:rsidRPr="0094651F">
        <w:rPr>
          <w:lang w:val="el-GR"/>
        </w:rPr>
        <w:t xml:space="preserve">2 την απάντηση προς το </w:t>
      </w:r>
      <w:r>
        <w:t>PC</w:t>
      </w:r>
      <w:r w:rsidRPr="0094651F">
        <w:rPr>
          <w:lang w:val="el-GR"/>
        </w:rPr>
        <w:t>1.</w:t>
      </w:r>
    </w:p>
    <w:p w14:paraId="25144051" w14:textId="39EF05E5" w:rsidR="002F5C7B" w:rsidRDefault="002F5C7B" w:rsidP="002F5C7B">
      <w:pPr>
        <w:pStyle w:val="3"/>
        <w:rPr>
          <w:lang w:val="el-GR"/>
        </w:rPr>
      </w:pPr>
      <w:r>
        <w:rPr>
          <w:lang w:val="el-GR"/>
        </w:rPr>
        <w:t>2.14</w:t>
      </w:r>
    </w:p>
    <w:p w14:paraId="2322E9D6" w14:textId="602E351D" w:rsidR="002F5C7B" w:rsidRDefault="0037154A" w:rsidP="002F5C7B">
      <w:pPr>
        <w:rPr>
          <w:lang w:val="el-GR"/>
        </w:rPr>
      </w:pPr>
      <w:r w:rsidRPr="0037154A">
        <w:rPr>
          <w:noProof/>
          <w:lang w:val="el-GR"/>
        </w:rPr>
        <w:drawing>
          <wp:inline distT="0" distB="0" distL="0" distR="0" wp14:anchorId="67B8850E" wp14:editId="2CD55D07">
            <wp:extent cx="3962953" cy="152421"/>
            <wp:effectExtent l="0" t="0" r="0" b="0"/>
            <wp:docPr id="36571367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136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6734" w14:textId="77777777" w:rsidR="002F5C7B" w:rsidRPr="002F5C7B" w:rsidRDefault="002F5C7B" w:rsidP="002F5C7B">
      <w:pPr>
        <w:rPr>
          <w:lang w:val="el-GR"/>
        </w:rPr>
      </w:pPr>
    </w:p>
    <w:p w14:paraId="26FA9298" w14:textId="076C4BE4" w:rsidR="002F5C7B" w:rsidRPr="00FE2B00" w:rsidRDefault="002F5C7B" w:rsidP="002F5C7B">
      <w:pPr>
        <w:pStyle w:val="3"/>
        <w:rPr>
          <w:lang w:val="el-GR"/>
        </w:rPr>
      </w:pPr>
      <w:r>
        <w:rPr>
          <w:lang w:val="el-GR"/>
        </w:rPr>
        <w:lastRenderedPageBreak/>
        <w:t>2.15</w:t>
      </w:r>
    </w:p>
    <w:p w14:paraId="4760A94E" w14:textId="38EB46A4" w:rsidR="00DE62BB" w:rsidRPr="00FE2B00" w:rsidRDefault="00DE62BB" w:rsidP="00DE62BB">
      <w:pPr>
        <w:rPr>
          <w:lang w:val="el-GR"/>
        </w:rPr>
      </w:pPr>
      <w:r w:rsidRPr="00DE62BB">
        <w:rPr>
          <w:lang w:val="el-GR"/>
        </w:rPr>
        <w:t xml:space="preserve">Πλέον το </w:t>
      </w:r>
      <w:r>
        <w:t>ping</w:t>
      </w:r>
      <w:r w:rsidRPr="00DE62BB">
        <w:rPr>
          <w:lang w:val="el-GR"/>
        </w:rPr>
        <w:t xml:space="preserve"> επιτυγχάνει, όσον αφορά τη στατική διεύθυνση </w:t>
      </w:r>
      <w:r>
        <w:t>fd</w:t>
      </w:r>
      <w:r w:rsidRPr="00DE62BB">
        <w:rPr>
          <w:lang w:val="el-GR"/>
        </w:rPr>
        <w:t xml:space="preserve">00:2::2 που ορίσαμε στον </w:t>
      </w:r>
      <w:r>
        <w:t>PC</w:t>
      </w:r>
      <w:r w:rsidRPr="00DE62BB">
        <w:rPr>
          <w:lang w:val="el-GR"/>
        </w:rPr>
        <w:t>2.</w:t>
      </w:r>
    </w:p>
    <w:p w14:paraId="256CDF5F" w14:textId="1C02450F" w:rsidR="00DE62BB" w:rsidRPr="00DE62BB" w:rsidRDefault="00DE62BB" w:rsidP="00DE62BB">
      <w:r w:rsidRPr="00DE62BB">
        <w:rPr>
          <w:noProof/>
        </w:rPr>
        <w:drawing>
          <wp:inline distT="0" distB="0" distL="0" distR="0" wp14:anchorId="1E2019F5" wp14:editId="509086BF">
            <wp:extent cx="6058746" cy="1247949"/>
            <wp:effectExtent l="0" t="0" r="0" b="9525"/>
            <wp:docPr id="189926817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681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486E" w14:textId="786F2ECE" w:rsidR="002F5C7B" w:rsidRPr="002F5C7B" w:rsidRDefault="00DE62BB" w:rsidP="002F5C7B">
      <w:pPr>
        <w:rPr>
          <w:lang w:val="el-GR"/>
        </w:rPr>
      </w:pPr>
      <w:r w:rsidRPr="00DE62BB">
        <w:rPr>
          <w:noProof/>
          <w:lang w:val="el-GR"/>
        </w:rPr>
        <w:drawing>
          <wp:inline distT="0" distB="0" distL="0" distR="0" wp14:anchorId="5C638141" wp14:editId="70629485">
            <wp:extent cx="6849431" cy="2896004"/>
            <wp:effectExtent l="0" t="0" r="8890" b="0"/>
            <wp:docPr id="193518762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876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FB7D" w14:textId="7777BB0F" w:rsidR="002F5C7B" w:rsidRDefault="002F5C7B" w:rsidP="002F5C7B">
      <w:pPr>
        <w:pStyle w:val="3"/>
        <w:rPr>
          <w:lang w:val="el-GR"/>
        </w:rPr>
      </w:pPr>
      <w:r>
        <w:rPr>
          <w:lang w:val="el-GR"/>
        </w:rPr>
        <w:t>2.16</w:t>
      </w:r>
    </w:p>
    <w:p w14:paraId="45EC8FA0" w14:textId="77777777" w:rsidR="00495684" w:rsidRDefault="00495684" w:rsidP="002F5C7B">
      <w:pPr>
        <w:rPr>
          <w:lang w:val="el-GR"/>
        </w:rPr>
      </w:pPr>
      <w:r w:rsidRPr="00FE2B00">
        <w:rPr>
          <w:lang w:val="el-GR"/>
        </w:rPr>
        <w:t xml:space="preserve">Εκτελούμε στο </w:t>
      </w:r>
      <w:r>
        <w:t>R</w:t>
      </w:r>
      <w:r w:rsidRPr="00FE2B00">
        <w:rPr>
          <w:lang w:val="el-GR"/>
        </w:rPr>
        <w:t xml:space="preserve">1 σε </w:t>
      </w:r>
      <w:r>
        <w:t>GCM</w:t>
      </w:r>
      <w:r w:rsidRPr="00FE2B00">
        <w:rPr>
          <w:lang w:val="el-GR"/>
        </w:rPr>
        <w:t xml:space="preserve"> </w:t>
      </w:r>
    </w:p>
    <w:p w14:paraId="0C3AAD7A" w14:textId="421DCB21" w:rsidR="00495684" w:rsidRPr="00FE2B00" w:rsidRDefault="00495684" w:rsidP="00495684">
      <w:pPr>
        <w:ind w:left="720"/>
        <w:rPr>
          <w:b/>
          <w:bCs/>
          <w:lang w:val="el-GR"/>
        </w:rPr>
      </w:pPr>
      <w:r w:rsidRPr="00495684">
        <w:rPr>
          <w:b/>
          <w:bCs/>
        </w:rPr>
        <w:t>interface</w:t>
      </w:r>
      <w:r w:rsidRPr="00FE2B00">
        <w:rPr>
          <w:b/>
          <w:bCs/>
          <w:lang w:val="el-GR"/>
        </w:rPr>
        <w:t xml:space="preserve"> </w:t>
      </w:r>
      <w:r w:rsidRPr="00495684">
        <w:rPr>
          <w:b/>
          <w:bCs/>
        </w:rPr>
        <w:t>em</w:t>
      </w:r>
      <w:r w:rsidRPr="00FE2B00">
        <w:rPr>
          <w:b/>
          <w:bCs/>
          <w:lang w:val="el-GR"/>
        </w:rPr>
        <w:t>0</w:t>
      </w:r>
    </w:p>
    <w:p w14:paraId="3CEBDE66" w14:textId="7413E126" w:rsidR="002F5C7B" w:rsidRPr="00FE2B00" w:rsidRDefault="00495684" w:rsidP="00495684">
      <w:pPr>
        <w:ind w:left="720"/>
        <w:rPr>
          <w:b/>
          <w:bCs/>
        </w:rPr>
      </w:pPr>
      <w:r w:rsidRPr="00495684">
        <w:rPr>
          <w:b/>
          <w:bCs/>
        </w:rPr>
        <w:t>no ipv6 nd suppress-ra</w:t>
      </w:r>
    </w:p>
    <w:p w14:paraId="6B651F9D" w14:textId="511A5A85" w:rsidR="002F5C7B" w:rsidRPr="00495684" w:rsidRDefault="002F5C7B" w:rsidP="002F5C7B">
      <w:pPr>
        <w:pStyle w:val="3"/>
      </w:pPr>
      <w:r w:rsidRPr="00495684">
        <w:t>2.17</w:t>
      </w:r>
    </w:p>
    <w:p w14:paraId="45C3707F" w14:textId="5CEB770E" w:rsidR="002F5C7B" w:rsidRPr="00495684" w:rsidRDefault="00495684" w:rsidP="002F5C7B">
      <w:r w:rsidRPr="00495684">
        <w:rPr>
          <w:b/>
          <w:bCs/>
        </w:rPr>
        <w:t>ipv6 nd prefix fd00:1::/64</w:t>
      </w:r>
      <w:r>
        <w:rPr>
          <w:b/>
          <w:bCs/>
        </w:rPr>
        <w:t xml:space="preserve"> </w:t>
      </w:r>
      <w:r>
        <w:t xml:space="preserve">--&gt; R1(config-if mode </w:t>
      </w:r>
      <w:r>
        <w:rPr>
          <w:lang w:val="el-GR"/>
        </w:rPr>
        <w:t>για</w:t>
      </w:r>
      <w:r w:rsidRPr="00495684">
        <w:t xml:space="preserve"> </w:t>
      </w:r>
      <w:r>
        <w:t>interface em0)</w:t>
      </w:r>
    </w:p>
    <w:p w14:paraId="1C6F1AF7" w14:textId="34926EF2" w:rsidR="002F5C7B" w:rsidRPr="00495684" w:rsidRDefault="002F5C7B" w:rsidP="002F5C7B">
      <w:pPr>
        <w:pStyle w:val="3"/>
      </w:pPr>
      <w:r w:rsidRPr="00495684">
        <w:t>2.18</w:t>
      </w:r>
    </w:p>
    <w:p w14:paraId="3C73A063" w14:textId="43C66D0D" w:rsidR="002F5C7B" w:rsidRPr="00495684" w:rsidRDefault="00BC4FBD" w:rsidP="002F5C7B">
      <w:r w:rsidRPr="00BC4FBD">
        <w:rPr>
          <w:noProof/>
        </w:rPr>
        <w:drawing>
          <wp:inline distT="0" distB="0" distL="0" distR="0" wp14:anchorId="2E526D5B" wp14:editId="2B3A0989">
            <wp:extent cx="4782217" cy="314369"/>
            <wp:effectExtent l="0" t="0" r="0" b="9525"/>
            <wp:docPr id="7585938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93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849A" w14:textId="0544AFB3" w:rsidR="002F5C7B" w:rsidRDefault="002F5C7B" w:rsidP="002F5C7B">
      <w:pPr>
        <w:pStyle w:val="3"/>
        <w:rPr>
          <w:lang w:val="el-GR"/>
        </w:rPr>
      </w:pPr>
      <w:r>
        <w:rPr>
          <w:lang w:val="el-GR"/>
        </w:rPr>
        <w:t>2.19</w:t>
      </w:r>
    </w:p>
    <w:p w14:paraId="0D48C90F" w14:textId="63227D6E" w:rsidR="002F5C7B" w:rsidRPr="002F5C7B" w:rsidRDefault="00BC4FBD" w:rsidP="002F5C7B">
      <w:pPr>
        <w:rPr>
          <w:lang w:val="el-GR"/>
        </w:rPr>
      </w:pPr>
      <w:r w:rsidRPr="00BC4FBD">
        <w:rPr>
          <w:noProof/>
          <w:lang w:val="el-GR"/>
        </w:rPr>
        <w:drawing>
          <wp:inline distT="0" distB="0" distL="0" distR="0" wp14:anchorId="3D32CB8A" wp14:editId="60B73A28">
            <wp:extent cx="3629532" cy="161948"/>
            <wp:effectExtent l="0" t="0" r="0" b="9525"/>
            <wp:docPr id="207968923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892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3028" w14:textId="54744D32" w:rsidR="002F5C7B" w:rsidRDefault="002F5C7B" w:rsidP="002F5C7B">
      <w:pPr>
        <w:pStyle w:val="3"/>
      </w:pPr>
      <w:r w:rsidRPr="00FE2B00">
        <w:lastRenderedPageBreak/>
        <w:t>2.20</w:t>
      </w:r>
    </w:p>
    <w:p w14:paraId="0F4A545C" w14:textId="6C07506F" w:rsidR="0012016E" w:rsidRPr="00F644A8" w:rsidRDefault="0012016E" w:rsidP="0012016E">
      <w:r w:rsidRPr="00AC59B7">
        <w:rPr>
          <w:b/>
          <w:bCs/>
        </w:rPr>
        <w:t>route -6 delete default fd00:1::1</w:t>
      </w:r>
      <w:r w:rsidR="00F644A8">
        <w:rPr>
          <w:b/>
          <w:bCs/>
        </w:rPr>
        <w:t xml:space="preserve"> </w:t>
      </w:r>
      <w:r w:rsidR="00F644A8">
        <w:t>--&gt; PC1</w:t>
      </w:r>
    </w:p>
    <w:p w14:paraId="186D8539" w14:textId="42AFF9EA" w:rsidR="002F5C7B" w:rsidRPr="0012016E" w:rsidRDefault="002F5C7B" w:rsidP="002F5C7B">
      <w:pPr>
        <w:pStyle w:val="3"/>
      </w:pPr>
      <w:r w:rsidRPr="0012016E">
        <w:t>2.21</w:t>
      </w:r>
    </w:p>
    <w:p w14:paraId="0E62CDA4" w14:textId="49A4C301" w:rsidR="002F5C7B" w:rsidRPr="0012016E" w:rsidRDefault="0012016E" w:rsidP="002F5C7B">
      <w:pPr>
        <w:rPr>
          <w:b/>
          <w:bCs/>
        </w:rPr>
      </w:pPr>
      <w:r w:rsidRPr="00DB0A23">
        <w:rPr>
          <w:b/>
          <w:bCs/>
        </w:rPr>
        <w:t>tcpdump -eni em0 icmp6</w:t>
      </w:r>
      <w:r w:rsidR="00F644A8">
        <w:rPr>
          <w:b/>
          <w:bCs/>
        </w:rPr>
        <w:t xml:space="preserve"> </w:t>
      </w:r>
      <w:r w:rsidR="00F644A8" w:rsidRPr="00F644A8">
        <w:t>--&gt;</w:t>
      </w:r>
      <w:r w:rsidR="00F644A8">
        <w:rPr>
          <w:b/>
          <w:bCs/>
        </w:rPr>
        <w:t xml:space="preserve"> </w:t>
      </w:r>
      <w:r w:rsidR="00F644A8" w:rsidRPr="00F644A8">
        <w:t>R1</w:t>
      </w:r>
      <w:r w:rsidR="00F644A8">
        <w:rPr>
          <w:b/>
          <w:bCs/>
        </w:rPr>
        <w:t xml:space="preserve"> </w:t>
      </w:r>
    </w:p>
    <w:p w14:paraId="27704C93" w14:textId="1AB7CFF4" w:rsidR="002F5C7B" w:rsidRPr="0012016E" w:rsidRDefault="002F5C7B" w:rsidP="002F5C7B">
      <w:pPr>
        <w:pStyle w:val="3"/>
      </w:pPr>
      <w:r w:rsidRPr="0012016E">
        <w:t>2.22</w:t>
      </w:r>
    </w:p>
    <w:p w14:paraId="2EB0FA89" w14:textId="5C3BCE59" w:rsidR="002F5C7B" w:rsidRPr="00CF03DB" w:rsidRDefault="00F644A8" w:rsidP="002F5C7B">
      <w:pPr>
        <w:rPr>
          <w:b/>
          <w:bCs/>
          <w:lang w:val="el-GR"/>
        </w:rPr>
      </w:pPr>
      <w:r w:rsidRPr="00F644A8">
        <w:rPr>
          <w:b/>
          <w:bCs/>
        </w:rPr>
        <w:t>service</w:t>
      </w:r>
      <w:r w:rsidRPr="00CF03DB">
        <w:rPr>
          <w:b/>
          <w:bCs/>
          <w:lang w:val="el-GR"/>
        </w:rPr>
        <w:t xml:space="preserve"> </w:t>
      </w:r>
      <w:r w:rsidRPr="00F644A8">
        <w:rPr>
          <w:b/>
          <w:bCs/>
        </w:rPr>
        <w:t>netif</w:t>
      </w:r>
      <w:r w:rsidRPr="00CF03DB">
        <w:rPr>
          <w:b/>
          <w:bCs/>
          <w:lang w:val="el-GR"/>
        </w:rPr>
        <w:t xml:space="preserve"> </w:t>
      </w:r>
      <w:r w:rsidRPr="00F644A8">
        <w:rPr>
          <w:b/>
          <w:bCs/>
        </w:rPr>
        <w:t>restart</w:t>
      </w:r>
    </w:p>
    <w:p w14:paraId="6A871354" w14:textId="298D9565" w:rsidR="002F5C7B" w:rsidRPr="00CF03DB" w:rsidRDefault="002F5C7B" w:rsidP="002F5C7B">
      <w:pPr>
        <w:pStyle w:val="3"/>
        <w:rPr>
          <w:lang w:val="el-GR"/>
        </w:rPr>
      </w:pPr>
      <w:r w:rsidRPr="00CF03DB">
        <w:rPr>
          <w:lang w:val="el-GR"/>
        </w:rPr>
        <w:t>2.23</w:t>
      </w:r>
    </w:p>
    <w:p w14:paraId="15FD7F8E" w14:textId="77777777" w:rsidR="00126A1B" w:rsidRPr="00CF03DB" w:rsidRDefault="00126A1B" w:rsidP="002F5C7B">
      <w:pPr>
        <w:rPr>
          <w:lang w:val="el-GR"/>
        </w:rPr>
      </w:pPr>
      <w:r w:rsidRPr="00CF03DB">
        <w:rPr>
          <w:lang w:val="el-GR"/>
        </w:rPr>
        <w:t xml:space="preserve">Έχουμε τα παρακάτω πακέτα: </w:t>
      </w:r>
    </w:p>
    <w:p w14:paraId="7ABF5A15" w14:textId="6CB1BBDD" w:rsidR="00126A1B" w:rsidRPr="00126A1B" w:rsidRDefault="00126A1B" w:rsidP="002F5C7B">
      <w:pPr>
        <w:rPr>
          <w:lang w:val="el-GR"/>
        </w:rPr>
      </w:pPr>
      <w:r w:rsidRPr="00126A1B">
        <w:rPr>
          <w:lang w:val="el-GR"/>
        </w:rPr>
        <w:t xml:space="preserve">1) </w:t>
      </w:r>
      <w:r>
        <w:t>T</w:t>
      </w:r>
      <w:r w:rsidRPr="00126A1B">
        <w:rPr>
          <w:lang w:val="el-GR"/>
        </w:rPr>
        <w:t xml:space="preserve">ο </w:t>
      </w:r>
      <w:r>
        <w:t>PC</w:t>
      </w:r>
      <w:r w:rsidRPr="00126A1B">
        <w:rPr>
          <w:lang w:val="el-GR"/>
        </w:rPr>
        <w:t xml:space="preserve">1 στέλνει </w:t>
      </w:r>
      <w:r>
        <w:t>multicast</w:t>
      </w:r>
      <w:r w:rsidRPr="00126A1B">
        <w:rPr>
          <w:lang w:val="el-GR"/>
        </w:rPr>
        <w:t xml:space="preserve"> </w:t>
      </w:r>
      <w:r>
        <w:t>IPv</w:t>
      </w:r>
      <w:r w:rsidRPr="00126A1B">
        <w:rPr>
          <w:lang w:val="el-GR"/>
        </w:rPr>
        <w:t xml:space="preserve">6 </w:t>
      </w:r>
      <w:r>
        <w:t>over</w:t>
      </w:r>
      <w:r w:rsidRPr="00126A1B">
        <w:rPr>
          <w:lang w:val="el-GR"/>
        </w:rPr>
        <w:t xml:space="preserve"> </w:t>
      </w:r>
      <w:r>
        <w:t>Ethernet</w:t>
      </w:r>
      <w:r w:rsidRPr="00126A1B">
        <w:rPr>
          <w:lang w:val="el-GR"/>
        </w:rPr>
        <w:t xml:space="preserve"> στη </w:t>
      </w:r>
      <w:r>
        <w:t>MAC</w:t>
      </w:r>
      <w:r w:rsidRPr="00126A1B">
        <w:rPr>
          <w:lang w:val="el-GR"/>
        </w:rPr>
        <w:t xml:space="preserve"> </w:t>
      </w:r>
      <w:r>
        <w:t>address</w:t>
      </w:r>
      <w:r w:rsidRPr="00126A1B">
        <w:rPr>
          <w:lang w:val="el-GR"/>
        </w:rPr>
        <w:t xml:space="preserve"> 33:33:00:00:00:16, η οποία παράχθηκε βάζοντας στην αρχή το πρόθεμα 33:33 και στη συνέχεια τα τελευταία 32 </w:t>
      </w:r>
      <w:r>
        <w:t>bits</w:t>
      </w:r>
      <w:r w:rsidRPr="00126A1B">
        <w:rPr>
          <w:lang w:val="el-GR"/>
        </w:rPr>
        <w:t xml:space="preserve"> της </w:t>
      </w:r>
      <w:r>
        <w:t>IPv</w:t>
      </w:r>
      <w:r w:rsidRPr="00126A1B">
        <w:rPr>
          <w:lang w:val="el-GR"/>
        </w:rPr>
        <w:t xml:space="preserve">6 προορισμού, η οποία εν προκειμένω είναι η </w:t>
      </w:r>
      <w:r>
        <w:t>ff</w:t>
      </w:r>
      <w:r w:rsidRPr="00126A1B">
        <w:rPr>
          <w:lang w:val="el-GR"/>
        </w:rPr>
        <w:t>02::16.</w:t>
      </w:r>
    </w:p>
    <w:p w14:paraId="1DCDFF71" w14:textId="77777777" w:rsidR="00126A1B" w:rsidRPr="00CF03DB" w:rsidRDefault="00126A1B" w:rsidP="002F5C7B">
      <w:pPr>
        <w:rPr>
          <w:lang w:val="el-GR"/>
        </w:rPr>
      </w:pPr>
      <w:r w:rsidRPr="00126A1B">
        <w:rPr>
          <w:lang w:val="el-GR"/>
        </w:rPr>
        <w:t xml:space="preserve">2) Το </w:t>
      </w:r>
      <w:r>
        <w:t>PC</w:t>
      </w:r>
      <w:r w:rsidRPr="00126A1B">
        <w:rPr>
          <w:lang w:val="el-GR"/>
        </w:rPr>
        <w:t xml:space="preserve">1 στέλνει </w:t>
      </w:r>
      <w:r>
        <w:t>Router</w:t>
      </w:r>
      <w:r w:rsidRPr="00126A1B">
        <w:rPr>
          <w:lang w:val="el-GR"/>
        </w:rPr>
        <w:t xml:space="preserve"> </w:t>
      </w:r>
      <w:r>
        <w:t>Solicitation</w:t>
      </w:r>
      <w:r w:rsidRPr="00126A1B">
        <w:rPr>
          <w:lang w:val="el-GR"/>
        </w:rPr>
        <w:t xml:space="preserve"> στο </w:t>
      </w:r>
      <w:r>
        <w:t>MAC</w:t>
      </w:r>
      <w:r w:rsidRPr="00126A1B">
        <w:rPr>
          <w:lang w:val="el-GR"/>
        </w:rPr>
        <w:t>/</w:t>
      </w:r>
      <w:r>
        <w:t>IPv</w:t>
      </w:r>
      <w:r w:rsidRPr="00126A1B">
        <w:rPr>
          <w:lang w:val="el-GR"/>
        </w:rPr>
        <w:t xml:space="preserve">6 </w:t>
      </w:r>
      <w:r>
        <w:t>destination</w:t>
      </w:r>
      <w:r w:rsidRPr="00126A1B">
        <w:rPr>
          <w:lang w:val="el-GR"/>
        </w:rPr>
        <w:t xml:space="preserve"> 33:33:00:00:00:02 / </w:t>
      </w:r>
      <w:r>
        <w:t>ff</w:t>
      </w:r>
      <w:r w:rsidRPr="00126A1B">
        <w:rPr>
          <w:lang w:val="el-GR"/>
        </w:rPr>
        <w:t xml:space="preserve">02::2, ώστε να ζητήσει να λαμβάνει μηνύματα </w:t>
      </w:r>
      <w:r>
        <w:t>RA</w:t>
      </w:r>
      <w:r w:rsidRPr="00126A1B">
        <w:rPr>
          <w:lang w:val="el-GR"/>
        </w:rPr>
        <w:t xml:space="preserve">. </w:t>
      </w:r>
    </w:p>
    <w:p w14:paraId="1CB10703" w14:textId="77777777" w:rsidR="00126A1B" w:rsidRDefault="00126A1B" w:rsidP="002F5C7B">
      <w:r w:rsidRPr="00126A1B">
        <w:t xml:space="preserve">3) </w:t>
      </w:r>
      <w:r w:rsidRPr="00126A1B">
        <w:rPr>
          <w:lang w:val="el-GR"/>
        </w:rPr>
        <w:t>Ο</w:t>
      </w:r>
      <w:r w:rsidRPr="00126A1B">
        <w:t xml:space="preserve"> </w:t>
      </w:r>
      <w:r>
        <w:t>R</w:t>
      </w:r>
      <w:r w:rsidRPr="00126A1B">
        <w:t xml:space="preserve">1 </w:t>
      </w:r>
      <w:r w:rsidRPr="00126A1B">
        <w:rPr>
          <w:lang w:val="el-GR"/>
        </w:rPr>
        <w:t>απαντάει</w:t>
      </w:r>
      <w:r w:rsidRPr="00126A1B">
        <w:t xml:space="preserve"> </w:t>
      </w:r>
      <w:r w:rsidRPr="00126A1B">
        <w:rPr>
          <w:lang w:val="el-GR"/>
        </w:rPr>
        <w:t>στο</w:t>
      </w:r>
      <w:r w:rsidRPr="00126A1B">
        <w:t xml:space="preserve"> </w:t>
      </w:r>
      <w:r>
        <w:t>destination</w:t>
      </w:r>
      <w:r w:rsidRPr="00126A1B">
        <w:t xml:space="preserve"> </w:t>
      </w:r>
      <w:r>
        <w:t>MAC</w:t>
      </w:r>
      <w:r w:rsidRPr="00126A1B">
        <w:t>/</w:t>
      </w:r>
      <w:r>
        <w:t>IPv</w:t>
      </w:r>
      <w:r w:rsidRPr="00126A1B">
        <w:t xml:space="preserve">6 33:33:00:00:00:01 / </w:t>
      </w:r>
      <w:r>
        <w:t>ff</w:t>
      </w:r>
      <w:r w:rsidRPr="00126A1B">
        <w:t xml:space="preserve">02::1 </w:t>
      </w:r>
      <w:r w:rsidRPr="00126A1B">
        <w:rPr>
          <w:lang w:val="el-GR"/>
        </w:rPr>
        <w:t>με</w:t>
      </w:r>
      <w:r w:rsidRPr="00126A1B">
        <w:t xml:space="preserve"> </w:t>
      </w:r>
      <w:r>
        <w:t>Router</w:t>
      </w:r>
      <w:r w:rsidRPr="00126A1B">
        <w:t xml:space="preserve"> </w:t>
      </w:r>
      <w:r>
        <w:t>Advertisement</w:t>
      </w:r>
      <w:r w:rsidRPr="00126A1B">
        <w:t xml:space="preserve">. </w:t>
      </w:r>
    </w:p>
    <w:p w14:paraId="2C939C69" w14:textId="3CA87C8C" w:rsidR="002F5C7B" w:rsidRPr="00CF03DB" w:rsidRDefault="00126A1B" w:rsidP="002F5C7B">
      <w:pPr>
        <w:rPr>
          <w:lang w:val="el-GR"/>
        </w:rPr>
      </w:pPr>
      <w:r>
        <w:t>4) Το PC1 στέλνει Neighbour Solicitation (destination MAC 33:33:ff:9a:03:c1, IPv6 source: :: (ακαθόριστη), IPv6 destination: ff02::1:ff</w:t>
      </w:r>
      <w:r w:rsidR="003B6734">
        <w:t>e4</w:t>
      </w:r>
      <w:r>
        <w:t>:</w:t>
      </w:r>
      <w:r w:rsidR="00175016">
        <w:t>e</w:t>
      </w:r>
      <w:r w:rsidR="003B6734">
        <w:t>bb8</w:t>
      </w:r>
      <w:r>
        <w:t xml:space="preserve"> το οποίο είναι το solicited node του προορισμού), με το οποίο ρωτάει αν έχει κανείς την IPv6 του. </w:t>
      </w:r>
      <w:r w:rsidRPr="00126A1B">
        <w:rPr>
          <w:lang w:val="el-GR"/>
        </w:rPr>
        <w:t>(Δεν λαμβάνει απάντηση)</w:t>
      </w:r>
      <w:r w:rsidR="00267FE8" w:rsidRPr="00267FE8">
        <w:rPr>
          <w:noProof/>
          <w:lang w:val="el-GR"/>
        </w:rPr>
        <w:drawing>
          <wp:inline distT="0" distB="0" distL="0" distR="0" wp14:anchorId="62FCCE68" wp14:editId="246B1E5F">
            <wp:extent cx="6829424" cy="2305050"/>
            <wp:effectExtent l="0" t="0" r="0" b="0"/>
            <wp:docPr id="41053540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35406" name=""/>
                    <pic:cNvPicPr/>
                  </pic:nvPicPr>
                  <pic:blipFill rotWithShape="1">
                    <a:blip r:embed="rId31"/>
                    <a:srcRect b="18243"/>
                    <a:stretch/>
                  </pic:blipFill>
                  <pic:spPr bwMode="auto">
                    <a:xfrm>
                      <a:off x="0" y="0"/>
                      <a:ext cx="6830378" cy="230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4AD7A" w14:textId="287455A7" w:rsidR="002F5C7B" w:rsidRDefault="002F5C7B" w:rsidP="002F5C7B">
      <w:pPr>
        <w:pStyle w:val="3"/>
        <w:rPr>
          <w:lang w:val="el-GR"/>
        </w:rPr>
      </w:pPr>
      <w:r>
        <w:rPr>
          <w:lang w:val="el-GR"/>
        </w:rPr>
        <w:t>2.24</w:t>
      </w:r>
    </w:p>
    <w:p w14:paraId="2F2E7EAB" w14:textId="3E9AF528" w:rsidR="002F5C7B" w:rsidRPr="00267FE8" w:rsidRDefault="00267FE8" w:rsidP="002F5C7B">
      <w:pPr>
        <w:rPr>
          <w:lang w:val="el-GR"/>
        </w:rPr>
      </w:pPr>
      <w:r w:rsidRPr="00267FE8">
        <w:rPr>
          <w:lang w:val="el-GR"/>
        </w:rPr>
        <w:t xml:space="preserve">Το συγκεκριμένο </w:t>
      </w:r>
      <w:r>
        <w:t>NS</w:t>
      </w:r>
      <w:r w:rsidRPr="00267FE8">
        <w:rPr>
          <w:lang w:val="el-GR"/>
        </w:rPr>
        <w:t xml:space="preserve"> χρησιμοποιείται για την ανίχνευση ταυτόσημων διευθύνσεων (</w:t>
      </w:r>
      <w:r>
        <w:t>DAD</w:t>
      </w:r>
      <w:r w:rsidRPr="00267FE8">
        <w:rPr>
          <w:lang w:val="el-GR"/>
        </w:rPr>
        <w:t>), ώστε να ορίσει σωστά τη διεύθυνσή του.</w:t>
      </w:r>
    </w:p>
    <w:p w14:paraId="258888F0" w14:textId="2C35EFD1" w:rsidR="002F5C7B" w:rsidRDefault="002F5C7B" w:rsidP="002F5C7B">
      <w:pPr>
        <w:pStyle w:val="3"/>
        <w:rPr>
          <w:lang w:val="el-GR"/>
        </w:rPr>
      </w:pPr>
      <w:r>
        <w:rPr>
          <w:lang w:val="el-GR"/>
        </w:rPr>
        <w:t>2.25</w:t>
      </w:r>
    </w:p>
    <w:p w14:paraId="57F9F983" w14:textId="24161520" w:rsidR="002F5C7B" w:rsidRPr="00267FE8" w:rsidRDefault="00267FE8" w:rsidP="002F5C7B">
      <w:pPr>
        <w:rPr>
          <w:lang w:val="el-GR"/>
        </w:rPr>
      </w:pPr>
      <w:r w:rsidRPr="00267FE8">
        <w:rPr>
          <w:lang w:val="el-GR"/>
        </w:rPr>
        <w:t xml:space="preserve">Βλέπουμε πως χρησιμοποιείται η </w:t>
      </w:r>
      <w:r>
        <w:t>undefined</w:t>
      </w:r>
      <w:r w:rsidRPr="00267FE8">
        <w:rPr>
          <w:lang w:val="el-GR"/>
        </w:rPr>
        <w:t xml:space="preserve"> “::”, καθώς δεν έχει ακόμα διεύθυνση μέχρι και το 2</w:t>
      </w:r>
      <w:r w:rsidRPr="00267FE8">
        <w:rPr>
          <w:vertAlign w:val="superscript"/>
          <w:lang w:val="el-GR"/>
        </w:rPr>
        <w:t>ο</w:t>
      </w:r>
      <w:r>
        <w:rPr>
          <w:lang w:val="el-GR"/>
        </w:rPr>
        <w:t xml:space="preserve"> </w:t>
      </w:r>
      <w:r w:rsidRPr="00267FE8">
        <w:rPr>
          <w:lang w:val="el-GR"/>
        </w:rPr>
        <w:t xml:space="preserve"> </w:t>
      </w:r>
      <w:r>
        <w:t>NS</w:t>
      </w:r>
      <w:r w:rsidRPr="00267FE8">
        <w:rPr>
          <w:lang w:val="el-GR"/>
        </w:rPr>
        <w:t>.</w:t>
      </w:r>
    </w:p>
    <w:p w14:paraId="670B2761" w14:textId="05830498" w:rsidR="002F5C7B" w:rsidRPr="00FE2B00" w:rsidRDefault="002F5C7B" w:rsidP="0067047E">
      <w:pPr>
        <w:pStyle w:val="3"/>
      </w:pPr>
      <w:r w:rsidRPr="00FE2B00">
        <w:lastRenderedPageBreak/>
        <w:t>2.26</w:t>
      </w:r>
    </w:p>
    <w:p w14:paraId="428ED7F0" w14:textId="5407CCAA" w:rsidR="002F5C7B" w:rsidRPr="0067047E" w:rsidRDefault="00D64C8D" w:rsidP="002F5C7B">
      <w:r>
        <w:t xml:space="preserve">Source IPv6 address in RS : </w:t>
      </w:r>
      <w:r w:rsidR="0067047E" w:rsidRPr="00D64C8D">
        <w:rPr>
          <w:b/>
          <w:bCs/>
        </w:rPr>
        <w:t>fe80::a00:27ff:fee4:ebb8</w:t>
      </w:r>
    </w:p>
    <w:p w14:paraId="5C846BC8" w14:textId="744BEB14" w:rsidR="002F5C7B" w:rsidRPr="0067047E" w:rsidRDefault="002F5C7B" w:rsidP="002F5C7B">
      <w:pPr>
        <w:pStyle w:val="3"/>
      </w:pPr>
      <w:r w:rsidRPr="0067047E">
        <w:t>2.27</w:t>
      </w:r>
    </w:p>
    <w:p w14:paraId="0577266C" w14:textId="05A57E31" w:rsidR="009C0ABE" w:rsidRDefault="009C0ABE" w:rsidP="009C0ABE">
      <w:pPr>
        <w:pStyle w:val="af9"/>
        <w:numPr>
          <w:ilvl w:val="0"/>
          <w:numId w:val="18"/>
        </w:numPr>
      </w:pPr>
      <w:r>
        <w:t xml:space="preserve">NS → ff02::1:ffe4:ebb8 (Solicited node) </w:t>
      </w:r>
    </w:p>
    <w:p w14:paraId="0348A2A4" w14:textId="77777777" w:rsidR="009C0ABE" w:rsidRDefault="009C0ABE" w:rsidP="009C0ABE">
      <w:pPr>
        <w:pStyle w:val="af9"/>
        <w:numPr>
          <w:ilvl w:val="0"/>
          <w:numId w:val="18"/>
        </w:numPr>
      </w:pPr>
      <w:r>
        <w:t xml:space="preserve">RS → ff02::2 (Multicast) </w:t>
      </w:r>
    </w:p>
    <w:p w14:paraId="735E3B96" w14:textId="64B80946" w:rsidR="002F5C7B" w:rsidRPr="0067047E" w:rsidRDefault="009C0ABE" w:rsidP="009C0ABE">
      <w:pPr>
        <w:pStyle w:val="af9"/>
        <w:numPr>
          <w:ilvl w:val="0"/>
          <w:numId w:val="18"/>
        </w:numPr>
      </w:pPr>
      <w:r>
        <w:t>RA → ff02::1 (Multicast)</w:t>
      </w:r>
    </w:p>
    <w:p w14:paraId="7EC68BA6" w14:textId="1FC612FD" w:rsidR="002F5C7B" w:rsidRDefault="002F5C7B" w:rsidP="002F5C7B">
      <w:pPr>
        <w:pStyle w:val="3"/>
        <w:rPr>
          <w:lang w:val="el-GR"/>
        </w:rPr>
      </w:pPr>
      <w:r>
        <w:rPr>
          <w:lang w:val="el-GR"/>
        </w:rPr>
        <w:t>2.28</w:t>
      </w:r>
    </w:p>
    <w:p w14:paraId="433CA0AC" w14:textId="4105C6AC" w:rsidR="004C4E2B" w:rsidRPr="00975C97" w:rsidRDefault="004C4E2B" w:rsidP="00975C97">
      <w:pPr>
        <w:pStyle w:val="af9"/>
        <w:numPr>
          <w:ilvl w:val="0"/>
          <w:numId w:val="19"/>
        </w:numPr>
        <w:rPr>
          <w:lang w:val="el-GR"/>
        </w:rPr>
      </w:pPr>
      <w:r>
        <w:t>NS</w:t>
      </w:r>
      <w:r w:rsidRPr="00975C97">
        <w:rPr>
          <w:lang w:val="el-GR"/>
        </w:rPr>
        <w:t xml:space="preserve"> → 33:33:</w:t>
      </w:r>
      <w:r>
        <w:t>ff</w:t>
      </w:r>
      <w:r w:rsidRPr="00975C97">
        <w:rPr>
          <w:lang w:val="el-GR"/>
        </w:rPr>
        <w:t>:</w:t>
      </w:r>
      <w:r>
        <w:t>e</w:t>
      </w:r>
      <w:r w:rsidRPr="00975C97">
        <w:rPr>
          <w:lang w:val="el-GR"/>
        </w:rPr>
        <w:t>4:3</w:t>
      </w:r>
      <w:r>
        <w:t>b:b8</w:t>
      </w:r>
    </w:p>
    <w:p w14:paraId="1407192D" w14:textId="77777777" w:rsidR="004C4E2B" w:rsidRPr="00975C97" w:rsidRDefault="004C4E2B" w:rsidP="00975C97">
      <w:pPr>
        <w:pStyle w:val="af9"/>
        <w:numPr>
          <w:ilvl w:val="0"/>
          <w:numId w:val="19"/>
        </w:numPr>
        <w:rPr>
          <w:lang w:val="el-GR"/>
        </w:rPr>
      </w:pPr>
      <w:r>
        <w:t>RS</w:t>
      </w:r>
      <w:r w:rsidRPr="00975C97">
        <w:rPr>
          <w:lang w:val="el-GR"/>
        </w:rPr>
        <w:t xml:space="preserve"> → 33:33:00:00:00:02</w:t>
      </w:r>
    </w:p>
    <w:p w14:paraId="0DC85C21" w14:textId="7AC5DEF3" w:rsidR="002F5C7B" w:rsidRPr="00975C97" w:rsidRDefault="004C4E2B" w:rsidP="00975C97">
      <w:pPr>
        <w:pStyle w:val="af9"/>
        <w:numPr>
          <w:ilvl w:val="0"/>
          <w:numId w:val="19"/>
        </w:numPr>
        <w:rPr>
          <w:lang w:val="el-GR"/>
        </w:rPr>
      </w:pPr>
      <w:r>
        <w:t>RA</w:t>
      </w:r>
      <w:r w:rsidRPr="00975C97">
        <w:rPr>
          <w:lang w:val="el-GR"/>
        </w:rPr>
        <w:t xml:space="preserve"> → 33:33:00:00:00:01</w:t>
      </w:r>
    </w:p>
    <w:p w14:paraId="52FFAFE7" w14:textId="43B07EC5" w:rsidR="00975C97" w:rsidRPr="00B22956" w:rsidRDefault="00B22956" w:rsidP="00975C97">
      <w:pPr>
        <w:rPr>
          <w:lang w:val="el-GR"/>
        </w:rPr>
      </w:pPr>
      <w:r>
        <w:rPr>
          <w:lang w:val="el-GR"/>
        </w:rPr>
        <w:t>βλ. 2.23</w:t>
      </w:r>
    </w:p>
    <w:p w14:paraId="207D3A62" w14:textId="3BD4AFD4" w:rsidR="002F5C7B" w:rsidRDefault="002F5C7B" w:rsidP="002F5C7B">
      <w:pPr>
        <w:pStyle w:val="3"/>
        <w:rPr>
          <w:lang w:val="el-GR"/>
        </w:rPr>
      </w:pPr>
      <w:r>
        <w:rPr>
          <w:lang w:val="el-GR"/>
        </w:rPr>
        <w:t>2.29</w:t>
      </w:r>
    </w:p>
    <w:p w14:paraId="42BAB323" w14:textId="5A207670" w:rsidR="002F5C7B" w:rsidRDefault="003A22E0" w:rsidP="002F5C7B">
      <w:r w:rsidRPr="003A22E0">
        <w:rPr>
          <w:noProof/>
          <w:lang w:val="el-GR"/>
        </w:rPr>
        <w:drawing>
          <wp:inline distT="0" distB="0" distL="0" distR="0" wp14:anchorId="2A6C8673" wp14:editId="206EA280">
            <wp:extent cx="5887272" cy="771633"/>
            <wp:effectExtent l="0" t="0" r="0" b="9525"/>
            <wp:docPr id="38317232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723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A0AE" w14:textId="1F3726E7" w:rsidR="00005A42" w:rsidRPr="00005A42" w:rsidRDefault="00AF3CCA" w:rsidP="002F5C7B">
      <w:pPr>
        <w:rPr>
          <w:lang w:val="el-GR"/>
        </w:rPr>
      </w:pPr>
      <w:r>
        <w:rPr>
          <w:lang w:val="el-GR"/>
        </w:rPr>
        <w:t>Εντοπίζονται οι σημαίες «</w:t>
      </w:r>
      <w:r>
        <w:t>L</w:t>
      </w:r>
      <w:r>
        <w:rPr>
          <w:lang w:val="el-GR"/>
        </w:rPr>
        <w:t xml:space="preserve">», </w:t>
      </w:r>
      <w:r w:rsidR="004D18AD">
        <w:rPr>
          <w:lang w:val="el-GR"/>
        </w:rPr>
        <w:t>«Α» και «Ο».</w:t>
      </w:r>
      <w:r w:rsidR="00005A42" w:rsidRPr="00005A42">
        <w:rPr>
          <w:lang w:val="el-GR"/>
        </w:rPr>
        <w:t xml:space="preserve"> </w:t>
      </w:r>
      <w:r w:rsidR="00005A42" w:rsidRPr="00AF3CCA">
        <w:rPr>
          <w:lang w:val="el-GR"/>
        </w:rPr>
        <w:t xml:space="preserve">Όταν τίθεται, η σημαία </w:t>
      </w:r>
      <w:r w:rsidR="00005A42">
        <w:t>L</w:t>
      </w:r>
      <w:r w:rsidR="00005A42" w:rsidRPr="00AF3CCA">
        <w:rPr>
          <w:lang w:val="el-GR"/>
        </w:rPr>
        <w:t xml:space="preserve"> δηλώνει ότι το πρόθεμα είναι </w:t>
      </w:r>
      <w:r w:rsidR="00005A42">
        <w:t>on</w:t>
      </w:r>
      <w:r w:rsidR="00005A42" w:rsidRPr="00AF3CCA">
        <w:rPr>
          <w:lang w:val="el-GR"/>
        </w:rPr>
        <w:t>-</w:t>
      </w:r>
      <w:r w:rsidR="00005A42">
        <w:t>link</w:t>
      </w:r>
      <w:r w:rsidR="00005A42" w:rsidRPr="00AF3CCA">
        <w:rPr>
          <w:lang w:val="el-GR"/>
        </w:rPr>
        <w:t xml:space="preserve"> στην τοπική</w:t>
      </w:r>
      <w:r w:rsidR="00005A42">
        <w:rPr>
          <w:lang w:val="el-GR"/>
        </w:rPr>
        <w:t xml:space="preserve"> </w:t>
      </w:r>
      <w:r w:rsidR="00005A42" w:rsidRPr="00AF3CCA">
        <w:rPr>
          <w:lang w:val="el-GR"/>
        </w:rPr>
        <w:t>ζεύξη.</w:t>
      </w:r>
      <w:r w:rsidR="00005A42">
        <w:rPr>
          <w:lang w:val="el-GR"/>
        </w:rPr>
        <w:t xml:space="preserve"> Σχετικές με το </w:t>
      </w:r>
      <w:r w:rsidR="00005A42">
        <w:t>SLAAC</w:t>
      </w:r>
      <w:r w:rsidR="00005A42">
        <w:rPr>
          <w:lang w:val="el-GR"/>
        </w:rPr>
        <w:t xml:space="preserve"> είναι οι δύο τελευταίες.</w:t>
      </w:r>
    </w:p>
    <w:p w14:paraId="1DA0B4BB" w14:textId="329168AF" w:rsidR="00AF3CCA" w:rsidRPr="00005A42" w:rsidRDefault="00AF3CCA" w:rsidP="002F5C7B">
      <w:pPr>
        <w:rPr>
          <w:lang w:val="el-GR"/>
        </w:rPr>
      </w:pPr>
      <w:r w:rsidRPr="00AF3CCA">
        <w:rPr>
          <w:lang w:val="el-GR"/>
        </w:rPr>
        <w:t xml:space="preserve">Όταν τίθεται η σημαία </w:t>
      </w:r>
      <w:r w:rsidR="0054526D">
        <w:rPr>
          <w:lang w:val="el-GR"/>
        </w:rPr>
        <w:t>«</w:t>
      </w:r>
      <w:r>
        <w:t>A</w:t>
      </w:r>
      <w:r w:rsidR="0054526D">
        <w:rPr>
          <w:lang w:val="el-GR"/>
        </w:rPr>
        <w:t>»</w:t>
      </w:r>
      <w:r w:rsidR="00005A42">
        <w:rPr>
          <w:lang w:val="el-GR"/>
        </w:rPr>
        <w:t>(</w:t>
      </w:r>
      <w:r w:rsidR="00005A42">
        <w:t>autonomous</w:t>
      </w:r>
      <w:r w:rsidR="00005A42">
        <w:rPr>
          <w:lang w:val="el-GR"/>
        </w:rPr>
        <w:t>)</w:t>
      </w:r>
      <w:r w:rsidRPr="00AF3CCA">
        <w:rPr>
          <w:lang w:val="el-GR"/>
        </w:rPr>
        <w:t xml:space="preserve">, οι τοπικοί κόμβοι χρησιμοποιούν τα προθέματα για τη λειτουργία αυτόματης ρύθμισης διευθύνσεων </w:t>
      </w:r>
      <w:r>
        <w:t>IPv</w:t>
      </w:r>
      <w:r w:rsidRPr="00AF3CCA">
        <w:rPr>
          <w:lang w:val="el-GR"/>
        </w:rPr>
        <w:t xml:space="preserve">6. </w:t>
      </w:r>
      <w:r w:rsidR="00005A42" w:rsidRPr="00005A42">
        <w:rPr>
          <w:lang w:val="el-GR"/>
        </w:rPr>
        <w:t xml:space="preserve">Εάν το μήνυμα </w:t>
      </w:r>
      <w:r w:rsidR="00005A42">
        <w:t>RA</w:t>
      </w:r>
      <w:r w:rsidR="00005A42" w:rsidRPr="00005A42">
        <w:rPr>
          <w:lang w:val="el-GR"/>
        </w:rPr>
        <w:t xml:space="preserve"> περιέχει τη σημαία </w:t>
      </w:r>
      <w:r w:rsidR="00005A42">
        <w:rPr>
          <w:lang w:val="el-GR"/>
        </w:rPr>
        <w:t>«</w:t>
      </w:r>
      <w:r w:rsidR="00005A42">
        <w:t>O</w:t>
      </w:r>
      <w:r w:rsidR="00005A42">
        <w:rPr>
          <w:lang w:val="el-GR"/>
        </w:rPr>
        <w:t>»</w:t>
      </w:r>
      <w:r w:rsidR="00005A42" w:rsidRPr="00005A42">
        <w:rPr>
          <w:lang w:val="el-GR"/>
        </w:rPr>
        <w:t xml:space="preserve"> (</w:t>
      </w:r>
      <w:r w:rsidR="00005A42">
        <w:t>other</w:t>
      </w:r>
      <w:r w:rsidR="00005A42" w:rsidRPr="00005A42">
        <w:rPr>
          <w:lang w:val="el-GR"/>
        </w:rPr>
        <w:t xml:space="preserve"> </w:t>
      </w:r>
      <w:r w:rsidR="00005A42">
        <w:t>configuration</w:t>
      </w:r>
      <w:r w:rsidR="00005A42" w:rsidRPr="00005A42">
        <w:rPr>
          <w:lang w:val="el-GR"/>
        </w:rPr>
        <w:t xml:space="preserve">), τότε ο κόμβος μετά την αυτόματη ρύθμιση της διεύθυνσής του, θα ζητήσει επιπλέον πληροφορία με </w:t>
      </w:r>
      <w:r w:rsidR="00005A42">
        <w:t>stateless</w:t>
      </w:r>
      <w:r w:rsidR="00005A42" w:rsidRPr="00005A42">
        <w:rPr>
          <w:lang w:val="el-GR"/>
        </w:rPr>
        <w:t xml:space="preserve"> </w:t>
      </w:r>
      <w:r w:rsidR="00005A42">
        <w:t>DHCPv</w:t>
      </w:r>
      <w:r w:rsidR="00005A42" w:rsidRPr="00005A42">
        <w:rPr>
          <w:lang w:val="el-GR"/>
        </w:rPr>
        <w:t>6.</w:t>
      </w:r>
    </w:p>
    <w:p w14:paraId="2BD91B48" w14:textId="3FD94798" w:rsidR="002F5C7B" w:rsidRDefault="002F5C7B" w:rsidP="002F5C7B">
      <w:pPr>
        <w:pStyle w:val="3"/>
        <w:rPr>
          <w:lang w:val="el-GR"/>
        </w:rPr>
      </w:pPr>
      <w:r>
        <w:rPr>
          <w:lang w:val="el-GR"/>
        </w:rPr>
        <w:t>2.30</w:t>
      </w:r>
    </w:p>
    <w:p w14:paraId="6581711E" w14:textId="63F9E442" w:rsidR="002F5C7B" w:rsidRPr="00CA1952" w:rsidRDefault="00CA1952" w:rsidP="002F5C7B">
      <w:pPr>
        <w:rPr>
          <w:lang w:val="el-GR"/>
        </w:rPr>
      </w:pPr>
      <w:r w:rsidRPr="00CA1952">
        <w:rPr>
          <w:noProof/>
          <w:lang w:val="el-GR"/>
        </w:rPr>
        <w:drawing>
          <wp:inline distT="0" distB="0" distL="0" distR="0" wp14:anchorId="04B6ABD2" wp14:editId="6EEA43B8">
            <wp:extent cx="5496692" cy="314369"/>
            <wp:effectExtent l="0" t="0" r="0" b="9525"/>
            <wp:docPr id="84757737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773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46EA" w14:textId="2AE58E67" w:rsidR="002F5C7B" w:rsidRPr="00FE2B00" w:rsidRDefault="002F5C7B" w:rsidP="002F5C7B">
      <w:pPr>
        <w:pStyle w:val="3"/>
        <w:rPr>
          <w:lang w:val="el-GR"/>
        </w:rPr>
      </w:pPr>
      <w:r>
        <w:rPr>
          <w:lang w:val="el-GR"/>
        </w:rPr>
        <w:t>2.31</w:t>
      </w:r>
    </w:p>
    <w:p w14:paraId="020B5048" w14:textId="7D3CD54F" w:rsidR="00480D14" w:rsidRPr="0059467A" w:rsidRDefault="00480D14" w:rsidP="00480D14">
      <w:pPr>
        <w:rPr>
          <w:lang w:val="el-GR"/>
        </w:rPr>
      </w:pPr>
      <w:r w:rsidRPr="00480D14">
        <w:rPr>
          <w:lang w:val="el-GR"/>
        </w:rPr>
        <w:t xml:space="preserve">Υπάρχει </w:t>
      </w:r>
      <w:r>
        <w:rPr>
          <w:lang w:val="el-GR"/>
        </w:rPr>
        <w:t xml:space="preserve">και </w:t>
      </w:r>
      <w:r w:rsidRPr="00480D14">
        <w:rPr>
          <w:lang w:val="el-GR"/>
        </w:rPr>
        <w:t xml:space="preserve">προέκυψε μέσω του </w:t>
      </w:r>
      <w:r w:rsidRPr="00480D14">
        <w:t>router</w:t>
      </w:r>
      <w:r w:rsidRPr="00480D14">
        <w:rPr>
          <w:lang w:val="el-GR"/>
        </w:rPr>
        <w:t xml:space="preserve"> </w:t>
      </w:r>
      <w:r w:rsidRPr="00480D14">
        <w:t>advertiseme</w:t>
      </w:r>
      <w:r w:rsidR="0059467A">
        <w:t>nt</w:t>
      </w:r>
      <w:r w:rsidR="0059467A" w:rsidRPr="0059467A">
        <w:rPr>
          <w:lang w:val="el-GR"/>
        </w:rPr>
        <w:t xml:space="preserve">. </w:t>
      </w:r>
      <w:r w:rsidR="0059467A">
        <w:rPr>
          <w:lang w:val="el-GR"/>
        </w:rPr>
        <w:t xml:space="preserve">Έτσι, παρόν κόμβος </w:t>
      </w:r>
      <w:r w:rsidR="0059467A">
        <w:t>PC</w:t>
      </w:r>
      <w:r w:rsidR="0059467A" w:rsidRPr="0059467A">
        <w:rPr>
          <w:lang w:val="el-GR"/>
        </w:rPr>
        <w:t xml:space="preserve">1 </w:t>
      </w:r>
      <w:r w:rsidR="0059467A">
        <w:rPr>
          <w:lang w:val="el-GR"/>
        </w:rPr>
        <w:t xml:space="preserve">πρόσθεσε τη διεπαφή </w:t>
      </w:r>
      <w:r w:rsidR="0059467A">
        <w:t>em</w:t>
      </w:r>
      <w:r w:rsidR="0059467A" w:rsidRPr="0059467A">
        <w:rPr>
          <w:lang w:val="el-GR"/>
        </w:rPr>
        <w:t xml:space="preserve">0 </w:t>
      </w:r>
      <w:r w:rsidR="0059467A">
        <w:rPr>
          <w:lang w:val="el-GR"/>
        </w:rPr>
        <w:t xml:space="preserve">στην </w:t>
      </w:r>
      <w:r w:rsidR="0059467A">
        <w:t>default</w:t>
      </w:r>
      <w:r w:rsidR="0059467A" w:rsidRPr="0059467A">
        <w:rPr>
          <w:lang w:val="el-GR"/>
        </w:rPr>
        <w:t xml:space="preserve"> </w:t>
      </w:r>
      <w:r w:rsidR="0059467A">
        <w:t>Router</w:t>
      </w:r>
      <w:r w:rsidR="0059467A" w:rsidRPr="0059467A">
        <w:rPr>
          <w:lang w:val="el-GR"/>
        </w:rPr>
        <w:t xml:space="preserve"> </w:t>
      </w:r>
      <w:r w:rsidR="0059467A">
        <w:t>List</w:t>
      </w:r>
      <w:r w:rsidR="0059467A" w:rsidRPr="0059467A">
        <w:rPr>
          <w:lang w:val="el-GR"/>
        </w:rPr>
        <w:t xml:space="preserve"> </w:t>
      </w:r>
      <w:r w:rsidR="0059467A">
        <w:rPr>
          <w:lang w:val="el-GR"/>
        </w:rPr>
        <w:t xml:space="preserve">όπως βλέπουμε παρακάτω : </w:t>
      </w:r>
    </w:p>
    <w:p w14:paraId="18C81BF1" w14:textId="15CD8B30" w:rsidR="002F5C7B" w:rsidRPr="003A22E0" w:rsidRDefault="00480D14" w:rsidP="002F5C7B">
      <w:r w:rsidRPr="00480D14">
        <w:rPr>
          <w:noProof/>
        </w:rPr>
        <w:drawing>
          <wp:inline distT="0" distB="0" distL="0" distR="0" wp14:anchorId="09616A36" wp14:editId="79344ED0">
            <wp:extent cx="6382641" cy="333422"/>
            <wp:effectExtent l="0" t="0" r="0" b="9525"/>
            <wp:docPr id="171783274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327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17F2" w14:textId="52599D90" w:rsidR="002F5C7B" w:rsidRDefault="002F5C7B" w:rsidP="002F5C7B">
      <w:pPr>
        <w:pStyle w:val="3"/>
        <w:rPr>
          <w:lang w:val="el-GR"/>
        </w:rPr>
      </w:pPr>
      <w:r>
        <w:rPr>
          <w:lang w:val="el-GR"/>
        </w:rPr>
        <w:t>2.32</w:t>
      </w:r>
    </w:p>
    <w:p w14:paraId="09196EBB" w14:textId="63339FC1" w:rsidR="002F5C7B" w:rsidRPr="00055516" w:rsidRDefault="00CA1952" w:rsidP="002F5C7B">
      <w:pPr>
        <w:rPr>
          <w:lang w:val="el-GR"/>
        </w:rPr>
      </w:pPr>
      <w:r w:rsidRPr="00CA1952">
        <w:rPr>
          <w:lang w:val="el-GR"/>
        </w:rPr>
        <w:t xml:space="preserve">Από το </w:t>
      </w:r>
      <w:r>
        <w:t>PC</w:t>
      </w:r>
      <w:r w:rsidRPr="00CA1952">
        <w:rPr>
          <w:lang w:val="el-GR"/>
        </w:rPr>
        <w:t xml:space="preserve">2 μπορούμε να κάνουμε </w:t>
      </w:r>
      <w:r>
        <w:t>ping</w:t>
      </w:r>
      <w:r w:rsidRPr="00CA1952">
        <w:rPr>
          <w:lang w:val="el-GR"/>
        </w:rPr>
        <w:t xml:space="preserve"> μόνο στην 2</w:t>
      </w:r>
      <w:r w:rsidR="00B73313" w:rsidRPr="00B73313">
        <w:rPr>
          <w:vertAlign w:val="superscript"/>
          <w:lang w:val="el-GR"/>
        </w:rPr>
        <w:t>η</w:t>
      </w:r>
      <w:r w:rsidR="00B73313">
        <w:rPr>
          <w:lang w:val="el-GR"/>
        </w:rPr>
        <w:t xml:space="preserve"> </w:t>
      </w:r>
      <w:r w:rsidRPr="00CA1952">
        <w:rPr>
          <w:lang w:val="el-GR"/>
        </w:rPr>
        <w:t xml:space="preserve"> διεύθυνση του </w:t>
      </w:r>
      <w:r>
        <w:t>PC</w:t>
      </w:r>
      <w:r w:rsidRPr="00CA1952">
        <w:rPr>
          <w:lang w:val="el-GR"/>
        </w:rPr>
        <w:t xml:space="preserve">1, ενώ από το </w:t>
      </w:r>
      <w:r>
        <w:t>R</w:t>
      </w:r>
      <w:r w:rsidRPr="00CA1952">
        <w:rPr>
          <w:lang w:val="el-GR"/>
        </w:rPr>
        <w:t xml:space="preserve">1 και στις 2, καθώς είναι στο ίδιο </w:t>
      </w:r>
      <w:r>
        <w:t>LAN</w:t>
      </w:r>
      <w:r w:rsidRPr="00CA1952">
        <w:rPr>
          <w:lang w:val="el-GR"/>
        </w:rPr>
        <w:t xml:space="preserve">, οπότε μπορεί να επικοινωνήσει και με τη </w:t>
      </w:r>
      <w:r>
        <w:t>link</w:t>
      </w:r>
      <w:r w:rsidRPr="00CA1952">
        <w:rPr>
          <w:lang w:val="el-GR"/>
        </w:rPr>
        <w:t>-</w:t>
      </w:r>
      <w:r>
        <w:t>local</w:t>
      </w:r>
      <w:r w:rsidRPr="00CA1952">
        <w:rPr>
          <w:lang w:val="el-GR"/>
        </w:rPr>
        <w:t xml:space="preserve"> </w:t>
      </w:r>
      <w:r>
        <w:t>address</w:t>
      </w:r>
      <w:r w:rsidR="00055516">
        <w:rPr>
          <w:lang w:val="el-GR"/>
        </w:rPr>
        <w:t>.</w:t>
      </w:r>
    </w:p>
    <w:p w14:paraId="7CD00347" w14:textId="4D005C35" w:rsidR="0001370D" w:rsidRPr="009C3F8B" w:rsidRDefault="003A1882" w:rsidP="009C3F8B">
      <w:pPr>
        <w:pStyle w:val="1"/>
        <w:rPr>
          <w:lang w:val="el-GR"/>
        </w:rPr>
      </w:pPr>
      <w:r w:rsidRPr="0095134F">
        <w:rPr>
          <w:lang w:val="el-GR"/>
        </w:rPr>
        <w:lastRenderedPageBreak/>
        <w:t>Άσκηση 3:</w:t>
      </w:r>
      <w:r w:rsidR="009C3F8B" w:rsidRPr="00D70CB7">
        <w:rPr>
          <w:lang w:val="el-GR"/>
        </w:rPr>
        <w:t xml:space="preserve"> Δυναμική δρομολόγηση </w:t>
      </w:r>
      <w:r w:rsidR="009C3F8B">
        <w:t>IPv</w:t>
      </w:r>
      <w:r w:rsidR="009C3F8B" w:rsidRPr="00D70CB7">
        <w:rPr>
          <w:lang w:val="el-GR"/>
        </w:rPr>
        <w:t>6</w:t>
      </w:r>
    </w:p>
    <w:p w14:paraId="531AB6A6" w14:textId="77777777" w:rsidR="0095134F" w:rsidRDefault="0095134F" w:rsidP="00C0688E">
      <w:pPr>
        <w:pStyle w:val="3"/>
        <w:rPr>
          <w:lang w:val="el-GR"/>
        </w:rPr>
      </w:pPr>
      <w:r w:rsidRPr="0095134F">
        <w:rPr>
          <w:lang w:val="el-GR"/>
        </w:rPr>
        <w:t xml:space="preserve">3.1 </w:t>
      </w:r>
    </w:p>
    <w:p w14:paraId="42DDE1E2" w14:textId="60AD5CED" w:rsidR="00B31D5C" w:rsidRDefault="00FA4355" w:rsidP="00B31D5C">
      <w:r w:rsidRPr="00FA4355">
        <w:rPr>
          <w:noProof/>
          <w:lang w:val="el-GR"/>
        </w:rPr>
        <w:drawing>
          <wp:inline distT="0" distB="0" distL="0" distR="0" wp14:anchorId="75D2E489" wp14:editId="36963FF3">
            <wp:extent cx="4934639" cy="314369"/>
            <wp:effectExtent l="0" t="0" r="0" b="9525"/>
            <wp:docPr id="107872270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227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C525" w14:textId="0418A909" w:rsidR="00FA4355" w:rsidRDefault="00FA4355" w:rsidP="00B31D5C">
      <w:r w:rsidRPr="00FA4355">
        <w:rPr>
          <w:noProof/>
        </w:rPr>
        <w:drawing>
          <wp:inline distT="0" distB="0" distL="0" distR="0" wp14:anchorId="411975DE" wp14:editId="08CB96F3">
            <wp:extent cx="4858428" cy="314369"/>
            <wp:effectExtent l="0" t="0" r="0" b="9525"/>
            <wp:docPr id="157863399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339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CF9A" w14:textId="77777777" w:rsidR="00D40BF6" w:rsidRDefault="00D40BF6" w:rsidP="00B31D5C"/>
    <w:p w14:paraId="216B6C6D" w14:textId="77777777" w:rsidR="00D40BF6" w:rsidRDefault="00D40BF6" w:rsidP="00B31D5C"/>
    <w:p w14:paraId="66923E37" w14:textId="77777777" w:rsidR="00D40BF6" w:rsidRPr="00FA4355" w:rsidRDefault="00D40BF6" w:rsidP="00B31D5C"/>
    <w:p w14:paraId="552F844D" w14:textId="77777777" w:rsidR="007E1B76" w:rsidRDefault="0095134F" w:rsidP="00AF75A3">
      <w:pPr>
        <w:pStyle w:val="3"/>
      </w:pPr>
      <w:r w:rsidRPr="00FE2B00">
        <w:t>3.2</w:t>
      </w:r>
    </w:p>
    <w:p w14:paraId="59508AFF" w14:textId="23A60979" w:rsidR="00D40BF6" w:rsidRPr="00D40BF6" w:rsidRDefault="00D40BF6" w:rsidP="00D40BF6">
      <w:pPr>
        <w:rPr>
          <w:u w:val="single"/>
        </w:rPr>
      </w:pPr>
      <w:r w:rsidRPr="00D40BF6">
        <w:rPr>
          <w:u w:val="single"/>
        </w:rPr>
        <w:t>PC1 &amp; PC2</w:t>
      </w:r>
    </w:p>
    <w:p w14:paraId="1AF358B7" w14:textId="3A402FFA" w:rsidR="00B31D5C" w:rsidRPr="00D40BF6" w:rsidRDefault="00D40BF6" w:rsidP="00B31D5C">
      <w:pPr>
        <w:rPr>
          <w:b/>
          <w:bCs/>
        </w:rPr>
      </w:pPr>
      <w:r w:rsidRPr="00D40BF6">
        <w:rPr>
          <w:b/>
          <w:bCs/>
        </w:rPr>
        <w:t>router ripng</w:t>
      </w:r>
    </w:p>
    <w:p w14:paraId="250614D3" w14:textId="55DFF4B3" w:rsidR="00D40BF6" w:rsidRPr="00D40BF6" w:rsidRDefault="00D40BF6" w:rsidP="00B31D5C">
      <w:pPr>
        <w:rPr>
          <w:b/>
          <w:bCs/>
        </w:rPr>
      </w:pPr>
      <w:r w:rsidRPr="00D40BF6">
        <w:rPr>
          <w:b/>
          <w:bCs/>
        </w:rPr>
        <w:t>network em0</w:t>
      </w:r>
    </w:p>
    <w:p w14:paraId="2D4DB87C" w14:textId="36CFE4BE" w:rsidR="00D40BF6" w:rsidRPr="00FE2B00" w:rsidRDefault="00D40BF6" w:rsidP="00B31D5C">
      <w:pPr>
        <w:rPr>
          <w:b/>
          <w:bCs/>
          <w:lang w:val="el-GR"/>
        </w:rPr>
      </w:pPr>
      <w:r w:rsidRPr="00D40BF6">
        <w:rPr>
          <w:b/>
          <w:bCs/>
        </w:rPr>
        <w:t>network</w:t>
      </w:r>
      <w:r w:rsidRPr="00FE2B00">
        <w:rPr>
          <w:b/>
          <w:bCs/>
          <w:lang w:val="el-GR"/>
        </w:rPr>
        <w:t xml:space="preserve"> </w:t>
      </w:r>
      <w:r w:rsidRPr="00D40BF6">
        <w:rPr>
          <w:b/>
          <w:bCs/>
        </w:rPr>
        <w:t>em</w:t>
      </w:r>
      <w:r w:rsidRPr="00FE2B00">
        <w:rPr>
          <w:b/>
          <w:bCs/>
          <w:lang w:val="el-GR"/>
        </w:rPr>
        <w:t>1</w:t>
      </w:r>
    </w:p>
    <w:p w14:paraId="049F16B0" w14:textId="77777777" w:rsidR="00B31D5C" w:rsidRPr="00FE2B00" w:rsidRDefault="0095134F" w:rsidP="00B31D5C">
      <w:pPr>
        <w:pStyle w:val="3"/>
        <w:rPr>
          <w:lang w:val="el-GR"/>
        </w:rPr>
      </w:pPr>
      <w:r w:rsidRPr="00FE2B00">
        <w:rPr>
          <w:lang w:val="el-GR"/>
        </w:rPr>
        <w:t xml:space="preserve">3.3 </w:t>
      </w:r>
    </w:p>
    <w:p w14:paraId="63A0DD00" w14:textId="0F79280A" w:rsidR="00D31C1A" w:rsidRPr="00FE2B00" w:rsidRDefault="00D31C1A" w:rsidP="00B31D5C">
      <w:pPr>
        <w:rPr>
          <w:lang w:val="el-GR"/>
        </w:rPr>
      </w:pPr>
      <w:r w:rsidRPr="00FE2B00">
        <w:rPr>
          <w:lang w:val="el-GR"/>
        </w:rPr>
        <w:t>Βλέπουμε μία μόνο εγγραφή.</w:t>
      </w:r>
    </w:p>
    <w:p w14:paraId="663605DF" w14:textId="0A867771" w:rsidR="00B31D5C" w:rsidRPr="00D40BF6" w:rsidRDefault="00D31C1A" w:rsidP="00B31D5C">
      <w:r w:rsidRPr="00D31C1A">
        <w:rPr>
          <w:noProof/>
        </w:rPr>
        <w:drawing>
          <wp:inline distT="0" distB="0" distL="0" distR="0" wp14:anchorId="335EE89E" wp14:editId="4D9FE7A5">
            <wp:extent cx="6810377" cy="1380226"/>
            <wp:effectExtent l="0" t="0" r="0" b="0"/>
            <wp:docPr id="68932825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28257" name=""/>
                    <pic:cNvPicPr/>
                  </pic:nvPicPr>
                  <pic:blipFill rotWithShape="1">
                    <a:blip r:embed="rId37"/>
                    <a:srcRect b="5290"/>
                    <a:stretch/>
                  </pic:blipFill>
                  <pic:spPr bwMode="auto">
                    <a:xfrm>
                      <a:off x="0" y="0"/>
                      <a:ext cx="6811326" cy="138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C3519" w14:textId="77777777" w:rsidR="00B31D5C" w:rsidRPr="002E075B" w:rsidRDefault="0095134F" w:rsidP="00B31D5C">
      <w:pPr>
        <w:pStyle w:val="3"/>
        <w:rPr>
          <w:rStyle w:val="3Char"/>
          <w:b/>
          <w:lang w:val="el-GR"/>
        </w:rPr>
      </w:pPr>
      <w:r w:rsidRPr="002E075B">
        <w:rPr>
          <w:rStyle w:val="3Char"/>
          <w:b/>
          <w:lang w:val="el-GR"/>
        </w:rPr>
        <w:t>3.4</w:t>
      </w:r>
    </w:p>
    <w:p w14:paraId="3ADDC7F0" w14:textId="6E180189" w:rsidR="00B31D5C" w:rsidRPr="002378B8" w:rsidRDefault="00745E81" w:rsidP="00B31D5C">
      <w:pPr>
        <w:rPr>
          <w:lang w:val="el-GR"/>
        </w:rPr>
      </w:pPr>
      <w:r w:rsidRPr="00745E81">
        <w:rPr>
          <w:lang w:val="el-GR"/>
        </w:rPr>
        <w:t xml:space="preserve">Επόμενος κόμβος για το </w:t>
      </w:r>
      <w:r w:rsidRPr="002378B8">
        <w:rPr>
          <w:u w:val="single"/>
        </w:rPr>
        <w:t>fd</w:t>
      </w:r>
      <w:r w:rsidRPr="002378B8">
        <w:rPr>
          <w:u w:val="single"/>
          <w:lang w:val="el-GR"/>
        </w:rPr>
        <w:t>00:2::/64</w:t>
      </w:r>
      <w:r w:rsidRPr="00745E81">
        <w:rPr>
          <w:lang w:val="el-GR"/>
        </w:rPr>
        <w:t xml:space="preserve"> είναι η </w:t>
      </w:r>
      <w:r w:rsidRPr="002378B8">
        <w:rPr>
          <w:b/>
          <w:bCs/>
        </w:rPr>
        <w:t>fe</w:t>
      </w:r>
      <w:r w:rsidRPr="002378B8">
        <w:rPr>
          <w:b/>
          <w:bCs/>
          <w:lang w:val="el-GR"/>
        </w:rPr>
        <w:t>80::</w:t>
      </w:r>
      <w:r w:rsidRPr="002378B8">
        <w:rPr>
          <w:b/>
          <w:bCs/>
        </w:rPr>
        <w:t>a</w:t>
      </w:r>
      <w:r w:rsidRPr="002378B8">
        <w:rPr>
          <w:b/>
          <w:bCs/>
          <w:lang w:val="el-GR"/>
        </w:rPr>
        <w:t>00:27</w:t>
      </w:r>
      <w:r w:rsidRPr="002378B8">
        <w:rPr>
          <w:b/>
          <w:bCs/>
        </w:rPr>
        <w:t>ff</w:t>
      </w:r>
      <w:r w:rsidRPr="002378B8">
        <w:rPr>
          <w:b/>
          <w:bCs/>
          <w:lang w:val="el-GR"/>
        </w:rPr>
        <w:t>:</w:t>
      </w:r>
      <w:r w:rsidRPr="002378B8">
        <w:rPr>
          <w:b/>
          <w:bCs/>
        </w:rPr>
        <w:t>fea</w:t>
      </w:r>
      <w:r w:rsidRPr="002378B8">
        <w:rPr>
          <w:b/>
          <w:bCs/>
          <w:lang w:val="el-GR"/>
        </w:rPr>
        <w:t>8:5</w:t>
      </w:r>
      <w:r w:rsidRPr="002378B8">
        <w:rPr>
          <w:b/>
          <w:bCs/>
        </w:rPr>
        <w:t>cd</w:t>
      </w:r>
      <w:r w:rsidRPr="002378B8">
        <w:rPr>
          <w:b/>
          <w:bCs/>
          <w:lang w:val="el-GR"/>
        </w:rPr>
        <w:t>9</w:t>
      </w:r>
      <w:r w:rsidRPr="00745E81">
        <w:rPr>
          <w:lang w:val="el-GR"/>
        </w:rPr>
        <w:t xml:space="preserve">, δηλαδή η </w:t>
      </w:r>
      <w:r w:rsidRPr="002378B8">
        <w:rPr>
          <w:u w:val="single"/>
        </w:rPr>
        <w:t>link</w:t>
      </w:r>
      <w:r w:rsidRPr="002378B8">
        <w:rPr>
          <w:u w:val="single"/>
          <w:lang w:val="el-GR"/>
        </w:rPr>
        <w:t xml:space="preserve"> </w:t>
      </w:r>
      <w:r w:rsidRPr="002378B8">
        <w:rPr>
          <w:u w:val="single"/>
        </w:rPr>
        <w:t>local</w:t>
      </w:r>
      <w:r w:rsidRPr="00745E81">
        <w:rPr>
          <w:lang w:val="el-GR"/>
        </w:rPr>
        <w:t xml:space="preserve"> </w:t>
      </w:r>
      <w:r>
        <w:t>address</w:t>
      </w:r>
      <w:r w:rsidRPr="00745E81">
        <w:rPr>
          <w:lang w:val="el-GR"/>
        </w:rPr>
        <w:t xml:space="preserve"> του </w:t>
      </w:r>
      <w:r>
        <w:t>em</w:t>
      </w:r>
      <w:r w:rsidRPr="00745E81">
        <w:rPr>
          <w:lang w:val="el-GR"/>
        </w:rPr>
        <w:t xml:space="preserve">1 του </w:t>
      </w:r>
      <w:r>
        <w:t>R</w:t>
      </w:r>
      <w:r w:rsidRPr="00745E81">
        <w:rPr>
          <w:lang w:val="el-GR"/>
        </w:rPr>
        <w:t>2</w:t>
      </w:r>
      <w:r w:rsidR="002378B8" w:rsidRPr="002378B8">
        <w:rPr>
          <w:lang w:val="el-GR"/>
        </w:rPr>
        <w:t>.</w:t>
      </w:r>
    </w:p>
    <w:p w14:paraId="694C2371" w14:textId="77777777" w:rsidR="0095134F" w:rsidRPr="002E075B" w:rsidRDefault="0095134F" w:rsidP="00B31D5C">
      <w:pPr>
        <w:pStyle w:val="3"/>
        <w:rPr>
          <w:lang w:val="el-GR"/>
        </w:rPr>
      </w:pPr>
      <w:r w:rsidRPr="002E075B">
        <w:rPr>
          <w:rStyle w:val="3Char"/>
          <w:b/>
          <w:lang w:val="el-GR"/>
        </w:rPr>
        <w:t>3.5</w:t>
      </w:r>
    </w:p>
    <w:p w14:paraId="13126709" w14:textId="7F2EC384" w:rsidR="002378B8" w:rsidRPr="002378B8" w:rsidRDefault="002378B8" w:rsidP="00B31D5C">
      <w:pPr>
        <w:rPr>
          <w:lang w:val="el-GR"/>
        </w:rPr>
      </w:pPr>
      <w:r w:rsidRPr="002378B8">
        <w:rPr>
          <w:lang w:val="el-GR"/>
        </w:rPr>
        <w:t xml:space="preserve">Μπορούμε χρησιμοποιώντας την </w:t>
      </w:r>
      <w:r>
        <w:t>private</w:t>
      </w:r>
      <w:r w:rsidRPr="002378B8">
        <w:rPr>
          <w:lang w:val="el-GR"/>
        </w:rPr>
        <w:t xml:space="preserve"> </w:t>
      </w:r>
      <w:r>
        <w:t>address</w:t>
      </w:r>
      <w:r w:rsidRPr="002378B8">
        <w:rPr>
          <w:lang w:val="el-GR"/>
        </w:rPr>
        <w:t xml:space="preserve"> :</w:t>
      </w:r>
    </w:p>
    <w:p w14:paraId="28F89D6A" w14:textId="440774C0" w:rsidR="00B31D5C" w:rsidRPr="002378B8" w:rsidRDefault="002378B8" w:rsidP="002378B8">
      <w:pPr>
        <w:ind w:firstLine="720"/>
      </w:pPr>
      <w:r w:rsidRPr="002378B8">
        <w:rPr>
          <w:b/>
          <w:bCs/>
        </w:rPr>
        <w:t>ping</w:t>
      </w:r>
      <w:r w:rsidRPr="00521D78">
        <w:rPr>
          <w:b/>
          <w:bCs/>
        </w:rPr>
        <w:t>6 –</w:t>
      </w:r>
      <w:r w:rsidRPr="002378B8">
        <w:rPr>
          <w:b/>
          <w:bCs/>
        </w:rPr>
        <w:t>c</w:t>
      </w:r>
      <w:r w:rsidRPr="00521D78">
        <w:rPr>
          <w:b/>
          <w:bCs/>
        </w:rPr>
        <w:t xml:space="preserve"> 1 </w:t>
      </w:r>
      <w:r w:rsidRPr="002378B8">
        <w:rPr>
          <w:b/>
          <w:bCs/>
        </w:rPr>
        <w:t>fd</w:t>
      </w:r>
      <w:r w:rsidRPr="00521D78">
        <w:rPr>
          <w:b/>
          <w:bCs/>
        </w:rPr>
        <w:t>00:2::2</w:t>
      </w:r>
    </w:p>
    <w:p w14:paraId="64BBAC8B" w14:textId="77777777" w:rsidR="00A56017" w:rsidRPr="00521D78" w:rsidRDefault="0095134F" w:rsidP="00B31D5C">
      <w:pPr>
        <w:pStyle w:val="3"/>
      </w:pPr>
      <w:r w:rsidRPr="00521D78">
        <w:rPr>
          <w:rStyle w:val="3Char"/>
          <w:b/>
        </w:rPr>
        <w:t>3.6</w:t>
      </w:r>
      <w:r w:rsidRPr="00521D78">
        <w:t xml:space="preserve"> </w:t>
      </w:r>
    </w:p>
    <w:p w14:paraId="0ED743D0" w14:textId="51F53218" w:rsidR="00B31D5C" w:rsidRPr="00521D78" w:rsidRDefault="00521D78" w:rsidP="00B31D5C">
      <w:pPr>
        <w:rPr>
          <w:b/>
          <w:bCs/>
        </w:rPr>
      </w:pPr>
      <w:r w:rsidRPr="00521D78">
        <w:rPr>
          <w:b/>
          <w:bCs/>
        </w:rPr>
        <w:t>tcpdump -vvvni em1</w:t>
      </w:r>
    </w:p>
    <w:p w14:paraId="73514AF1" w14:textId="77777777" w:rsidR="00C0688E" w:rsidRPr="00521D78" w:rsidRDefault="0095134F" w:rsidP="00B31D5C">
      <w:pPr>
        <w:pStyle w:val="3"/>
      </w:pPr>
      <w:r w:rsidRPr="00521D78">
        <w:rPr>
          <w:rStyle w:val="3Char"/>
          <w:b/>
        </w:rPr>
        <w:lastRenderedPageBreak/>
        <w:t>3.7</w:t>
      </w:r>
      <w:r w:rsidRPr="00521D78">
        <w:t xml:space="preserve"> </w:t>
      </w:r>
    </w:p>
    <w:p w14:paraId="66FCADFB" w14:textId="23AE4590" w:rsidR="009C3F8B" w:rsidRPr="00FE2B00" w:rsidRDefault="00521D78" w:rsidP="009C3F8B">
      <w:pPr>
        <w:rPr>
          <w:lang w:val="el-GR"/>
        </w:rPr>
      </w:pPr>
      <w:r>
        <w:t>Παρατηρούμε, αρχικά, ένα πακέτο ripng-request (R1</w:t>
      </w:r>
      <w:r w:rsidRPr="00521D78">
        <w:rPr>
          <w:vertAlign w:val="subscript"/>
        </w:rPr>
        <w:t>em1</w:t>
      </w:r>
      <w:r>
        <w:t xml:space="preserve"> </w:t>
      </w:r>
      <w:r>
        <w:rPr>
          <w:rFonts w:ascii="Cambria Math" w:hAnsi="Cambria Math" w:cs="Cambria Math"/>
        </w:rPr>
        <w:t>⟶</w:t>
      </w:r>
      <w:r>
        <w:t xml:space="preserve"> ff02::9) ακολουθούμενο από ένα πακέτο ripng-response (R2</w:t>
      </w:r>
      <w:r w:rsidRPr="00521D78">
        <w:rPr>
          <w:vertAlign w:val="subscript"/>
        </w:rPr>
        <w:t>em1</w:t>
      </w:r>
      <w:r>
        <w:t xml:space="preserve"> </w:t>
      </w:r>
      <w:r>
        <w:rPr>
          <w:rFonts w:ascii="Cambria Math" w:hAnsi="Cambria Math" w:cs="Cambria Math"/>
        </w:rPr>
        <w:t>⟶</w:t>
      </w:r>
      <w:r>
        <w:t xml:space="preserve"> R1</w:t>
      </w:r>
      <w:r w:rsidRPr="00521D78">
        <w:rPr>
          <w:vertAlign w:val="subscript"/>
        </w:rPr>
        <w:t>em1</w:t>
      </w:r>
      <w:r>
        <w:t>), όπου R1</w:t>
      </w:r>
      <w:r w:rsidRPr="00521D78">
        <w:rPr>
          <w:vertAlign w:val="subscript"/>
        </w:rPr>
        <w:t>em1</w:t>
      </w:r>
      <w:r>
        <w:t>, R2</w:t>
      </w:r>
      <w:r w:rsidRPr="00521D78">
        <w:rPr>
          <w:vertAlign w:val="subscript"/>
        </w:rPr>
        <w:t xml:space="preserve">em1 </w:t>
      </w:r>
      <w:r>
        <w:t xml:space="preserve">οι link-local διευθύνσεις τους. </w:t>
      </w:r>
      <w:r w:rsidRPr="00521D78">
        <w:rPr>
          <w:lang w:val="el-GR"/>
        </w:rPr>
        <w:t xml:space="preserve">Μετά βλέπουμε την διαδικασία </w:t>
      </w:r>
      <w:r>
        <w:t>Neigbour</w:t>
      </w:r>
      <w:r w:rsidRPr="00521D78">
        <w:rPr>
          <w:lang w:val="el-GR"/>
        </w:rPr>
        <w:t xml:space="preserve"> </w:t>
      </w:r>
      <w:r>
        <w:t>discovery</w:t>
      </w:r>
      <w:r w:rsidRPr="00521D78">
        <w:rPr>
          <w:lang w:val="el-GR"/>
        </w:rPr>
        <w:t xml:space="preserve"> και ύστερα ακολουθούν πακέτα </w:t>
      </w:r>
      <w:r>
        <w:t>ripng</w:t>
      </w:r>
      <w:r w:rsidRPr="00521D78">
        <w:rPr>
          <w:lang w:val="el-GR"/>
        </w:rPr>
        <w:t>-</w:t>
      </w:r>
      <w:r>
        <w:t>response</w:t>
      </w:r>
      <w:r w:rsidRPr="00521D78">
        <w:rPr>
          <w:lang w:val="el-GR"/>
        </w:rPr>
        <w:t xml:space="preserve"> εκπεμπόμενα από τις </w:t>
      </w:r>
      <w:r>
        <w:t>WAN</w:t>
      </w:r>
      <w:r w:rsidRPr="00521D78">
        <w:rPr>
          <w:lang w:val="el-GR"/>
        </w:rPr>
        <w:t xml:space="preserve"> διεπαφές των </w:t>
      </w:r>
      <w:r>
        <w:t>R</w:t>
      </w:r>
      <w:r w:rsidRPr="00521D78">
        <w:rPr>
          <w:lang w:val="el-GR"/>
        </w:rPr>
        <w:t xml:space="preserve">1, </w:t>
      </w:r>
      <w:r>
        <w:t>R</w:t>
      </w:r>
      <w:r w:rsidRPr="00521D78">
        <w:rPr>
          <w:lang w:val="el-GR"/>
        </w:rPr>
        <w:t xml:space="preserve">2. Το μεν </w:t>
      </w:r>
      <w:r>
        <w:t>R</w:t>
      </w:r>
      <w:r w:rsidRPr="00521D78">
        <w:rPr>
          <w:lang w:val="el-GR"/>
        </w:rPr>
        <w:t xml:space="preserve">1 στέλνει διαφημίσεις για το </w:t>
      </w:r>
      <w:r>
        <w:t>LAN</w:t>
      </w:r>
      <w:r w:rsidRPr="00521D78">
        <w:rPr>
          <w:lang w:val="el-GR"/>
        </w:rPr>
        <w:t xml:space="preserve">1 και το </w:t>
      </w:r>
      <w:r>
        <w:t>WAN</w:t>
      </w:r>
      <w:r w:rsidRPr="00521D78">
        <w:rPr>
          <w:lang w:val="el-GR"/>
        </w:rPr>
        <w:t xml:space="preserve">1, ενώ το </w:t>
      </w:r>
      <w:r>
        <w:t>R</w:t>
      </w:r>
      <w:r w:rsidRPr="00521D78">
        <w:rPr>
          <w:lang w:val="el-GR"/>
        </w:rPr>
        <w:t xml:space="preserve">2 για το </w:t>
      </w:r>
      <w:r>
        <w:t>LAN</w:t>
      </w:r>
      <w:r w:rsidRPr="00521D78">
        <w:rPr>
          <w:lang w:val="el-GR"/>
        </w:rPr>
        <w:t xml:space="preserve">2 και το </w:t>
      </w:r>
      <w:r>
        <w:t>WAN</w:t>
      </w:r>
      <w:r w:rsidRPr="00521D78">
        <w:rPr>
          <w:lang w:val="el-GR"/>
        </w:rPr>
        <w:t xml:space="preserve">1. Διεύθυνση προορισμού σε αυτά είναι η </w:t>
      </w:r>
      <w:r>
        <w:t>ff</w:t>
      </w:r>
      <w:r w:rsidRPr="00521D78">
        <w:rPr>
          <w:lang w:val="el-GR"/>
        </w:rPr>
        <w:t xml:space="preserve">02::9, η οποία αποτελεί </w:t>
      </w:r>
      <w:r>
        <w:t>multicast</w:t>
      </w:r>
      <w:r w:rsidRPr="00521D78">
        <w:rPr>
          <w:lang w:val="el-GR"/>
        </w:rPr>
        <w:t xml:space="preserve"> </w:t>
      </w:r>
      <w:r>
        <w:t>address</w:t>
      </w:r>
      <w:r w:rsidRPr="00521D78">
        <w:rPr>
          <w:lang w:val="el-GR"/>
        </w:rPr>
        <w:t xml:space="preserve"> για </w:t>
      </w:r>
      <w:r>
        <w:t>RIP</w:t>
      </w:r>
      <w:r w:rsidRPr="00521D78">
        <w:rPr>
          <w:lang w:val="el-GR"/>
        </w:rPr>
        <w:t xml:space="preserve"> </w:t>
      </w:r>
      <w:r>
        <w:t>routers</w:t>
      </w:r>
      <w:r w:rsidRPr="00521D78">
        <w:rPr>
          <w:lang w:val="el-GR"/>
        </w:rPr>
        <w:t>.</w:t>
      </w:r>
    </w:p>
    <w:p w14:paraId="178C5970" w14:textId="74C31DAF" w:rsidR="0031593F" w:rsidRPr="0031593F" w:rsidRDefault="0031593F" w:rsidP="009C3F8B">
      <w:r w:rsidRPr="0031593F">
        <w:rPr>
          <w:noProof/>
        </w:rPr>
        <w:drawing>
          <wp:inline distT="0" distB="0" distL="0" distR="0" wp14:anchorId="7C56C5B2" wp14:editId="738D7E90">
            <wp:extent cx="5932967" cy="2650723"/>
            <wp:effectExtent l="0" t="0" r="0" b="0"/>
            <wp:docPr id="60222427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242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325" cy="265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C3C4" w14:textId="44A199CB" w:rsidR="009C3F8B" w:rsidRDefault="009C3F8B" w:rsidP="009C3F8B">
      <w:pPr>
        <w:pStyle w:val="3"/>
        <w:rPr>
          <w:lang w:val="el-GR"/>
        </w:rPr>
      </w:pPr>
      <w:r>
        <w:rPr>
          <w:lang w:val="el-GR"/>
        </w:rPr>
        <w:t>3.8</w:t>
      </w:r>
    </w:p>
    <w:p w14:paraId="30F310CD" w14:textId="7FFA69C0" w:rsidR="009C3F8B" w:rsidRPr="00436D7D" w:rsidRDefault="00436D7D" w:rsidP="009C3F8B">
      <w:pPr>
        <w:rPr>
          <w:lang w:val="el-GR"/>
        </w:rPr>
      </w:pPr>
      <w:r w:rsidRPr="00436D7D">
        <w:rPr>
          <w:lang w:val="el-GR"/>
        </w:rPr>
        <w:t xml:space="preserve">Το </w:t>
      </w:r>
      <w:r>
        <w:t>hop</w:t>
      </w:r>
      <w:r w:rsidRPr="00436D7D">
        <w:rPr>
          <w:lang w:val="el-GR"/>
        </w:rPr>
        <w:t>_</w:t>
      </w:r>
      <w:r>
        <w:t>limit</w:t>
      </w:r>
      <w:r w:rsidRPr="00436D7D">
        <w:rPr>
          <w:lang w:val="el-GR"/>
        </w:rPr>
        <w:t xml:space="preserve"> έχει τιμή 255, ώστε να διασφαλιστεί ότι δε θα περάσει από ενδιάμεσο δρομολογητή.</w:t>
      </w:r>
    </w:p>
    <w:p w14:paraId="3FD4EC4C" w14:textId="077B9187" w:rsidR="009C3F8B" w:rsidRDefault="009C3F8B" w:rsidP="009C3F8B">
      <w:pPr>
        <w:pStyle w:val="3"/>
        <w:rPr>
          <w:lang w:val="el-GR"/>
        </w:rPr>
      </w:pPr>
      <w:r>
        <w:rPr>
          <w:lang w:val="el-GR"/>
        </w:rPr>
        <w:t>3.9</w:t>
      </w:r>
    </w:p>
    <w:p w14:paraId="41889C85" w14:textId="543B1BB8" w:rsidR="009C3F8B" w:rsidRPr="00B15AE9" w:rsidRDefault="00B15AE9" w:rsidP="009C3F8B">
      <w:pPr>
        <w:rPr>
          <w:lang w:val="el-GR"/>
        </w:rPr>
      </w:pPr>
      <w:r w:rsidRPr="00B15AE9">
        <w:rPr>
          <w:lang w:val="el-GR"/>
        </w:rPr>
        <w:t xml:space="preserve">Χρησιμοποιείται το </w:t>
      </w:r>
      <w:r>
        <w:t>UDP</w:t>
      </w:r>
      <w:r w:rsidRPr="00B15AE9">
        <w:rPr>
          <w:lang w:val="el-GR"/>
        </w:rPr>
        <w:t xml:space="preserve"> και η θύρα 521, ενώ στο </w:t>
      </w:r>
      <w:r>
        <w:t>RIP</w:t>
      </w:r>
      <w:r w:rsidRPr="00B15AE9">
        <w:rPr>
          <w:lang w:val="el-GR"/>
        </w:rPr>
        <w:t xml:space="preserve"> είχαμε μεν </w:t>
      </w:r>
      <w:r>
        <w:t>UDP</w:t>
      </w:r>
      <w:r w:rsidRPr="00B15AE9">
        <w:rPr>
          <w:lang w:val="el-GR"/>
        </w:rPr>
        <w:t>, αλλά χρησιμοποιούνταν η θύρα 520.</w:t>
      </w:r>
    </w:p>
    <w:p w14:paraId="202729E4" w14:textId="30107A50" w:rsidR="009C3F8B" w:rsidRDefault="009C3F8B" w:rsidP="009C3F8B">
      <w:pPr>
        <w:pStyle w:val="3"/>
      </w:pPr>
      <w:r w:rsidRPr="00FE2B00">
        <w:t>3.10</w:t>
      </w:r>
    </w:p>
    <w:p w14:paraId="2B10BC3D" w14:textId="6A8D2180" w:rsidR="00FE2B00" w:rsidRPr="00FE2B00" w:rsidRDefault="00FE2B00" w:rsidP="00FE2B00">
      <w:pPr>
        <w:rPr>
          <w:u w:val="single"/>
        </w:rPr>
      </w:pPr>
      <w:r w:rsidRPr="00FE2B00">
        <w:rPr>
          <w:u w:val="single"/>
        </w:rPr>
        <w:t>R1 &amp; R2</w:t>
      </w:r>
    </w:p>
    <w:p w14:paraId="1D86DDA0" w14:textId="10C4F2B1" w:rsidR="009C3F8B" w:rsidRPr="00D34242" w:rsidRDefault="006E2634" w:rsidP="009C3F8B">
      <w:pPr>
        <w:rPr>
          <w:b/>
          <w:bCs/>
        </w:rPr>
      </w:pPr>
      <w:r w:rsidRPr="00D34242">
        <w:rPr>
          <w:b/>
          <w:bCs/>
        </w:rPr>
        <w:t xml:space="preserve">no router ripng </w:t>
      </w:r>
    </w:p>
    <w:p w14:paraId="0D0419BC" w14:textId="671F72C0" w:rsidR="009C3F8B" w:rsidRDefault="009C3F8B" w:rsidP="009C3F8B">
      <w:pPr>
        <w:pStyle w:val="3"/>
      </w:pPr>
      <w:r w:rsidRPr="00FE2B00">
        <w:t>3.11</w:t>
      </w:r>
    </w:p>
    <w:p w14:paraId="310D0149" w14:textId="55C75101" w:rsidR="00FE2B00" w:rsidRPr="00FE2B00" w:rsidRDefault="00FE2B00" w:rsidP="00FE2B00">
      <w:pPr>
        <w:rPr>
          <w:u w:val="single"/>
        </w:rPr>
      </w:pPr>
      <w:r w:rsidRPr="00FE2B00">
        <w:rPr>
          <w:u w:val="single"/>
        </w:rPr>
        <w:t>R1 &amp; R2(GCM)</w:t>
      </w:r>
    </w:p>
    <w:p w14:paraId="1137879E" w14:textId="5900122B" w:rsidR="009C3F8B" w:rsidRPr="00FE2B00" w:rsidRDefault="00FE2B00" w:rsidP="009C3F8B">
      <w:pPr>
        <w:rPr>
          <w:b/>
          <w:bCs/>
        </w:rPr>
      </w:pPr>
      <w:r w:rsidRPr="00FE2B00">
        <w:rPr>
          <w:b/>
          <w:bCs/>
        </w:rPr>
        <w:t>do write memory</w:t>
      </w:r>
    </w:p>
    <w:p w14:paraId="6551C508" w14:textId="2D8B1992" w:rsidR="009C3F8B" w:rsidRPr="00FE2B00" w:rsidRDefault="009C3F8B" w:rsidP="009C3F8B">
      <w:pPr>
        <w:pStyle w:val="3"/>
      </w:pPr>
      <w:r w:rsidRPr="00FE2B00">
        <w:t>3.12</w:t>
      </w:r>
    </w:p>
    <w:p w14:paraId="0F75BDFD" w14:textId="2EFF84DC" w:rsidR="009C3F8B" w:rsidRPr="00FE2B00" w:rsidRDefault="00E20878" w:rsidP="009C3F8B">
      <w:r w:rsidRPr="00E20878">
        <w:rPr>
          <w:b/>
          <w:bCs/>
        </w:rPr>
        <w:t>service frr restart</w:t>
      </w:r>
      <w:r>
        <w:t xml:space="preserve"> (</w:t>
      </w:r>
      <w:r>
        <w:rPr>
          <w:lang w:val="el-GR"/>
        </w:rPr>
        <w:t>στο</w:t>
      </w:r>
      <w:r w:rsidRPr="00E20878">
        <w:t xml:space="preserve"> </w:t>
      </w:r>
      <w:r>
        <w:rPr>
          <w:lang w:val="el-GR"/>
        </w:rPr>
        <w:t>κανονικό</w:t>
      </w:r>
      <w:r w:rsidRPr="00E20878">
        <w:t xml:space="preserve"> </w:t>
      </w:r>
      <w:r>
        <w:t>terminal)</w:t>
      </w:r>
    </w:p>
    <w:p w14:paraId="365EFB94" w14:textId="6F5187B9" w:rsidR="009C3F8B" w:rsidRDefault="009C3F8B" w:rsidP="009C3F8B">
      <w:pPr>
        <w:pStyle w:val="3"/>
      </w:pPr>
      <w:r w:rsidRPr="00FE2B00">
        <w:t>3.13</w:t>
      </w:r>
    </w:p>
    <w:p w14:paraId="209CBB91" w14:textId="2DDC98D4" w:rsidR="00E20878" w:rsidRPr="00E20878" w:rsidRDefault="00E20878" w:rsidP="00E20878">
      <w:pPr>
        <w:rPr>
          <w:u w:val="single"/>
        </w:rPr>
      </w:pPr>
      <w:r w:rsidRPr="00E20878">
        <w:rPr>
          <w:u w:val="single"/>
        </w:rPr>
        <w:t>R1</w:t>
      </w:r>
    </w:p>
    <w:p w14:paraId="4D9B1CA7" w14:textId="3963DBCB" w:rsidR="009C3F8B" w:rsidRPr="00E20878" w:rsidRDefault="00E20878" w:rsidP="009C3F8B">
      <w:pPr>
        <w:rPr>
          <w:b/>
          <w:bCs/>
        </w:rPr>
      </w:pPr>
      <w:r w:rsidRPr="00E20878">
        <w:rPr>
          <w:b/>
          <w:bCs/>
        </w:rPr>
        <w:t>router ospf6</w:t>
      </w:r>
    </w:p>
    <w:p w14:paraId="2154264B" w14:textId="344DCAF0" w:rsidR="002276B7" w:rsidRDefault="00E20878" w:rsidP="009C3F8B">
      <w:pPr>
        <w:rPr>
          <w:b/>
          <w:bCs/>
        </w:rPr>
      </w:pPr>
      <w:r w:rsidRPr="00E20878">
        <w:rPr>
          <w:b/>
          <w:bCs/>
        </w:rPr>
        <w:lastRenderedPageBreak/>
        <w:t>router-id 1.1.1.1</w:t>
      </w:r>
    </w:p>
    <w:p w14:paraId="5F39ED20" w14:textId="7FEA3760" w:rsidR="00E20878" w:rsidRDefault="00E20878" w:rsidP="00E20878">
      <w:pPr>
        <w:jc w:val="both"/>
        <w:rPr>
          <w:u w:val="single"/>
        </w:rPr>
      </w:pPr>
      <w:r w:rsidRPr="00E20878">
        <w:rPr>
          <w:u w:val="single"/>
        </w:rPr>
        <w:t>R2</w:t>
      </w:r>
    </w:p>
    <w:p w14:paraId="6718384E" w14:textId="1892E6B3" w:rsidR="00E20878" w:rsidRDefault="00E20878" w:rsidP="00E20878">
      <w:pPr>
        <w:jc w:val="both"/>
      </w:pPr>
      <w:r>
        <w:t>router ospf6</w:t>
      </w:r>
    </w:p>
    <w:p w14:paraId="4137D310" w14:textId="74010309" w:rsidR="002276B7" w:rsidRPr="00E20878" w:rsidRDefault="002276B7" w:rsidP="00E20878">
      <w:pPr>
        <w:jc w:val="both"/>
      </w:pPr>
      <w:r>
        <w:t>router-id 2.2.2.2</w:t>
      </w:r>
    </w:p>
    <w:p w14:paraId="51122FAC" w14:textId="417538B3" w:rsidR="009C3F8B" w:rsidRDefault="009C3F8B" w:rsidP="009C3F8B">
      <w:pPr>
        <w:pStyle w:val="3"/>
      </w:pPr>
      <w:r w:rsidRPr="00FE2B00">
        <w:t>3.14</w:t>
      </w:r>
    </w:p>
    <w:p w14:paraId="1DB5BD87" w14:textId="61AD610C" w:rsidR="00E935F3" w:rsidRPr="00E935F3" w:rsidRDefault="00E935F3" w:rsidP="00E935F3">
      <w:pPr>
        <w:rPr>
          <w:u w:val="single"/>
        </w:rPr>
      </w:pPr>
      <w:r w:rsidRPr="00E935F3">
        <w:rPr>
          <w:u w:val="single"/>
        </w:rPr>
        <w:t>R1</w:t>
      </w:r>
    </w:p>
    <w:p w14:paraId="6F936CE1" w14:textId="3DC5F8F1" w:rsidR="002276B7" w:rsidRDefault="002276B7" w:rsidP="009C3F8B">
      <w:r w:rsidRPr="00E935F3">
        <w:rPr>
          <w:b/>
          <w:bCs/>
        </w:rPr>
        <w:t>interface em0</w:t>
      </w:r>
      <w:r>
        <w:t xml:space="preserve"> --&gt; config-if mode</w:t>
      </w:r>
    </w:p>
    <w:p w14:paraId="6F14B826" w14:textId="75C708A4" w:rsidR="002276B7" w:rsidRPr="00E935F3" w:rsidRDefault="002276B7" w:rsidP="009C3F8B">
      <w:pPr>
        <w:rPr>
          <w:b/>
          <w:bCs/>
        </w:rPr>
      </w:pPr>
      <w:r w:rsidRPr="00E935F3">
        <w:rPr>
          <w:b/>
          <w:bCs/>
        </w:rPr>
        <w:t>ipv6 ospf6 area 0.0.0.0</w:t>
      </w:r>
    </w:p>
    <w:p w14:paraId="3D50CD76" w14:textId="31BF740A" w:rsidR="00E935F3" w:rsidRDefault="00E935F3" w:rsidP="00E935F3">
      <w:r w:rsidRPr="00E935F3">
        <w:rPr>
          <w:b/>
          <w:bCs/>
        </w:rPr>
        <w:t>interface em1</w:t>
      </w:r>
      <w:r>
        <w:t xml:space="preserve"> --&gt; config-if mode</w:t>
      </w:r>
    </w:p>
    <w:p w14:paraId="5FE707D9" w14:textId="77777777" w:rsidR="00E935F3" w:rsidRPr="00E935F3" w:rsidRDefault="00E935F3" w:rsidP="00E935F3">
      <w:pPr>
        <w:rPr>
          <w:b/>
          <w:bCs/>
        </w:rPr>
      </w:pPr>
      <w:r w:rsidRPr="00E935F3">
        <w:rPr>
          <w:b/>
          <w:bCs/>
        </w:rPr>
        <w:t>ipv6 ospf6 area 0.0.0.0</w:t>
      </w:r>
    </w:p>
    <w:p w14:paraId="15973245" w14:textId="552D1B20" w:rsidR="009C3F8B" w:rsidRPr="00FE2B00" w:rsidRDefault="009C3F8B" w:rsidP="009C3F8B">
      <w:pPr>
        <w:pStyle w:val="3"/>
      </w:pPr>
      <w:r w:rsidRPr="00FE2B00">
        <w:t>3.15</w:t>
      </w:r>
    </w:p>
    <w:p w14:paraId="25ABFC3C" w14:textId="77777777" w:rsidR="00E935F3" w:rsidRPr="00E935F3" w:rsidRDefault="00E935F3" w:rsidP="00E935F3">
      <w:pPr>
        <w:rPr>
          <w:u w:val="single"/>
        </w:rPr>
      </w:pPr>
      <w:r w:rsidRPr="00E935F3">
        <w:rPr>
          <w:u w:val="single"/>
        </w:rPr>
        <w:t>R2</w:t>
      </w:r>
    </w:p>
    <w:p w14:paraId="51F8479D" w14:textId="77777777" w:rsidR="00E935F3" w:rsidRDefault="00E935F3" w:rsidP="00E935F3">
      <w:r w:rsidRPr="00E935F3">
        <w:rPr>
          <w:b/>
          <w:bCs/>
        </w:rPr>
        <w:t>interface em0</w:t>
      </w:r>
      <w:r>
        <w:t xml:space="preserve"> --&gt; config-if mode</w:t>
      </w:r>
    </w:p>
    <w:p w14:paraId="3CE02641" w14:textId="77777777" w:rsidR="00E935F3" w:rsidRPr="00E935F3" w:rsidRDefault="00E935F3" w:rsidP="00E935F3">
      <w:pPr>
        <w:rPr>
          <w:b/>
          <w:bCs/>
        </w:rPr>
      </w:pPr>
      <w:r w:rsidRPr="00E935F3">
        <w:rPr>
          <w:b/>
          <w:bCs/>
        </w:rPr>
        <w:t>ipv6 ospf6 area 0.0.0.0</w:t>
      </w:r>
    </w:p>
    <w:p w14:paraId="7E286BBE" w14:textId="77777777" w:rsidR="00E935F3" w:rsidRDefault="00E935F3" w:rsidP="00E935F3">
      <w:r w:rsidRPr="00E935F3">
        <w:rPr>
          <w:b/>
          <w:bCs/>
        </w:rPr>
        <w:t>interface em1</w:t>
      </w:r>
      <w:r>
        <w:t xml:space="preserve"> --&gt; config-if mode</w:t>
      </w:r>
    </w:p>
    <w:p w14:paraId="64EFC378" w14:textId="5B1997EB" w:rsidR="009C3F8B" w:rsidRPr="002F38FD" w:rsidRDefault="00E935F3" w:rsidP="009C3F8B">
      <w:pPr>
        <w:rPr>
          <w:b/>
          <w:bCs/>
          <w:lang w:val="el-GR"/>
        </w:rPr>
      </w:pPr>
      <w:r w:rsidRPr="00E935F3">
        <w:rPr>
          <w:b/>
          <w:bCs/>
        </w:rPr>
        <w:t>ipv</w:t>
      </w:r>
      <w:r w:rsidRPr="002F38FD">
        <w:rPr>
          <w:b/>
          <w:bCs/>
          <w:lang w:val="el-GR"/>
        </w:rPr>
        <w:t xml:space="preserve">6 </w:t>
      </w:r>
      <w:r w:rsidRPr="00E935F3">
        <w:rPr>
          <w:b/>
          <w:bCs/>
        </w:rPr>
        <w:t>ospf</w:t>
      </w:r>
      <w:r w:rsidRPr="002F38FD">
        <w:rPr>
          <w:b/>
          <w:bCs/>
          <w:lang w:val="el-GR"/>
        </w:rPr>
        <w:t xml:space="preserve">6 </w:t>
      </w:r>
      <w:r w:rsidRPr="00E935F3">
        <w:rPr>
          <w:b/>
          <w:bCs/>
        </w:rPr>
        <w:t>area</w:t>
      </w:r>
      <w:r w:rsidRPr="002F38FD">
        <w:rPr>
          <w:b/>
          <w:bCs/>
          <w:lang w:val="el-GR"/>
        </w:rPr>
        <w:t xml:space="preserve"> 0.0.0.0</w:t>
      </w:r>
    </w:p>
    <w:p w14:paraId="62E5B950" w14:textId="04C2B687" w:rsidR="009C3F8B" w:rsidRPr="00E935F3" w:rsidRDefault="009C3F8B" w:rsidP="009C3F8B">
      <w:pPr>
        <w:pStyle w:val="3"/>
        <w:rPr>
          <w:lang w:val="el-GR"/>
        </w:rPr>
      </w:pPr>
      <w:r w:rsidRPr="00E935F3">
        <w:rPr>
          <w:lang w:val="el-GR"/>
        </w:rPr>
        <w:t>3.16</w:t>
      </w:r>
    </w:p>
    <w:p w14:paraId="1973675A" w14:textId="7009FCC1" w:rsidR="009C3F8B" w:rsidRPr="002F38FD" w:rsidRDefault="00E935F3" w:rsidP="009C3F8B">
      <w:pPr>
        <w:rPr>
          <w:lang w:val="el-GR"/>
        </w:rPr>
      </w:pPr>
      <w:r w:rsidRPr="00E935F3">
        <w:rPr>
          <w:lang w:val="el-GR"/>
        </w:rPr>
        <w:t xml:space="preserve">Βλέπουμε τις παρακάτω 3 εγγραφές. Το κόστος για το </w:t>
      </w:r>
      <w:r>
        <w:t>LAN</w:t>
      </w:r>
      <w:r w:rsidRPr="00E935F3">
        <w:rPr>
          <w:lang w:val="el-GR"/>
        </w:rPr>
        <w:t xml:space="preserve">1 (πρώτη εγγραφή) είναι 200 (100+100), ενώ για τα </w:t>
      </w:r>
      <w:r>
        <w:t>LAN</w:t>
      </w:r>
      <w:r w:rsidRPr="00E935F3">
        <w:rPr>
          <w:lang w:val="el-GR"/>
        </w:rPr>
        <w:t xml:space="preserve">2 και </w:t>
      </w:r>
      <w:r>
        <w:t>WAN</w:t>
      </w:r>
      <w:r w:rsidRPr="00E935F3">
        <w:rPr>
          <w:lang w:val="el-GR"/>
        </w:rPr>
        <w:t xml:space="preserve">1 (δεύτερη και τρίτη εγγραφή αντίστοιχα) είναι 100, καθώς το </w:t>
      </w:r>
      <w:r>
        <w:t>R</w:t>
      </w:r>
      <w:r w:rsidRPr="00E935F3">
        <w:rPr>
          <w:lang w:val="el-GR"/>
        </w:rPr>
        <w:t>2 είναι άμεσα συνδεδεμένο με αυτά.</w:t>
      </w:r>
    </w:p>
    <w:p w14:paraId="25632008" w14:textId="3B8627CC" w:rsidR="00E935F3" w:rsidRPr="00E935F3" w:rsidRDefault="00E935F3" w:rsidP="009C3F8B">
      <w:r w:rsidRPr="00E935F3">
        <w:rPr>
          <w:noProof/>
        </w:rPr>
        <w:drawing>
          <wp:inline distT="0" distB="0" distL="0" distR="0" wp14:anchorId="24B18006" wp14:editId="48892186">
            <wp:extent cx="6830378" cy="1571844"/>
            <wp:effectExtent l="0" t="0" r="8890" b="9525"/>
            <wp:docPr id="140705910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591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BB9A" w14:textId="1F7F0101" w:rsidR="009C3F8B" w:rsidRPr="002F38FD" w:rsidRDefault="009C3F8B" w:rsidP="009C3F8B">
      <w:pPr>
        <w:pStyle w:val="3"/>
        <w:rPr>
          <w:lang w:val="el-GR"/>
        </w:rPr>
      </w:pPr>
      <w:r w:rsidRPr="002F38FD">
        <w:rPr>
          <w:lang w:val="el-GR"/>
        </w:rPr>
        <w:t>3.17</w:t>
      </w:r>
    </w:p>
    <w:p w14:paraId="0449F4CB" w14:textId="27078676" w:rsidR="009C3F8B" w:rsidRPr="005C4D27" w:rsidRDefault="00E935F3" w:rsidP="009C3F8B">
      <w:pPr>
        <w:rPr>
          <w:lang w:val="el-GR"/>
        </w:rPr>
      </w:pPr>
      <w:r w:rsidRPr="00E935F3">
        <w:rPr>
          <w:lang w:val="el-GR"/>
        </w:rPr>
        <w:t xml:space="preserve">Είναι η διεύθυνση </w:t>
      </w:r>
      <w:r w:rsidRPr="00E935F3">
        <w:rPr>
          <w:b/>
          <w:bCs/>
        </w:rPr>
        <w:t>fe</w:t>
      </w:r>
      <w:r w:rsidRPr="00E935F3">
        <w:rPr>
          <w:b/>
          <w:bCs/>
          <w:lang w:val="el-GR"/>
        </w:rPr>
        <w:t>80::</w:t>
      </w:r>
      <w:r w:rsidRPr="00E935F3">
        <w:rPr>
          <w:b/>
          <w:bCs/>
        </w:rPr>
        <w:t>a</w:t>
      </w:r>
      <w:r w:rsidRPr="00E935F3">
        <w:rPr>
          <w:b/>
          <w:bCs/>
          <w:lang w:val="el-GR"/>
        </w:rPr>
        <w:t>00:27</w:t>
      </w:r>
      <w:r w:rsidRPr="00E935F3">
        <w:rPr>
          <w:b/>
          <w:bCs/>
        </w:rPr>
        <w:t>ff</w:t>
      </w:r>
      <w:r w:rsidRPr="00E935F3">
        <w:rPr>
          <w:b/>
          <w:bCs/>
          <w:lang w:val="el-GR"/>
        </w:rPr>
        <w:t>:</w:t>
      </w:r>
      <w:r w:rsidRPr="00E935F3">
        <w:rPr>
          <w:b/>
          <w:bCs/>
        </w:rPr>
        <w:t>fe</w:t>
      </w:r>
      <w:r w:rsidRPr="00E935F3">
        <w:rPr>
          <w:b/>
          <w:bCs/>
          <w:lang w:val="el-GR"/>
        </w:rPr>
        <w:t>92:86</w:t>
      </w:r>
      <w:r w:rsidRPr="00E935F3">
        <w:rPr>
          <w:b/>
          <w:bCs/>
        </w:rPr>
        <w:t>a</w:t>
      </w:r>
      <w:r w:rsidRPr="00E935F3">
        <w:rPr>
          <w:b/>
          <w:bCs/>
          <w:lang w:val="el-GR"/>
        </w:rPr>
        <w:t>1</w:t>
      </w:r>
      <w:r w:rsidRPr="00E935F3">
        <w:rPr>
          <w:lang w:val="el-GR"/>
        </w:rPr>
        <w:t xml:space="preserve">, η οποία αποτελεί την </w:t>
      </w:r>
      <w:r>
        <w:t>link</w:t>
      </w:r>
      <w:r w:rsidRPr="00E935F3">
        <w:rPr>
          <w:lang w:val="el-GR"/>
        </w:rPr>
        <w:t>-</w:t>
      </w:r>
      <w:r>
        <w:t>local</w:t>
      </w:r>
      <w:r w:rsidRPr="00E935F3">
        <w:rPr>
          <w:lang w:val="el-GR"/>
        </w:rPr>
        <w:t xml:space="preserve"> </w:t>
      </w:r>
      <w:r>
        <w:t>address</w:t>
      </w:r>
      <w:r w:rsidRPr="00E935F3">
        <w:rPr>
          <w:lang w:val="el-GR"/>
        </w:rPr>
        <w:t xml:space="preserve"> της </w:t>
      </w:r>
      <w:r>
        <w:t>em</w:t>
      </w:r>
      <w:r w:rsidRPr="00E935F3">
        <w:rPr>
          <w:lang w:val="el-GR"/>
        </w:rPr>
        <w:t xml:space="preserve">1 του </w:t>
      </w:r>
      <w:r>
        <w:t>R</w:t>
      </w:r>
      <w:r w:rsidRPr="00E935F3">
        <w:rPr>
          <w:lang w:val="el-GR"/>
        </w:rPr>
        <w:t>1</w:t>
      </w:r>
      <w:r w:rsidR="005C4D27" w:rsidRPr="005C4D27">
        <w:rPr>
          <w:lang w:val="el-GR"/>
        </w:rPr>
        <w:t>.</w:t>
      </w:r>
    </w:p>
    <w:p w14:paraId="187F19DF" w14:textId="27BA0C0A" w:rsidR="009C3F8B" w:rsidRPr="002F38FD" w:rsidRDefault="009C3F8B" w:rsidP="009C3F8B">
      <w:pPr>
        <w:pStyle w:val="3"/>
        <w:rPr>
          <w:lang w:val="el-GR"/>
        </w:rPr>
      </w:pPr>
      <w:r w:rsidRPr="002F38FD">
        <w:rPr>
          <w:lang w:val="el-GR"/>
        </w:rPr>
        <w:t>3.18</w:t>
      </w:r>
    </w:p>
    <w:p w14:paraId="19B135E7" w14:textId="0D6944DC" w:rsidR="00A80F3E" w:rsidRPr="002F38FD" w:rsidRDefault="00A80F3E" w:rsidP="00A80F3E">
      <w:pPr>
        <w:rPr>
          <w:u w:val="single"/>
          <w:lang w:val="el-GR"/>
        </w:rPr>
      </w:pPr>
      <w:r w:rsidRPr="00A80F3E">
        <w:rPr>
          <w:u w:val="single"/>
        </w:rPr>
        <w:t>R</w:t>
      </w:r>
      <w:r w:rsidRPr="002F38FD">
        <w:rPr>
          <w:u w:val="single"/>
          <w:lang w:val="el-GR"/>
        </w:rPr>
        <w:t>1</w:t>
      </w:r>
    </w:p>
    <w:p w14:paraId="204D6E93" w14:textId="4F72F027" w:rsidR="00E935F3" w:rsidRPr="002F38FD" w:rsidRDefault="00A80F3E" w:rsidP="00E935F3">
      <w:pPr>
        <w:rPr>
          <w:b/>
          <w:bCs/>
          <w:lang w:val="el-GR"/>
        </w:rPr>
      </w:pPr>
      <w:r w:rsidRPr="00A80F3E">
        <w:rPr>
          <w:b/>
          <w:bCs/>
        </w:rPr>
        <w:lastRenderedPageBreak/>
        <w:t>tcpdump</w:t>
      </w:r>
      <w:r w:rsidRPr="002F38FD">
        <w:rPr>
          <w:b/>
          <w:bCs/>
          <w:lang w:val="el-GR"/>
        </w:rPr>
        <w:t xml:space="preserve"> -</w:t>
      </w:r>
      <w:r w:rsidRPr="00A80F3E">
        <w:rPr>
          <w:b/>
          <w:bCs/>
        </w:rPr>
        <w:t>vvvni</w:t>
      </w:r>
      <w:r w:rsidRPr="002F38FD">
        <w:rPr>
          <w:b/>
          <w:bCs/>
          <w:lang w:val="el-GR"/>
        </w:rPr>
        <w:t xml:space="preserve"> </w:t>
      </w:r>
      <w:r w:rsidRPr="00A80F3E">
        <w:rPr>
          <w:b/>
          <w:bCs/>
        </w:rPr>
        <w:t>em</w:t>
      </w:r>
      <w:r w:rsidRPr="002F38FD">
        <w:rPr>
          <w:b/>
          <w:bCs/>
          <w:lang w:val="el-GR"/>
        </w:rPr>
        <w:t>1</w:t>
      </w:r>
    </w:p>
    <w:p w14:paraId="0CC33F70" w14:textId="274A4FFE" w:rsidR="009C3F8B" w:rsidRPr="002F38FD" w:rsidRDefault="009C3F8B" w:rsidP="009C3F8B">
      <w:pPr>
        <w:pStyle w:val="3"/>
        <w:rPr>
          <w:lang w:val="el-GR"/>
        </w:rPr>
      </w:pPr>
      <w:r w:rsidRPr="002F38FD">
        <w:rPr>
          <w:lang w:val="el-GR"/>
        </w:rPr>
        <w:t>3.19</w:t>
      </w:r>
    </w:p>
    <w:p w14:paraId="645FC24F" w14:textId="250FA1DC" w:rsidR="009C3F8B" w:rsidRPr="002F38FD" w:rsidRDefault="00A80F3E" w:rsidP="009C3F8B">
      <w:pPr>
        <w:rPr>
          <w:lang w:val="el-GR"/>
        </w:rPr>
      </w:pPr>
      <w:r w:rsidRPr="00A80F3E">
        <w:rPr>
          <w:lang w:val="el-GR"/>
        </w:rPr>
        <w:t xml:space="preserve">Παρατηρούμε να εκπέμπονται </w:t>
      </w:r>
      <w:r>
        <w:t>OSPFv</w:t>
      </w:r>
      <w:r w:rsidRPr="00A80F3E">
        <w:rPr>
          <w:lang w:val="el-GR"/>
        </w:rPr>
        <w:t xml:space="preserve">3 </w:t>
      </w:r>
      <w:r>
        <w:t>Hello</w:t>
      </w:r>
      <w:r w:rsidRPr="00A80F3E">
        <w:rPr>
          <w:lang w:val="el-GR"/>
        </w:rPr>
        <w:t xml:space="preserve"> πακέτα από τις διεπαφές </w:t>
      </w:r>
      <w:r>
        <w:t>em</w:t>
      </w:r>
      <w:r w:rsidRPr="00A80F3E">
        <w:rPr>
          <w:lang w:val="el-GR"/>
        </w:rPr>
        <w:t xml:space="preserve">1 των </w:t>
      </w:r>
      <w:r>
        <w:t>R</w:t>
      </w:r>
      <w:r w:rsidRPr="00A80F3E">
        <w:rPr>
          <w:lang w:val="el-GR"/>
        </w:rPr>
        <w:t xml:space="preserve">1 και </w:t>
      </w:r>
      <w:r>
        <w:t>R</w:t>
      </w:r>
      <w:r w:rsidRPr="00A80F3E">
        <w:rPr>
          <w:lang w:val="el-GR"/>
        </w:rPr>
        <w:t xml:space="preserve">2, με διεύθυνση προορισμού την </w:t>
      </w:r>
      <w:r>
        <w:t>ff</w:t>
      </w:r>
      <w:r w:rsidRPr="00A80F3E">
        <w:rPr>
          <w:lang w:val="el-GR"/>
        </w:rPr>
        <w:t xml:space="preserve">02::5, η οποία αφορά </w:t>
      </w:r>
      <w:r>
        <w:t>multicast</w:t>
      </w:r>
      <w:r w:rsidRPr="00A80F3E">
        <w:rPr>
          <w:lang w:val="el-GR"/>
        </w:rPr>
        <w:t xml:space="preserve"> διευθύνσεις </w:t>
      </w:r>
      <w:r>
        <w:t>OSPFIGP</w:t>
      </w:r>
      <w:r w:rsidRPr="00A80F3E">
        <w:rPr>
          <w:lang w:val="el-GR"/>
        </w:rPr>
        <w:t>.</w:t>
      </w:r>
    </w:p>
    <w:p w14:paraId="3216D1C9" w14:textId="747945B8" w:rsidR="009C3F8B" w:rsidRPr="002F38FD" w:rsidRDefault="009C3F8B" w:rsidP="009C3F8B">
      <w:pPr>
        <w:pStyle w:val="3"/>
        <w:rPr>
          <w:lang w:val="el-GR"/>
        </w:rPr>
      </w:pPr>
      <w:r w:rsidRPr="002F38FD">
        <w:rPr>
          <w:lang w:val="el-GR"/>
        </w:rPr>
        <w:t>3.20</w:t>
      </w:r>
    </w:p>
    <w:p w14:paraId="16D58270" w14:textId="69CBDE16" w:rsidR="009C3F8B" w:rsidRPr="002F38FD" w:rsidRDefault="000813CD" w:rsidP="009C3F8B">
      <w:pPr>
        <w:rPr>
          <w:lang w:val="el-GR"/>
        </w:rPr>
      </w:pPr>
      <w:r>
        <w:t>Hop</w:t>
      </w:r>
      <w:r w:rsidRPr="002F38FD">
        <w:rPr>
          <w:lang w:val="el-GR"/>
        </w:rPr>
        <w:t xml:space="preserve"> </w:t>
      </w:r>
      <w:r>
        <w:t>Limit</w:t>
      </w:r>
      <w:r w:rsidRPr="002F38FD">
        <w:rPr>
          <w:lang w:val="el-GR"/>
        </w:rPr>
        <w:t xml:space="preserve"> = 1</w:t>
      </w:r>
    </w:p>
    <w:p w14:paraId="7125BBCD" w14:textId="2584F36E" w:rsidR="009C3F8B" w:rsidRPr="002F38FD" w:rsidRDefault="009C3F8B" w:rsidP="009C3F8B">
      <w:pPr>
        <w:pStyle w:val="3"/>
        <w:rPr>
          <w:lang w:val="el-GR"/>
        </w:rPr>
      </w:pPr>
      <w:r w:rsidRPr="002F38FD">
        <w:rPr>
          <w:lang w:val="el-GR"/>
        </w:rPr>
        <w:t>3.21</w:t>
      </w:r>
    </w:p>
    <w:p w14:paraId="62120336" w14:textId="74D857E8" w:rsidR="009C3F8B" w:rsidRPr="000813CD" w:rsidRDefault="000813CD" w:rsidP="009C3F8B">
      <w:pPr>
        <w:rPr>
          <w:lang w:val="el-GR"/>
        </w:rPr>
      </w:pPr>
      <w:r w:rsidRPr="000813CD">
        <w:rPr>
          <w:lang w:val="el-GR"/>
        </w:rPr>
        <w:t xml:space="preserve">Βλέπουμε πως χρησιμοποιεί τον αριθμό πρωτοκόλλου 89, ίδιος δηλαδή με αυτόν του </w:t>
      </w:r>
      <w:r>
        <w:t>OSPFv</w:t>
      </w:r>
      <w:r w:rsidRPr="000813CD">
        <w:rPr>
          <w:lang w:val="el-GR"/>
        </w:rPr>
        <w:t>2.</w:t>
      </w:r>
    </w:p>
    <w:p w14:paraId="35614E01" w14:textId="0CAE6112" w:rsidR="009C3F8B" w:rsidRPr="002F38FD" w:rsidRDefault="009C3F8B" w:rsidP="009C3F8B">
      <w:pPr>
        <w:pStyle w:val="3"/>
        <w:rPr>
          <w:lang w:val="el-GR"/>
        </w:rPr>
      </w:pPr>
      <w:r w:rsidRPr="002F38FD">
        <w:rPr>
          <w:lang w:val="el-GR"/>
        </w:rPr>
        <w:t>3.22</w:t>
      </w:r>
    </w:p>
    <w:p w14:paraId="57FD2F82" w14:textId="012FDCBE" w:rsidR="009C3F8B" w:rsidRPr="00C3218E" w:rsidRDefault="00C3218E" w:rsidP="009C3F8B">
      <w:pPr>
        <w:rPr>
          <w:lang w:val="el-GR"/>
        </w:rPr>
      </w:pPr>
      <w:r w:rsidRPr="00C3218E">
        <w:rPr>
          <w:lang w:val="el-GR"/>
        </w:rPr>
        <w:t xml:space="preserve">Μπορούμε να κάνουμε στην </w:t>
      </w:r>
      <w:r>
        <w:t>private</w:t>
      </w:r>
      <w:r w:rsidRPr="00C3218E">
        <w:rPr>
          <w:lang w:val="el-GR"/>
        </w:rPr>
        <w:t xml:space="preserve"> </w:t>
      </w:r>
      <w:r>
        <w:t>address</w:t>
      </w:r>
      <w:r w:rsidRPr="00C3218E">
        <w:rPr>
          <w:lang w:val="el-GR"/>
        </w:rPr>
        <w:t xml:space="preserve"> του </w:t>
      </w:r>
      <w:r>
        <w:t>PC</w:t>
      </w:r>
      <w:r w:rsidRPr="00C3218E">
        <w:rPr>
          <w:lang w:val="el-GR"/>
        </w:rPr>
        <w:t>1.(</w:t>
      </w:r>
      <w:r>
        <w:t>fd</w:t>
      </w:r>
      <w:r w:rsidRPr="00C3218E">
        <w:rPr>
          <w:lang w:val="el-GR"/>
        </w:rPr>
        <w:t>00:1::</w:t>
      </w:r>
      <w:r>
        <w:t>a</w:t>
      </w:r>
      <w:r w:rsidRPr="00C3218E">
        <w:rPr>
          <w:lang w:val="el-GR"/>
        </w:rPr>
        <w:t>00:27</w:t>
      </w:r>
      <w:r>
        <w:t>ff</w:t>
      </w:r>
      <w:r w:rsidRPr="00C3218E">
        <w:rPr>
          <w:lang w:val="el-GR"/>
        </w:rPr>
        <w:t>:</w:t>
      </w:r>
      <w:r>
        <w:t>fee</w:t>
      </w:r>
      <w:r w:rsidRPr="00C3218E">
        <w:rPr>
          <w:lang w:val="el-GR"/>
        </w:rPr>
        <w:t>4:</w:t>
      </w:r>
      <w:r>
        <w:t>ebb</w:t>
      </w:r>
      <w:r w:rsidRPr="00C3218E">
        <w:rPr>
          <w:lang w:val="el-GR"/>
        </w:rPr>
        <w:t>8)</w:t>
      </w:r>
    </w:p>
    <w:p w14:paraId="4B1F98D0" w14:textId="41DAA0F9" w:rsidR="009C3F8B" w:rsidRDefault="009C3F8B" w:rsidP="009C3F8B">
      <w:pPr>
        <w:pStyle w:val="3"/>
      </w:pPr>
      <w:r w:rsidRPr="00FE2B00">
        <w:t>3.23</w:t>
      </w:r>
    </w:p>
    <w:p w14:paraId="67DADF7B" w14:textId="1A1ECDF2" w:rsidR="00C3218E" w:rsidRPr="00C3218E" w:rsidRDefault="00C3218E" w:rsidP="00C3218E">
      <w:pPr>
        <w:rPr>
          <w:u w:val="single"/>
        </w:rPr>
      </w:pPr>
      <w:r w:rsidRPr="00C3218E">
        <w:rPr>
          <w:u w:val="single"/>
        </w:rPr>
        <w:t>R1 &amp; R2</w:t>
      </w:r>
    </w:p>
    <w:p w14:paraId="62F92D7A" w14:textId="53FB5EA2" w:rsidR="009C3F8B" w:rsidRPr="00C3218E" w:rsidRDefault="00C3218E" w:rsidP="009C3F8B">
      <w:pPr>
        <w:rPr>
          <w:b/>
          <w:bCs/>
        </w:rPr>
      </w:pPr>
      <w:r w:rsidRPr="00C3218E">
        <w:rPr>
          <w:b/>
          <w:bCs/>
        </w:rPr>
        <w:t>no router ospf6</w:t>
      </w:r>
    </w:p>
    <w:p w14:paraId="699A6B32" w14:textId="105A4DC6" w:rsidR="009C3F8B" w:rsidRDefault="009C3F8B" w:rsidP="009C3F8B">
      <w:pPr>
        <w:pStyle w:val="3"/>
      </w:pPr>
      <w:r w:rsidRPr="00FE2B00">
        <w:t>3.24</w:t>
      </w:r>
    </w:p>
    <w:p w14:paraId="72FC87F7" w14:textId="586E67C7" w:rsidR="00C3218E" w:rsidRPr="00C3218E" w:rsidRDefault="00C3218E" w:rsidP="00C3218E">
      <w:pPr>
        <w:rPr>
          <w:u w:val="single"/>
        </w:rPr>
      </w:pPr>
      <w:r w:rsidRPr="00C3218E">
        <w:rPr>
          <w:u w:val="single"/>
        </w:rPr>
        <w:t>R1 &amp; R2</w:t>
      </w:r>
    </w:p>
    <w:p w14:paraId="5567A028" w14:textId="36C56F15" w:rsidR="009C3F8B" w:rsidRPr="00C3218E" w:rsidRDefault="00C3218E" w:rsidP="009C3F8B">
      <w:pPr>
        <w:rPr>
          <w:b/>
          <w:bCs/>
        </w:rPr>
      </w:pPr>
      <w:r w:rsidRPr="00C3218E">
        <w:rPr>
          <w:b/>
          <w:bCs/>
        </w:rPr>
        <w:t>service frr restart</w:t>
      </w:r>
    </w:p>
    <w:p w14:paraId="0EF48024" w14:textId="18DDC13D" w:rsidR="009C3F8B" w:rsidRDefault="009C3F8B" w:rsidP="009C3F8B">
      <w:pPr>
        <w:pStyle w:val="3"/>
      </w:pPr>
      <w:r w:rsidRPr="00FE2B00">
        <w:t>3.25</w:t>
      </w:r>
    </w:p>
    <w:p w14:paraId="143E9E96" w14:textId="344059B2" w:rsidR="00676488" w:rsidRPr="00676488" w:rsidRDefault="00676488" w:rsidP="00676488">
      <w:pPr>
        <w:rPr>
          <w:u w:val="single"/>
        </w:rPr>
      </w:pPr>
      <w:r w:rsidRPr="00676488">
        <w:rPr>
          <w:u w:val="single"/>
        </w:rPr>
        <w:t>R1</w:t>
      </w:r>
    </w:p>
    <w:p w14:paraId="2E0154DB" w14:textId="1BEBA912" w:rsidR="009C3F8B" w:rsidRPr="00676488" w:rsidRDefault="00070525" w:rsidP="009C3F8B">
      <w:pPr>
        <w:rPr>
          <w:b/>
          <w:bCs/>
        </w:rPr>
      </w:pPr>
      <w:r w:rsidRPr="00676488">
        <w:rPr>
          <w:b/>
          <w:bCs/>
        </w:rPr>
        <w:t>router-id</w:t>
      </w:r>
      <w:r w:rsidR="00676488" w:rsidRPr="00676488">
        <w:rPr>
          <w:b/>
          <w:bCs/>
        </w:rPr>
        <w:t xml:space="preserve"> 1.1.1.1</w:t>
      </w:r>
    </w:p>
    <w:p w14:paraId="3745ADBF" w14:textId="2C8EEBAE" w:rsidR="00676488" w:rsidRPr="00676488" w:rsidRDefault="00676488" w:rsidP="009C3F8B">
      <w:pPr>
        <w:rPr>
          <w:b/>
          <w:bCs/>
        </w:rPr>
      </w:pPr>
      <w:r w:rsidRPr="00676488">
        <w:rPr>
          <w:b/>
          <w:bCs/>
        </w:rPr>
        <w:t>router bgp 65010</w:t>
      </w:r>
    </w:p>
    <w:p w14:paraId="6E836CC5" w14:textId="2A80D4E9" w:rsidR="009C3F8B" w:rsidRPr="00FE2B00" w:rsidRDefault="009C3F8B" w:rsidP="009C3F8B">
      <w:pPr>
        <w:pStyle w:val="3"/>
      </w:pPr>
      <w:r w:rsidRPr="00FE2B00">
        <w:t>3.26</w:t>
      </w:r>
    </w:p>
    <w:p w14:paraId="463E8E2A" w14:textId="77777777" w:rsidR="00676488" w:rsidRPr="00676488" w:rsidRDefault="00676488" w:rsidP="00676488">
      <w:pPr>
        <w:rPr>
          <w:u w:val="single"/>
        </w:rPr>
      </w:pPr>
      <w:r w:rsidRPr="00676488">
        <w:rPr>
          <w:u w:val="single"/>
        </w:rPr>
        <w:t>R1</w:t>
      </w:r>
    </w:p>
    <w:p w14:paraId="02EBAE6C" w14:textId="0296282A" w:rsidR="009C3F8B" w:rsidRPr="00676488" w:rsidRDefault="00676488" w:rsidP="009C3F8B">
      <w:pPr>
        <w:rPr>
          <w:b/>
          <w:bCs/>
        </w:rPr>
      </w:pPr>
      <w:r w:rsidRPr="00676488">
        <w:rPr>
          <w:b/>
          <w:bCs/>
        </w:rPr>
        <w:t>no bgp ebgp-requires-policy</w:t>
      </w:r>
    </w:p>
    <w:p w14:paraId="05CE48A1" w14:textId="4F433BFD" w:rsidR="009C3F8B" w:rsidRPr="00FE2B00" w:rsidRDefault="009C3F8B" w:rsidP="00C3218E">
      <w:pPr>
        <w:pStyle w:val="3"/>
      </w:pPr>
      <w:r w:rsidRPr="00FE2B00">
        <w:t>3.27</w:t>
      </w:r>
    </w:p>
    <w:p w14:paraId="68E0B5ED" w14:textId="77777777" w:rsidR="00676488" w:rsidRPr="00676488" w:rsidRDefault="00676488" w:rsidP="00676488">
      <w:pPr>
        <w:rPr>
          <w:u w:val="single"/>
        </w:rPr>
      </w:pPr>
      <w:r w:rsidRPr="00676488">
        <w:rPr>
          <w:u w:val="single"/>
        </w:rPr>
        <w:t>R1</w:t>
      </w:r>
    </w:p>
    <w:p w14:paraId="3AC8DB3C" w14:textId="764EDF3C" w:rsidR="009C3F8B" w:rsidRPr="00482670" w:rsidRDefault="00482670" w:rsidP="009C3F8B">
      <w:pPr>
        <w:rPr>
          <w:b/>
          <w:bCs/>
        </w:rPr>
      </w:pPr>
      <w:r w:rsidRPr="00482670">
        <w:rPr>
          <w:b/>
          <w:bCs/>
        </w:rPr>
        <w:t>no bgp default ipv4-unicast</w:t>
      </w:r>
    </w:p>
    <w:p w14:paraId="7AC072F4" w14:textId="20EB869B" w:rsidR="009C3F8B" w:rsidRPr="00FE2B00" w:rsidRDefault="009C3F8B" w:rsidP="009C3F8B">
      <w:pPr>
        <w:pStyle w:val="3"/>
      </w:pPr>
      <w:r w:rsidRPr="00FE2B00">
        <w:t>3.28</w:t>
      </w:r>
    </w:p>
    <w:p w14:paraId="0FB028AE" w14:textId="77777777" w:rsidR="00676488" w:rsidRPr="00676488" w:rsidRDefault="00676488" w:rsidP="00676488">
      <w:pPr>
        <w:rPr>
          <w:u w:val="single"/>
        </w:rPr>
      </w:pPr>
      <w:r w:rsidRPr="00676488">
        <w:rPr>
          <w:u w:val="single"/>
        </w:rPr>
        <w:t>R1</w:t>
      </w:r>
    </w:p>
    <w:p w14:paraId="05320A7F" w14:textId="68AD8AF0" w:rsidR="009C3F8B" w:rsidRPr="00482670" w:rsidRDefault="00482670" w:rsidP="009C3F8B">
      <w:pPr>
        <w:rPr>
          <w:b/>
          <w:bCs/>
        </w:rPr>
      </w:pPr>
      <w:r w:rsidRPr="00482670">
        <w:rPr>
          <w:b/>
          <w:bCs/>
        </w:rPr>
        <w:t>neighbor fd00:3::2 remote-as 65020</w:t>
      </w:r>
    </w:p>
    <w:p w14:paraId="04A74403" w14:textId="64371DD7" w:rsidR="009C3F8B" w:rsidRDefault="009C3F8B" w:rsidP="009C3F8B">
      <w:pPr>
        <w:pStyle w:val="3"/>
      </w:pPr>
      <w:r w:rsidRPr="00FE2B00">
        <w:lastRenderedPageBreak/>
        <w:t>3.29</w:t>
      </w:r>
    </w:p>
    <w:p w14:paraId="233719E4" w14:textId="6CAAD368" w:rsidR="00676488" w:rsidRPr="00676488" w:rsidRDefault="00676488" w:rsidP="00676488">
      <w:pPr>
        <w:rPr>
          <w:u w:val="single"/>
        </w:rPr>
      </w:pPr>
      <w:r w:rsidRPr="00676488">
        <w:rPr>
          <w:u w:val="single"/>
        </w:rPr>
        <w:t>R1</w:t>
      </w:r>
    </w:p>
    <w:p w14:paraId="286C5273" w14:textId="1516CD89" w:rsidR="009C3F8B" w:rsidRPr="00482670" w:rsidRDefault="00482670" w:rsidP="009C3F8B">
      <w:pPr>
        <w:rPr>
          <w:b/>
          <w:bCs/>
        </w:rPr>
      </w:pPr>
      <w:r w:rsidRPr="00482670">
        <w:rPr>
          <w:b/>
          <w:bCs/>
        </w:rPr>
        <w:t>address-family ipv6</w:t>
      </w:r>
    </w:p>
    <w:p w14:paraId="304EAA5C" w14:textId="182439E2" w:rsidR="009C3F8B" w:rsidRDefault="009C3F8B" w:rsidP="009C3F8B">
      <w:pPr>
        <w:pStyle w:val="3"/>
      </w:pPr>
      <w:r w:rsidRPr="00FE2B00">
        <w:t>3.30</w:t>
      </w:r>
    </w:p>
    <w:p w14:paraId="72C5CD18" w14:textId="42195923" w:rsidR="00676488" w:rsidRPr="00676488" w:rsidRDefault="00676488" w:rsidP="00676488">
      <w:pPr>
        <w:rPr>
          <w:u w:val="single"/>
        </w:rPr>
      </w:pPr>
      <w:r w:rsidRPr="00676488">
        <w:rPr>
          <w:u w:val="single"/>
        </w:rPr>
        <w:t>R1</w:t>
      </w:r>
    </w:p>
    <w:p w14:paraId="4BD2AF98" w14:textId="2C23B6DA" w:rsidR="009C3F8B" w:rsidRPr="00676488" w:rsidRDefault="00676488" w:rsidP="009C3F8B">
      <w:pPr>
        <w:rPr>
          <w:b/>
          <w:bCs/>
        </w:rPr>
      </w:pPr>
      <w:r w:rsidRPr="00676488">
        <w:rPr>
          <w:b/>
          <w:bCs/>
        </w:rPr>
        <w:t>network fd00:1::/64</w:t>
      </w:r>
    </w:p>
    <w:p w14:paraId="1DDFF007" w14:textId="7FD5C1E3" w:rsidR="009C3F8B" w:rsidRDefault="009C3F8B" w:rsidP="009C3F8B">
      <w:pPr>
        <w:pStyle w:val="3"/>
      </w:pPr>
      <w:r w:rsidRPr="00FE2B00">
        <w:t>3.31</w:t>
      </w:r>
    </w:p>
    <w:p w14:paraId="63781CCA" w14:textId="0CD77E6A" w:rsidR="00676488" w:rsidRPr="00676488" w:rsidRDefault="00676488" w:rsidP="00676488">
      <w:pPr>
        <w:rPr>
          <w:u w:val="single"/>
        </w:rPr>
      </w:pPr>
      <w:r w:rsidRPr="00676488">
        <w:rPr>
          <w:u w:val="single"/>
        </w:rPr>
        <w:t>R1</w:t>
      </w:r>
    </w:p>
    <w:p w14:paraId="7AB1F948" w14:textId="362B6D51" w:rsidR="009C3F8B" w:rsidRPr="00676488" w:rsidRDefault="00676488" w:rsidP="009C3F8B">
      <w:pPr>
        <w:rPr>
          <w:b/>
          <w:bCs/>
        </w:rPr>
      </w:pPr>
      <w:r w:rsidRPr="00676488">
        <w:rPr>
          <w:b/>
          <w:bCs/>
        </w:rPr>
        <w:t>neighbor fd00:3::2 activate</w:t>
      </w:r>
    </w:p>
    <w:p w14:paraId="24552129" w14:textId="15361FA3" w:rsidR="009C3F8B" w:rsidRDefault="009C3F8B" w:rsidP="009C3F8B">
      <w:pPr>
        <w:pStyle w:val="3"/>
      </w:pPr>
      <w:r w:rsidRPr="00FE2B00">
        <w:t>3.32</w:t>
      </w:r>
    </w:p>
    <w:p w14:paraId="47005047" w14:textId="170F0E1B" w:rsidR="0016759C" w:rsidRPr="0016759C" w:rsidRDefault="0016759C" w:rsidP="0016759C">
      <w:pPr>
        <w:rPr>
          <w:u w:val="single"/>
        </w:rPr>
      </w:pPr>
      <w:r w:rsidRPr="0016759C">
        <w:rPr>
          <w:u w:val="single"/>
        </w:rPr>
        <w:t>R2</w:t>
      </w:r>
    </w:p>
    <w:p w14:paraId="009C6174" w14:textId="1C96C2BA" w:rsidR="009C3F8B" w:rsidRPr="00E33D52" w:rsidRDefault="00E33D52" w:rsidP="009C3F8B">
      <w:pPr>
        <w:rPr>
          <w:b/>
          <w:bCs/>
        </w:rPr>
      </w:pPr>
      <w:r w:rsidRPr="00E33D52">
        <w:rPr>
          <w:b/>
          <w:bCs/>
        </w:rPr>
        <w:t>router-id 2.2.2.2</w:t>
      </w:r>
    </w:p>
    <w:p w14:paraId="7BD1BB8E" w14:textId="6A06CA11" w:rsidR="00E33D52" w:rsidRPr="00E33D52" w:rsidRDefault="00E33D52" w:rsidP="009C3F8B">
      <w:pPr>
        <w:rPr>
          <w:b/>
          <w:bCs/>
        </w:rPr>
      </w:pPr>
      <w:r w:rsidRPr="00E33D52">
        <w:rPr>
          <w:b/>
          <w:bCs/>
        </w:rPr>
        <w:t>router bgp 65020</w:t>
      </w:r>
    </w:p>
    <w:p w14:paraId="44C249FA" w14:textId="77777777" w:rsidR="00E33D52" w:rsidRDefault="00E33D52" w:rsidP="00E33D52">
      <w:pPr>
        <w:rPr>
          <w:b/>
          <w:bCs/>
        </w:rPr>
      </w:pPr>
      <w:r w:rsidRPr="00676488">
        <w:rPr>
          <w:b/>
          <w:bCs/>
        </w:rPr>
        <w:t>no bgp ebgp-requires-policy</w:t>
      </w:r>
    </w:p>
    <w:p w14:paraId="3CBCDC66" w14:textId="77777777" w:rsidR="00E33D52" w:rsidRPr="00482670" w:rsidRDefault="00E33D52" w:rsidP="00E33D52">
      <w:pPr>
        <w:rPr>
          <w:b/>
          <w:bCs/>
        </w:rPr>
      </w:pPr>
      <w:r w:rsidRPr="00482670">
        <w:rPr>
          <w:b/>
          <w:bCs/>
        </w:rPr>
        <w:t>no bgp default ipv4-unicast</w:t>
      </w:r>
    </w:p>
    <w:p w14:paraId="54E366EA" w14:textId="5A3303B3" w:rsidR="00E33D52" w:rsidRDefault="00E33D52" w:rsidP="00E33D52">
      <w:pPr>
        <w:rPr>
          <w:b/>
          <w:bCs/>
        </w:rPr>
      </w:pPr>
      <w:r w:rsidRPr="00482670">
        <w:rPr>
          <w:b/>
          <w:bCs/>
        </w:rPr>
        <w:t>neighbor fd00:3::</w:t>
      </w:r>
      <w:r>
        <w:rPr>
          <w:b/>
          <w:bCs/>
        </w:rPr>
        <w:t>1</w:t>
      </w:r>
      <w:r w:rsidRPr="00482670">
        <w:rPr>
          <w:b/>
          <w:bCs/>
        </w:rPr>
        <w:t xml:space="preserve"> remote-as 650</w:t>
      </w:r>
      <w:r>
        <w:rPr>
          <w:b/>
          <w:bCs/>
        </w:rPr>
        <w:t>10</w:t>
      </w:r>
    </w:p>
    <w:p w14:paraId="439EBA47" w14:textId="4724D866" w:rsidR="00487C43" w:rsidRDefault="00487C43" w:rsidP="00E33D52">
      <w:pPr>
        <w:rPr>
          <w:b/>
          <w:bCs/>
        </w:rPr>
      </w:pPr>
      <w:r>
        <w:rPr>
          <w:b/>
          <w:bCs/>
        </w:rPr>
        <w:t>address-family ipv6</w:t>
      </w:r>
    </w:p>
    <w:p w14:paraId="573B277C" w14:textId="2BF23ECD" w:rsidR="00487C43" w:rsidRDefault="00487C43" w:rsidP="00E33D52">
      <w:pPr>
        <w:rPr>
          <w:b/>
          <w:bCs/>
        </w:rPr>
      </w:pPr>
      <w:r>
        <w:rPr>
          <w:b/>
          <w:bCs/>
        </w:rPr>
        <w:t>network fd00:2::/64</w:t>
      </w:r>
    </w:p>
    <w:p w14:paraId="34A309CD" w14:textId="6DBBDF67" w:rsidR="00487C43" w:rsidRDefault="00487C43" w:rsidP="00E33D52">
      <w:pPr>
        <w:rPr>
          <w:b/>
          <w:bCs/>
        </w:rPr>
      </w:pPr>
      <w:r>
        <w:rPr>
          <w:b/>
          <w:bCs/>
        </w:rPr>
        <w:t>neighbor fd00:3::1 activate</w:t>
      </w:r>
    </w:p>
    <w:p w14:paraId="66AB5707" w14:textId="18AECE7B" w:rsidR="00487C43" w:rsidRPr="00676488" w:rsidRDefault="00487C43" w:rsidP="00E33D52">
      <w:pPr>
        <w:rPr>
          <w:b/>
          <w:bCs/>
        </w:rPr>
      </w:pPr>
      <w:r>
        <w:rPr>
          <w:b/>
          <w:bCs/>
        </w:rPr>
        <w:t>exit</w:t>
      </w:r>
    </w:p>
    <w:p w14:paraId="6D197752" w14:textId="050364DA" w:rsidR="00E3280E" w:rsidRDefault="009C3F8B" w:rsidP="00E3280E">
      <w:pPr>
        <w:pStyle w:val="3"/>
      </w:pPr>
      <w:r w:rsidRPr="00FE2B00">
        <w:t>3.33</w:t>
      </w:r>
    </w:p>
    <w:p w14:paraId="42419B5E" w14:textId="276D9991" w:rsidR="00E3280E" w:rsidRDefault="000A0AF7" w:rsidP="00E3280E">
      <w:r>
        <w:t xml:space="preserve">do show ip bgp summary </w:t>
      </w:r>
    </w:p>
    <w:p w14:paraId="74EFE793" w14:textId="5A9CF44F" w:rsidR="000A0AF7" w:rsidRPr="00E3280E" w:rsidRDefault="000A0AF7" w:rsidP="00E3280E">
      <w:r w:rsidRPr="000A0AF7">
        <w:rPr>
          <w:noProof/>
        </w:rPr>
        <w:lastRenderedPageBreak/>
        <w:drawing>
          <wp:inline distT="0" distB="0" distL="0" distR="0" wp14:anchorId="525553CA" wp14:editId="29955EC6">
            <wp:extent cx="6858000" cy="2355215"/>
            <wp:effectExtent l="0" t="0" r="0" b="6985"/>
            <wp:docPr id="207997396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739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50FB" w14:textId="77777777" w:rsidR="00E3280E" w:rsidRPr="00FE2B00" w:rsidRDefault="00E3280E" w:rsidP="009C3F8B"/>
    <w:p w14:paraId="694C8DA0" w14:textId="554F33B0" w:rsidR="009C3F8B" w:rsidRPr="00FE2B00" w:rsidRDefault="009C3F8B" w:rsidP="009C3F8B">
      <w:pPr>
        <w:pStyle w:val="3"/>
      </w:pPr>
      <w:r w:rsidRPr="00FE2B00">
        <w:t>3.34</w:t>
      </w:r>
    </w:p>
    <w:p w14:paraId="5898F9F4" w14:textId="72CF74BC" w:rsidR="009C3F8B" w:rsidRDefault="000A0AF7" w:rsidP="009C3F8B">
      <w:r w:rsidRPr="00E3280E">
        <w:rPr>
          <w:noProof/>
        </w:rPr>
        <w:drawing>
          <wp:inline distT="0" distB="0" distL="0" distR="0" wp14:anchorId="1BBE3873" wp14:editId="6B8859D5">
            <wp:extent cx="5928282" cy="1092200"/>
            <wp:effectExtent l="0" t="0" r="0" b="0"/>
            <wp:docPr id="173396402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64027" name=""/>
                    <pic:cNvPicPr/>
                  </pic:nvPicPr>
                  <pic:blipFill rotWithShape="1">
                    <a:blip r:embed="rId41"/>
                    <a:srcRect l="134"/>
                    <a:stretch/>
                  </pic:blipFill>
                  <pic:spPr bwMode="auto">
                    <a:xfrm>
                      <a:off x="0" y="0"/>
                      <a:ext cx="5973442" cy="110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E43E0" w14:textId="27309242" w:rsidR="00F322AA" w:rsidRPr="00F322AA" w:rsidRDefault="00F322AA" w:rsidP="009C3F8B">
      <w:pPr>
        <w:rPr>
          <w:lang w:val="el-GR"/>
        </w:rPr>
      </w:pPr>
      <w:r w:rsidRPr="00F322AA">
        <w:rPr>
          <w:lang w:val="el-GR"/>
        </w:rPr>
        <w:t>Με “</w:t>
      </w:r>
      <w:r w:rsidRPr="00F322AA">
        <w:rPr>
          <w:b/>
          <w:bCs/>
        </w:rPr>
        <w:t>do</w:t>
      </w:r>
      <w:r w:rsidRPr="00F322AA">
        <w:rPr>
          <w:b/>
          <w:bCs/>
          <w:lang w:val="el-GR"/>
        </w:rPr>
        <w:t xml:space="preserve"> </w:t>
      </w:r>
      <w:r w:rsidRPr="00F322AA">
        <w:rPr>
          <w:b/>
          <w:bCs/>
        </w:rPr>
        <w:t>show</w:t>
      </w:r>
      <w:r w:rsidRPr="00F322AA">
        <w:rPr>
          <w:b/>
          <w:bCs/>
          <w:lang w:val="el-GR"/>
        </w:rPr>
        <w:t xml:space="preserve"> </w:t>
      </w:r>
      <w:r w:rsidRPr="00F322AA">
        <w:rPr>
          <w:b/>
          <w:bCs/>
        </w:rPr>
        <w:t>ipv</w:t>
      </w:r>
      <w:r w:rsidRPr="00F322AA">
        <w:rPr>
          <w:b/>
          <w:bCs/>
          <w:lang w:val="el-GR"/>
        </w:rPr>
        <w:t xml:space="preserve">6 </w:t>
      </w:r>
      <w:r w:rsidRPr="00F322AA">
        <w:rPr>
          <w:b/>
          <w:bCs/>
        </w:rPr>
        <w:t>route</w:t>
      </w:r>
      <w:r w:rsidRPr="00F322AA">
        <w:rPr>
          <w:b/>
          <w:bCs/>
          <w:lang w:val="el-GR"/>
        </w:rPr>
        <w:t xml:space="preserve"> </w:t>
      </w:r>
      <w:r w:rsidRPr="00F322AA">
        <w:rPr>
          <w:b/>
          <w:bCs/>
        </w:rPr>
        <w:t>bgp</w:t>
      </w:r>
      <w:r w:rsidRPr="00F322AA">
        <w:rPr>
          <w:lang w:val="el-GR"/>
        </w:rPr>
        <w:t xml:space="preserve">” βλέπουμε μία μόνο εγγραφή, για το </w:t>
      </w:r>
      <w:r>
        <w:t>LAN</w:t>
      </w:r>
      <w:r w:rsidRPr="00F322AA">
        <w:rPr>
          <w:lang w:val="el-GR"/>
        </w:rPr>
        <w:t>2</w:t>
      </w:r>
      <w:r>
        <w:rPr>
          <w:lang w:val="el-GR"/>
        </w:rPr>
        <w:t>.</w:t>
      </w:r>
    </w:p>
    <w:p w14:paraId="6C0AA316" w14:textId="044F6ABB" w:rsidR="00C967A3" w:rsidRPr="001A1EC1" w:rsidRDefault="00C967A3" w:rsidP="009C3F8B">
      <w:pPr>
        <w:rPr>
          <w:i/>
          <w:iCs/>
          <w:sz w:val="18"/>
          <w:szCs w:val="18"/>
          <w:lang w:val="el-GR"/>
        </w:rPr>
      </w:pPr>
      <w:r w:rsidRPr="001A1EC1">
        <w:rPr>
          <w:i/>
          <w:iCs/>
          <w:sz w:val="18"/>
          <w:szCs w:val="18"/>
        </w:rPr>
        <w:t>Y</w:t>
      </w:r>
      <w:r w:rsidRPr="001A1EC1">
        <w:rPr>
          <w:i/>
          <w:iCs/>
          <w:sz w:val="18"/>
          <w:szCs w:val="18"/>
          <w:lang w:val="el-GR"/>
        </w:rPr>
        <w:t>πενθύμιση :</w:t>
      </w:r>
    </w:p>
    <w:p w14:paraId="16CB6135" w14:textId="77777777" w:rsidR="00C967A3" w:rsidRPr="001A1EC1" w:rsidRDefault="00C967A3" w:rsidP="00F322AA">
      <w:pPr>
        <w:ind w:left="720"/>
        <w:rPr>
          <w:i/>
          <w:iCs/>
          <w:sz w:val="18"/>
          <w:szCs w:val="18"/>
          <w:lang w:val="el-GR"/>
        </w:rPr>
      </w:pPr>
      <w:r w:rsidRPr="001A1EC1">
        <w:rPr>
          <w:b/>
          <w:bCs/>
          <w:i/>
          <w:iCs/>
          <w:sz w:val="18"/>
          <w:szCs w:val="18"/>
        </w:rPr>
        <w:t>show</w:t>
      </w:r>
      <w:r w:rsidRPr="001A1EC1">
        <w:rPr>
          <w:b/>
          <w:bCs/>
          <w:i/>
          <w:iCs/>
          <w:sz w:val="18"/>
          <w:szCs w:val="18"/>
          <w:lang w:val="el-GR"/>
        </w:rPr>
        <w:t xml:space="preserve"> </w:t>
      </w:r>
      <w:r w:rsidRPr="001A1EC1">
        <w:rPr>
          <w:b/>
          <w:bCs/>
          <w:i/>
          <w:iCs/>
          <w:sz w:val="18"/>
          <w:szCs w:val="18"/>
        </w:rPr>
        <w:t>ip</w:t>
      </w:r>
      <w:r w:rsidRPr="001A1EC1">
        <w:rPr>
          <w:b/>
          <w:bCs/>
          <w:i/>
          <w:iCs/>
          <w:sz w:val="18"/>
          <w:szCs w:val="18"/>
          <w:lang w:val="el-GR"/>
        </w:rPr>
        <w:t xml:space="preserve"> </w:t>
      </w:r>
      <w:r w:rsidRPr="001A1EC1">
        <w:rPr>
          <w:b/>
          <w:bCs/>
          <w:i/>
          <w:iCs/>
          <w:sz w:val="18"/>
          <w:szCs w:val="18"/>
        </w:rPr>
        <w:t>bgp</w:t>
      </w:r>
      <w:r w:rsidRPr="001A1EC1">
        <w:rPr>
          <w:i/>
          <w:iCs/>
          <w:sz w:val="18"/>
          <w:szCs w:val="18"/>
          <w:lang w:val="el-GR"/>
        </w:rPr>
        <w:t xml:space="preserve"> για να δείτε τον πίνακα διαδρομών (</w:t>
      </w:r>
      <w:r w:rsidRPr="001A1EC1">
        <w:rPr>
          <w:i/>
          <w:iCs/>
          <w:sz w:val="18"/>
          <w:szCs w:val="18"/>
        </w:rPr>
        <w:t>RIB</w:t>
      </w:r>
      <w:r w:rsidRPr="001A1EC1">
        <w:rPr>
          <w:i/>
          <w:iCs/>
          <w:sz w:val="18"/>
          <w:szCs w:val="18"/>
          <w:lang w:val="el-GR"/>
        </w:rPr>
        <w:t xml:space="preserve">) του πρωτοκόλλου </w:t>
      </w:r>
      <w:r w:rsidRPr="001A1EC1">
        <w:rPr>
          <w:i/>
          <w:iCs/>
          <w:sz w:val="18"/>
          <w:szCs w:val="18"/>
        </w:rPr>
        <w:t>BGP</w:t>
      </w:r>
      <w:r w:rsidRPr="001A1EC1">
        <w:rPr>
          <w:i/>
          <w:iCs/>
          <w:sz w:val="18"/>
          <w:szCs w:val="18"/>
          <w:lang w:val="el-GR"/>
        </w:rPr>
        <w:t xml:space="preserve">. </w:t>
      </w:r>
    </w:p>
    <w:p w14:paraId="37EB8A5C" w14:textId="7B481144" w:rsidR="00C967A3" w:rsidRPr="001A1EC1" w:rsidRDefault="00C967A3" w:rsidP="00F322AA">
      <w:pPr>
        <w:ind w:left="720"/>
        <w:rPr>
          <w:i/>
          <w:iCs/>
          <w:sz w:val="18"/>
          <w:szCs w:val="18"/>
          <w:lang w:val="el-GR"/>
        </w:rPr>
      </w:pPr>
      <w:r w:rsidRPr="001A1EC1">
        <w:rPr>
          <w:b/>
          <w:bCs/>
          <w:i/>
          <w:iCs/>
          <w:sz w:val="18"/>
          <w:szCs w:val="18"/>
        </w:rPr>
        <w:t>show</w:t>
      </w:r>
      <w:r w:rsidRPr="001A1EC1">
        <w:rPr>
          <w:b/>
          <w:bCs/>
          <w:i/>
          <w:iCs/>
          <w:sz w:val="18"/>
          <w:szCs w:val="18"/>
          <w:lang w:val="el-GR"/>
        </w:rPr>
        <w:t xml:space="preserve"> </w:t>
      </w:r>
      <w:r w:rsidRPr="001A1EC1">
        <w:rPr>
          <w:b/>
          <w:bCs/>
          <w:i/>
          <w:iCs/>
          <w:sz w:val="18"/>
          <w:szCs w:val="18"/>
        </w:rPr>
        <w:t>ip</w:t>
      </w:r>
      <w:r w:rsidRPr="001A1EC1">
        <w:rPr>
          <w:b/>
          <w:bCs/>
          <w:i/>
          <w:iCs/>
          <w:sz w:val="18"/>
          <w:szCs w:val="18"/>
          <w:lang w:val="el-GR"/>
        </w:rPr>
        <w:t xml:space="preserve"> </w:t>
      </w:r>
      <w:r w:rsidRPr="001A1EC1">
        <w:rPr>
          <w:b/>
          <w:bCs/>
          <w:i/>
          <w:iCs/>
          <w:sz w:val="18"/>
          <w:szCs w:val="18"/>
        </w:rPr>
        <w:t>route</w:t>
      </w:r>
      <w:r w:rsidRPr="001A1EC1">
        <w:rPr>
          <w:b/>
          <w:bCs/>
          <w:i/>
          <w:iCs/>
          <w:sz w:val="18"/>
          <w:szCs w:val="18"/>
          <w:lang w:val="el-GR"/>
        </w:rPr>
        <w:t xml:space="preserve"> </w:t>
      </w:r>
      <w:r w:rsidRPr="001A1EC1">
        <w:rPr>
          <w:b/>
          <w:bCs/>
          <w:i/>
          <w:iCs/>
          <w:sz w:val="18"/>
          <w:szCs w:val="18"/>
        </w:rPr>
        <w:t>bgp</w:t>
      </w:r>
      <w:r w:rsidRPr="001A1EC1">
        <w:rPr>
          <w:i/>
          <w:iCs/>
          <w:sz w:val="18"/>
          <w:szCs w:val="18"/>
          <w:lang w:val="el-GR"/>
        </w:rPr>
        <w:t xml:space="preserve"> για να δείτε τις εγγραφές </w:t>
      </w:r>
      <w:r w:rsidRPr="001A1EC1">
        <w:rPr>
          <w:i/>
          <w:iCs/>
          <w:sz w:val="18"/>
          <w:szCs w:val="18"/>
        </w:rPr>
        <w:t>BGP</w:t>
      </w:r>
      <w:r w:rsidRPr="001A1EC1">
        <w:rPr>
          <w:i/>
          <w:iCs/>
          <w:sz w:val="18"/>
          <w:szCs w:val="18"/>
          <w:lang w:val="el-GR"/>
        </w:rPr>
        <w:t xml:space="preserve"> στον πίνακα δρομολόγησης.</w:t>
      </w:r>
    </w:p>
    <w:p w14:paraId="4BAAE47B" w14:textId="26EF859C" w:rsidR="009C3F8B" w:rsidRPr="002F38FD" w:rsidRDefault="009C3F8B" w:rsidP="009C3F8B">
      <w:pPr>
        <w:pStyle w:val="3"/>
        <w:rPr>
          <w:lang w:val="el-GR"/>
        </w:rPr>
      </w:pPr>
      <w:r w:rsidRPr="002F38FD">
        <w:rPr>
          <w:lang w:val="el-GR"/>
        </w:rPr>
        <w:t>3.35</w:t>
      </w:r>
    </w:p>
    <w:p w14:paraId="79C3681D" w14:textId="472EEF39" w:rsidR="009C3F8B" w:rsidRPr="000A0AF7" w:rsidRDefault="000A0AF7" w:rsidP="009C3F8B">
      <w:pPr>
        <w:rPr>
          <w:lang w:val="el-GR"/>
        </w:rPr>
      </w:pPr>
      <w:r w:rsidRPr="000A0AF7">
        <w:rPr>
          <w:lang w:val="el-GR"/>
        </w:rPr>
        <w:t xml:space="preserve">Διεύθυνση του επόμενου κόμβου για το </w:t>
      </w:r>
      <w:r>
        <w:t>LAN</w:t>
      </w:r>
      <w:r w:rsidRPr="000A0AF7">
        <w:rPr>
          <w:lang w:val="el-GR"/>
        </w:rPr>
        <w:t xml:space="preserve">2 είναι η </w:t>
      </w:r>
      <w:r>
        <w:t>fe</w:t>
      </w:r>
      <w:r w:rsidRPr="000A0AF7">
        <w:rPr>
          <w:lang w:val="el-GR"/>
        </w:rPr>
        <w:t>80::</w:t>
      </w:r>
      <w:r>
        <w:t>a</w:t>
      </w:r>
      <w:r w:rsidRPr="000A0AF7">
        <w:rPr>
          <w:lang w:val="el-GR"/>
        </w:rPr>
        <w:t>00:27</w:t>
      </w:r>
      <w:r>
        <w:t>ff</w:t>
      </w:r>
      <w:r w:rsidRPr="000A0AF7">
        <w:rPr>
          <w:lang w:val="el-GR"/>
        </w:rPr>
        <w:t>:</w:t>
      </w:r>
      <w:r>
        <w:t>fea</w:t>
      </w:r>
      <w:r w:rsidRPr="000A0AF7">
        <w:rPr>
          <w:lang w:val="el-GR"/>
        </w:rPr>
        <w:t>8:5</w:t>
      </w:r>
      <w:r>
        <w:t>cd</w:t>
      </w:r>
      <w:r w:rsidRPr="00C967A3">
        <w:rPr>
          <w:lang w:val="el-GR"/>
        </w:rPr>
        <w:t>9</w:t>
      </w:r>
      <w:r w:rsidRPr="000A0AF7">
        <w:rPr>
          <w:lang w:val="el-GR"/>
        </w:rPr>
        <w:t xml:space="preserve">, η οποία αποτελεί την </w:t>
      </w:r>
      <w:r>
        <w:t>link</w:t>
      </w:r>
      <w:r w:rsidRPr="000A0AF7">
        <w:rPr>
          <w:lang w:val="el-GR"/>
        </w:rPr>
        <w:t>-</w:t>
      </w:r>
      <w:r>
        <w:t>local</w:t>
      </w:r>
      <w:r w:rsidRPr="000A0AF7">
        <w:rPr>
          <w:lang w:val="el-GR"/>
        </w:rPr>
        <w:t xml:space="preserve"> </w:t>
      </w:r>
      <w:r>
        <w:t>address</w:t>
      </w:r>
      <w:r w:rsidRPr="000A0AF7">
        <w:rPr>
          <w:lang w:val="el-GR"/>
        </w:rPr>
        <w:t xml:space="preserve"> της </w:t>
      </w:r>
      <w:r>
        <w:t>em</w:t>
      </w:r>
      <w:r w:rsidRPr="000A0AF7">
        <w:rPr>
          <w:lang w:val="el-GR"/>
        </w:rPr>
        <w:t xml:space="preserve">1 του </w:t>
      </w:r>
      <w:r>
        <w:t>R</w:t>
      </w:r>
      <w:r w:rsidRPr="000A0AF7">
        <w:rPr>
          <w:lang w:val="el-GR"/>
        </w:rPr>
        <w:t>2.</w:t>
      </w:r>
    </w:p>
    <w:p w14:paraId="7A14B309" w14:textId="5F3D29BB" w:rsidR="009C3F8B" w:rsidRDefault="009C3F8B" w:rsidP="009C3F8B">
      <w:pPr>
        <w:pStyle w:val="3"/>
      </w:pPr>
      <w:r w:rsidRPr="00FE2B00">
        <w:t>3.36</w:t>
      </w:r>
    </w:p>
    <w:p w14:paraId="00945A5B" w14:textId="6941CEA4" w:rsidR="0055216A" w:rsidRPr="0055216A" w:rsidRDefault="0055216A" w:rsidP="0055216A">
      <w:r>
        <w:t>do show ip bgp ipv6 neighbors fd00:3::2 advertised-routes</w:t>
      </w:r>
    </w:p>
    <w:p w14:paraId="64403511" w14:textId="168CFB10" w:rsidR="001A1EC1" w:rsidRPr="001A1EC1" w:rsidRDefault="009B0051" w:rsidP="001A1EC1">
      <w:pPr>
        <w:rPr>
          <w:lang w:val="el-GR"/>
        </w:rPr>
      </w:pPr>
      <w:r w:rsidRPr="009B0051">
        <w:rPr>
          <w:noProof/>
          <w:lang w:val="el-GR"/>
        </w:rPr>
        <w:lastRenderedPageBreak/>
        <w:drawing>
          <wp:inline distT="0" distB="0" distL="0" distR="0" wp14:anchorId="398852EE" wp14:editId="39248F83">
            <wp:extent cx="6858000" cy="2324100"/>
            <wp:effectExtent l="0" t="0" r="0" b="0"/>
            <wp:docPr id="101374037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403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E6E2" w14:textId="1CA16A02" w:rsidR="001A1EC1" w:rsidRPr="0055216A" w:rsidRDefault="009B0051" w:rsidP="001A1EC1">
      <w:pPr>
        <w:rPr>
          <w:lang w:val="el-GR"/>
        </w:rPr>
      </w:pPr>
      <w:r>
        <w:rPr>
          <w:lang w:val="el-GR"/>
        </w:rPr>
        <w:t xml:space="preserve">Διαφημίζει τις διαδρομές προς </w:t>
      </w:r>
      <w:r>
        <w:t>LAN</w:t>
      </w:r>
      <w:r w:rsidRPr="009B0051">
        <w:rPr>
          <w:lang w:val="el-GR"/>
        </w:rPr>
        <w:t xml:space="preserve">1 </w:t>
      </w:r>
      <w:r>
        <w:rPr>
          <w:lang w:val="el-GR"/>
        </w:rPr>
        <w:t xml:space="preserve">και </w:t>
      </w:r>
      <w:r>
        <w:t>LAN</w:t>
      </w:r>
      <w:r w:rsidRPr="009B0051">
        <w:rPr>
          <w:lang w:val="el-GR"/>
        </w:rPr>
        <w:t xml:space="preserve">2 </w:t>
      </w:r>
      <w:r>
        <w:rPr>
          <w:lang w:val="el-GR"/>
        </w:rPr>
        <w:t xml:space="preserve">με επόμενο βήμα </w:t>
      </w:r>
      <w:r w:rsidR="00CC4D3B" w:rsidRPr="00CC4D3B">
        <w:rPr>
          <w:lang w:val="el-GR"/>
        </w:rPr>
        <w:t>::</w:t>
      </w:r>
      <w:r w:rsidR="0055216A" w:rsidRPr="0055216A">
        <w:rPr>
          <w:lang w:val="el-GR"/>
        </w:rPr>
        <w:t xml:space="preserve"> </w:t>
      </w:r>
    </w:p>
    <w:p w14:paraId="0B4D5D1D" w14:textId="239F8E6E" w:rsidR="001A1EC1" w:rsidRPr="009B0051" w:rsidRDefault="001A1EC1" w:rsidP="001A1EC1">
      <w:pPr>
        <w:rPr>
          <w:i/>
          <w:iCs/>
          <w:sz w:val="18"/>
          <w:szCs w:val="18"/>
          <w:lang w:val="el-GR"/>
        </w:rPr>
      </w:pPr>
      <w:r w:rsidRPr="001A1EC1">
        <w:rPr>
          <w:i/>
          <w:iCs/>
          <w:sz w:val="18"/>
          <w:szCs w:val="18"/>
        </w:rPr>
        <w:t>Y</w:t>
      </w:r>
      <w:r w:rsidRPr="001A1EC1">
        <w:rPr>
          <w:i/>
          <w:iCs/>
          <w:sz w:val="18"/>
          <w:szCs w:val="18"/>
          <w:lang w:val="el-GR"/>
        </w:rPr>
        <w:t>πενθύμιση</w:t>
      </w:r>
      <w:r>
        <w:rPr>
          <w:i/>
          <w:iCs/>
          <w:sz w:val="18"/>
          <w:szCs w:val="18"/>
          <w:lang w:val="el-GR"/>
        </w:rPr>
        <w:t>:</w:t>
      </w:r>
    </w:p>
    <w:p w14:paraId="4F8D2603" w14:textId="2BE6636A" w:rsidR="009C3F8B" w:rsidRPr="002F38FD" w:rsidRDefault="001A1EC1" w:rsidP="001A1EC1">
      <w:pPr>
        <w:ind w:firstLine="720"/>
        <w:rPr>
          <w:i/>
          <w:iCs/>
          <w:sz w:val="18"/>
          <w:szCs w:val="18"/>
          <w:lang w:val="el-GR"/>
        </w:rPr>
      </w:pPr>
      <w:r w:rsidRPr="001A1EC1">
        <w:rPr>
          <w:b/>
          <w:bCs/>
          <w:i/>
          <w:iCs/>
          <w:sz w:val="18"/>
          <w:szCs w:val="18"/>
        </w:rPr>
        <w:t>show</w:t>
      </w:r>
      <w:r w:rsidRPr="002F38FD">
        <w:rPr>
          <w:b/>
          <w:bCs/>
          <w:i/>
          <w:iCs/>
          <w:sz w:val="18"/>
          <w:szCs w:val="18"/>
          <w:lang w:val="el-GR"/>
        </w:rPr>
        <w:t xml:space="preserve"> </w:t>
      </w:r>
      <w:r w:rsidRPr="001A1EC1">
        <w:rPr>
          <w:b/>
          <w:bCs/>
          <w:i/>
          <w:iCs/>
          <w:sz w:val="18"/>
          <w:szCs w:val="18"/>
        </w:rPr>
        <w:t>ip</w:t>
      </w:r>
      <w:r w:rsidRPr="002F38FD">
        <w:rPr>
          <w:b/>
          <w:bCs/>
          <w:i/>
          <w:iCs/>
          <w:sz w:val="18"/>
          <w:szCs w:val="18"/>
          <w:lang w:val="el-GR"/>
        </w:rPr>
        <w:t xml:space="preserve"> </w:t>
      </w:r>
      <w:r w:rsidRPr="001A1EC1">
        <w:rPr>
          <w:b/>
          <w:bCs/>
          <w:i/>
          <w:iCs/>
          <w:sz w:val="18"/>
          <w:szCs w:val="18"/>
        </w:rPr>
        <w:t>bgp</w:t>
      </w:r>
      <w:r w:rsidRPr="002F38FD">
        <w:rPr>
          <w:b/>
          <w:bCs/>
          <w:i/>
          <w:iCs/>
          <w:sz w:val="18"/>
          <w:szCs w:val="18"/>
          <w:lang w:val="el-GR"/>
        </w:rPr>
        <w:t xml:space="preserve"> </w:t>
      </w:r>
      <w:r w:rsidRPr="001A1EC1">
        <w:rPr>
          <w:b/>
          <w:bCs/>
          <w:i/>
          <w:iCs/>
          <w:sz w:val="18"/>
          <w:szCs w:val="18"/>
        </w:rPr>
        <w:t>neighbors</w:t>
      </w:r>
      <w:r w:rsidRPr="002F38FD">
        <w:rPr>
          <w:b/>
          <w:bCs/>
          <w:i/>
          <w:iCs/>
          <w:sz w:val="18"/>
          <w:szCs w:val="18"/>
          <w:lang w:val="el-GR"/>
        </w:rPr>
        <w:t xml:space="preserve"> </w:t>
      </w:r>
      <w:r w:rsidRPr="001A1EC1">
        <w:rPr>
          <w:b/>
          <w:bCs/>
          <w:i/>
          <w:iCs/>
          <w:sz w:val="18"/>
          <w:szCs w:val="18"/>
        </w:rPr>
        <w:t>IPaddr</w:t>
      </w:r>
      <w:r w:rsidRPr="002F38FD">
        <w:rPr>
          <w:b/>
          <w:bCs/>
          <w:i/>
          <w:iCs/>
          <w:sz w:val="18"/>
          <w:szCs w:val="18"/>
          <w:lang w:val="el-GR"/>
        </w:rPr>
        <w:t xml:space="preserve"> </w:t>
      </w:r>
      <w:r w:rsidRPr="001A1EC1">
        <w:rPr>
          <w:b/>
          <w:bCs/>
          <w:i/>
          <w:iCs/>
          <w:sz w:val="18"/>
          <w:szCs w:val="18"/>
        </w:rPr>
        <w:t>advertised</w:t>
      </w:r>
      <w:r w:rsidRPr="002F38FD">
        <w:rPr>
          <w:b/>
          <w:bCs/>
          <w:i/>
          <w:iCs/>
          <w:sz w:val="18"/>
          <w:szCs w:val="18"/>
          <w:lang w:val="el-GR"/>
        </w:rPr>
        <w:t>-</w:t>
      </w:r>
      <w:r w:rsidRPr="001A1EC1">
        <w:rPr>
          <w:b/>
          <w:bCs/>
          <w:i/>
          <w:iCs/>
          <w:sz w:val="18"/>
          <w:szCs w:val="18"/>
        </w:rPr>
        <w:t>routes</w:t>
      </w:r>
      <w:r w:rsidRPr="002F38FD">
        <w:rPr>
          <w:i/>
          <w:iCs/>
          <w:sz w:val="18"/>
          <w:szCs w:val="18"/>
          <w:lang w:val="el-GR"/>
        </w:rPr>
        <w:t xml:space="preserve"> για να δείτε τις διαδρομές που ανακοινώνει το </w:t>
      </w:r>
      <w:r w:rsidRPr="001A1EC1">
        <w:rPr>
          <w:i/>
          <w:iCs/>
          <w:sz w:val="18"/>
          <w:szCs w:val="18"/>
        </w:rPr>
        <w:t>BGP</w:t>
      </w:r>
      <w:r w:rsidRPr="002F38FD">
        <w:rPr>
          <w:i/>
          <w:iCs/>
          <w:sz w:val="18"/>
          <w:szCs w:val="18"/>
          <w:lang w:val="el-GR"/>
        </w:rPr>
        <w:t xml:space="preserve"> στον γείτονα </w:t>
      </w:r>
      <w:r w:rsidRPr="001A1EC1">
        <w:rPr>
          <w:i/>
          <w:iCs/>
          <w:sz w:val="18"/>
          <w:szCs w:val="18"/>
        </w:rPr>
        <w:t>IPaddr</w:t>
      </w:r>
      <w:r w:rsidRPr="002F38FD">
        <w:rPr>
          <w:i/>
          <w:iCs/>
          <w:sz w:val="18"/>
          <w:szCs w:val="18"/>
          <w:lang w:val="el-GR"/>
        </w:rPr>
        <w:t>.</w:t>
      </w:r>
    </w:p>
    <w:p w14:paraId="1494D5FC" w14:textId="108C042F" w:rsidR="009C3F8B" w:rsidRPr="00FE2B00" w:rsidRDefault="009C3F8B" w:rsidP="009C3F8B">
      <w:pPr>
        <w:pStyle w:val="3"/>
      </w:pPr>
      <w:r w:rsidRPr="00FE2B00">
        <w:t>3.37</w:t>
      </w:r>
    </w:p>
    <w:p w14:paraId="6C8455C3" w14:textId="3BF15FEF" w:rsidR="009C3F8B" w:rsidRDefault="00D67EBC" w:rsidP="009C3F8B">
      <w:pPr>
        <w:rPr>
          <w:b/>
          <w:bCs/>
        </w:rPr>
      </w:pPr>
      <w:r w:rsidRPr="00D67EBC">
        <w:rPr>
          <w:b/>
          <w:bCs/>
        </w:rPr>
        <w:t>tcpdump -vvvni em1 not icmp6</w:t>
      </w:r>
    </w:p>
    <w:p w14:paraId="5B0C8402" w14:textId="7F5189AF" w:rsidR="00D67EBC" w:rsidRPr="00D67EBC" w:rsidRDefault="00D67EBC" w:rsidP="009C3F8B">
      <w:pPr>
        <w:rPr>
          <w:b/>
          <w:bCs/>
        </w:rPr>
      </w:pPr>
      <w:r w:rsidRPr="00D67EBC">
        <w:rPr>
          <w:b/>
          <w:bCs/>
          <w:noProof/>
        </w:rPr>
        <w:drawing>
          <wp:inline distT="0" distB="0" distL="0" distR="0" wp14:anchorId="761C0658" wp14:editId="2C2C53FB">
            <wp:extent cx="6839905" cy="3781953"/>
            <wp:effectExtent l="0" t="0" r="0" b="9525"/>
            <wp:docPr id="139859069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906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D133" w14:textId="4DA12519" w:rsidR="009C3F8B" w:rsidRPr="002F38FD" w:rsidRDefault="009C3F8B" w:rsidP="009C3F8B">
      <w:pPr>
        <w:pStyle w:val="3"/>
        <w:rPr>
          <w:lang w:val="el-GR"/>
        </w:rPr>
      </w:pPr>
      <w:r w:rsidRPr="002F38FD">
        <w:rPr>
          <w:lang w:val="el-GR"/>
        </w:rPr>
        <w:t>3.38</w:t>
      </w:r>
    </w:p>
    <w:p w14:paraId="0BA6163C" w14:textId="679219D4" w:rsidR="009C3F8B" w:rsidRPr="002F38FD" w:rsidRDefault="00D67EBC" w:rsidP="009C3F8B">
      <w:pPr>
        <w:rPr>
          <w:lang w:val="el-GR"/>
        </w:rPr>
      </w:pPr>
      <w:r w:rsidRPr="00D67EBC">
        <w:rPr>
          <w:lang w:val="el-GR"/>
        </w:rPr>
        <w:t xml:space="preserve">Βλέπουμε μηνύματα </w:t>
      </w:r>
      <w:r>
        <w:t>BGP</w:t>
      </w:r>
      <w:r w:rsidRPr="00D67EBC">
        <w:rPr>
          <w:lang w:val="el-GR"/>
        </w:rPr>
        <w:t xml:space="preserve"> </w:t>
      </w:r>
      <w:r>
        <w:t>Keepalive</w:t>
      </w:r>
      <w:r w:rsidRPr="00D67EBC">
        <w:rPr>
          <w:lang w:val="el-GR"/>
        </w:rPr>
        <w:t xml:space="preserve"> μεταξύ των </w:t>
      </w:r>
      <w:r>
        <w:t>R</w:t>
      </w:r>
      <w:r w:rsidRPr="00D67EBC">
        <w:rPr>
          <w:lang w:val="el-GR"/>
        </w:rPr>
        <w:t>1-</w:t>
      </w:r>
      <w:r>
        <w:t>R</w:t>
      </w:r>
      <w:r w:rsidRPr="00D67EBC">
        <w:rPr>
          <w:lang w:val="el-GR"/>
        </w:rPr>
        <w:t xml:space="preserve">2. Χρησιμοποιείται το πρωτόκολλο </w:t>
      </w:r>
      <w:r>
        <w:t>TCP</w:t>
      </w:r>
      <w:r w:rsidRPr="00D67EBC">
        <w:rPr>
          <w:lang w:val="el-GR"/>
        </w:rPr>
        <w:t xml:space="preserve"> και η θύρα (προορισμού) 179, όπως στο </w:t>
      </w:r>
      <w:r>
        <w:t>IPv</w:t>
      </w:r>
      <w:r w:rsidRPr="00D67EBC">
        <w:rPr>
          <w:lang w:val="el-GR"/>
        </w:rPr>
        <w:t xml:space="preserve">4. </w:t>
      </w:r>
      <w:r w:rsidRPr="002F38FD">
        <w:rPr>
          <w:lang w:val="el-GR"/>
        </w:rPr>
        <w:t>(θύρα πηγής δυναμική)</w:t>
      </w:r>
    </w:p>
    <w:p w14:paraId="6FFA193F" w14:textId="0664C0E3" w:rsidR="009C3F8B" w:rsidRPr="002F38FD" w:rsidRDefault="009C3F8B" w:rsidP="009C3F8B">
      <w:pPr>
        <w:pStyle w:val="3"/>
        <w:rPr>
          <w:lang w:val="el-GR"/>
        </w:rPr>
      </w:pPr>
      <w:r w:rsidRPr="002F38FD">
        <w:rPr>
          <w:lang w:val="el-GR"/>
        </w:rPr>
        <w:lastRenderedPageBreak/>
        <w:t>3.39</w:t>
      </w:r>
    </w:p>
    <w:p w14:paraId="72B22C09" w14:textId="363E798E" w:rsidR="009C3F8B" w:rsidRPr="002F38FD" w:rsidRDefault="004C4E2C" w:rsidP="009C3F8B">
      <w:pPr>
        <w:rPr>
          <w:lang w:val="el-GR"/>
        </w:rPr>
      </w:pPr>
      <w:r>
        <w:t>Hop</w:t>
      </w:r>
      <w:r w:rsidRPr="002F38FD">
        <w:rPr>
          <w:lang w:val="el-GR"/>
        </w:rPr>
        <w:t xml:space="preserve"> </w:t>
      </w:r>
      <w:r>
        <w:t>L</w:t>
      </w:r>
      <w:r w:rsidR="00D67EBC">
        <w:t>im</w:t>
      </w:r>
      <w:r>
        <w:t>it</w:t>
      </w:r>
      <w:r w:rsidRPr="002F38FD">
        <w:rPr>
          <w:lang w:val="el-GR"/>
        </w:rPr>
        <w:t xml:space="preserve"> </w:t>
      </w:r>
      <w:r w:rsidR="00D67EBC" w:rsidRPr="002F38FD">
        <w:rPr>
          <w:lang w:val="el-GR"/>
        </w:rPr>
        <w:t>=</w:t>
      </w:r>
      <w:r w:rsidRPr="002F38FD">
        <w:rPr>
          <w:lang w:val="el-GR"/>
        </w:rPr>
        <w:t xml:space="preserve"> </w:t>
      </w:r>
      <w:r w:rsidR="00D67EBC" w:rsidRPr="002F38FD">
        <w:rPr>
          <w:lang w:val="el-GR"/>
        </w:rPr>
        <w:t>1</w:t>
      </w:r>
    </w:p>
    <w:p w14:paraId="101756C5" w14:textId="5A96A131" w:rsidR="009C3F8B" w:rsidRPr="002F38FD" w:rsidRDefault="009C3F8B" w:rsidP="009C3F8B">
      <w:pPr>
        <w:pStyle w:val="3"/>
        <w:rPr>
          <w:lang w:val="el-GR"/>
        </w:rPr>
      </w:pPr>
      <w:r w:rsidRPr="002F38FD">
        <w:rPr>
          <w:lang w:val="el-GR"/>
        </w:rPr>
        <w:t>3.40</w:t>
      </w:r>
    </w:p>
    <w:p w14:paraId="3495D7AF" w14:textId="2A806A06" w:rsidR="00F259DA" w:rsidRPr="002F430D" w:rsidRDefault="00F259DA" w:rsidP="00F259DA">
      <w:pPr>
        <w:rPr>
          <w:lang w:val="el-GR"/>
        </w:rPr>
      </w:pPr>
      <w:r>
        <w:t>M</w:t>
      </w:r>
      <w:r>
        <w:rPr>
          <w:lang w:val="el-GR"/>
        </w:rPr>
        <w:t>π</w:t>
      </w:r>
      <w:r w:rsidR="009152FD">
        <w:t>o</w:t>
      </w:r>
      <w:r>
        <w:rPr>
          <w:lang w:val="el-GR"/>
        </w:rPr>
        <w:t xml:space="preserve">ρούμε στις σημειωμένες διευθύνσεις του </w:t>
      </w:r>
      <w:r>
        <w:t>PC</w:t>
      </w:r>
      <w:r w:rsidRPr="00F259DA">
        <w:rPr>
          <w:lang w:val="el-GR"/>
        </w:rPr>
        <w:t xml:space="preserve">2 </w:t>
      </w:r>
      <w:r>
        <w:rPr>
          <w:lang w:val="el-GR"/>
        </w:rPr>
        <w:t>μόνο.</w:t>
      </w:r>
      <w:r w:rsidR="009152FD">
        <w:rPr>
          <w:lang w:val="el-GR"/>
        </w:rPr>
        <w:t xml:space="preserve"> Όχι στην </w:t>
      </w:r>
      <w:r w:rsidR="009152FD">
        <w:t>link</w:t>
      </w:r>
      <w:r w:rsidR="009152FD" w:rsidRPr="002F430D">
        <w:rPr>
          <w:lang w:val="el-GR"/>
        </w:rPr>
        <w:t>-</w:t>
      </w:r>
      <w:r w:rsidR="009152FD">
        <w:t>local</w:t>
      </w:r>
    </w:p>
    <w:p w14:paraId="1D4FB1E2" w14:textId="73C85CDC" w:rsidR="009C3F8B" w:rsidRDefault="00F259DA" w:rsidP="009C3F8B">
      <w:r w:rsidRPr="00F259DA">
        <w:rPr>
          <w:noProof/>
        </w:rPr>
        <w:drawing>
          <wp:inline distT="0" distB="0" distL="0" distR="0" wp14:anchorId="689F6339" wp14:editId="45AE72EC">
            <wp:extent cx="6830378" cy="2915057"/>
            <wp:effectExtent l="0" t="0" r="0" b="0"/>
            <wp:docPr id="52431213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121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4D66" w14:textId="05A1FFC9" w:rsidR="002F430D" w:rsidRPr="00FE2B00" w:rsidRDefault="002F430D" w:rsidP="009C3F8B">
      <w:r w:rsidRPr="002F430D">
        <w:rPr>
          <w:noProof/>
        </w:rPr>
        <w:drawing>
          <wp:inline distT="0" distB="0" distL="0" distR="0" wp14:anchorId="32DE7FC3" wp14:editId="0CAB95F0">
            <wp:extent cx="6858000" cy="3201035"/>
            <wp:effectExtent l="0" t="0" r="0" b="0"/>
            <wp:docPr id="6392927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92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DDA2" w14:textId="1282CC41" w:rsidR="009C3F8B" w:rsidRDefault="009C3F8B" w:rsidP="009C3F8B">
      <w:pPr>
        <w:pStyle w:val="3"/>
      </w:pPr>
      <w:r w:rsidRPr="00FE2B00">
        <w:t>3.41</w:t>
      </w:r>
    </w:p>
    <w:p w14:paraId="79C705EC" w14:textId="2D6F2F07" w:rsidR="00752705" w:rsidRPr="00752705" w:rsidRDefault="00752705" w:rsidP="00752705">
      <w:pPr>
        <w:rPr>
          <w:b/>
          <w:bCs/>
        </w:rPr>
      </w:pPr>
      <w:r w:rsidRPr="00752705">
        <w:rPr>
          <w:b/>
          <w:bCs/>
        </w:rPr>
        <w:t>reboot</w:t>
      </w:r>
    </w:p>
    <w:p w14:paraId="7CDD756C" w14:textId="445AF2D4" w:rsidR="009C3F8B" w:rsidRPr="00FE2B00" w:rsidRDefault="00752705" w:rsidP="009C3F8B">
      <w:r w:rsidRPr="00752705">
        <w:rPr>
          <w:noProof/>
        </w:rPr>
        <w:lastRenderedPageBreak/>
        <w:drawing>
          <wp:inline distT="0" distB="0" distL="0" distR="0" wp14:anchorId="70229105" wp14:editId="79225D21">
            <wp:extent cx="4277322" cy="1609950"/>
            <wp:effectExtent l="0" t="0" r="0" b="9525"/>
            <wp:docPr id="123193871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3871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8B14" w14:textId="6E40AD93" w:rsidR="009C3F8B" w:rsidRPr="00FE2B00" w:rsidRDefault="009C3F8B" w:rsidP="00E3280E">
      <w:pPr>
        <w:pStyle w:val="3"/>
      </w:pPr>
      <w:r w:rsidRPr="00FE2B00">
        <w:t>3.42</w:t>
      </w:r>
    </w:p>
    <w:p w14:paraId="3271EE50" w14:textId="04E1CFD7" w:rsidR="009C3F8B" w:rsidRPr="00752705" w:rsidRDefault="00752705" w:rsidP="009C3F8B">
      <w:pPr>
        <w:rPr>
          <w:b/>
          <w:bCs/>
        </w:rPr>
      </w:pPr>
      <w:r w:rsidRPr="00752705">
        <w:rPr>
          <w:b/>
          <w:bCs/>
        </w:rPr>
        <w:t>router bgp 65010</w:t>
      </w:r>
    </w:p>
    <w:p w14:paraId="32706637" w14:textId="0506D9B3" w:rsidR="009C3F8B" w:rsidRPr="00FE2B00" w:rsidRDefault="009C3F8B" w:rsidP="009C3F8B">
      <w:pPr>
        <w:pStyle w:val="3"/>
      </w:pPr>
      <w:r w:rsidRPr="00FE2B00">
        <w:t>3.43</w:t>
      </w:r>
    </w:p>
    <w:p w14:paraId="6AE9E532" w14:textId="119989C4" w:rsidR="009C3F8B" w:rsidRPr="00F83588" w:rsidRDefault="00752705" w:rsidP="009C3F8B">
      <w:pPr>
        <w:rPr>
          <w:b/>
          <w:bCs/>
        </w:rPr>
      </w:pPr>
      <w:r w:rsidRPr="00F83588">
        <w:rPr>
          <w:b/>
          <w:bCs/>
        </w:rPr>
        <w:t>no bgp default ipv4-unicast</w:t>
      </w:r>
    </w:p>
    <w:p w14:paraId="4067D958" w14:textId="267E20DA" w:rsidR="009C3F8B" w:rsidRPr="00FE2B00" w:rsidRDefault="009C3F8B" w:rsidP="009C3F8B">
      <w:pPr>
        <w:pStyle w:val="3"/>
      </w:pPr>
      <w:r w:rsidRPr="00FE2B00">
        <w:t>3.44</w:t>
      </w:r>
    </w:p>
    <w:p w14:paraId="507CA47D" w14:textId="2676318F" w:rsidR="009C3F8B" w:rsidRPr="005115B0" w:rsidRDefault="00F83588" w:rsidP="009C3F8B">
      <w:pPr>
        <w:rPr>
          <w:b/>
          <w:bCs/>
        </w:rPr>
      </w:pPr>
      <w:r w:rsidRPr="005115B0">
        <w:rPr>
          <w:b/>
          <w:bCs/>
        </w:rPr>
        <w:t>n</w:t>
      </w:r>
      <w:r w:rsidR="005115B0" w:rsidRPr="005115B0">
        <w:rPr>
          <w:b/>
          <w:bCs/>
        </w:rPr>
        <w:t>ei</w:t>
      </w:r>
      <w:r w:rsidRPr="005115B0">
        <w:rPr>
          <w:b/>
          <w:bCs/>
        </w:rPr>
        <w:t>ghbor fd00:1::1 remote-as 65010</w:t>
      </w:r>
    </w:p>
    <w:p w14:paraId="71CEC985" w14:textId="53B06929" w:rsidR="009C3F8B" w:rsidRPr="00FE2B00" w:rsidRDefault="009C3F8B" w:rsidP="009C3F8B">
      <w:pPr>
        <w:pStyle w:val="3"/>
      </w:pPr>
      <w:r w:rsidRPr="00FE2B00">
        <w:t>3.45</w:t>
      </w:r>
    </w:p>
    <w:p w14:paraId="3CFEB3F5" w14:textId="2909AAE7" w:rsidR="009C3F8B" w:rsidRPr="00FE2B00" w:rsidRDefault="00752705" w:rsidP="009C3F8B">
      <w:r w:rsidRPr="00752705">
        <w:rPr>
          <w:noProof/>
        </w:rPr>
        <w:drawing>
          <wp:inline distT="0" distB="0" distL="0" distR="0" wp14:anchorId="72EE346F" wp14:editId="375E8255">
            <wp:extent cx="4582164" cy="476316"/>
            <wp:effectExtent l="0" t="0" r="8890" b="0"/>
            <wp:docPr id="128534915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4915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1139" w14:textId="02EBAE58" w:rsidR="009C3F8B" w:rsidRPr="00FE2B00" w:rsidRDefault="009C3F8B" w:rsidP="009C3F8B">
      <w:pPr>
        <w:pStyle w:val="3"/>
      </w:pPr>
      <w:r w:rsidRPr="00FE2B00">
        <w:t>3.46</w:t>
      </w:r>
    </w:p>
    <w:p w14:paraId="515D1210" w14:textId="634C9DC7" w:rsidR="009C3F8B" w:rsidRPr="005115B0" w:rsidRDefault="005115B0" w:rsidP="009C3F8B">
      <w:pPr>
        <w:rPr>
          <w:b/>
          <w:bCs/>
        </w:rPr>
      </w:pPr>
      <w:r w:rsidRPr="005115B0">
        <w:rPr>
          <w:b/>
          <w:bCs/>
        </w:rPr>
        <w:t>neighbor fd00:1::2 remote-as 65010</w:t>
      </w:r>
    </w:p>
    <w:p w14:paraId="656BB699" w14:textId="27E195B7" w:rsidR="009C3F8B" w:rsidRPr="00FE2B00" w:rsidRDefault="009C3F8B" w:rsidP="009C3F8B">
      <w:pPr>
        <w:pStyle w:val="3"/>
      </w:pPr>
      <w:r w:rsidRPr="00FE2B00">
        <w:t>3.47</w:t>
      </w:r>
    </w:p>
    <w:p w14:paraId="55E6AE12" w14:textId="5917E965" w:rsidR="009C3F8B" w:rsidRPr="00FE2B00" w:rsidRDefault="00833506" w:rsidP="009C3F8B">
      <w:r w:rsidRPr="00833506">
        <w:rPr>
          <w:noProof/>
        </w:rPr>
        <w:drawing>
          <wp:inline distT="0" distB="0" distL="0" distR="0" wp14:anchorId="0561BEFB" wp14:editId="11E85D42">
            <wp:extent cx="4791744" cy="1381318"/>
            <wp:effectExtent l="0" t="0" r="0" b="9525"/>
            <wp:docPr id="98532891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289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94F1" w14:textId="0BA5F84B" w:rsidR="009C3F8B" w:rsidRDefault="009C3F8B" w:rsidP="009C3F8B">
      <w:pPr>
        <w:pStyle w:val="3"/>
      </w:pPr>
      <w:r w:rsidRPr="00FE2B00">
        <w:t>3.48</w:t>
      </w:r>
    </w:p>
    <w:p w14:paraId="731F05A9" w14:textId="082916D0" w:rsidR="002C6E65" w:rsidRPr="002F38FD" w:rsidRDefault="006126AA" w:rsidP="006126AA">
      <w:r>
        <w:t xml:space="preserve">Με την εντολή </w:t>
      </w:r>
      <w:r w:rsidR="007D46C3" w:rsidRPr="007D46C3">
        <w:t xml:space="preserve">« </w:t>
      </w:r>
      <w:r w:rsidRPr="006126AA">
        <w:rPr>
          <w:b/>
          <w:bCs/>
        </w:rPr>
        <w:t>do show ip bgp neighbors fd00:1::2</w:t>
      </w:r>
      <w:r w:rsidR="007D46C3" w:rsidRPr="007D46C3">
        <w:t xml:space="preserve"> »</w:t>
      </w:r>
      <w:r>
        <w:t xml:space="preserve"> στον R1 ή </w:t>
      </w:r>
      <w:r w:rsidR="007D46C3" w:rsidRPr="007D46C3">
        <w:t xml:space="preserve">« </w:t>
      </w:r>
      <w:r w:rsidRPr="006126AA">
        <w:rPr>
          <w:b/>
          <w:bCs/>
        </w:rPr>
        <w:t>do show ip bgp neighbors fd00:1::1</w:t>
      </w:r>
      <w:r w:rsidR="007D46C3" w:rsidRPr="007D46C3">
        <w:rPr>
          <w:b/>
          <w:bCs/>
        </w:rPr>
        <w:t xml:space="preserve"> </w:t>
      </w:r>
      <w:r w:rsidR="007D46C3" w:rsidRPr="007D46C3">
        <w:t>»</w:t>
      </w:r>
      <w:r>
        <w:t xml:space="preserve"> στο PC1 βλέπουμε πως αναφέρεται στην πρώτη σειρά η πληροφορία </w:t>
      </w:r>
      <w:r w:rsidR="005E1885" w:rsidRPr="005E1885">
        <w:t xml:space="preserve">« </w:t>
      </w:r>
      <w:r>
        <w:t>internal link</w:t>
      </w:r>
      <w:r w:rsidR="005E1885" w:rsidRPr="005E1885">
        <w:t xml:space="preserve"> »</w:t>
      </w:r>
    </w:p>
    <w:p w14:paraId="59149761" w14:textId="0B066FE1" w:rsidR="009C3F8B" w:rsidRDefault="006126AA" w:rsidP="009C3F8B">
      <w:pPr>
        <w:rPr>
          <w:lang w:val="el-GR"/>
        </w:rPr>
      </w:pPr>
      <w:r w:rsidRPr="006126AA">
        <w:rPr>
          <w:noProof/>
        </w:rPr>
        <w:lastRenderedPageBreak/>
        <w:drawing>
          <wp:inline distT="0" distB="0" distL="0" distR="0" wp14:anchorId="10FEC410" wp14:editId="18B44B91">
            <wp:extent cx="6830378" cy="1095528"/>
            <wp:effectExtent l="0" t="0" r="0" b="9525"/>
            <wp:docPr id="176083485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3485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01FE" w14:textId="540C5BEF" w:rsidR="002C6E65" w:rsidRPr="002C6E65" w:rsidRDefault="002C6E65" w:rsidP="009C3F8B">
      <w:pPr>
        <w:rPr>
          <w:lang w:val="el-GR"/>
        </w:rPr>
      </w:pPr>
      <w:r w:rsidRPr="002C6E65">
        <w:rPr>
          <w:noProof/>
          <w:lang w:val="el-GR"/>
        </w:rPr>
        <w:drawing>
          <wp:inline distT="0" distB="0" distL="0" distR="0" wp14:anchorId="792FCF17" wp14:editId="3A28A6E8">
            <wp:extent cx="6839905" cy="943107"/>
            <wp:effectExtent l="0" t="0" r="0" b="9525"/>
            <wp:docPr id="123067364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7364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251D" w14:textId="15BA5AAC" w:rsidR="009C3F8B" w:rsidRDefault="009C3F8B" w:rsidP="009C3F8B">
      <w:pPr>
        <w:pStyle w:val="3"/>
        <w:rPr>
          <w:lang w:val="el-GR"/>
        </w:rPr>
      </w:pPr>
      <w:r w:rsidRPr="002F38FD">
        <w:rPr>
          <w:lang w:val="el-GR"/>
        </w:rPr>
        <w:t>3.49</w:t>
      </w:r>
    </w:p>
    <w:p w14:paraId="7D0CDDF6" w14:textId="167370E4" w:rsidR="00CD79A7" w:rsidRPr="00CD79A7" w:rsidRDefault="00CD79A7" w:rsidP="00CD79A7">
      <w:pPr>
        <w:rPr>
          <w:lang w:val="el-GR"/>
        </w:rPr>
      </w:pPr>
      <w:r w:rsidRPr="00CD79A7">
        <w:rPr>
          <w:lang w:val="el-GR"/>
        </w:rPr>
        <w:t xml:space="preserve">Βλέπουμε τις παρακάτω 2 εγγραφές, για τα </w:t>
      </w:r>
      <w:r>
        <w:t>LAN</w:t>
      </w:r>
      <w:r w:rsidRPr="00CD79A7">
        <w:rPr>
          <w:lang w:val="el-GR"/>
        </w:rPr>
        <w:t xml:space="preserve">1 και </w:t>
      </w:r>
      <w:r>
        <w:t>LAN</w:t>
      </w:r>
      <w:r w:rsidRPr="00CD79A7">
        <w:rPr>
          <w:lang w:val="el-GR"/>
        </w:rPr>
        <w:t>2.</w:t>
      </w:r>
    </w:p>
    <w:p w14:paraId="19700C96" w14:textId="2E9A77A5" w:rsidR="009C3F8B" w:rsidRPr="00FE2B00" w:rsidRDefault="002C6E65" w:rsidP="009C3F8B">
      <w:r w:rsidRPr="002C6E65">
        <w:rPr>
          <w:noProof/>
        </w:rPr>
        <w:drawing>
          <wp:inline distT="0" distB="0" distL="0" distR="0" wp14:anchorId="76ECD226" wp14:editId="7646FA81">
            <wp:extent cx="6820852" cy="1552792"/>
            <wp:effectExtent l="0" t="0" r="0" b="9525"/>
            <wp:docPr id="24159874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9874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0054" w14:textId="4FB06DB8" w:rsidR="009C3F8B" w:rsidRPr="002F38FD" w:rsidRDefault="009C3F8B" w:rsidP="009C3F8B">
      <w:pPr>
        <w:pStyle w:val="3"/>
        <w:rPr>
          <w:lang w:val="el-GR"/>
        </w:rPr>
      </w:pPr>
      <w:r w:rsidRPr="002F38FD">
        <w:rPr>
          <w:lang w:val="el-GR"/>
        </w:rPr>
        <w:t>3.50</w:t>
      </w:r>
    </w:p>
    <w:p w14:paraId="098C9804" w14:textId="38A110BF" w:rsidR="009C3F8B" w:rsidRPr="00026ACD" w:rsidRDefault="00026ACD" w:rsidP="009C3F8B">
      <w:pPr>
        <w:rPr>
          <w:lang w:val="el-GR"/>
        </w:rPr>
      </w:pPr>
      <w:r w:rsidRPr="00026ACD">
        <w:rPr>
          <w:lang w:val="el-GR"/>
        </w:rPr>
        <w:t xml:space="preserve">Διότι όντας άμεσα συνδεδεμένο, επιλέγει αυτή τη διαδρομή για το </w:t>
      </w:r>
      <w:r>
        <w:t>fd</w:t>
      </w:r>
      <w:r w:rsidRPr="00026ACD">
        <w:rPr>
          <w:lang w:val="el-GR"/>
        </w:rPr>
        <w:t>00:1::/64 (</w:t>
      </w:r>
      <w:r>
        <w:t>LAN</w:t>
      </w:r>
      <w:r w:rsidRPr="00026ACD">
        <w:rPr>
          <w:lang w:val="el-GR"/>
        </w:rPr>
        <w:t>1</w:t>
      </w:r>
      <w:r>
        <w:rPr>
          <w:lang w:val="el-GR"/>
        </w:rPr>
        <w:t>)</w:t>
      </w:r>
      <w:r w:rsidR="000B068B">
        <w:rPr>
          <w:lang w:val="el-GR"/>
        </w:rPr>
        <w:t>.</w:t>
      </w:r>
    </w:p>
    <w:p w14:paraId="1FFF03AD" w14:textId="7D3B643D" w:rsidR="009C3F8B" w:rsidRPr="002F38FD" w:rsidRDefault="009C3F8B" w:rsidP="009C3F8B">
      <w:pPr>
        <w:pStyle w:val="3"/>
        <w:rPr>
          <w:lang w:val="el-GR"/>
        </w:rPr>
      </w:pPr>
      <w:r w:rsidRPr="002F38FD">
        <w:rPr>
          <w:lang w:val="el-GR"/>
        </w:rPr>
        <w:t>3.51</w:t>
      </w:r>
    </w:p>
    <w:p w14:paraId="56E1FA36" w14:textId="5E89E433" w:rsidR="00FB5AB0" w:rsidRPr="000B068B" w:rsidRDefault="000B068B" w:rsidP="00FB5AB0">
      <w:pPr>
        <w:rPr>
          <w:lang w:val="el-GR"/>
        </w:rPr>
      </w:pPr>
      <w:r w:rsidRPr="000B068B">
        <w:rPr>
          <w:lang w:val="el-GR"/>
        </w:rPr>
        <w:t xml:space="preserve">Είναι η </w:t>
      </w:r>
      <w:r w:rsidRPr="00E528A3">
        <w:rPr>
          <w:b/>
          <w:bCs/>
        </w:rPr>
        <w:t>fd</w:t>
      </w:r>
      <w:r w:rsidRPr="00E528A3">
        <w:rPr>
          <w:b/>
          <w:bCs/>
          <w:lang w:val="el-GR"/>
        </w:rPr>
        <w:t>00:1::1</w:t>
      </w:r>
      <w:r w:rsidRPr="000B068B">
        <w:rPr>
          <w:lang w:val="el-GR"/>
        </w:rPr>
        <w:t xml:space="preserve">, η οποία είναι η </w:t>
      </w:r>
      <w:r>
        <w:t>private</w:t>
      </w:r>
      <w:r w:rsidRPr="000B068B">
        <w:rPr>
          <w:lang w:val="el-GR"/>
        </w:rPr>
        <w:t xml:space="preserve"> </w:t>
      </w:r>
      <w:r>
        <w:t>IPv</w:t>
      </w:r>
      <w:r w:rsidRPr="000B068B">
        <w:rPr>
          <w:lang w:val="el-GR"/>
        </w:rPr>
        <w:t xml:space="preserve">6 </w:t>
      </w:r>
      <w:r>
        <w:t>address</w:t>
      </w:r>
      <w:r w:rsidRPr="000B068B">
        <w:rPr>
          <w:lang w:val="el-GR"/>
        </w:rPr>
        <w:t xml:space="preserve"> της </w:t>
      </w:r>
      <w:r>
        <w:t>em</w:t>
      </w:r>
      <w:r w:rsidRPr="000B068B">
        <w:rPr>
          <w:lang w:val="el-GR"/>
        </w:rPr>
        <w:t xml:space="preserve">0 του </w:t>
      </w:r>
      <w:r>
        <w:t>R</w:t>
      </w:r>
      <w:r w:rsidRPr="000B068B">
        <w:rPr>
          <w:lang w:val="el-GR"/>
        </w:rPr>
        <w:t>1</w:t>
      </w:r>
    </w:p>
    <w:p w14:paraId="00D9FD3B" w14:textId="0C32BC92" w:rsidR="009C3F8B" w:rsidRPr="00E528A3" w:rsidRDefault="00FB5AB0" w:rsidP="00FB5AB0">
      <w:pPr>
        <w:pStyle w:val="3"/>
        <w:rPr>
          <w:lang w:val="el-GR"/>
        </w:rPr>
      </w:pPr>
      <w:r w:rsidRPr="00E528A3">
        <w:rPr>
          <w:lang w:val="el-GR"/>
        </w:rPr>
        <w:t>3.52</w:t>
      </w:r>
    </w:p>
    <w:p w14:paraId="4A86C2F1" w14:textId="6A7739A1" w:rsidR="00833506" w:rsidRPr="002F38FD" w:rsidRDefault="00E528A3" w:rsidP="00833506">
      <w:pPr>
        <w:rPr>
          <w:lang w:val="el-GR"/>
        </w:rPr>
      </w:pPr>
      <w:r w:rsidRPr="00E528A3">
        <w:rPr>
          <w:lang w:val="el-GR"/>
        </w:rPr>
        <w:t>Μπορούμε να κάνουμε στις παρακάτω 2 διευθύνσεις:</w:t>
      </w:r>
    </w:p>
    <w:p w14:paraId="02CB1625" w14:textId="6933BA12" w:rsidR="00833506" w:rsidRPr="0046136D" w:rsidRDefault="00E528A3" w:rsidP="00833506">
      <w:r w:rsidRPr="00E528A3">
        <w:rPr>
          <w:noProof/>
        </w:rPr>
        <w:drawing>
          <wp:inline distT="0" distB="0" distL="0" distR="0" wp14:anchorId="0D7AF934" wp14:editId="0C1FEEF3">
            <wp:extent cx="5981700" cy="1441273"/>
            <wp:effectExtent l="0" t="0" r="0" b="6985"/>
            <wp:docPr id="184389866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9866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86217" cy="144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DC58" w14:textId="4B0F717E" w:rsidR="00833506" w:rsidRPr="00E528A3" w:rsidRDefault="00E528A3" w:rsidP="00833506">
      <w:pPr>
        <w:rPr>
          <w:lang w:val="el-GR"/>
        </w:rPr>
      </w:pPr>
      <w:r>
        <w:rPr>
          <w:lang w:val="el-GR"/>
        </w:rPr>
        <w:t xml:space="preserve">Αλλά όχι στην </w:t>
      </w:r>
      <w:r>
        <w:t>link</w:t>
      </w:r>
      <w:r w:rsidRPr="00E528A3">
        <w:rPr>
          <w:lang w:val="el-GR"/>
        </w:rPr>
        <w:t>-</w:t>
      </w:r>
      <w:r>
        <w:t>local</w:t>
      </w:r>
      <w:r w:rsidRPr="00E528A3">
        <w:rPr>
          <w:lang w:val="el-GR"/>
        </w:rPr>
        <w:t>.</w:t>
      </w:r>
    </w:p>
    <w:p w14:paraId="6180F3C5" w14:textId="59699A3C" w:rsidR="00833506" w:rsidRPr="00455BF7" w:rsidRDefault="00833506" w:rsidP="00455BF7">
      <w:pPr>
        <w:pStyle w:val="1"/>
        <w:rPr>
          <w:lang w:val="el-GR"/>
        </w:rPr>
      </w:pPr>
      <w:r w:rsidRPr="00E528A3">
        <w:rPr>
          <w:lang w:val="el-GR"/>
        </w:rPr>
        <w:lastRenderedPageBreak/>
        <w:t xml:space="preserve">Άσκηση 4: Μηχανισμός μετάβασης 464 </w:t>
      </w:r>
      <w:r>
        <w:t>XLAT</w:t>
      </w:r>
    </w:p>
    <w:p w14:paraId="55D88C11" w14:textId="5606D9B3" w:rsidR="00833506" w:rsidRDefault="00833506" w:rsidP="00833506">
      <w:pPr>
        <w:pStyle w:val="3"/>
      </w:pPr>
      <w:r w:rsidRPr="00E528A3">
        <w:rPr>
          <w:lang w:val="el-GR"/>
        </w:rPr>
        <w:t>4.1</w:t>
      </w:r>
    </w:p>
    <w:p w14:paraId="04F87588" w14:textId="59C0E175" w:rsidR="00455BF7" w:rsidRPr="00455BF7" w:rsidRDefault="00455BF7" w:rsidP="00455BF7">
      <w:r w:rsidRPr="00455BF7">
        <w:rPr>
          <w:noProof/>
        </w:rPr>
        <w:drawing>
          <wp:inline distT="0" distB="0" distL="0" distR="0" wp14:anchorId="5796342C" wp14:editId="385C60B0">
            <wp:extent cx="3562847" cy="295316"/>
            <wp:effectExtent l="0" t="0" r="0" b="9525"/>
            <wp:docPr id="297940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40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7B14" w14:textId="39062CCD" w:rsidR="00833506" w:rsidRDefault="00833506" w:rsidP="00833506">
      <w:pPr>
        <w:pStyle w:val="3"/>
      </w:pPr>
      <w:r>
        <w:t>4.2</w:t>
      </w:r>
    </w:p>
    <w:p w14:paraId="2AF9236D" w14:textId="66C658B3" w:rsidR="00833506" w:rsidRPr="00833506" w:rsidRDefault="00455BF7" w:rsidP="00833506">
      <w:r w:rsidRPr="00455BF7">
        <w:rPr>
          <w:noProof/>
        </w:rPr>
        <w:drawing>
          <wp:inline distT="0" distB="0" distL="0" distR="0" wp14:anchorId="6245A5D7" wp14:editId="24F808A4">
            <wp:extent cx="3600953" cy="333422"/>
            <wp:effectExtent l="0" t="0" r="0" b="9525"/>
            <wp:docPr id="17567587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58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0DA9" w14:textId="3A71A18D" w:rsidR="00833506" w:rsidRDefault="00833506" w:rsidP="00833506">
      <w:pPr>
        <w:pStyle w:val="3"/>
      </w:pPr>
      <w:r>
        <w:t>4.3</w:t>
      </w:r>
    </w:p>
    <w:p w14:paraId="0FDDCE20" w14:textId="0C203B3A" w:rsidR="00833506" w:rsidRPr="00833506" w:rsidRDefault="00455BF7" w:rsidP="00833506">
      <w:r w:rsidRPr="00455BF7">
        <w:rPr>
          <w:noProof/>
        </w:rPr>
        <w:drawing>
          <wp:inline distT="0" distB="0" distL="0" distR="0" wp14:anchorId="3DCF31FC" wp14:editId="50BD6032">
            <wp:extent cx="3743847" cy="581106"/>
            <wp:effectExtent l="0" t="0" r="9525" b="9525"/>
            <wp:docPr id="129793227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3227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2366" w14:textId="5BC234EF" w:rsidR="00833506" w:rsidRDefault="00833506" w:rsidP="00833506">
      <w:pPr>
        <w:pStyle w:val="3"/>
      </w:pPr>
      <w:r>
        <w:t>4.4</w:t>
      </w:r>
    </w:p>
    <w:p w14:paraId="738DC094" w14:textId="125D33E2" w:rsidR="00833506" w:rsidRPr="00833506" w:rsidRDefault="00455BF7" w:rsidP="00833506">
      <w:r w:rsidRPr="00455BF7">
        <w:rPr>
          <w:noProof/>
        </w:rPr>
        <w:drawing>
          <wp:inline distT="0" distB="0" distL="0" distR="0" wp14:anchorId="1C9C2C96" wp14:editId="2E6734E9">
            <wp:extent cx="3677163" cy="638264"/>
            <wp:effectExtent l="0" t="0" r="0" b="9525"/>
            <wp:docPr id="113786445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6445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2A05" w14:textId="1AB23305" w:rsidR="00833506" w:rsidRDefault="00833506" w:rsidP="00833506">
      <w:pPr>
        <w:pStyle w:val="3"/>
      </w:pPr>
      <w:r>
        <w:t>4.5</w:t>
      </w:r>
    </w:p>
    <w:p w14:paraId="7494D0EF" w14:textId="253694DC" w:rsidR="00833506" w:rsidRPr="00833506" w:rsidRDefault="00C27515" w:rsidP="00833506">
      <w:r w:rsidRPr="00C27515">
        <w:rPr>
          <w:noProof/>
        </w:rPr>
        <w:drawing>
          <wp:inline distT="0" distB="0" distL="0" distR="0" wp14:anchorId="39F980C8" wp14:editId="33CE4FB9">
            <wp:extent cx="3953427" cy="1400370"/>
            <wp:effectExtent l="0" t="0" r="9525" b="0"/>
            <wp:docPr id="50758072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8072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9337" w14:textId="3399171F" w:rsidR="00833506" w:rsidRPr="002F38FD" w:rsidRDefault="00833506" w:rsidP="00833506">
      <w:pPr>
        <w:pStyle w:val="3"/>
        <w:rPr>
          <w:lang w:val="el-GR"/>
        </w:rPr>
      </w:pPr>
      <w:r w:rsidRPr="002F38FD">
        <w:rPr>
          <w:lang w:val="el-GR"/>
        </w:rPr>
        <w:t>4.6</w:t>
      </w:r>
    </w:p>
    <w:p w14:paraId="62A2E6B4" w14:textId="34936394" w:rsidR="005F5EAB" w:rsidRPr="002F38FD" w:rsidRDefault="005F5EAB" w:rsidP="005F5EAB">
      <w:pPr>
        <w:rPr>
          <w:u w:val="single"/>
          <w:lang w:val="el-GR"/>
        </w:rPr>
      </w:pPr>
      <w:r w:rsidRPr="005F5EAB">
        <w:rPr>
          <w:u w:val="single"/>
        </w:rPr>
        <w:t>R</w:t>
      </w:r>
      <w:r w:rsidRPr="002F38FD">
        <w:rPr>
          <w:u w:val="single"/>
          <w:lang w:val="el-GR"/>
        </w:rPr>
        <w:t>1</w:t>
      </w:r>
    </w:p>
    <w:p w14:paraId="51AFD5DB" w14:textId="342CDCD7" w:rsidR="00833506" w:rsidRPr="002F38FD" w:rsidRDefault="005F5EAB" w:rsidP="00833506">
      <w:pPr>
        <w:rPr>
          <w:b/>
          <w:bCs/>
          <w:lang w:val="el-GR"/>
        </w:rPr>
      </w:pPr>
      <w:r w:rsidRPr="005F5EAB">
        <w:rPr>
          <w:b/>
          <w:bCs/>
        </w:rPr>
        <w:t>service</w:t>
      </w:r>
      <w:r w:rsidRPr="002F38FD">
        <w:rPr>
          <w:b/>
          <w:bCs/>
          <w:lang w:val="el-GR"/>
        </w:rPr>
        <w:t xml:space="preserve"> </w:t>
      </w:r>
      <w:r w:rsidRPr="005F5EAB">
        <w:rPr>
          <w:b/>
          <w:bCs/>
        </w:rPr>
        <w:t>ipfw</w:t>
      </w:r>
      <w:r w:rsidRPr="002F38FD">
        <w:rPr>
          <w:b/>
          <w:bCs/>
          <w:lang w:val="el-GR"/>
        </w:rPr>
        <w:t xml:space="preserve"> </w:t>
      </w:r>
      <w:r w:rsidRPr="005F5EAB">
        <w:rPr>
          <w:b/>
          <w:bCs/>
        </w:rPr>
        <w:t>start</w:t>
      </w:r>
    </w:p>
    <w:p w14:paraId="39716044" w14:textId="55283CE0" w:rsidR="00833506" w:rsidRPr="002F38FD" w:rsidRDefault="00833506" w:rsidP="00833506">
      <w:pPr>
        <w:pStyle w:val="3"/>
        <w:rPr>
          <w:lang w:val="el-GR"/>
        </w:rPr>
      </w:pPr>
      <w:r w:rsidRPr="002F38FD">
        <w:rPr>
          <w:lang w:val="el-GR"/>
        </w:rPr>
        <w:t>4.7</w:t>
      </w:r>
    </w:p>
    <w:p w14:paraId="57A46813" w14:textId="6FA4735B" w:rsidR="00C27515" w:rsidRPr="00C27515" w:rsidRDefault="00C27515" w:rsidP="00C27515">
      <w:pPr>
        <w:rPr>
          <w:lang w:val="el-GR"/>
        </w:rPr>
      </w:pPr>
      <w:r>
        <w:rPr>
          <w:lang w:val="el-GR"/>
        </w:rPr>
        <w:t xml:space="preserve">Περιέχει 12 κανόνες όπως φαίνεται παρακάτω : </w:t>
      </w:r>
    </w:p>
    <w:p w14:paraId="4D773A16" w14:textId="094FCD0B" w:rsidR="00833506" w:rsidRPr="00833506" w:rsidRDefault="00C27515" w:rsidP="00833506">
      <w:r w:rsidRPr="00C27515">
        <w:rPr>
          <w:noProof/>
        </w:rPr>
        <w:lastRenderedPageBreak/>
        <w:drawing>
          <wp:inline distT="0" distB="0" distL="0" distR="0" wp14:anchorId="5579D578" wp14:editId="3DFF3875">
            <wp:extent cx="5563376" cy="1981477"/>
            <wp:effectExtent l="0" t="0" r="0" b="0"/>
            <wp:docPr id="76076205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6205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1923" w14:textId="6CAE4A45" w:rsidR="00833506" w:rsidRPr="002F38FD" w:rsidRDefault="00833506" w:rsidP="00833506">
      <w:pPr>
        <w:pStyle w:val="3"/>
        <w:rPr>
          <w:lang w:val="el-GR"/>
        </w:rPr>
      </w:pPr>
      <w:r w:rsidRPr="002F38FD">
        <w:rPr>
          <w:lang w:val="el-GR"/>
        </w:rPr>
        <w:t>4.8</w:t>
      </w:r>
    </w:p>
    <w:p w14:paraId="0A805C5B" w14:textId="7AB97233" w:rsidR="009C6725" w:rsidRPr="009C6725" w:rsidRDefault="009C6725" w:rsidP="009C6725">
      <w:pPr>
        <w:rPr>
          <w:lang w:val="el-GR"/>
        </w:rPr>
      </w:pPr>
      <w:r>
        <w:rPr>
          <w:lang w:val="el-GR"/>
        </w:rPr>
        <w:t xml:space="preserve">Μπορούμε μόνο στις διευθύνσεις που φαίνεται παρακάτω : </w:t>
      </w:r>
    </w:p>
    <w:p w14:paraId="242D2B25" w14:textId="0BF9608B" w:rsidR="00833506" w:rsidRPr="00833506" w:rsidRDefault="009C6725" w:rsidP="00833506">
      <w:r w:rsidRPr="009C6725">
        <w:rPr>
          <w:noProof/>
        </w:rPr>
        <w:drawing>
          <wp:inline distT="0" distB="0" distL="0" distR="0" wp14:anchorId="78F95DDA" wp14:editId="0F31C7B5">
            <wp:extent cx="5731129" cy="2536466"/>
            <wp:effectExtent l="0" t="0" r="3175" b="0"/>
            <wp:docPr id="51919093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9093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5712" cy="253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0B78" w14:textId="4A388795" w:rsidR="00833506" w:rsidRDefault="00833506" w:rsidP="00833506">
      <w:pPr>
        <w:pStyle w:val="3"/>
      </w:pPr>
      <w:r>
        <w:t>4.9</w:t>
      </w:r>
    </w:p>
    <w:p w14:paraId="7FC0BDEC" w14:textId="22952087" w:rsidR="00833506" w:rsidRPr="00833506" w:rsidRDefault="002F38FD" w:rsidP="00833506">
      <w:r w:rsidRPr="002F38FD">
        <w:rPr>
          <w:noProof/>
        </w:rPr>
        <w:drawing>
          <wp:inline distT="0" distB="0" distL="0" distR="0" wp14:anchorId="4E0D8DEB" wp14:editId="23D95133">
            <wp:extent cx="6858000" cy="295275"/>
            <wp:effectExtent l="0" t="0" r="0" b="9525"/>
            <wp:docPr id="72045963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5963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3CF2" w14:textId="48649472" w:rsidR="00833506" w:rsidRDefault="00833506" w:rsidP="00833506">
      <w:pPr>
        <w:pStyle w:val="3"/>
      </w:pPr>
      <w:r>
        <w:t>4.10</w:t>
      </w:r>
    </w:p>
    <w:p w14:paraId="44B34ADA" w14:textId="573ED503" w:rsidR="00833506" w:rsidRPr="00833506" w:rsidRDefault="002F38FD" w:rsidP="00833506">
      <w:r w:rsidRPr="002F38FD">
        <w:rPr>
          <w:noProof/>
        </w:rPr>
        <w:drawing>
          <wp:inline distT="0" distB="0" distL="0" distR="0" wp14:anchorId="207EB413" wp14:editId="37CF0A87">
            <wp:extent cx="6611273" cy="285790"/>
            <wp:effectExtent l="0" t="0" r="0" b="0"/>
            <wp:docPr id="72570525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0525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AF1D" w14:textId="74547624" w:rsidR="00833506" w:rsidRDefault="00833506" w:rsidP="00833506">
      <w:pPr>
        <w:pStyle w:val="3"/>
      </w:pPr>
      <w:r>
        <w:t>4.11</w:t>
      </w:r>
    </w:p>
    <w:p w14:paraId="022441E1" w14:textId="02EA890C" w:rsidR="002F38FD" w:rsidRDefault="002F38FD" w:rsidP="002F38FD">
      <w:r w:rsidRPr="002F38FD">
        <w:rPr>
          <w:noProof/>
        </w:rPr>
        <w:drawing>
          <wp:inline distT="0" distB="0" distL="0" distR="0" wp14:anchorId="7A983F83" wp14:editId="77EBDCA4">
            <wp:extent cx="6858000" cy="447040"/>
            <wp:effectExtent l="0" t="0" r="0" b="0"/>
            <wp:docPr id="49682913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2913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9C9B" w14:textId="49770FA0" w:rsidR="002F38FD" w:rsidRDefault="002F38FD" w:rsidP="002F38FD">
      <w:pPr>
        <w:pStyle w:val="3"/>
      </w:pPr>
      <w:r>
        <w:t>4.12</w:t>
      </w:r>
    </w:p>
    <w:p w14:paraId="254EBA48" w14:textId="3BF23895" w:rsidR="002F38FD" w:rsidRPr="002F38FD" w:rsidRDefault="007B2A2C" w:rsidP="002F38FD">
      <w:r w:rsidRPr="007B2A2C">
        <w:rPr>
          <w:noProof/>
        </w:rPr>
        <w:drawing>
          <wp:inline distT="0" distB="0" distL="0" distR="0" wp14:anchorId="56718F1C" wp14:editId="5D8BFCFD">
            <wp:extent cx="4010585" cy="171474"/>
            <wp:effectExtent l="0" t="0" r="0" b="0"/>
            <wp:docPr id="106275040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5040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87DB" w14:textId="47320706" w:rsidR="002F38FD" w:rsidRDefault="002F38FD" w:rsidP="002F38FD">
      <w:pPr>
        <w:pStyle w:val="3"/>
      </w:pPr>
      <w:r>
        <w:lastRenderedPageBreak/>
        <w:t>4.13</w:t>
      </w:r>
    </w:p>
    <w:p w14:paraId="22CD23F4" w14:textId="708D507A" w:rsidR="002F38FD" w:rsidRPr="002F38FD" w:rsidRDefault="007B2A2C" w:rsidP="002F38FD">
      <w:r w:rsidRPr="007B2A2C">
        <w:rPr>
          <w:noProof/>
        </w:rPr>
        <w:drawing>
          <wp:inline distT="0" distB="0" distL="0" distR="0" wp14:anchorId="78555838" wp14:editId="7D265EF1">
            <wp:extent cx="6201640" cy="3724795"/>
            <wp:effectExtent l="0" t="0" r="0" b="9525"/>
            <wp:docPr id="26737204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7204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C617" w14:textId="4C5D6F42" w:rsidR="002F38FD" w:rsidRDefault="002F38FD" w:rsidP="002F38FD">
      <w:pPr>
        <w:pStyle w:val="3"/>
      </w:pPr>
      <w:r>
        <w:t>4.14</w:t>
      </w:r>
    </w:p>
    <w:p w14:paraId="01BE6833" w14:textId="1518F02E" w:rsidR="002F38FD" w:rsidRPr="002F38FD" w:rsidRDefault="007B2A2C" w:rsidP="002F38FD">
      <w:r w:rsidRPr="007B2A2C">
        <w:rPr>
          <w:noProof/>
        </w:rPr>
        <w:drawing>
          <wp:inline distT="0" distB="0" distL="0" distR="0" wp14:anchorId="78C2C2CA" wp14:editId="33354F1A">
            <wp:extent cx="6858000" cy="285115"/>
            <wp:effectExtent l="0" t="0" r="0" b="635"/>
            <wp:docPr id="51718447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8447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11A9" w14:textId="022AEE18" w:rsidR="002F38FD" w:rsidRDefault="002F38FD" w:rsidP="002F38FD">
      <w:pPr>
        <w:pStyle w:val="3"/>
      </w:pPr>
      <w:r>
        <w:t>4.15</w:t>
      </w:r>
    </w:p>
    <w:p w14:paraId="570B107D" w14:textId="182A53D1" w:rsidR="00C208B4" w:rsidRPr="00C208B4" w:rsidRDefault="00FB1B04" w:rsidP="00C208B4">
      <w:r w:rsidRPr="00FB1B04">
        <w:rPr>
          <w:noProof/>
        </w:rPr>
        <w:drawing>
          <wp:inline distT="0" distB="0" distL="0" distR="0" wp14:anchorId="2ADE4248" wp14:editId="2BA19754">
            <wp:extent cx="6830378" cy="457264"/>
            <wp:effectExtent l="0" t="0" r="0" b="0"/>
            <wp:docPr id="194506977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6977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2F66" w14:textId="684B66A4" w:rsidR="002F38FD" w:rsidRDefault="002F38FD" w:rsidP="002F38FD">
      <w:pPr>
        <w:pStyle w:val="3"/>
      </w:pPr>
      <w:r>
        <w:t>4.16</w:t>
      </w:r>
    </w:p>
    <w:p w14:paraId="2FA2F7D0" w14:textId="16B49707" w:rsidR="002F38FD" w:rsidRPr="002F38FD" w:rsidRDefault="00FB1B04" w:rsidP="002F38FD">
      <w:r w:rsidRPr="00C208B4">
        <w:rPr>
          <w:noProof/>
        </w:rPr>
        <w:drawing>
          <wp:inline distT="0" distB="0" distL="0" distR="0" wp14:anchorId="2912A86F" wp14:editId="4BD46957">
            <wp:extent cx="6620799" cy="295316"/>
            <wp:effectExtent l="0" t="0" r="8890" b="9525"/>
            <wp:docPr id="48508064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8064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23FC" w14:textId="40635DE0" w:rsidR="002F38FD" w:rsidRDefault="002F38FD" w:rsidP="002F38FD">
      <w:pPr>
        <w:pStyle w:val="3"/>
      </w:pPr>
      <w:r>
        <w:t>4.17</w:t>
      </w:r>
    </w:p>
    <w:p w14:paraId="0DE49DE0" w14:textId="7D937042" w:rsidR="002F38FD" w:rsidRPr="002F38FD" w:rsidRDefault="00FB1B04" w:rsidP="002F38FD">
      <w:r w:rsidRPr="00FB1B04">
        <w:rPr>
          <w:noProof/>
        </w:rPr>
        <w:drawing>
          <wp:inline distT="0" distB="0" distL="0" distR="0" wp14:anchorId="1C468D5D" wp14:editId="59A9E626">
            <wp:extent cx="4010585" cy="133369"/>
            <wp:effectExtent l="0" t="0" r="0" b="0"/>
            <wp:docPr id="119172007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2007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785E" w14:textId="7703B520" w:rsidR="002F38FD" w:rsidRDefault="002F38FD" w:rsidP="002F38FD">
      <w:pPr>
        <w:pStyle w:val="3"/>
      </w:pPr>
      <w:r>
        <w:t>4.18</w:t>
      </w:r>
    </w:p>
    <w:p w14:paraId="00865F5B" w14:textId="28BB74CF" w:rsidR="002F38FD" w:rsidRPr="0067744E" w:rsidRDefault="006917D4" w:rsidP="002F38FD">
      <w:r w:rsidRPr="006917D4">
        <w:rPr>
          <w:noProof/>
          <w:lang w:val="el-GR"/>
        </w:rPr>
        <w:drawing>
          <wp:inline distT="0" distB="0" distL="0" distR="0" wp14:anchorId="3A7CDFF9" wp14:editId="63A924D4">
            <wp:extent cx="3667637" cy="161948"/>
            <wp:effectExtent l="0" t="0" r="0" b="9525"/>
            <wp:docPr id="38714923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4923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AFEF" w14:textId="736DC600" w:rsidR="002F38FD" w:rsidRDefault="002F38FD" w:rsidP="002F38FD">
      <w:pPr>
        <w:pStyle w:val="3"/>
      </w:pPr>
      <w:r>
        <w:t>4.19</w:t>
      </w:r>
    </w:p>
    <w:p w14:paraId="62EF5C77" w14:textId="134FF9F4" w:rsidR="002F38FD" w:rsidRPr="00FB1B04" w:rsidRDefault="00FB1B04" w:rsidP="002F38FD">
      <w:pPr>
        <w:rPr>
          <w:lang w:val="el-GR"/>
        </w:rPr>
      </w:pPr>
      <w:r>
        <w:rPr>
          <w:lang w:val="el-GR"/>
        </w:rPr>
        <w:t>Ναι μπορούμε.</w:t>
      </w:r>
    </w:p>
    <w:p w14:paraId="444E6580" w14:textId="30D410B2" w:rsidR="002F38FD" w:rsidRDefault="002F38FD" w:rsidP="002F38FD">
      <w:pPr>
        <w:pStyle w:val="3"/>
      </w:pPr>
      <w:r>
        <w:lastRenderedPageBreak/>
        <w:t>4.20</w:t>
      </w:r>
    </w:p>
    <w:p w14:paraId="5BD2262A" w14:textId="4221988F" w:rsidR="002F38FD" w:rsidRPr="002F38FD" w:rsidRDefault="00CA7978" w:rsidP="002F38FD">
      <w:r w:rsidRPr="00CA7978">
        <w:rPr>
          <w:noProof/>
        </w:rPr>
        <w:drawing>
          <wp:inline distT="0" distB="0" distL="0" distR="0" wp14:anchorId="1DE686FC" wp14:editId="117DAC0A">
            <wp:extent cx="6858000" cy="1363980"/>
            <wp:effectExtent l="0" t="0" r="0" b="7620"/>
            <wp:docPr id="108750791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0791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FCE8" w14:textId="45B211C8" w:rsidR="002F38FD" w:rsidRDefault="002F38FD" w:rsidP="002F38FD">
      <w:pPr>
        <w:pStyle w:val="3"/>
      </w:pPr>
      <w:r>
        <w:t>4.21</w:t>
      </w:r>
    </w:p>
    <w:p w14:paraId="7E7E06E8" w14:textId="2ED52801" w:rsidR="002F38FD" w:rsidRPr="002F38FD" w:rsidRDefault="00CA7978" w:rsidP="002F38FD">
      <w:r w:rsidRPr="00CA7978">
        <w:rPr>
          <w:noProof/>
        </w:rPr>
        <w:drawing>
          <wp:inline distT="0" distB="0" distL="0" distR="0" wp14:anchorId="426C86B4" wp14:editId="58788726">
            <wp:extent cx="6849431" cy="1238423"/>
            <wp:effectExtent l="0" t="0" r="0" b="0"/>
            <wp:docPr id="89367256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7256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3FA8" w14:textId="6AE47783" w:rsidR="002F38FD" w:rsidRPr="00126A1B" w:rsidRDefault="002F38FD" w:rsidP="002F38FD">
      <w:pPr>
        <w:pStyle w:val="3"/>
        <w:rPr>
          <w:lang w:val="el-GR"/>
        </w:rPr>
      </w:pPr>
      <w:r w:rsidRPr="00126A1B">
        <w:rPr>
          <w:lang w:val="el-GR"/>
        </w:rPr>
        <w:t>4.22</w:t>
      </w:r>
    </w:p>
    <w:p w14:paraId="30A43AF2" w14:textId="3B790404" w:rsidR="00CA7978" w:rsidRPr="00CA7978" w:rsidRDefault="00CA7978" w:rsidP="00CA7978">
      <w:pPr>
        <w:rPr>
          <w:lang w:val="el-GR"/>
        </w:rPr>
      </w:pPr>
      <w:r w:rsidRPr="00CA7978">
        <w:rPr>
          <w:lang w:val="el-GR"/>
        </w:rPr>
        <w:t xml:space="preserve">Παρατηρούμε τα παρακάτω πακέτα στα </w:t>
      </w:r>
      <w:r>
        <w:t>R</w:t>
      </w:r>
      <w:r w:rsidRPr="00CA7978">
        <w:rPr>
          <w:lang w:val="el-GR"/>
        </w:rPr>
        <w:t xml:space="preserve">1 και </w:t>
      </w:r>
      <w:r>
        <w:t>R</w:t>
      </w:r>
      <w:r w:rsidRPr="00CA7978">
        <w:rPr>
          <w:lang w:val="el-GR"/>
        </w:rPr>
        <w:t>2 αντίστοιχα</w:t>
      </w:r>
      <w:r>
        <w:rPr>
          <w:lang w:val="el-GR"/>
        </w:rPr>
        <w:t>.</w:t>
      </w:r>
    </w:p>
    <w:p w14:paraId="2A756697" w14:textId="147F98DE" w:rsidR="002F38FD" w:rsidRDefault="00CA7978" w:rsidP="002F38FD">
      <w:pPr>
        <w:rPr>
          <w:lang w:val="el-GR"/>
        </w:rPr>
      </w:pPr>
      <w:r w:rsidRPr="00CA7978">
        <w:rPr>
          <w:noProof/>
        </w:rPr>
        <w:drawing>
          <wp:inline distT="0" distB="0" distL="0" distR="0" wp14:anchorId="7E18282E" wp14:editId="22DA2B95">
            <wp:extent cx="6858000" cy="1409700"/>
            <wp:effectExtent l="0" t="0" r="0" b="0"/>
            <wp:docPr id="154308762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8762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F6D0" w14:textId="7E08080F" w:rsidR="00CA7978" w:rsidRDefault="00CA7978" w:rsidP="002F38FD">
      <w:pPr>
        <w:rPr>
          <w:lang w:val="el-GR"/>
        </w:rPr>
      </w:pPr>
      <w:r w:rsidRPr="00CA7978">
        <w:rPr>
          <w:noProof/>
          <w:lang w:val="el-GR"/>
        </w:rPr>
        <w:drawing>
          <wp:inline distT="0" distB="0" distL="0" distR="0" wp14:anchorId="152A360A" wp14:editId="4A00B616">
            <wp:extent cx="6858000" cy="1356360"/>
            <wp:effectExtent l="0" t="0" r="0" b="0"/>
            <wp:docPr id="176397011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7011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F81E" w14:textId="780CF700" w:rsidR="00CA7978" w:rsidRPr="00CA7978" w:rsidRDefault="00CA7978" w:rsidP="002F38FD">
      <w:pPr>
        <w:rPr>
          <w:lang w:val="el-GR"/>
        </w:rPr>
      </w:pPr>
      <w:r w:rsidRPr="00CA7978">
        <w:rPr>
          <w:lang w:val="el-GR"/>
        </w:rPr>
        <w:t xml:space="preserve">Βλέπουμε πως αρχικά το </w:t>
      </w:r>
      <w:r>
        <w:t>PC</w:t>
      </w:r>
      <w:r w:rsidRPr="00CA7978">
        <w:rPr>
          <w:lang w:val="el-GR"/>
        </w:rPr>
        <w:t xml:space="preserve">1 στέλνει ένα </w:t>
      </w:r>
      <w:r>
        <w:t>ICMP</w:t>
      </w:r>
      <w:r w:rsidRPr="00CA7978">
        <w:rPr>
          <w:lang w:val="el-GR"/>
        </w:rPr>
        <w:t xml:space="preserve"> </w:t>
      </w:r>
      <w:r>
        <w:t>echo</w:t>
      </w:r>
      <w:r w:rsidRPr="00CA7978">
        <w:rPr>
          <w:lang w:val="el-GR"/>
        </w:rPr>
        <w:t xml:space="preserve"> </w:t>
      </w:r>
      <w:r>
        <w:t>request</w:t>
      </w:r>
      <w:r w:rsidRPr="00CA7978">
        <w:rPr>
          <w:lang w:val="el-GR"/>
        </w:rPr>
        <w:t xml:space="preserve"> με προορισμό το </w:t>
      </w:r>
      <w:r>
        <w:t>PC</w:t>
      </w:r>
      <w:r w:rsidRPr="00CA7978">
        <w:rPr>
          <w:lang w:val="el-GR"/>
        </w:rPr>
        <w:t xml:space="preserve">2, των οποίων οι </w:t>
      </w:r>
      <w:r>
        <w:t>IPv</w:t>
      </w:r>
      <w:r w:rsidRPr="00CA7978">
        <w:rPr>
          <w:lang w:val="el-GR"/>
        </w:rPr>
        <w:t xml:space="preserve">4 διευθύνσεις πηγής και προορισμού μετατρέπονται σε </w:t>
      </w:r>
      <w:r>
        <w:t>IPv</w:t>
      </w:r>
      <w:r w:rsidRPr="00CA7978">
        <w:rPr>
          <w:lang w:val="el-GR"/>
        </w:rPr>
        <w:t xml:space="preserve">6 καθώς διέρχονται από το </w:t>
      </w:r>
      <w:r>
        <w:t>WAN</w:t>
      </w:r>
      <w:r w:rsidRPr="00CA7978">
        <w:rPr>
          <w:lang w:val="el-GR"/>
        </w:rPr>
        <w:t xml:space="preserve">1, μέχρι να μετατραπούν ξανά σε </w:t>
      </w:r>
      <w:r>
        <w:t>IPv</w:t>
      </w:r>
      <w:r w:rsidRPr="00CA7978">
        <w:rPr>
          <w:lang w:val="el-GR"/>
        </w:rPr>
        <w:t xml:space="preserve">4 στο </w:t>
      </w:r>
      <w:r>
        <w:t>LAN</w:t>
      </w:r>
      <w:r w:rsidRPr="00CA7978">
        <w:rPr>
          <w:lang w:val="el-GR"/>
        </w:rPr>
        <w:t xml:space="preserve">2. Κατά την αντίστροφη πορεία έχουμε ξανά μετατροπή από </w:t>
      </w:r>
      <w:r>
        <w:t>IPv</w:t>
      </w:r>
      <w:r w:rsidRPr="00CA7978">
        <w:rPr>
          <w:lang w:val="el-GR"/>
        </w:rPr>
        <w:t xml:space="preserve">4 στο </w:t>
      </w:r>
      <w:r>
        <w:t>LAN</w:t>
      </w:r>
      <w:r w:rsidRPr="00CA7978">
        <w:rPr>
          <w:lang w:val="el-GR"/>
        </w:rPr>
        <w:t xml:space="preserve">2 σε </w:t>
      </w:r>
      <w:r>
        <w:t>IPv</w:t>
      </w:r>
      <w:r w:rsidRPr="00CA7978">
        <w:rPr>
          <w:lang w:val="el-GR"/>
        </w:rPr>
        <w:t xml:space="preserve">6 στο </w:t>
      </w:r>
      <w:r>
        <w:t>WAN</w:t>
      </w:r>
      <w:r w:rsidRPr="00CA7978">
        <w:rPr>
          <w:lang w:val="el-GR"/>
        </w:rPr>
        <w:t xml:space="preserve">1 και ξανά σε </w:t>
      </w:r>
      <w:r>
        <w:t>IPv</w:t>
      </w:r>
      <w:r w:rsidRPr="00CA7978">
        <w:rPr>
          <w:lang w:val="el-GR"/>
        </w:rPr>
        <w:t xml:space="preserve">4 στο </w:t>
      </w:r>
      <w:r>
        <w:t>LAN</w:t>
      </w:r>
      <w:r w:rsidRPr="00CA7978">
        <w:rPr>
          <w:lang w:val="el-GR"/>
        </w:rPr>
        <w:t>1.</w:t>
      </w:r>
    </w:p>
    <w:p w14:paraId="2FFFEB4E" w14:textId="69659F9D" w:rsidR="002F38FD" w:rsidRDefault="002F38FD" w:rsidP="002F38FD">
      <w:pPr>
        <w:pStyle w:val="3"/>
      </w:pPr>
      <w:r>
        <w:lastRenderedPageBreak/>
        <w:t>4.23</w:t>
      </w:r>
    </w:p>
    <w:p w14:paraId="63352FCC" w14:textId="12C316B6" w:rsidR="002F38FD" w:rsidRPr="002F38FD" w:rsidRDefault="001A14A9" w:rsidP="002F38FD">
      <w:r w:rsidRPr="001A14A9">
        <w:rPr>
          <w:noProof/>
        </w:rPr>
        <w:drawing>
          <wp:inline distT="0" distB="0" distL="0" distR="0" wp14:anchorId="614B0EAB" wp14:editId="177EAC10">
            <wp:extent cx="3610479" cy="666843"/>
            <wp:effectExtent l="0" t="0" r="9525" b="0"/>
            <wp:docPr id="122177308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7308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3A4A" w14:textId="54C5D475" w:rsidR="002F38FD" w:rsidRPr="006024D2" w:rsidRDefault="002F38FD" w:rsidP="002F38FD">
      <w:pPr>
        <w:pStyle w:val="3"/>
        <w:rPr>
          <w:lang w:val="el-GR"/>
        </w:rPr>
      </w:pPr>
      <w:r w:rsidRPr="006024D2">
        <w:rPr>
          <w:lang w:val="el-GR"/>
        </w:rPr>
        <w:t>4.24</w:t>
      </w:r>
    </w:p>
    <w:p w14:paraId="679BDB20" w14:textId="79EF4BFB" w:rsidR="002F38FD" w:rsidRPr="001A14A9" w:rsidRDefault="001A14A9" w:rsidP="002F38FD">
      <w:pPr>
        <w:rPr>
          <w:lang w:val="el-GR"/>
        </w:rPr>
      </w:pPr>
      <w:r>
        <w:rPr>
          <w:lang w:val="el-GR"/>
        </w:rPr>
        <w:t>Ναι.</w:t>
      </w:r>
    </w:p>
    <w:p w14:paraId="417884C7" w14:textId="61A5489D" w:rsidR="002F38FD" w:rsidRPr="006024D2" w:rsidRDefault="002F38FD" w:rsidP="002F38FD">
      <w:pPr>
        <w:pStyle w:val="3"/>
        <w:rPr>
          <w:lang w:val="el-GR"/>
        </w:rPr>
      </w:pPr>
      <w:r w:rsidRPr="006024D2">
        <w:rPr>
          <w:lang w:val="el-GR"/>
        </w:rPr>
        <w:t>4.25</w:t>
      </w:r>
    </w:p>
    <w:p w14:paraId="12D1F040" w14:textId="150CB007" w:rsidR="002F38FD" w:rsidRPr="006024D2" w:rsidRDefault="006024D2" w:rsidP="002F38FD">
      <w:pPr>
        <w:rPr>
          <w:lang w:val="el-GR"/>
        </w:rPr>
      </w:pPr>
      <w:r>
        <w:rPr>
          <w:lang w:val="el-GR"/>
        </w:rPr>
        <w:t xml:space="preserve">Με τις </w:t>
      </w:r>
      <w:r>
        <w:t>IPv</w:t>
      </w:r>
      <w:r w:rsidRPr="006024D2">
        <w:rPr>
          <w:lang w:val="el-GR"/>
        </w:rPr>
        <w:t xml:space="preserve">4 </w:t>
      </w:r>
      <w:r>
        <w:rPr>
          <w:lang w:val="el-GR"/>
        </w:rPr>
        <w:t>διευθύνσεις.</w:t>
      </w:r>
    </w:p>
    <w:p w14:paraId="36C94A2C" w14:textId="2A3F50DC" w:rsidR="002F38FD" w:rsidRPr="006024D2" w:rsidRDefault="002F38FD" w:rsidP="002F38FD">
      <w:pPr>
        <w:pStyle w:val="3"/>
        <w:rPr>
          <w:lang w:val="el-GR"/>
        </w:rPr>
      </w:pPr>
      <w:r w:rsidRPr="006024D2">
        <w:rPr>
          <w:lang w:val="el-GR"/>
        </w:rPr>
        <w:t>4.26</w:t>
      </w:r>
    </w:p>
    <w:p w14:paraId="1ABDC5E6" w14:textId="31A3DDA0" w:rsidR="002F38FD" w:rsidRPr="006024D2" w:rsidRDefault="007120E7" w:rsidP="002F38FD">
      <w:pPr>
        <w:rPr>
          <w:lang w:val="el-GR"/>
        </w:rPr>
      </w:pPr>
      <w:r w:rsidRPr="007120E7">
        <w:rPr>
          <w:noProof/>
          <w:lang w:val="el-GR"/>
        </w:rPr>
        <w:drawing>
          <wp:inline distT="0" distB="0" distL="0" distR="0" wp14:anchorId="767A07FB" wp14:editId="4291259D">
            <wp:extent cx="6592220" cy="457264"/>
            <wp:effectExtent l="0" t="0" r="0" b="0"/>
            <wp:docPr id="49559203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9203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60DC" w14:textId="753FF0DE" w:rsidR="002F38FD" w:rsidRPr="006024D2" w:rsidRDefault="002F38FD" w:rsidP="002F38FD">
      <w:pPr>
        <w:pStyle w:val="3"/>
        <w:rPr>
          <w:lang w:val="el-GR"/>
        </w:rPr>
      </w:pPr>
      <w:r w:rsidRPr="006024D2">
        <w:rPr>
          <w:lang w:val="el-GR"/>
        </w:rPr>
        <w:t>4.27</w:t>
      </w:r>
    </w:p>
    <w:p w14:paraId="55CD5B6A" w14:textId="4663835F" w:rsidR="002F38FD" w:rsidRPr="007120E7" w:rsidRDefault="007120E7" w:rsidP="002F38FD">
      <w:pPr>
        <w:rPr>
          <w:lang w:val="el-GR"/>
        </w:rPr>
      </w:pPr>
      <w:r w:rsidRPr="007120E7">
        <w:rPr>
          <w:lang w:val="el-GR"/>
        </w:rPr>
        <w:t>Παρατηρούμε πως ο χρόνος αναπαριστά τον χρόνο που απομένει μέχρι να διαγραφεί η εγγραφή από τον πίνακα και ανέρχεται σε περίπου 1 λεπτό</w:t>
      </w:r>
      <w:r>
        <w:rPr>
          <w:lang w:val="el-GR"/>
        </w:rPr>
        <w:t>.</w:t>
      </w:r>
    </w:p>
    <w:p w14:paraId="2A3E7A8D" w14:textId="28EBE56E" w:rsidR="002F38FD" w:rsidRDefault="002F38FD" w:rsidP="002F38FD">
      <w:pPr>
        <w:pStyle w:val="3"/>
        <w:rPr>
          <w:lang w:val="el-GR"/>
        </w:rPr>
      </w:pPr>
      <w:r w:rsidRPr="006024D2">
        <w:rPr>
          <w:lang w:val="el-GR"/>
        </w:rPr>
        <w:t>4.28</w:t>
      </w:r>
    </w:p>
    <w:p w14:paraId="31F6A7ED" w14:textId="5E950065" w:rsidR="00223F51" w:rsidRPr="00760B93" w:rsidRDefault="00DC3E73" w:rsidP="00477AAC">
      <w:pPr>
        <w:rPr>
          <w:lang w:val="el-GR"/>
        </w:rPr>
      </w:pPr>
      <w:r>
        <w:rPr>
          <w:lang w:val="el-GR"/>
        </w:rPr>
        <w:t xml:space="preserve">Δεν μπορούμε γιατί τα πακέτα που ανταλλάσσονται </w:t>
      </w:r>
      <w:r w:rsidR="00487361">
        <w:rPr>
          <w:lang w:val="el-GR"/>
        </w:rPr>
        <w:t xml:space="preserve">είναι μεγαλύτερα </w:t>
      </w:r>
      <w:r>
        <w:rPr>
          <w:lang w:val="el-GR"/>
        </w:rPr>
        <w:t xml:space="preserve">από την </w:t>
      </w:r>
      <w:r>
        <w:t>MTU</w:t>
      </w:r>
      <w:r w:rsidRPr="00DC3E73">
        <w:rPr>
          <w:lang w:val="el-GR"/>
        </w:rPr>
        <w:t xml:space="preserve"> </w:t>
      </w:r>
      <w:r>
        <w:rPr>
          <w:lang w:val="el-GR"/>
        </w:rPr>
        <w:t xml:space="preserve">των </w:t>
      </w:r>
      <w:r>
        <w:t>PC</w:t>
      </w:r>
      <w:r w:rsidRPr="00DC3E73">
        <w:rPr>
          <w:lang w:val="el-GR"/>
        </w:rPr>
        <w:t xml:space="preserve">1 </w:t>
      </w:r>
      <w:r>
        <w:rPr>
          <w:lang w:val="el-GR"/>
        </w:rPr>
        <w:t xml:space="preserve">και </w:t>
      </w:r>
      <w:r>
        <w:t>PC</w:t>
      </w:r>
      <w:r w:rsidRPr="00DC3E73">
        <w:rPr>
          <w:lang w:val="el-GR"/>
        </w:rPr>
        <w:t>2</w:t>
      </w:r>
      <w:r w:rsidR="00487361">
        <w:rPr>
          <w:lang w:val="el-GR"/>
        </w:rPr>
        <w:t>.</w:t>
      </w:r>
      <w:r w:rsidR="00760B93">
        <w:rPr>
          <w:lang w:val="el-GR"/>
        </w:rPr>
        <w:t xml:space="preserve"> Απαιτείται θρυμματισμός ο οποίος όμως δε γίνεται από </w:t>
      </w:r>
      <w:r w:rsidR="00760B93">
        <w:t>IPv</w:t>
      </w:r>
      <w:r w:rsidR="00760B93" w:rsidRPr="00760B93">
        <w:rPr>
          <w:lang w:val="el-GR"/>
        </w:rPr>
        <w:t xml:space="preserve">6 </w:t>
      </w:r>
      <w:r w:rsidR="00760B93">
        <w:rPr>
          <w:lang w:val="el-GR"/>
        </w:rPr>
        <w:t>δρομολογητές.</w:t>
      </w:r>
    </w:p>
    <w:p w14:paraId="57EF9C91" w14:textId="6D9A39D4" w:rsidR="00477AAC" w:rsidRDefault="00477AAC" w:rsidP="00477AAC">
      <w:pPr>
        <w:pStyle w:val="3"/>
        <w:rPr>
          <w:lang w:val="el-GR"/>
        </w:rPr>
      </w:pPr>
      <w:r>
        <w:rPr>
          <w:lang w:val="el-GR"/>
        </w:rPr>
        <w:t>4.29</w:t>
      </w:r>
    </w:p>
    <w:p w14:paraId="26A52792" w14:textId="4DE465EF" w:rsidR="00477AAC" w:rsidRPr="00DC3E73" w:rsidRDefault="00477AAC" w:rsidP="00477AAC">
      <w:pPr>
        <w:rPr>
          <w:b/>
          <w:bCs/>
          <w:lang w:val="el-GR"/>
        </w:rPr>
      </w:pPr>
      <w:r w:rsidRPr="00477AAC">
        <w:rPr>
          <w:b/>
          <w:bCs/>
        </w:rPr>
        <w:t>ifconfig</w:t>
      </w:r>
      <w:r w:rsidRPr="00DC3E73">
        <w:rPr>
          <w:b/>
          <w:bCs/>
          <w:lang w:val="el-GR"/>
        </w:rPr>
        <w:t xml:space="preserve"> </w:t>
      </w:r>
      <w:r w:rsidRPr="00477AAC">
        <w:rPr>
          <w:b/>
          <w:bCs/>
        </w:rPr>
        <w:t>mtu</w:t>
      </w:r>
      <w:r w:rsidRPr="00DC3E73">
        <w:rPr>
          <w:b/>
          <w:bCs/>
          <w:lang w:val="el-GR"/>
        </w:rPr>
        <w:t xml:space="preserve"> 1480</w:t>
      </w:r>
    </w:p>
    <w:p w14:paraId="0CE89461" w14:textId="2B94C107" w:rsidR="00477AAC" w:rsidRDefault="00DC7E79" w:rsidP="00477AAC">
      <w:pPr>
        <w:rPr>
          <w:lang w:val="el-GR"/>
        </w:rPr>
      </w:pPr>
      <w:r>
        <w:rPr>
          <w:lang w:val="el-GR"/>
        </w:rPr>
        <w:t>Ναι τώρα επιτυγχάνει.</w:t>
      </w:r>
    </w:p>
    <w:p w14:paraId="7C7E6F1A" w14:textId="732C90C3" w:rsidR="00B92702" w:rsidRDefault="00B92702" w:rsidP="00B92702">
      <w:pPr>
        <w:pStyle w:val="1"/>
        <w:rPr>
          <w:lang w:val="el-GR"/>
        </w:rPr>
      </w:pPr>
      <w:r w:rsidRPr="00126A1B">
        <w:rPr>
          <w:lang w:val="el-GR"/>
        </w:rPr>
        <w:t xml:space="preserve">Άσκηση 5: Μηχανισμός μετάβασης </w:t>
      </w:r>
      <w:r>
        <w:t>Teredo</w:t>
      </w:r>
    </w:p>
    <w:p w14:paraId="1D49E8F9" w14:textId="2F4D2F82" w:rsidR="00B92702" w:rsidRDefault="002B31B8" w:rsidP="002B31B8">
      <w:pPr>
        <w:pStyle w:val="3"/>
        <w:rPr>
          <w:lang w:val="el-GR"/>
        </w:rPr>
      </w:pPr>
      <w:r w:rsidRPr="00126A1B">
        <w:rPr>
          <w:lang w:val="el-GR"/>
        </w:rPr>
        <w:t>5.1</w:t>
      </w:r>
    </w:p>
    <w:p w14:paraId="07C34032" w14:textId="35F06BC1" w:rsidR="002B31B8" w:rsidRPr="00126A1B" w:rsidRDefault="002B31B8" w:rsidP="002B31B8">
      <w:pPr>
        <w:rPr>
          <w:u w:val="single"/>
          <w:lang w:val="el-GR"/>
        </w:rPr>
      </w:pPr>
      <w:r w:rsidRPr="002B31B8">
        <w:rPr>
          <w:u w:val="single"/>
        </w:rPr>
        <w:t>PC</w:t>
      </w:r>
      <w:r w:rsidRPr="00126A1B">
        <w:rPr>
          <w:u w:val="single"/>
          <w:lang w:val="el-GR"/>
        </w:rPr>
        <w:t xml:space="preserve">1 &amp; </w:t>
      </w:r>
      <w:r w:rsidRPr="002B31B8">
        <w:rPr>
          <w:u w:val="single"/>
        </w:rPr>
        <w:t>PC</w:t>
      </w:r>
      <w:r w:rsidRPr="00126A1B">
        <w:rPr>
          <w:u w:val="single"/>
          <w:lang w:val="el-GR"/>
        </w:rPr>
        <w:t>2</w:t>
      </w:r>
    </w:p>
    <w:p w14:paraId="20B1427A" w14:textId="4B4341A2" w:rsidR="002B31B8" w:rsidRPr="002B31B8" w:rsidRDefault="002B31B8" w:rsidP="002B31B8">
      <w:pPr>
        <w:rPr>
          <w:b/>
          <w:bCs/>
        </w:rPr>
      </w:pPr>
      <w:r w:rsidRPr="002B31B8">
        <w:rPr>
          <w:b/>
          <w:bCs/>
        </w:rPr>
        <w:t>dhclient em0</w:t>
      </w:r>
    </w:p>
    <w:p w14:paraId="39BBAF20" w14:textId="3BCD4520" w:rsidR="002B31B8" w:rsidRPr="002B31B8" w:rsidRDefault="002B31B8" w:rsidP="002B31B8">
      <w:r w:rsidRPr="002B31B8">
        <w:rPr>
          <w:b/>
          <w:bCs/>
        </w:rPr>
        <w:t xml:space="preserve">ping www.google.com </w:t>
      </w:r>
      <w:r w:rsidRPr="002B31B8">
        <w:t xml:space="preserve">--&gt; </w:t>
      </w:r>
      <w:r>
        <w:rPr>
          <w:lang w:val="el-GR"/>
        </w:rPr>
        <w:t>Επιτυγχάνει</w:t>
      </w:r>
    </w:p>
    <w:p w14:paraId="70889F10" w14:textId="690DCE5D" w:rsidR="002B31B8" w:rsidRDefault="002B31B8" w:rsidP="002B31B8">
      <w:pPr>
        <w:pStyle w:val="3"/>
      </w:pPr>
      <w:r w:rsidRPr="00126A1B">
        <w:t>5.2</w:t>
      </w:r>
    </w:p>
    <w:p w14:paraId="2F3A579A" w14:textId="65A8EA1B" w:rsidR="00686FF6" w:rsidRPr="00686FF6" w:rsidRDefault="00686FF6" w:rsidP="00686FF6">
      <w:pPr>
        <w:rPr>
          <w:u w:val="single"/>
        </w:rPr>
      </w:pPr>
      <w:r w:rsidRPr="002B31B8">
        <w:rPr>
          <w:u w:val="single"/>
        </w:rPr>
        <w:t>PC1 &amp; PC2</w:t>
      </w:r>
    </w:p>
    <w:p w14:paraId="4B9A8B11" w14:textId="1C29EDF2" w:rsidR="002B31B8" w:rsidRPr="00686FF6" w:rsidRDefault="00686FF6" w:rsidP="002B31B8">
      <w:pPr>
        <w:rPr>
          <w:b/>
          <w:bCs/>
        </w:rPr>
      </w:pPr>
      <w:r w:rsidRPr="00686FF6">
        <w:rPr>
          <w:b/>
          <w:bCs/>
        </w:rPr>
        <w:t>pkg install miredo</w:t>
      </w:r>
    </w:p>
    <w:p w14:paraId="4D8E4431" w14:textId="14E6FC95" w:rsidR="002B31B8" w:rsidRDefault="002B31B8" w:rsidP="002B31B8">
      <w:pPr>
        <w:pStyle w:val="3"/>
      </w:pPr>
      <w:r>
        <w:lastRenderedPageBreak/>
        <w:t>5.3</w:t>
      </w:r>
    </w:p>
    <w:p w14:paraId="31084BC8" w14:textId="6D967ACD" w:rsidR="0030104A" w:rsidRPr="0030104A" w:rsidRDefault="0030104A" w:rsidP="0030104A">
      <w:pPr>
        <w:rPr>
          <w:u w:val="single"/>
        </w:rPr>
      </w:pPr>
      <w:r w:rsidRPr="002B31B8">
        <w:rPr>
          <w:u w:val="single"/>
        </w:rPr>
        <w:t>PC1 &amp; PC2</w:t>
      </w:r>
    </w:p>
    <w:p w14:paraId="63243799" w14:textId="16590E0D" w:rsidR="002B31B8" w:rsidRPr="0030104A" w:rsidRDefault="0030104A" w:rsidP="002B31B8">
      <w:pPr>
        <w:rPr>
          <w:b/>
          <w:bCs/>
        </w:rPr>
      </w:pPr>
      <w:r w:rsidRPr="0030104A">
        <w:rPr>
          <w:b/>
          <w:bCs/>
        </w:rPr>
        <w:t>sysrc miredo_enable=”YES”</w:t>
      </w:r>
    </w:p>
    <w:p w14:paraId="22BC2B8A" w14:textId="3FAB2EAD" w:rsidR="002B31B8" w:rsidRDefault="002B31B8" w:rsidP="002B31B8">
      <w:pPr>
        <w:pStyle w:val="3"/>
      </w:pPr>
      <w:r>
        <w:t>5.4</w:t>
      </w:r>
    </w:p>
    <w:p w14:paraId="59FC3216" w14:textId="3B1672A7" w:rsidR="002B31B8" w:rsidRPr="002B31B8" w:rsidRDefault="00132149" w:rsidP="002B31B8">
      <w:r w:rsidRPr="00132149">
        <w:rPr>
          <w:noProof/>
        </w:rPr>
        <w:drawing>
          <wp:inline distT="0" distB="0" distL="0" distR="0" wp14:anchorId="6739409D" wp14:editId="1A70BFF9">
            <wp:extent cx="6801799" cy="2010056"/>
            <wp:effectExtent l="0" t="0" r="0" b="9525"/>
            <wp:docPr id="210262114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2114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8809" w14:textId="6548B103" w:rsidR="00D8743E" w:rsidRPr="00126A1B" w:rsidRDefault="002B31B8" w:rsidP="00D8743E">
      <w:pPr>
        <w:pStyle w:val="3"/>
        <w:rPr>
          <w:lang w:val="el-GR"/>
        </w:rPr>
      </w:pPr>
      <w:r w:rsidRPr="00126A1B">
        <w:rPr>
          <w:lang w:val="el-GR"/>
        </w:rPr>
        <w:t>5.5</w:t>
      </w:r>
    </w:p>
    <w:p w14:paraId="2C45E082" w14:textId="341E37CE" w:rsidR="00D8743E" w:rsidRPr="00D8743E" w:rsidRDefault="00D8743E" w:rsidP="00D8743E">
      <w:pPr>
        <w:rPr>
          <w:lang w:val="el-GR"/>
        </w:rPr>
      </w:pPr>
      <w:r w:rsidRPr="00D8743E">
        <w:rPr>
          <w:lang w:val="el-GR"/>
        </w:rPr>
        <w:t xml:space="preserve">Βλέπουμε την επιπλέον διεπαφή </w:t>
      </w:r>
      <w:r>
        <w:t>teredo</w:t>
      </w:r>
      <w:r w:rsidRPr="00D8743E">
        <w:rPr>
          <w:lang w:val="el-GR"/>
        </w:rPr>
        <w:t xml:space="preserve"> με </w:t>
      </w:r>
      <w:r>
        <w:t>IPv</w:t>
      </w:r>
      <w:r w:rsidRPr="00D8743E">
        <w:rPr>
          <w:lang w:val="el-GR"/>
        </w:rPr>
        <w:t xml:space="preserve">6 </w:t>
      </w:r>
      <w:r>
        <w:t>address</w:t>
      </w:r>
      <w:r w:rsidRPr="00D8743E">
        <w:rPr>
          <w:lang w:val="el-GR"/>
        </w:rPr>
        <w:t>: 2001:0:</w:t>
      </w:r>
      <w:r>
        <w:t>d</w:t>
      </w:r>
      <w:r w:rsidRPr="00D8743E">
        <w:rPr>
          <w:lang w:val="el-GR"/>
        </w:rPr>
        <w:t>911:</w:t>
      </w:r>
      <w:r>
        <w:t>c</w:t>
      </w:r>
      <w:r w:rsidRPr="00D8743E">
        <w:rPr>
          <w:lang w:val="el-GR"/>
        </w:rPr>
        <w:t>0</w:t>
      </w:r>
      <w:r>
        <w:t>d</w:t>
      </w:r>
      <w:r w:rsidRPr="00D8743E">
        <w:rPr>
          <w:lang w:val="el-GR"/>
        </w:rPr>
        <w:t>9:4</w:t>
      </w:r>
      <w:r>
        <w:t>d</w:t>
      </w:r>
      <w:r w:rsidRPr="00D8743E">
        <w:rPr>
          <w:lang w:val="el-GR"/>
        </w:rPr>
        <w:t>1:</w:t>
      </w:r>
      <w:r>
        <w:t>eea</w:t>
      </w:r>
      <w:r w:rsidRPr="00D8743E">
        <w:rPr>
          <w:lang w:val="el-GR"/>
        </w:rPr>
        <w:t>:</w:t>
      </w:r>
      <w:r>
        <w:t>a</w:t>
      </w:r>
      <w:r w:rsidRPr="00D8743E">
        <w:rPr>
          <w:lang w:val="el-GR"/>
        </w:rPr>
        <w:t>1</w:t>
      </w:r>
      <w:r>
        <w:t>be</w:t>
      </w:r>
      <w:r w:rsidRPr="00D8743E">
        <w:rPr>
          <w:lang w:val="el-GR"/>
        </w:rPr>
        <w:t>:675</w:t>
      </w:r>
      <w:r>
        <w:t>e</w:t>
      </w:r>
      <w:r w:rsidRPr="00D8743E">
        <w:rPr>
          <w:lang w:val="el-GR"/>
        </w:rPr>
        <w:t>/128</w:t>
      </w:r>
    </w:p>
    <w:p w14:paraId="7AC33811" w14:textId="2943AAC7" w:rsidR="002B31B8" w:rsidRPr="002B31B8" w:rsidRDefault="00D8743E" w:rsidP="002B31B8">
      <w:r w:rsidRPr="00D8743E">
        <w:rPr>
          <w:noProof/>
        </w:rPr>
        <w:drawing>
          <wp:inline distT="0" distB="0" distL="0" distR="0" wp14:anchorId="23FB4CCA" wp14:editId="7ABDB992">
            <wp:extent cx="6287377" cy="1057423"/>
            <wp:effectExtent l="0" t="0" r="0" b="9525"/>
            <wp:docPr id="102732287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2287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96B4" w14:textId="21288657" w:rsidR="002B31B8" w:rsidRDefault="002B31B8" w:rsidP="002B31B8">
      <w:pPr>
        <w:pStyle w:val="3"/>
      </w:pPr>
      <w:r>
        <w:t>5.6</w:t>
      </w:r>
    </w:p>
    <w:p w14:paraId="32C74EEA" w14:textId="64BC65F1" w:rsidR="002B31B8" w:rsidRPr="002B31B8" w:rsidRDefault="00D45FB4" w:rsidP="002B31B8">
      <w:r w:rsidRPr="00D45FB4">
        <w:rPr>
          <w:noProof/>
        </w:rPr>
        <w:drawing>
          <wp:inline distT="0" distB="0" distL="0" distR="0" wp14:anchorId="2A9FB6A1" wp14:editId="4C2DFD6D">
            <wp:extent cx="6630325" cy="866896"/>
            <wp:effectExtent l="0" t="0" r="0" b="9525"/>
            <wp:docPr id="186576343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6343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DA71" w14:textId="4AB50432" w:rsidR="002B31B8" w:rsidRPr="00126A1B" w:rsidRDefault="002B31B8" w:rsidP="002B31B8">
      <w:pPr>
        <w:pStyle w:val="3"/>
        <w:rPr>
          <w:lang w:val="el-GR"/>
        </w:rPr>
      </w:pPr>
      <w:r w:rsidRPr="00126A1B">
        <w:rPr>
          <w:lang w:val="el-GR"/>
        </w:rPr>
        <w:t>5.7</w:t>
      </w:r>
    </w:p>
    <w:p w14:paraId="5314B8E1" w14:textId="720B0229" w:rsidR="002B31B8" w:rsidRPr="00126A1B" w:rsidRDefault="00A22E3E" w:rsidP="002B31B8">
      <w:pPr>
        <w:rPr>
          <w:lang w:val="el-GR"/>
        </w:rPr>
      </w:pPr>
      <w:r w:rsidRPr="00126A1B">
        <w:rPr>
          <w:lang w:val="el-GR"/>
        </w:rPr>
        <w:t xml:space="preserve">Είναι </w:t>
      </w:r>
      <w:r w:rsidRPr="00126A1B">
        <w:rPr>
          <w:b/>
          <w:bCs/>
          <w:lang w:val="el-GR"/>
        </w:rPr>
        <w:t>217.17.192.217</w:t>
      </w:r>
    </w:p>
    <w:p w14:paraId="192B8D4C" w14:textId="58B7DA69" w:rsidR="002B31B8" w:rsidRPr="000361CD" w:rsidRDefault="002B31B8" w:rsidP="00D45FB4">
      <w:pPr>
        <w:pStyle w:val="3"/>
        <w:rPr>
          <w:lang w:val="el-GR"/>
        </w:rPr>
      </w:pPr>
      <w:r w:rsidRPr="000361CD">
        <w:rPr>
          <w:lang w:val="el-GR"/>
        </w:rPr>
        <w:t>5.8</w:t>
      </w:r>
    </w:p>
    <w:p w14:paraId="0822C644" w14:textId="2864E695" w:rsidR="002B31B8" w:rsidRPr="000361CD" w:rsidRDefault="000361CD" w:rsidP="002B31B8">
      <w:pPr>
        <w:rPr>
          <w:lang w:val="el-GR"/>
        </w:rPr>
      </w:pPr>
      <w:r w:rsidRPr="000361CD">
        <w:rPr>
          <w:lang w:val="el-GR"/>
        </w:rPr>
        <w:t xml:space="preserve">Χρησιμοποιείται το </w:t>
      </w:r>
      <w:r>
        <w:t>UDP</w:t>
      </w:r>
      <w:r w:rsidRPr="000361CD">
        <w:rPr>
          <w:lang w:val="el-GR"/>
        </w:rPr>
        <w:t xml:space="preserve"> στο </w:t>
      </w:r>
      <w:r>
        <w:t>Transport</w:t>
      </w:r>
      <w:r w:rsidRPr="000361CD">
        <w:rPr>
          <w:lang w:val="el-GR"/>
        </w:rPr>
        <w:t xml:space="preserve"> </w:t>
      </w:r>
      <w:r>
        <w:t>Layer</w:t>
      </w:r>
      <w:r w:rsidRPr="000361CD">
        <w:rPr>
          <w:lang w:val="el-GR"/>
        </w:rPr>
        <w:t xml:space="preserve"> και η θύρα 3544.</w:t>
      </w:r>
    </w:p>
    <w:p w14:paraId="144F8A58" w14:textId="55D280DE" w:rsidR="002B31B8" w:rsidRDefault="002B31B8" w:rsidP="002B31B8">
      <w:pPr>
        <w:pStyle w:val="3"/>
      </w:pPr>
      <w:r>
        <w:t>5.9</w:t>
      </w:r>
    </w:p>
    <w:p w14:paraId="3340E4ED" w14:textId="32CC0D10" w:rsidR="00796CDD" w:rsidRPr="00796CDD" w:rsidRDefault="00796CDD" w:rsidP="00796CDD">
      <w:r>
        <w:t>Παρατηρούμε πακέτα ICMPv6.</w:t>
      </w:r>
    </w:p>
    <w:p w14:paraId="32106B04" w14:textId="6D627F76" w:rsidR="002B31B8" w:rsidRPr="002B31B8" w:rsidRDefault="00796CDD" w:rsidP="002B31B8">
      <w:r w:rsidRPr="00796CDD">
        <w:rPr>
          <w:noProof/>
        </w:rPr>
        <w:lastRenderedPageBreak/>
        <w:drawing>
          <wp:inline distT="0" distB="0" distL="0" distR="0" wp14:anchorId="76C0C7E0" wp14:editId="0FA55D75">
            <wp:extent cx="6858000" cy="1120140"/>
            <wp:effectExtent l="0" t="0" r="0" b="3810"/>
            <wp:docPr id="214033246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3246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F842" w14:textId="74FC0677" w:rsidR="002B31B8" w:rsidRDefault="002B31B8" w:rsidP="002B31B8">
      <w:pPr>
        <w:pStyle w:val="3"/>
      </w:pPr>
      <w:r>
        <w:t>5.10</w:t>
      </w:r>
    </w:p>
    <w:p w14:paraId="32B59DD4" w14:textId="67B3B43D" w:rsidR="00A35CB0" w:rsidRDefault="00A35CB0" w:rsidP="00A35CB0">
      <w:r>
        <w:t xml:space="preserve">To prefix </w:t>
      </w:r>
      <w:r w:rsidRPr="00126A1B">
        <w:t>2001</w:t>
      </w:r>
      <w:r>
        <w:t>:0:d911:c0d9</w:t>
      </w:r>
      <w:r w:rsidR="009470A5">
        <w:t>::</w:t>
      </w:r>
    </w:p>
    <w:p w14:paraId="160D0891" w14:textId="7E1AC491" w:rsidR="00EC626B" w:rsidRPr="00A35CB0" w:rsidRDefault="00EC626B" w:rsidP="00A35CB0">
      <w:r w:rsidRPr="00EC626B">
        <w:t>Source Address: 217.17.192.217</w:t>
      </w:r>
    </w:p>
    <w:p w14:paraId="24A07EE4" w14:textId="2F972333" w:rsidR="002B31B8" w:rsidRDefault="00A35CB0" w:rsidP="002B31B8">
      <w:r w:rsidRPr="00A35CB0">
        <w:rPr>
          <w:noProof/>
        </w:rPr>
        <w:drawing>
          <wp:inline distT="0" distB="0" distL="0" distR="0" wp14:anchorId="542E38D0" wp14:editId="4D2D656A">
            <wp:extent cx="6858000" cy="1428115"/>
            <wp:effectExtent l="0" t="0" r="0" b="635"/>
            <wp:docPr id="77051218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1218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55B0" w14:textId="2827414D" w:rsidR="00EC626B" w:rsidRPr="00EC626B" w:rsidRDefault="00EC626B" w:rsidP="002B31B8">
      <w:pPr>
        <w:rPr>
          <w:lang w:val="el-GR"/>
        </w:rPr>
      </w:pPr>
      <w:r>
        <w:t>To</w:t>
      </w:r>
      <w:r w:rsidRPr="00EC626B">
        <w:rPr>
          <w:lang w:val="el-GR"/>
        </w:rPr>
        <w:t xml:space="preserve"> </w:t>
      </w:r>
      <w:r>
        <w:rPr>
          <w:lang w:val="el-GR"/>
        </w:rPr>
        <w:t xml:space="preserve">πρόθεμα προκύπτει από τον μετασχηματισμό </w:t>
      </w:r>
      <w:r>
        <w:t>Teredo</w:t>
      </w:r>
      <w:r w:rsidRPr="00EC626B">
        <w:rPr>
          <w:lang w:val="el-GR"/>
        </w:rPr>
        <w:t xml:space="preserve"> </w:t>
      </w:r>
      <w:r>
        <w:rPr>
          <w:lang w:val="el-GR"/>
        </w:rPr>
        <w:t xml:space="preserve">με τον παρακάτω τρόπο : </w:t>
      </w:r>
    </w:p>
    <w:p w14:paraId="351F1D08" w14:textId="07452F55" w:rsidR="00EC626B" w:rsidRDefault="00EC626B" w:rsidP="00EC626B">
      <w:pPr>
        <w:rPr>
          <w:lang w:val="el-GR"/>
        </w:rPr>
      </w:pPr>
      <w:r w:rsidRPr="00EC626B">
        <w:rPr>
          <w:lang w:val="el-GR"/>
        </w:rPr>
        <w:t xml:space="preserve">    </w:t>
      </w:r>
      <w:r>
        <w:rPr>
          <w:lang w:val="el-GR"/>
        </w:rPr>
        <w:t xml:space="preserve">1. </w:t>
      </w:r>
      <w:r w:rsidRPr="00EC626B">
        <w:rPr>
          <w:lang w:val="el-GR"/>
        </w:rPr>
        <w:t>Πρώτα, μετατρέ</w:t>
      </w:r>
      <w:r>
        <w:rPr>
          <w:lang w:val="el-GR"/>
        </w:rPr>
        <w:t>πουμε</w:t>
      </w:r>
      <w:r w:rsidRPr="00EC626B">
        <w:rPr>
          <w:lang w:val="el-GR"/>
        </w:rPr>
        <w:t xml:space="preserve"> τη διεύθυνση IPv4 σε δεκαεξαδική μορφή</w:t>
      </w:r>
      <w:r>
        <w:rPr>
          <w:lang w:val="el-GR"/>
        </w:rPr>
        <w:t xml:space="preserve"> : </w:t>
      </w:r>
    </w:p>
    <w:p w14:paraId="4FFD7FAF" w14:textId="59D0AA38" w:rsidR="00EC626B" w:rsidRPr="00EC626B" w:rsidRDefault="00EC626B" w:rsidP="00EC626B">
      <w:pPr>
        <w:ind w:firstLine="720"/>
        <w:rPr>
          <w:lang w:val="el-GR"/>
        </w:rPr>
      </w:pPr>
      <w:r w:rsidRPr="00EC626B">
        <w:rPr>
          <w:lang w:val="el-GR"/>
        </w:rPr>
        <w:t>217.17.192.217 μετατρέπεται σε D911:C0D9 (σε έξι ζεύγη δύο ψηφίων).</w:t>
      </w:r>
    </w:p>
    <w:p w14:paraId="081B2AFC" w14:textId="4DFEB280" w:rsidR="00EC626B" w:rsidRPr="00EC626B" w:rsidRDefault="00EC626B" w:rsidP="00EC626B">
      <w:pPr>
        <w:rPr>
          <w:lang w:val="el-GR"/>
        </w:rPr>
      </w:pPr>
      <w:r w:rsidRPr="00EC626B">
        <w:rPr>
          <w:lang w:val="el-GR"/>
        </w:rPr>
        <w:t xml:space="preserve">    </w:t>
      </w:r>
      <w:r>
        <w:rPr>
          <w:lang w:val="el-GR"/>
        </w:rPr>
        <w:t xml:space="preserve">2. </w:t>
      </w:r>
      <w:r w:rsidRPr="00EC626B">
        <w:rPr>
          <w:lang w:val="el-GR"/>
        </w:rPr>
        <w:t>Συμπληρώ</w:t>
      </w:r>
      <w:r>
        <w:rPr>
          <w:lang w:val="el-GR"/>
        </w:rPr>
        <w:t>νουμε</w:t>
      </w:r>
      <w:r w:rsidRPr="00EC626B">
        <w:rPr>
          <w:lang w:val="el-GR"/>
        </w:rPr>
        <w:t xml:space="preserve"> το πρόθεμα 2001:0:</w:t>
      </w:r>
    </w:p>
    <w:p w14:paraId="5301ACCC" w14:textId="3DE25C34" w:rsidR="00EC626B" w:rsidRPr="00EC626B" w:rsidRDefault="00EC626B" w:rsidP="00EC626B">
      <w:pPr>
        <w:rPr>
          <w:lang w:val="el-GR"/>
        </w:rPr>
      </w:pPr>
      <w:r w:rsidRPr="00EC626B">
        <w:rPr>
          <w:lang w:val="el-GR"/>
        </w:rPr>
        <w:t xml:space="preserve">Άρα, </w:t>
      </w:r>
      <w:r w:rsidR="00371F1C">
        <w:rPr>
          <w:lang w:val="el-GR"/>
        </w:rPr>
        <w:t>το τελικό</w:t>
      </w:r>
      <w:r w:rsidRPr="00EC626B">
        <w:rPr>
          <w:lang w:val="el-GR"/>
        </w:rPr>
        <w:t xml:space="preserve"> IPv6 </w:t>
      </w:r>
      <w:r w:rsidR="00371F1C">
        <w:t>prefix</w:t>
      </w:r>
      <w:r w:rsidR="00371F1C" w:rsidRPr="00371F1C">
        <w:rPr>
          <w:lang w:val="el-GR"/>
        </w:rPr>
        <w:t xml:space="preserve"> </w:t>
      </w:r>
      <w:r w:rsidRPr="00EC626B">
        <w:rPr>
          <w:lang w:val="el-GR"/>
        </w:rPr>
        <w:t>θα είναι: 2001:0:d911:c0d9::</w:t>
      </w:r>
    </w:p>
    <w:p w14:paraId="6E90BBCF" w14:textId="13575519" w:rsidR="002B31B8" w:rsidRPr="00AB730A" w:rsidRDefault="002B31B8" w:rsidP="002B31B8">
      <w:pPr>
        <w:pStyle w:val="3"/>
        <w:rPr>
          <w:lang w:val="el-GR"/>
        </w:rPr>
      </w:pPr>
      <w:r w:rsidRPr="00AB730A">
        <w:rPr>
          <w:lang w:val="el-GR"/>
        </w:rPr>
        <w:t>5.11</w:t>
      </w:r>
    </w:p>
    <w:p w14:paraId="54059043" w14:textId="245FA6AC" w:rsidR="002B31B8" w:rsidRPr="009C4421" w:rsidRDefault="009C4421" w:rsidP="002B31B8">
      <w:pPr>
        <w:rPr>
          <w:lang w:val="el-GR"/>
        </w:rPr>
      </w:pPr>
      <w:r>
        <w:rPr>
          <w:lang w:val="el-GR"/>
        </w:rPr>
        <w:t>Ναι σε όλα.</w:t>
      </w:r>
    </w:p>
    <w:p w14:paraId="77B33717" w14:textId="79914BEC" w:rsidR="002B31B8" w:rsidRPr="00AB730A" w:rsidRDefault="002B31B8" w:rsidP="002B31B8">
      <w:pPr>
        <w:pStyle w:val="3"/>
        <w:rPr>
          <w:lang w:val="el-GR"/>
        </w:rPr>
      </w:pPr>
      <w:r w:rsidRPr="00AB730A">
        <w:rPr>
          <w:lang w:val="el-GR"/>
        </w:rPr>
        <w:t>5.12</w:t>
      </w:r>
    </w:p>
    <w:p w14:paraId="77BCC998" w14:textId="2D7D91F0" w:rsidR="002B31B8" w:rsidRPr="00AB730A" w:rsidRDefault="00AB730A" w:rsidP="002B31B8">
      <w:pPr>
        <w:rPr>
          <w:b/>
          <w:bCs/>
          <w:lang w:val="el-GR"/>
        </w:rPr>
      </w:pPr>
      <w:r w:rsidRPr="00AB730A">
        <w:rPr>
          <w:b/>
          <w:bCs/>
        </w:rPr>
        <w:t>ping</w:t>
      </w:r>
      <w:r w:rsidRPr="00AB730A">
        <w:rPr>
          <w:b/>
          <w:bCs/>
          <w:lang w:val="el-GR"/>
        </w:rPr>
        <w:t xml:space="preserve">6 </w:t>
      </w:r>
      <w:r w:rsidRPr="00AB730A">
        <w:rPr>
          <w:b/>
          <w:bCs/>
        </w:rPr>
        <w:t>www</w:t>
      </w:r>
      <w:r w:rsidRPr="00AB730A">
        <w:rPr>
          <w:b/>
          <w:bCs/>
          <w:lang w:val="el-GR"/>
        </w:rPr>
        <w:t>.</w:t>
      </w:r>
      <w:r w:rsidRPr="00AB730A">
        <w:rPr>
          <w:b/>
          <w:bCs/>
        </w:rPr>
        <w:t>ntua</w:t>
      </w:r>
      <w:r w:rsidRPr="00AB730A">
        <w:rPr>
          <w:b/>
          <w:bCs/>
          <w:lang w:val="el-GR"/>
        </w:rPr>
        <w:t>.</w:t>
      </w:r>
      <w:r w:rsidRPr="00AB730A">
        <w:rPr>
          <w:b/>
          <w:bCs/>
        </w:rPr>
        <w:t>gr</w:t>
      </w:r>
    </w:p>
    <w:p w14:paraId="0344A30C" w14:textId="138698D6" w:rsidR="002B31B8" w:rsidRPr="00126A1B" w:rsidRDefault="002B31B8" w:rsidP="002B31B8">
      <w:pPr>
        <w:pStyle w:val="3"/>
      </w:pPr>
      <w:r>
        <w:t>5.13</w:t>
      </w:r>
    </w:p>
    <w:p w14:paraId="0865ADBD" w14:textId="363873B7" w:rsidR="00AB730A" w:rsidRPr="00586D40" w:rsidRDefault="00AB730A" w:rsidP="00AB730A">
      <w:r>
        <w:t>M</w:t>
      </w:r>
      <w:r>
        <w:rPr>
          <w:lang w:val="el-GR"/>
        </w:rPr>
        <w:t>ηνύματα</w:t>
      </w:r>
      <w:r w:rsidRPr="00586D40">
        <w:t xml:space="preserve"> </w:t>
      </w:r>
      <w:r>
        <w:rPr>
          <w:lang w:val="el-GR"/>
        </w:rPr>
        <w:t>τύπου</w:t>
      </w:r>
      <w:r w:rsidRPr="00586D40">
        <w:t xml:space="preserve"> </w:t>
      </w:r>
      <w:r>
        <w:t>Teredo</w:t>
      </w:r>
      <w:r w:rsidRPr="00586D40">
        <w:t xml:space="preserve"> </w:t>
      </w:r>
      <w:r>
        <w:rPr>
          <w:lang w:val="el-GR"/>
        </w:rPr>
        <w:t>και</w:t>
      </w:r>
      <w:r w:rsidRPr="00586D40">
        <w:t xml:space="preserve"> </w:t>
      </w:r>
      <w:r>
        <w:t>IPv</w:t>
      </w:r>
      <w:r w:rsidRPr="00586D40">
        <w:t>6(</w:t>
      </w:r>
      <w:r>
        <w:t>No next header</w:t>
      </w:r>
      <w:r w:rsidRPr="00586D40">
        <w:t>)</w:t>
      </w:r>
    </w:p>
    <w:p w14:paraId="301E025C" w14:textId="688538BA" w:rsidR="002B31B8" w:rsidRPr="002B31B8" w:rsidRDefault="00AB730A" w:rsidP="002B31B8">
      <w:r w:rsidRPr="00AB730A">
        <w:rPr>
          <w:noProof/>
        </w:rPr>
        <w:drawing>
          <wp:inline distT="0" distB="0" distL="0" distR="0" wp14:anchorId="59DE20FE" wp14:editId="0DC3B2EB">
            <wp:extent cx="6858000" cy="342265"/>
            <wp:effectExtent l="0" t="0" r="0" b="635"/>
            <wp:docPr id="46255208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5208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4410" w14:textId="222A5A2D" w:rsidR="002B31B8" w:rsidRDefault="002B31B8" w:rsidP="002B31B8">
      <w:pPr>
        <w:pStyle w:val="3"/>
      </w:pPr>
      <w:r>
        <w:t>5.14</w:t>
      </w:r>
    </w:p>
    <w:p w14:paraId="2008EB36" w14:textId="66A9CB1F" w:rsidR="002B31B8" w:rsidRPr="002B31B8" w:rsidRDefault="00586D40" w:rsidP="002B31B8">
      <w:r>
        <w:t>Όχι</w:t>
      </w:r>
      <w:r w:rsidR="002834C0">
        <w:t>.</w:t>
      </w:r>
    </w:p>
    <w:p w14:paraId="1552BDAF" w14:textId="38403B38" w:rsidR="002B31B8" w:rsidRDefault="002B31B8" w:rsidP="002B31B8">
      <w:pPr>
        <w:pStyle w:val="3"/>
      </w:pPr>
      <w:r>
        <w:lastRenderedPageBreak/>
        <w:t>5.15</w:t>
      </w:r>
    </w:p>
    <w:p w14:paraId="0C29D096" w14:textId="232C585D" w:rsidR="005832B5" w:rsidRPr="005832B5" w:rsidRDefault="005832B5" w:rsidP="005832B5">
      <w:r w:rsidRPr="005832B5">
        <w:rPr>
          <w:noProof/>
        </w:rPr>
        <w:drawing>
          <wp:inline distT="0" distB="0" distL="0" distR="0" wp14:anchorId="7746C00C" wp14:editId="70428B83">
            <wp:extent cx="6782747" cy="2486372"/>
            <wp:effectExtent l="0" t="0" r="0" b="9525"/>
            <wp:docPr id="128090134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0134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BBF4" w14:textId="5026FE56" w:rsidR="002B31B8" w:rsidRDefault="005832B5" w:rsidP="00B92702">
      <w:r>
        <w:t xml:space="preserve">UDP, IPv4 </w:t>
      </w:r>
      <w:r w:rsidR="00F46523">
        <w:t xml:space="preserve">: </w:t>
      </w:r>
      <w:r>
        <w:t>216.66.86.178</w:t>
      </w:r>
      <w:r w:rsidR="00F46523">
        <w:t>, port: 3545</w:t>
      </w:r>
    </w:p>
    <w:p w14:paraId="250B2493" w14:textId="1018C1DE" w:rsidR="0012251C" w:rsidRDefault="0012251C" w:rsidP="0012251C">
      <w:pPr>
        <w:pStyle w:val="3"/>
      </w:pPr>
      <w:r>
        <w:t>5.16</w:t>
      </w:r>
    </w:p>
    <w:p w14:paraId="07D0397E" w14:textId="6CD97C90" w:rsidR="0012251C" w:rsidRPr="0012251C" w:rsidRDefault="00E96C4B" w:rsidP="0012251C">
      <w:r>
        <w:t>Βλέπουμε ICMPv6 Echo requests/replies.</w:t>
      </w:r>
    </w:p>
    <w:p w14:paraId="3A3013E1" w14:textId="4622BCF1" w:rsidR="0012251C" w:rsidRDefault="0012251C" w:rsidP="0012251C">
      <w:pPr>
        <w:pStyle w:val="3"/>
      </w:pPr>
      <w:r>
        <w:t>5.17</w:t>
      </w:r>
    </w:p>
    <w:p w14:paraId="0B9DCFA3" w14:textId="4DCECC82" w:rsidR="0012251C" w:rsidRPr="0012251C" w:rsidRDefault="009C015C" w:rsidP="0012251C">
      <w:r w:rsidRPr="009C015C">
        <w:rPr>
          <w:noProof/>
        </w:rPr>
        <w:drawing>
          <wp:inline distT="0" distB="0" distL="0" distR="0" wp14:anchorId="11888454" wp14:editId="38EA996F">
            <wp:extent cx="6858000" cy="1114425"/>
            <wp:effectExtent l="0" t="0" r="0" b="9525"/>
            <wp:docPr id="78505957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5957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57CF" w14:textId="1E7D1500" w:rsidR="0012251C" w:rsidRPr="00126A1B" w:rsidRDefault="0012251C" w:rsidP="0012251C">
      <w:pPr>
        <w:pStyle w:val="3"/>
        <w:rPr>
          <w:lang w:val="el-GR"/>
        </w:rPr>
      </w:pPr>
      <w:r w:rsidRPr="00126A1B">
        <w:rPr>
          <w:lang w:val="el-GR"/>
        </w:rPr>
        <w:t>5.18</w:t>
      </w:r>
    </w:p>
    <w:p w14:paraId="17A2D784" w14:textId="2C1083B6" w:rsidR="0012251C" w:rsidRPr="009C015C" w:rsidRDefault="009C015C" w:rsidP="0012251C">
      <w:pPr>
        <w:rPr>
          <w:lang w:val="el-GR"/>
        </w:rPr>
      </w:pPr>
      <w:r>
        <w:t>N</w:t>
      </w:r>
      <w:r>
        <w:rPr>
          <w:lang w:val="el-GR"/>
        </w:rPr>
        <w:t>αι.</w:t>
      </w:r>
    </w:p>
    <w:p w14:paraId="4491A32A" w14:textId="67244DB1" w:rsidR="0012251C" w:rsidRPr="00EA1AC4" w:rsidRDefault="0012251C" w:rsidP="0012251C">
      <w:pPr>
        <w:pStyle w:val="3"/>
        <w:rPr>
          <w:lang w:val="el-GR"/>
        </w:rPr>
      </w:pPr>
      <w:r w:rsidRPr="00EA1AC4">
        <w:rPr>
          <w:lang w:val="el-GR"/>
        </w:rPr>
        <w:t>5.19</w:t>
      </w:r>
    </w:p>
    <w:p w14:paraId="4D1D0476" w14:textId="6D4108D8" w:rsidR="00EA1AC4" w:rsidRPr="00EA1AC4" w:rsidRDefault="00EA1AC4" w:rsidP="0012251C">
      <w:pPr>
        <w:rPr>
          <w:lang w:val="el-GR"/>
        </w:rPr>
      </w:pPr>
      <w:r w:rsidRPr="00EA1AC4">
        <w:rPr>
          <w:lang w:val="el-GR"/>
        </w:rPr>
        <w:t>Παράγονται και στέλνονται στην 217.17.192.217, όπως είδαμε και πριν.</w:t>
      </w:r>
    </w:p>
    <w:p w14:paraId="0D4CBC7E" w14:textId="5920C24B" w:rsidR="0012251C" w:rsidRDefault="0012251C" w:rsidP="0012251C">
      <w:pPr>
        <w:pStyle w:val="3"/>
        <w:rPr>
          <w:lang w:val="el-GR"/>
        </w:rPr>
      </w:pPr>
      <w:r w:rsidRPr="00EA1AC4">
        <w:rPr>
          <w:lang w:val="el-GR"/>
        </w:rPr>
        <w:t>5.20</w:t>
      </w:r>
    </w:p>
    <w:p w14:paraId="75069A46" w14:textId="5803BD74" w:rsidR="00EA1AC4" w:rsidRPr="00EA1AC4" w:rsidRDefault="00EA1AC4" w:rsidP="00EA1AC4">
      <w:pPr>
        <w:rPr>
          <w:lang w:val="el-GR"/>
        </w:rPr>
      </w:pPr>
      <w:r w:rsidRPr="00EA1AC4">
        <w:rPr>
          <w:lang w:val="el-GR"/>
        </w:rPr>
        <w:t xml:space="preserve">Κάνοντας </w:t>
      </w:r>
      <w:r>
        <w:t>ping</w:t>
      </w:r>
      <w:r w:rsidRPr="00EA1AC4">
        <w:rPr>
          <w:lang w:val="el-GR"/>
        </w:rPr>
        <w:t xml:space="preserve"> στο </w:t>
      </w:r>
      <w:r>
        <w:t>www</w:t>
      </w:r>
      <w:r w:rsidRPr="00EA1AC4">
        <w:rPr>
          <w:lang w:val="el-GR"/>
        </w:rPr>
        <w:t>.</w:t>
      </w:r>
      <w:r>
        <w:t>quad</w:t>
      </w:r>
      <w:r w:rsidRPr="00EA1AC4">
        <w:rPr>
          <w:lang w:val="el-GR"/>
        </w:rPr>
        <w:t>9.</w:t>
      </w:r>
      <w:r>
        <w:t>net</w:t>
      </w:r>
      <w:r w:rsidRPr="00EA1AC4">
        <w:rPr>
          <w:lang w:val="el-GR"/>
        </w:rPr>
        <w:t xml:space="preserve"> βλέπουμε πως κάνουμε </w:t>
      </w:r>
      <w:r>
        <w:t>ping</w:t>
      </w:r>
      <w:r w:rsidRPr="00EA1AC4">
        <w:rPr>
          <w:lang w:val="el-GR"/>
        </w:rPr>
        <w:t xml:space="preserve"> στη θύρα 354</w:t>
      </w:r>
      <w:r w:rsidR="009E70E1">
        <w:rPr>
          <w:lang w:val="el-GR"/>
        </w:rPr>
        <w:t>5</w:t>
      </w:r>
      <w:r w:rsidRPr="00EA1AC4">
        <w:rPr>
          <w:lang w:val="el-GR"/>
        </w:rPr>
        <w:t xml:space="preserve"> της 21</w:t>
      </w:r>
      <w:r w:rsidR="009E70E1">
        <w:rPr>
          <w:lang w:val="el-GR"/>
        </w:rPr>
        <w:t>6</w:t>
      </w:r>
      <w:r w:rsidRPr="00EA1AC4">
        <w:rPr>
          <w:lang w:val="el-GR"/>
        </w:rPr>
        <w:t>.</w:t>
      </w:r>
      <w:r w:rsidR="009E70E1">
        <w:rPr>
          <w:lang w:val="el-GR"/>
        </w:rPr>
        <w:t>218</w:t>
      </w:r>
      <w:r w:rsidRPr="00EA1AC4">
        <w:rPr>
          <w:lang w:val="el-GR"/>
        </w:rPr>
        <w:t>.1</w:t>
      </w:r>
      <w:r w:rsidR="009E70E1">
        <w:rPr>
          <w:lang w:val="el-GR"/>
        </w:rPr>
        <w:t>4</w:t>
      </w:r>
      <w:r w:rsidRPr="00EA1AC4">
        <w:rPr>
          <w:lang w:val="el-GR"/>
        </w:rPr>
        <w:t>2.</w:t>
      </w:r>
      <w:r w:rsidR="009E70E1">
        <w:rPr>
          <w:lang w:val="el-GR"/>
        </w:rPr>
        <w:t>110</w:t>
      </w:r>
      <w:r w:rsidRPr="00EA1AC4">
        <w:rPr>
          <w:lang w:val="el-GR"/>
        </w:rPr>
        <w:t xml:space="preserve">, ενώ όταν κάνω στο </w:t>
      </w:r>
      <w:r>
        <w:t>www</w:t>
      </w:r>
      <w:r w:rsidRPr="00EA1AC4">
        <w:rPr>
          <w:lang w:val="el-GR"/>
        </w:rPr>
        <w:t>.</w:t>
      </w:r>
      <w:r>
        <w:t>f</w:t>
      </w:r>
      <w:r w:rsidRPr="00EA1AC4">
        <w:rPr>
          <w:lang w:val="el-GR"/>
        </w:rPr>
        <w:t>5.</w:t>
      </w:r>
      <w:r>
        <w:t>com</w:t>
      </w:r>
      <w:r w:rsidRPr="00EA1AC4">
        <w:rPr>
          <w:lang w:val="el-GR"/>
        </w:rPr>
        <w:t xml:space="preserve"> βλέπουμε ότι επιλέγεται ο </w:t>
      </w:r>
      <w:r>
        <w:t>teredo</w:t>
      </w:r>
      <w:r w:rsidRPr="00EA1AC4">
        <w:rPr>
          <w:lang w:val="el-GR"/>
        </w:rPr>
        <w:t xml:space="preserve"> </w:t>
      </w:r>
      <w:r>
        <w:t>relay</w:t>
      </w:r>
      <w:r w:rsidRPr="00EA1AC4">
        <w:rPr>
          <w:lang w:val="el-GR"/>
        </w:rPr>
        <w:t xml:space="preserve"> στη θύρα 3545 της 216.66.86.186</w:t>
      </w:r>
    </w:p>
    <w:sectPr w:rsidR="00EA1AC4" w:rsidRPr="00EA1AC4" w:rsidSect="0084308B">
      <w:headerReference w:type="default" r:id="rId84"/>
      <w:footerReference w:type="default" r:id="rId85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FD6254" w14:textId="77777777" w:rsidR="00A549AD" w:rsidRDefault="00A549AD" w:rsidP="00C6554A">
      <w:pPr>
        <w:spacing w:before="0" w:after="0" w:line="240" w:lineRule="auto"/>
      </w:pPr>
      <w:r>
        <w:separator/>
      </w:r>
    </w:p>
  </w:endnote>
  <w:endnote w:type="continuationSeparator" w:id="0">
    <w:p w14:paraId="73410B59" w14:textId="77777777" w:rsidR="00A549AD" w:rsidRDefault="00A549AD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 Light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lang w:val="el-GR"/>
      </w:rPr>
      <w:id w:val="-611430314"/>
      <w:docPartObj>
        <w:docPartGallery w:val="Page Numbers (Bottom of Page)"/>
        <w:docPartUnique/>
      </w:docPartObj>
    </w:sdtPr>
    <w:sdtContent>
      <w:p w14:paraId="207B4F90" w14:textId="77777777" w:rsidR="00407411" w:rsidRDefault="00407411">
        <w:pPr>
          <w:pStyle w:val="a7"/>
          <w:jc w:val="center"/>
        </w:pPr>
        <w:r>
          <w:rPr>
            <w:lang w:val="el-GR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l-GR"/>
          </w:rPr>
          <w:t>2</w:t>
        </w:r>
        <w:r>
          <w:fldChar w:fldCharType="end"/>
        </w:r>
        <w:r>
          <w:rPr>
            <w:lang w:val="el-GR"/>
          </w:rPr>
          <w:t>]</w:t>
        </w:r>
      </w:p>
    </w:sdtContent>
  </w:sdt>
  <w:p w14:paraId="35A8026F" w14:textId="77777777" w:rsidR="00260078" w:rsidRDefault="0026007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115511" w14:textId="77777777" w:rsidR="00A549AD" w:rsidRDefault="00A549AD" w:rsidP="00C6554A">
      <w:pPr>
        <w:spacing w:before="0" w:after="0" w:line="240" w:lineRule="auto"/>
      </w:pPr>
      <w:r>
        <w:separator/>
      </w:r>
    </w:p>
  </w:footnote>
  <w:footnote w:type="continuationSeparator" w:id="0">
    <w:p w14:paraId="71CD9CA9" w14:textId="77777777" w:rsidR="00A549AD" w:rsidRDefault="00A549AD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25C69" w14:textId="77777777" w:rsidR="00A34E8F" w:rsidRPr="00A34E8F" w:rsidRDefault="00A34E8F" w:rsidP="00A34E8F">
    <w:pPr>
      <w:pStyle w:val="topofpagenote"/>
      <w:rPr>
        <w:sz w:val="18"/>
        <w:szCs w:val="18"/>
      </w:rPr>
    </w:pPr>
    <w:r w:rsidRPr="00A34E8F">
      <w:rPr>
        <w:sz w:val="18"/>
        <w:szCs w:val="18"/>
      </w:rPr>
      <w:t xml:space="preserve">ΕΡΓΑΣΤΗΡΙΟ ΔΙΚΤΥΩΝ ΥΠΟΛΟΓΙΣΤΩΝ </w:t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2F694C">
      <w:rPr>
        <w:sz w:val="18"/>
        <w:szCs w:val="18"/>
      </w:rPr>
      <w:t xml:space="preserve">    </w:t>
    </w:r>
    <w:r w:rsidRPr="002F694C">
      <w:rPr>
        <w:sz w:val="18"/>
        <w:szCs w:val="18"/>
      </w:rPr>
      <w:tab/>
    </w:r>
    <w:r w:rsidRPr="002F694C">
      <w:rPr>
        <w:sz w:val="18"/>
        <w:szCs w:val="18"/>
      </w:rPr>
      <w:tab/>
    </w:r>
    <w:r w:rsidRPr="00A34E8F">
      <w:rPr>
        <w:sz w:val="18"/>
        <w:szCs w:val="18"/>
      </w:rPr>
      <w:t>Ακ. Έτος 2023-24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01D6D3F"/>
    <w:multiLevelType w:val="hybridMultilevel"/>
    <w:tmpl w:val="CDBC2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C86E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A160E04"/>
    <w:multiLevelType w:val="hybridMultilevel"/>
    <w:tmpl w:val="E6BA0F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C6248D0"/>
    <w:multiLevelType w:val="hybridMultilevel"/>
    <w:tmpl w:val="0E3C8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6703559">
    <w:abstractNumId w:val="9"/>
  </w:num>
  <w:num w:numId="2" w16cid:durableId="2048021419">
    <w:abstractNumId w:val="8"/>
  </w:num>
  <w:num w:numId="3" w16cid:durableId="360398390">
    <w:abstractNumId w:val="8"/>
  </w:num>
  <w:num w:numId="4" w16cid:durableId="596445897">
    <w:abstractNumId w:val="9"/>
  </w:num>
  <w:num w:numId="5" w16cid:durableId="77362979">
    <w:abstractNumId w:val="15"/>
  </w:num>
  <w:num w:numId="6" w16cid:durableId="1321158538">
    <w:abstractNumId w:val="10"/>
  </w:num>
  <w:num w:numId="7" w16cid:durableId="1841043146">
    <w:abstractNumId w:val="11"/>
  </w:num>
  <w:num w:numId="8" w16cid:durableId="47611517">
    <w:abstractNumId w:val="7"/>
  </w:num>
  <w:num w:numId="9" w16cid:durableId="17892964">
    <w:abstractNumId w:val="6"/>
  </w:num>
  <w:num w:numId="10" w16cid:durableId="610940197">
    <w:abstractNumId w:val="5"/>
  </w:num>
  <w:num w:numId="11" w16cid:durableId="148329983">
    <w:abstractNumId w:val="4"/>
  </w:num>
  <w:num w:numId="12" w16cid:durableId="1393306041">
    <w:abstractNumId w:val="3"/>
  </w:num>
  <w:num w:numId="13" w16cid:durableId="1960065370">
    <w:abstractNumId w:val="2"/>
  </w:num>
  <w:num w:numId="14" w16cid:durableId="1037895451">
    <w:abstractNumId w:val="1"/>
  </w:num>
  <w:num w:numId="15" w16cid:durableId="671107750">
    <w:abstractNumId w:val="0"/>
  </w:num>
  <w:num w:numId="16" w16cid:durableId="1785273209">
    <w:abstractNumId w:val="13"/>
  </w:num>
  <w:num w:numId="17" w16cid:durableId="1322463202">
    <w:abstractNumId w:val="14"/>
  </w:num>
  <w:num w:numId="18" w16cid:durableId="1688092712">
    <w:abstractNumId w:val="12"/>
  </w:num>
  <w:num w:numId="19" w16cid:durableId="117041000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75B"/>
    <w:rsid w:val="00005A42"/>
    <w:rsid w:val="0001289E"/>
    <w:rsid w:val="00012D88"/>
    <w:rsid w:val="0001370D"/>
    <w:rsid w:val="000149F4"/>
    <w:rsid w:val="00026ACD"/>
    <w:rsid w:val="000361CD"/>
    <w:rsid w:val="0004246E"/>
    <w:rsid w:val="00042FBD"/>
    <w:rsid w:val="00055516"/>
    <w:rsid w:val="0006035F"/>
    <w:rsid w:val="00070525"/>
    <w:rsid w:val="000813CD"/>
    <w:rsid w:val="00086DBB"/>
    <w:rsid w:val="00092966"/>
    <w:rsid w:val="00093106"/>
    <w:rsid w:val="000A0AF7"/>
    <w:rsid w:val="000A43FD"/>
    <w:rsid w:val="000B068B"/>
    <w:rsid w:val="000C5C3A"/>
    <w:rsid w:val="000C643E"/>
    <w:rsid w:val="000E7E3C"/>
    <w:rsid w:val="000F6A58"/>
    <w:rsid w:val="00100792"/>
    <w:rsid w:val="0012016E"/>
    <w:rsid w:val="0012251C"/>
    <w:rsid w:val="00125C60"/>
    <w:rsid w:val="00126A1B"/>
    <w:rsid w:val="00132149"/>
    <w:rsid w:val="00146FF8"/>
    <w:rsid w:val="00147775"/>
    <w:rsid w:val="00151136"/>
    <w:rsid w:val="0015211D"/>
    <w:rsid w:val="00164081"/>
    <w:rsid w:val="0016759C"/>
    <w:rsid w:val="00170DF4"/>
    <w:rsid w:val="00175016"/>
    <w:rsid w:val="00190F92"/>
    <w:rsid w:val="00191E92"/>
    <w:rsid w:val="001A14A9"/>
    <w:rsid w:val="001A1EC1"/>
    <w:rsid w:val="001B361E"/>
    <w:rsid w:val="001B4FC4"/>
    <w:rsid w:val="001B784D"/>
    <w:rsid w:val="001B7FBE"/>
    <w:rsid w:val="001C672B"/>
    <w:rsid w:val="001E084F"/>
    <w:rsid w:val="0021594F"/>
    <w:rsid w:val="00223F51"/>
    <w:rsid w:val="002276B7"/>
    <w:rsid w:val="002378B8"/>
    <w:rsid w:val="0024292B"/>
    <w:rsid w:val="00252FC0"/>
    <w:rsid w:val="002554CD"/>
    <w:rsid w:val="00260078"/>
    <w:rsid w:val="00267FE8"/>
    <w:rsid w:val="002834C0"/>
    <w:rsid w:val="00285F5A"/>
    <w:rsid w:val="00286C5D"/>
    <w:rsid w:val="00293B83"/>
    <w:rsid w:val="002955BC"/>
    <w:rsid w:val="002B31B8"/>
    <w:rsid w:val="002B4294"/>
    <w:rsid w:val="002B74AE"/>
    <w:rsid w:val="002C6E65"/>
    <w:rsid w:val="002D64ED"/>
    <w:rsid w:val="002D72AA"/>
    <w:rsid w:val="002E075B"/>
    <w:rsid w:val="002E275B"/>
    <w:rsid w:val="002E3F45"/>
    <w:rsid w:val="002F38FD"/>
    <w:rsid w:val="002F430D"/>
    <w:rsid w:val="002F5C7B"/>
    <w:rsid w:val="002F694C"/>
    <w:rsid w:val="0030104A"/>
    <w:rsid w:val="0031593F"/>
    <w:rsid w:val="00333D0D"/>
    <w:rsid w:val="003369E7"/>
    <w:rsid w:val="00351886"/>
    <w:rsid w:val="0037154A"/>
    <w:rsid w:val="00371F1C"/>
    <w:rsid w:val="003776B1"/>
    <w:rsid w:val="003812E7"/>
    <w:rsid w:val="003828F0"/>
    <w:rsid w:val="00385E12"/>
    <w:rsid w:val="003921F0"/>
    <w:rsid w:val="003A1882"/>
    <w:rsid w:val="003A22E0"/>
    <w:rsid w:val="003A7E98"/>
    <w:rsid w:val="003B6734"/>
    <w:rsid w:val="003D37A1"/>
    <w:rsid w:val="003D7C3D"/>
    <w:rsid w:val="003E4F9D"/>
    <w:rsid w:val="00406489"/>
    <w:rsid w:val="00407411"/>
    <w:rsid w:val="004218A7"/>
    <w:rsid w:val="00434E0C"/>
    <w:rsid w:val="00435675"/>
    <w:rsid w:val="00436D7D"/>
    <w:rsid w:val="00454101"/>
    <w:rsid w:val="00455BD1"/>
    <w:rsid w:val="00455BF7"/>
    <w:rsid w:val="004579F9"/>
    <w:rsid w:val="0046136D"/>
    <w:rsid w:val="004638FC"/>
    <w:rsid w:val="00472660"/>
    <w:rsid w:val="00477AAC"/>
    <w:rsid w:val="00480D14"/>
    <w:rsid w:val="00481691"/>
    <w:rsid w:val="00482670"/>
    <w:rsid w:val="00487361"/>
    <w:rsid w:val="00487C43"/>
    <w:rsid w:val="00495684"/>
    <w:rsid w:val="004B1EAA"/>
    <w:rsid w:val="004B46C6"/>
    <w:rsid w:val="004C049F"/>
    <w:rsid w:val="004C1EF0"/>
    <w:rsid w:val="004C4E2B"/>
    <w:rsid w:val="004C4E2C"/>
    <w:rsid w:val="004D18AD"/>
    <w:rsid w:val="004E79F6"/>
    <w:rsid w:val="004F1E01"/>
    <w:rsid w:val="004F4108"/>
    <w:rsid w:val="005000E2"/>
    <w:rsid w:val="00503BD5"/>
    <w:rsid w:val="005115B0"/>
    <w:rsid w:val="00521D78"/>
    <w:rsid w:val="00544BEC"/>
    <w:rsid w:val="0054526D"/>
    <w:rsid w:val="0055216A"/>
    <w:rsid w:val="00577A0E"/>
    <w:rsid w:val="005832B5"/>
    <w:rsid w:val="00586D40"/>
    <w:rsid w:val="0059467A"/>
    <w:rsid w:val="005A3CF0"/>
    <w:rsid w:val="005B3A9C"/>
    <w:rsid w:val="005C1253"/>
    <w:rsid w:val="005C4A8D"/>
    <w:rsid w:val="005C4D27"/>
    <w:rsid w:val="005E1885"/>
    <w:rsid w:val="005E63DE"/>
    <w:rsid w:val="005E7D7C"/>
    <w:rsid w:val="005F4879"/>
    <w:rsid w:val="005F5EAB"/>
    <w:rsid w:val="006024D2"/>
    <w:rsid w:val="006126AA"/>
    <w:rsid w:val="00625720"/>
    <w:rsid w:val="00626CBB"/>
    <w:rsid w:val="0062797B"/>
    <w:rsid w:val="00630FA0"/>
    <w:rsid w:val="006618FB"/>
    <w:rsid w:val="0067047E"/>
    <w:rsid w:val="00671C94"/>
    <w:rsid w:val="00672DF5"/>
    <w:rsid w:val="00676488"/>
    <w:rsid w:val="0067744E"/>
    <w:rsid w:val="00681469"/>
    <w:rsid w:val="00686FF6"/>
    <w:rsid w:val="006917D4"/>
    <w:rsid w:val="00693A5B"/>
    <w:rsid w:val="00693A8D"/>
    <w:rsid w:val="006A3CE7"/>
    <w:rsid w:val="006A3DAD"/>
    <w:rsid w:val="006B48B5"/>
    <w:rsid w:val="006C10C0"/>
    <w:rsid w:val="006C6563"/>
    <w:rsid w:val="006C6F48"/>
    <w:rsid w:val="006E2634"/>
    <w:rsid w:val="007120E7"/>
    <w:rsid w:val="007237BD"/>
    <w:rsid w:val="00723C96"/>
    <w:rsid w:val="00723D32"/>
    <w:rsid w:val="00724BCF"/>
    <w:rsid w:val="00726D59"/>
    <w:rsid w:val="007400FA"/>
    <w:rsid w:val="00745E81"/>
    <w:rsid w:val="00752705"/>
    <w:rsid w:val="00760B93"/>
    <w:rsid w:val="00774A8B"/>
    <w:rsid w:val="007778C0"/>
    <w:rsid w:val="0078301B"/>
    <w:rsid w:val="00786E42"/>
    <w:rsid w:val="007951D1"/>
    <w:rsid w:val="00796CDD"/>
    <w:rsid w:val="00796E8F"/>
    <w:rsid w:val="007B0B1B"/>
    <w:rsid w:val="007B1BA0"/>
    <w:rsid w:val="007B2A2C"/>
    <w:rsid w:val="007B5799"/>
    <w:rsid w:val="007C55F9"/>
    <w:rsid w:val="007C79CD"/>
    <w:rsid w:val="007D020C"/>
    <w:rsid w:val="007D46C3"/>
    <w:rsid w:val="007E1B76"/>
    <w:rsid w:val="007E4ED9"/>
    <w:rsid w:val="008068FA"/>
    <w:rsid w:val="00812984"/>
    <w:rsid w:val="00816C30"/>
    <w:rsid w:val="00824D3F"/>
    <w:rsid w:val="00833506"/>
    <w:rsid w:val="00836877"/>
    <w:rsid w:val="0084308B"/>
    <w:rsid w:val="0085125B"/>
    <w:rsid w:val="008521E9"/>
    <w:rsid w:val="00862774"/>
    <w:rsid w:val="00864375"/>
    <w:rsid w:val="00877744"/>
    <w:rsid w:val="0088795B"/>
    <w:rsid w:val="008A1118"/>
    <w:rsid w:val="008A5BD0"/>
    <w:rsid w:val="008C287A"/>
    <w:rsid w:val="008C4AF7"/>
    <w:rsid w:val="008C723D"/>
    <w:rsid w:val="008C7F82"/>
    <w:rsid w:val="008D09A1"/>
    <w:rsid w:val="008D7085"/>
    <w:rsid w:val="008E53C4"/>
    <w:rsid w:val="00901603"/>
    <w:rsid w:val="009152FD"/>
    <w:rsid w:val="00923BA5"/>
    <w:rsid w:val="0094651F"/>
    <w:rsid w:val="009470A5"/>
    <w:rsid w:val="0095112D"/>
    <w:rsid w:val="0095134F"/>
    <w:rsid w:val="00967946"/>
    <w:rsid w:val="00975C97"/>
    <w:rsid w:val="0098154F"/>
    <w:rsid w:val="0099384D"/>
    <w:rsid w:val="009A484C"/>
    <w:rsid w:val="009B0051"/>
    <w:rsid w:val="009B6C93"/>
    <w:rsid w:val="009C015C"/>
    <w:rsid w:val="009C0ABE"/>
    <w:rsid w:val="009C3F8B"/>
    <w:rsid w:val="009C4421"/>
    <w:rsid w:val="009C6725"/>
    <w:rsid w:val="009E70E1"/>
    <w:rsid w:val="009F2EE5"/>
    <w:rsid w:val="00A02B9C"/>
    <w:rsid w:val="00A1238E"/>
    <w:rsid w:val="00A22E3E"/>
    <w:rsid w:val="00A2506F"/>
    <w:rsid w:val="00A34E8F"/>
    <w:rsid w:val="00A35CB0"/>
    <w:rsid w:val="00A367BB"/>
    <w:rsid w:val="00A505E7"/>
    <w:rsid w:val="00A549AD"/>
    <w:rsid w:val="00A56017"/>
    <w:rsid w:val="00A62F3A"/>
    <w:rsid w:val="00A73FAB"/>
    <w:rsid w:val="00A80F3E"/>
    <w:rsid w:val="00A82969"/>
    <w:rsid w:val="00A855EE"/>
    <w:rsid w:val="00A86291"/>
    <w:rsid w:val="00AA050B"/>
    <w:rsid w:val="00AB286B"/>
    <w:rsid w:val="00AB4AD4"/>
    <w:rsid w:val="00AB730A"/>
    <w:rsid w:val="00AC522E"/>
    <w:rsid w:val="00AC59B7"/>
    <w:rsid w:val="00AF005A"/>
    <w:rsid w:val="00AF371E"/>
    <w:rsid w:val="00AF3CCA"/>
    <w:rsid w:val="00AF75A3"/>
    <w:rsid w:val="00B15AE9"/>
    <w:rsid w:val="00B22956"/>
    <w:rsid w:val="00B31D5C"/>
    <w:rsid w:val="00B346B6"/>
    <w:rsid w:val="00B62590"/>
    <w:rsid w:val="00B73313"/>
    <w:rsid w:val="00B75E86"/>
    <w:rsid w:val="00B84857"/>
    <w:rsid w:val="00B92702"/>
    <w:rsid w:val="00BC4FBD"/>
    <w:rsid w:val="00BE1C0A"/>
    <w:rsid w:val="00BF250E"/>
    <w:rsid w:val="00C001B1"/>
    <w:rsid w:val="00C054F2"/>
    <w:rsid w:val="00C0688E"/>
    <w:rsid w:val="00C208B4"/>
    <w:rsid w:val="00C22DFE"/>
    <w:rsid w:val="00C27515"/>
    <w:rsid w:val="00C3218E"/>
    <w:rsid w:val="00C37D13"/>
    <w:rsid w:val="00C47A5E"/>
    <w:rsid w:val="00C5447E"/>
    <w:rsid w:val="00C62A3E"/>
    <w:rsid w:val="00C62AAE"/>
    <w:rsid w:val="00C6554A"/>
    <w:rsid w:val="00C83325"/>
    <w:rsid w:val="00C879B5"/>
    <w:rsid w:val="00C924A4"/>
    <w:rsid w:val="00C967A3"/>
    <w:rsid w:val="00CA1291"/>
    <w:rsid w:val="00CA1952"/>
    <w:rsid w:val="00CA7978"/>
    <w:rsid w:val="00CC4D3B"/>
    <w:rsid w:val="00CD79A7"/>
    <w:rsid w:val="00CF03DB"/>
    <w:rsid w:val="00CF41C9"/>
    <w:rsid w:val="00CF44DA"/>
    <w:rsid w:val="00D04443"/>
    <w:rsid w:val="00D06C55"/>
    <w:rsid w:val="00D10BB3"/>
    <w:rsid w:val="00D11089"/>
    <w:rsid w:val="00D1166D"/>
    <w:rsid w:val="00D25734"/>
    <w:rsid w:val="00D31123"/>
    <w:rsid w:val="00D314AF"/>
    <w:rsid w:val="00D31C1A"/>
    <w:rsid w:val="00D34242"/>
    <w:rsid w:val="00D40BF6"/>
    <w:rsid w:val="00D457E6"/>
    <w:rsid w:val="00D45FB4"/>
    <w:rsid w:val="00D64C8D"/>
    <w:rsid w:val="00D67EBC"/>
    <w:rsid w:val="00D70CB7"/>
    <w:rsid w:val="00D8743E"/>
    <w:rsid w:val="00DB0A23"/>
    <w:rsid w:val="00DB4BBC"/>
    <w:rsid w:val="00DB7F9E"/>
    <w:rsid w:val="00DC3E73"/>
    <w:rsid w:val="00DC6186"/>
    <w:rsid w:val="00DC7E79"/>
    <w:rsid w:val="00DD4381"/>
    <w:rsid w:val="00DD64C9"/>
    <w:rsid w:val="00DE0AD0"/>
    <w:rsid w:val="00DE1A33"/>
    <w:rsid w:val="00DE62BB"/>
    <w:rsid w:val="00DF467E"/>
    <w:rsid w:val="00DF78FE"/>
    <w:rsid w:val="00DF79F9"/>
    <w:rsid w:val="00E05DFA"/>
    <w:rsid w:val="00E20878"/>
    <w:rsid w:val="00E3280E"/>
    <w:rsid w:val="00E32AAF"/>
    <w:rsid w:val="00E33D52"/>
    <w:rsid w:val="00E44AEC"/>
    <w:rsid w:val="00E528A3"/>
    <w:rsid w:val="00E67D5C"/>
    <w:rsid w:val="00E86B75"/>
    <w:rsid w:val="00E935F3"/>
    <w:rsid w:val="00E94D03"/>
    <w:rsid w:val="00E95E85"/>
    <w:rsid w:val="00E96C4B"/>
    <w:rsid w:val="00EA1AC4"/>
    <w:rsid w:val="00EB1C1F"/>
    <w:rsid w:val="00EB4280"/>
    <w:rsid w:val="00EC6203"/>
    <w:rsid w:val="00EC626B"/>
    <w:rsid w:val="00ED503E"/>
    <w:rsid w:val="00ED7C44"/>
    <w:rsid w:val="00F034B7"/>
    <w:rsid w:val="00F04C7E"/>
    <w:rsid w:val="00F259DA"/>
    <w:rsid w:val="00F322AA"/>
    <w:rsid w:val="00F36183"/>
    <w:rsid w:val="00F46523"/>
    <w:rsid w:val="00F634E1"/>
    <w:rsid w:val="00F644A8"/>
    <w:rsid w:val="00F66C1F"/>
    <w:rsid w:val="00F71192"/>
    <w:rsid w:val="00F717CC"/>
    <w:rsid w:val="00F8002C"/>
    <w:rsid w:val="00F83588"/>
    <w:rsid w:val="00F91EAF"/>
    <w:rsid w:val="00FA4355"/>
    <w:rsid w:val="00FB1B04"/>
    <w:rsid w:val="00FB5AB0"/>
    <w:rsid w:val="00FE2B00"/>
    <w:rsid w:val="00FF0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B52366"/>
  <w15:docId w15:val="{09A08D8E-6A82-4797-8027-DF59CB4A0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149F4"/>
    <w:rPr>
      <w:rFonts w:ascii="Calibri" w:hAnsi="Calibri"/>
      <w:color w:val="262626" w:themeColor="text1" w:themeTint="D9"/>
    </w:rPr>
  </w:style>
  <w:style w:type="paragraph" w:styleId="1">
    <w:name w:val="heading 1"/>
    <w:basedOn w:val="a1"/>
    <w:next w:val="a1"/>
    <w:link w:val="1Char"/>
    <w:uiPriority w:val="9"/>
    <w:qFormat/>
    <w:rsid w:val="00A34E8F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830F0E" w:themeColor="accent1" w:themeShade="BF"/>
      <w:sz w:val="28"/>
    </w:rPr>
  </w:style>
  <w:style w:type="paragraph" w:styleId="2">
    <w:name w:val="heading 2"/>
    <w:basedOn w:val="a1"/>
    <w:next w:val="a1"/>
    <w:link w:val="2Char"/>
    <w:uiPriority w:val="9"/>
    <w:unhideWhenUsed/>
    <w:rsid w:val="00A34E8F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830F0E" w:themeColor="accent1" w:themeShade="BF"/>
      <w:sz w:val="24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ED503E"/>
    <w:pPr>
      <w:keepNext/>
      <w:keepLines/>
      <w:pBdr>
        <w:top w:val="double" w:sz="4" w:space="1" w:color="000000" w:themeColor="text1"/>
      </w:pBdr>
      <w:spacing w:before="40" w:after="0"/>
      <w:outlineLvl w:val="2"/>
    </w:pPr>
    <w:rPr>
      <w:rFonts w:asciiTheme="majorHAnsi" w:eastAsiaTheme="majorEastAsia" w:hAnsiTheme="majorHAnsi" w:cstheme="majorBidi"/>
      <w:b/>
      <w:color w:val="830F0E" w:themeColor="accent1" w:themeShade="BF"/>
      <w:szCs w:val="2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570A09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Επικεφαλίδα 1 Char"/>
    <w:basedOn w:val="a2"/>
    <w:link w:val="1"/>
    <w:uiPriority w:val="9"/>
    <w:rsid w:val="00A34E8F"/>
    <w:rPr>
      <w:rFonts w:asciiTheme="majorHAnsi" w:eastAsiaTheme="majorEastAsia" w:hAnsiTheme="majorHAnsi" w:cstheme="majorBidi"/>
      <w:color w:val="830F0E" w:themeColor="accent1" w:themeShade="BF"/>
      <w:sz w:val="28"/>
    </w:rPr>
  </w:style>
  <w:style w:type="character" w:customStyle="1" w:styleId="2Char">
    <w:name w:val="Επικεφαλίδα 2 Char"/>
    <w:basedOn w:val="a2"/>
    <w:link w:val="2"/>
    <w:uiPriority w:val="9"/>
    <w:rsid w:val="00A34E8F"/>
    <w:rPr>
      <w:rFonts w:asciiTheme="majorHAnsi" w:eastAsiaTheme="majorEastAsia" w:hAnsiTheme="majorHAnsi" w:cstheme="majorBidi"/>
      <w:caps/>
      <w:color w:val="830F0E" w:themeColor="accent1" w:themeShade="BF"/>
      <w:sz w:val="24"/>
    </w:rPr>
  </w:style>
  <w:style w:type="paragraph" w:customStyle="1" w:styleId="ContactInfo">
    <w:name w:val="Contact Info"/>
    <w:basedOn w:val="a1"/>
    <w:uiPriority w:val="4"/>
    <w:qFormat/>
    <w:rsid w:val="007B0B1B"/>
    <w:pPr>
      <w:spacing w:before="0" w:after="0"/>
      <w:jc w:val="center"/>
    </w:pPr>
    <w:rPr>
      <w:rFonts w:ascii="Cascadia Mono Light" w:hAnsi="Cascadia Mono Light"/>
    </w:rPr>
  </w:style>
  <w:style w:type="paragraph" w:styleId="a0">
    <w:name w:val="List Bullet"/>
    <w:basedOn w:val="a1"/>
    <w:uiPriority w:val="10"/>
    <w:unhideWhenUsed/>
    <w:qFormat/>
    <w:rsid w:val="00C6554A"/>
    <w:pPr>
      <w:numPr>
        <w:numId w:val="4"/>
      </w:numPr>
    </w:pPr>
  </w:style>
  <w:style w:type="paragraph" w:styleId="a5">
    <w:name w:val="Title"/>
    <w:basedOn w:val="a1"/>
    <w:link w:val="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830F0E" w:themeColor="accent1" w:themeShade="BF"/>
      <w:kern w:val="28"/>
      <w:sz w:val="60"/>
    </w:rPr>
  </w:style>
  <w:style w:type="character" w:customStyle="1" w:styleId="Char">
    <w:name w:val="Τίτλος Char"/>
    <w:basedOn w:val="a2"/>
    <w:link w:val="a5"/>
    <w:uiPriority w:val="2"/>
    <w:rsid w:val="00333D0D"/>
    <w:rPr>
      <w:rFonts w:asciiTheme="majorHAnsi" w:eastAsiaTheme="majorEastAsia" w:hAnsiTheme="majorHAnsi" w:cstheme="majorBidi"/>
      <w:color w:val="830F0E" w:themeColor="accent1" w:themeShade="BF"/>
      <w:kern w:val="28"/>
      <w:sz w:val="60"/>
    </w:rPr>
  </w:style>
  <w:style w:type="paragraph" w:styleId="a6">
    <w:name w:val="Subtitle"/>
    <w:basedOn w:val="a1"/>
    <w:link w:val="Char0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Char0">
    <w:name w:val="Υπότιτλος Char"/>
    <w:basedOn w:val="a2"/>
    <w:link w:val="a6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7">
    <w:name w:val="footer"/>
    <w:basedOn w:val="a1"/>
    <w:link w:val="Char1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Char1">
    <w:name w:val="Υποσέλιδο Char"/>
    <w:basedOn w:val="a2"/>
    <w:link w:val="a7"/>
    <w:uiPriority w:val="99"/>
    <w:rsid w:val="00C6554A"/>
    <w:rPr>
      <w:caps/>
    </w:rPr>
  </w:style>
  <w:style w:type="paragraph" w:customStyle="1" w:styleId="Photo">
    <w:name w:val="Photo"/>
    <w:basedOn w:val="a1"/>
    <w:uiPriority w:val="1"/>
    <w:qFormat/>
    <w:rsid w:val="00C6554A"/>
    <w:pPr>
      <w:spacing w:before="0" w:after="0" w:line="240" w:lineRule="auto"/>
      <w:jc w:val="center"/>
    </w:pPr>
  </w:style>
  <w:style w:type="paragraph" w:styleId="a8">
    <w:name w:val="header"/>
    <w:basedOn w:val="a1"/>
    <w:link w:val="Char2"/>
    <w:uiPriority w:val="99"/>
    <w:unhideWhenUsed/>
    <w:rsid w:val="00C6554A"/>
    <w:pPr>
      <w:spacing w:before="0" w:after="0" w:line="240" w:lineRule="auto"/>
    </w:pPr>
  </w:style>
  <w:style w:type="character" w:customStyle="1" w:styleId="Char2">
    <w:name w:val="Κεφαλίδα Char"/>
    <w:basedOn w:val="a2"/>
    <w:link w:val="a8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a">
    <w:name w:val="List Number"/>
    <w:basedOn w:val="a1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3Char">
    <w:name w:val="Επικεφαλίδα 3 Char"/>
    <w:basedOn w:val="a2"/>
    <w:link w:val="3"/>
    <w:uiPriority w:val="9"/>
    <w:rsid w:val="00ED503E"/>
    <w:rPr>
      <w:rFonts w:asciiTheme="majorHAnsi" w:eastAsiaTheme="majorEastAsia" w:hAnsiTheme="majorHAnsi" w:cstheme="majorBidi"/>
      <w:b/>
      <w:color w:val="830F0E" w:themeColor="accent1" w:themeShade="BF"/>
      <w:szCs w:val="24"/>
    </w:rPr>
  </w:style>
  <w:style w:type="character" w:customStyle="1" w:styleId="8Char">
    <w:name w:val="Επικεφαλίδα 8 Char"/>
    <w:basedOn w:val="a2"/>
    <w:link w:val="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Επικεφαλίδα 9 Char"/>
    <w:basedOn w:val="a2"/>
    <w:link w:val="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9">
    <w:name w:val="Intense Emphasis"/>
    <w:basedOn w:val="a2"/>
    <w:uiPriority w:val="21"/>
    <w:semiHidden/>
    <w:unhideWhenUsed/>
    <w:qFormat/>
    <w:rsid w:val="00C6554A"/>
    <w:rPr>
      <w:i/>
      <w:iCs/>
      <w:color w:val="830F0E" w:themeColor="accent1" w:themeShade="BF"/>
    </w:rPr>
  </w:style>
  <w:style w:type="paragraph" w:styleId="aa">
    <w:name w:val="Intense Quote"/>
    <w:basedOn w:val="a1"/>
    <w:next w:val="a1"/>
    <w:link w:val="Char3"/>
    <w:uiPriority w:val="30"/>
    <w:semiHidden/>
    <w:unhideWhenUsed/>
    <w:qFormat/>
    <w:rsid w:val="00C6554A"/>
    <w:pPr>
      <w:pBdr>
        <w:top w:val="single" w:sz="4" w:space="10" w:color="830F0E" w:themeColor="accent1" w:themeShade="BF"/>
        <w:bottom w:val="single" w:sz="4" w:space="10" w:color="830F0E" w:themeColor="accent1" w:themeShade="BF"/>
      </w:pBdr>
      <w:spacing w:before="360" w:after="360"/>
      <w:ind w:left="864" w:right="864"/>
      <w:jc w:val="center"/>
    </w:pPr>
    <w:rPr>
      <w:i/>
      <w:iCs/>
      <w:color w:val="830F0E" w:themeColor="accent1" w:themeShade="BF"/>
    </w:rPr>
  </w:style>
  <w:style w:type="character" w:customStyle="1" w:styleId="Char3">
    <w:name w:val="Έντονο απόσπ. Char"/>
    <w:basedOn w:val="a2"/>
    <w:link w:val="aa"/>
    <w:uiPriority w:val="30"/>
    <w:semiHidden/>
    <w:rsid w:val="00C6554A"/>
    <w:rPr>
      <w:i/>
      <w:iCs/>
      <w:color w:val="830F0E" w:themeColor="accent1" w:themeShade="BF"/>
    </w:rPr>
  </w:style>
  <w:style w:type="character" w:styleId="ab">
    <w:name w:val="Intense Reference"/>
    <w:basedOn w:val="a2"/>
    <w:uiPriority w:val="32"/>
    <w:semiHidden/>
    <w:unhideWhenUsed/>
    <w:qFormat/>
    <w:rsid w:val="00C6554A"/>
    <w:rPr>
      <w:b/>
      <w:bCs/>
      <w:caps w:val="0"/>
      <w:smallCaps/>
      <w:color w:val="830F0E" w:themeColor="accent1" w:themeShade="BF"/>
      <w:spacing w:val="5"/>
    </w:rPr>
  </w:style>
  <w:style w:type="paragraph" w:styleId="ac">
    <w:name w:val="caption"/>
    <w:basedOn w:val="a1"/>
    <w:next w:val="a1"/>
    <w:uiPriority w:val="35"/>
    <w:semiHidden/>
    <w:unhideWhenUsed/>
    <w:qFormat/>
    <w:rsid w:val="00C6554A"/>
    <w:pPr>
      <w:spacing w:before="0" w:line="240" w:lineRule="auto"/>
    </w:pPr>
    <w:rPr>
      <w:i/>
      <w:iCs/>
      <w:color w:val="1E5155" w:themeColor="text2"/>
      <w:szCs w:val="18"/>
    </w:rPr>
  </w:style>
  <w:style w:type="paragraph" w:styleId="ad">
    <w:name w:val="Balloon Text"/>
    <w:basedOn w:val="a1"/>
    <w:link w:val="Char4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4">
    <w:name w:val="Κείμενο πλαισίου Char"/>
    <w:basedOn w:val="a2"/>
    <w:link w:val="ad"/>
    <w:uiPriority w:val="99"/>
    <w:semiHidden/>
    <w:rsid w:val="00C6554A"/>
    <w:rPr>
      <w:rFonts w:ascii="Segoe UI" w:hAnsi="Segoe UI" w:cs="Segoe UI"/>
      <w:szCs w:val="18"/>
    </w:rPr>
  </w:style>
  <w:style w:type="paragraph" w:styleId="ae">
    <w:name w:val="Block Text"/>
    <w:basedOn w:val="a1"/>
    <w:uiPriority w:val="99"/>
    <w:semiHidden/>
    <w:unhideWhenUsed/>
    <w:rsid w:val="00C6554A"/>
    <w:pPr>
      <w:pBdr>
        <w:top w:val="single" w:sz="2" w:space="10" w:color="830F0E" w:themeColor="accent1" w:themeShade="BF"/>
        <w:left w:val="single" w:sz="2" w:space="10" w:color="830F0E" w:themeColor="accent1" w:themeShade="BF"/>
        <w:bottom w:val="single" w:sz="2" w:space="10" w:color="830F0E" w:themeColor="accent1" w:themeShade="BF"/>
        <w:right w:val="single" w:sz="2" w:space="10" w:color="830F0E" w:themeColor="accent1" w:themeShade="BF"/>
      </w:pBdr>
      <w:ind w:left="1152" w:right="1152"/>
    </w:pPr>
    <w:rPr>
      <w:rFonts w:eastAsiaTheme="minorEastAsia"/>
      <w:i/>
      <w:iCs/>
      <w:color w:val="830F0E" w:themeColor="accent1" w:themeShade="BF"/>
    </w:rPr>
  </w:style>
  <w:style w:type="paragraph" w:styleId="30">
    <w:name w:val="Body Text 3"/>
    <w:basedOn w:val="a1"/>
    <w:link w:val="3Char0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3Char0">
    <w:name w:val="Σώμα κείμενου 3 Char"/>
    <w:basedOn w:val="a2"/>
    <w:link w:val="30"/>
    <w:uiPriority w:val="99"/>
    <w:semiHidden/>
    <w:rsid w:val="00C6554A"/>
    <w:rPr>
      <w:szCs w:val="16"/>
    </w:rPr>
  </w:style>
  <w:style w:type="paragraph" w:styleId="31">
    <w:name w:val="Body Text Indent 3"/>
    <w:basedOn w:val="a1"/>
    <w:link w:val="3Char1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3Char1">
    <w:name w:val="Σώμα κείμενου με εσοχή 3 Char"/>
    <w:basedOn w:val="a2"/>
    <w:link w:val="31"/>
    <w:uiPriority w:val="99"/>
    <w:semiHidden/>
    <w:rsid w:val="00C6554A"/>
    <w:rPr>
      <w:szCs w:val="16"/>
    </w:rPr>
  </w:style>
  <w:style w:type="character" w:styleId="af">
    <w:name w:val="annotation reference"/>
    <w:basedOn w:val="a2"/>
    <w:uiPriority w:val="99"/>
    <w:semiHidden/>
    <w:unhideWhenUsed/>
    <w:rsid w:val="00C6554A"/>
    <w:rPr>
      <w:sz w:val="22"/>
      <w:szCs w:val="16"/>
    </w:rPr>
  </w:style>
  <w:style w:type="paragraph" w:styleId="af0">
    <w:name w:val="annotation text"/>
    <w:basedOn w:val="a1"/>
    <w:link w:val="Char5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har5">
    <w:name w:val="Κείμενο σχολίου Char"/>
    <w:basedOn w:val="a2"/>
    <w:link w:val="af0"/>
    <w:uiPriority w:val="99"/>
    <w:semiHidden/>
    <w:rsid w:val="00C6554A"/>
    <w:rPr>
      <w:szCs w:val="20"/>
    </w:rPr>
  </w:style>
  <w:style w:type="paragraph" w:styleId="af1">
    <w:name w:val="annotation subject"/>
    <w:basedOn w:val="af0"/>
    <w:next w:val="af0"/>
    <w:link w:val="Char6"/>
    <w:uiPriority w:val="99"/>
    <w:semiHidden/>
    <w:unhideWhenUsed/>
    <w:rsid w:val="00C6554A"/>
    <w:rPr>
      <w:b/>
      <w:bCs/>
    </w:rPr>
  </w:style>
  <w:style w:type="character" w:customStyle="1" w:styleId="Char6">
    <w:name w:val="Θέμα σχολίου Char"/>
    <w:basedOn w:val="Char5"/>
    <w:link w:val="af1"/>
    <w:uiPriority w:val="99"/>
    <w:semiHidden/>
    <w:rsid w:val="00C6554A"/>
    <w:rPr>
      <w:b/>
      <w:bCs/>
      <w:szCs w:val="20"/>
    </w:rPr>
  </w:style>
  <w:style w:type="paragraph" w:styleId="af2">
    <w:name w:val="Document Map"/>
    <w:basedOn w:val="a1"/>
    <w:link w:val="Char7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7">
    <w:name w:val="Χάρτης εγγράφου Char"/>
    <w:basedOn w:val="a2"/>
    <w:link w:val="af2"/>
    <w:uiPriority w:val="99"/>
    <w:semiHidden/>
    <w:rsid w:val="00C6554A"/>
    <w:rPr>
      <w:rFonts w:ascii="Segoe UI" w:hAnsi="Segoe UI" w:cs="Segoe UI"/>
      <w:szCs w:val="16"/>
    </w:rPr>
  </w:style>
  <w:style w:type="paragraph" w:styleId="af3">
    <w:name w:val="endnote text"/>
    <w:basedOn w:val="a1"/>
    <w:link w:val="Char8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8">
    <w:name w:val="Κείμενο σημείωσης τέλους Char"/>
    <w:basedOn w:val="a2"/>
    <w:link w:val="af3"/>
    <w:uiPriority w:val="99"/>
    <w:semiHidden/>
    <w:rsid w:val="00C6554A"/>
    <w:rPr>
      <w:szCs w:val="20"/>
    </w:rPr>
  </w:style>
  <w:style w:type="paragraph" w:styleId="af4">
    <w:name w:val="envelope return"/>
    <w:basedOn w:val="a1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-">
    <w:name w:val="FollowedHyperlink"/>
    <w:basedOn w:val="a2"/>
    <w:uiPriority w:val="99"/>
    <w:semiHidden/>
    <w:unhideWhenUsed/>
    <w:rsid w:val="00C6554A"/>
    <w:rPr>
      <w:color w:val="830F0E" w:themeColor="accent1" w:themeShade="BF"/>
      <w:u w:val="single"/>
    </w:rPr>
  </w:style>
  <w:style w:type="paragraph" w:styleId="af5">
    <w:name w:val="footnote text"/>
    <w:basedOn w:val="a1"/>
    <w:link w:val="Char9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9">
    <w:name w:val="Κείμενο υποσημείωσης Char"/>
    <w:basedOn w:val="a2"/>
    <w:link w:val="af5"/>
    <w:uiPriority w:val="99"/>
    <w:semiHidden/>
    <w:rsid w:val="00C6554A"/>
    <w:rPr>
      <w:szCs w:val="20"/>
    </w:rPr>
  </w:style>
  <w:style w:type="character" w:styleId="HTML">
    <w:name w:val="HTML Code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-HTML">
    <w:name w:val="HTML Preformatted"/>
    <w:basedOn w:val="a1"/>
    <w:link w:val="-HTML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-HTMLChar">
    <w:name w:val="Προ-διαμορφωμένο HTML Char"/>
    <w:basedOn w:val="a2"/>
    <w:link w:val="-HTML"/>
    <w:uiPriority w:val="99"/>
    <w:semiHidden/>
    <w:rsid w:val="00C6554A"/>
    <w:rPr>
      <w:rFonts w:ascii="Consolas" w:hAnsi="Consolas"/>
      <w:szCs w:val="20"/>
    </w:rPr>
  </w:style>
  <w:style w:type="character" w:styleId="HTML1">
    <w:name w:val="HTML Typewriter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-0">
    <w:name w:val="Hyperlink"/>
    <w:basedOn w:val="a2"/>
    <w:uiPriority w:val="99"/>
    <w:unhideWhenUsed/>
    <w:rsid w:val="00C6554A"/>
    <w:rPr>
      <w:color w:val="795E0E" w:themeColor="accent3" w:themeShade="80"/>
      <w:u w:val="single"/>
    </w:rPr>
  </w:style>
  <w:style w:type="paragraph" w:styleId="af6">
    <w:name w:val="macro"/>
    <w:link w:val="Chara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a">
    <w:name w:val="Κείμενο μακροεντολής Char"/>
    <w:basedOn w:val="a2"/>
    <w:link w:val="af6"/>
    <w:uiPriority w:val="99"/>
    <w:semiHidden/>
    <w:rsid w:val="00C6554A"/>
    <w:rPr>
      <w:rFonts w:ascii="Consolas" w:hAnsi="Consolas"/>
      <w:szCs w:val="20"/>
    </w:rPr>
  </w:style>
  <w:style w:type="character" w:styleId="af7">
    <w:name w:val="Placeholder Text"/>
    <w:basedOn w:val="a2"/>
    <w:uiPriority w:val="99"/>
    <w:semiHidden/>
    <w:rsid w:val="00C6554A"/>
    <w:rPr>
      <w:color w:val="595959" w:themeColor="text1" w:themeTint="A6"/>
    </w:rPr>
  </w:style>
  <w:style w:type="paragraph" w:styleId="af8">
    <w:name w:val="Plain Text"/>
    <w:basedOn w:val="a1"/>
    <w:link w:val="Charb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b">
    <w:name w:val="Απλό κείμενο Char"/>
    <w:basedOn w:val="a2"/>
    <w:link w:val="af8"/>
    <w:uiPriority w:val="99"/>
    <w:semiHidden/>
    <w:rsid w:val="00C6554A"/>
    <w:rPr>
      <w:rFonts w:ascii="Consolas" w:hAnsi="Consolas"/>
      <w:szCs w:val="21"/>
    </w:rPr>
  </w:style>
  <w:style w:type="character" w:customStyle="1" w:styleId="7Char">
    <w:name w:val="Επικεφαλίδα 7 Char"/>
    <w:basedOn w:val="a2"/>
    <w:link w:val="7"/>
    <w:uiPriority w:val="9"/>
    <w:semiHidden/>
    <w:rsid w:val="002554CD"/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character" w:customStyle="1" w:styleId="6Char">
    <w:name w:val="Επικεφαλίδα 6 Char"/>
    <w:basedOn w:val="a2"/>
    <w:link w:val="6"/>
    <w:uiPriority w:val="9"/>
    <w:semiHidden/>
    <w:rsid w:val="002554CD"/>
    <w:rPr>
      <w:rFonts w:asciiTheme="majorHAnsi" w:eastAsiaTheme="majorEastAsia" w:hAnsiTheme="majorHAnsi" w:cstheme="majorBidi"/>
      <w:color w:val="570A09" w:themeColor="accent1" w:themeShade="7F"/>
    </w:rPr>
  </w:style>
  <w:style w:type="paragraph" w:customStyle="1" w:styleId="topofpagenote">
    <w:name w:val="topofpagenote"/>
    <w:basedOn w:val="a8"/>
    <w:link w:val="topofpagenoteChar"/>
    <w:qFormat/>
    <w:rsid w:val="00A34E8F"/>
    <w:rPr>
      <w:rFonts w:ascii="Ubuntu Mono" w:hAnsi="Ubuntu Mono"/>
      <w:sz w:val="16"/>
      <w:lang w:val="el-GR"/>
    </w:rPr>
  </w:style>
  <w:style w:type="character" w:customStyle="1" w:styleId="topofpagenoteChar">
    <w:name w:val="topofpagenote Char"/>
    <w:basedOn w:val="Char2"/>
    <w:link w:val="topofpagenote"/>
    <w:rsid w:val="00A34E8F"/>
    <w:rPr>
      <w:rFonts w:ascii="Ubuntu Mono" w:hAnsi="Ubuntu Mono"/>
      <w:color w:val="595959" w:themeColor="text1" w:themeTint="A6"/>
      <w:sz w:val="16"/>
      <w:szCs w:val="20"/>
      <w:lang w:val="el-GR" w:eastAsia="ja-JP"/>
    </w:rPr>
  </w:style>
  <w:style w:type="paragraph" w:styleId="af9">
    <w:name w:val="List Paragraph"/>
    <w:basedOn w:val="a1"/>
    <w:uiPriority w:val="34"/>
    <w:unhideWhenUsed/>
    <w:qFormat/>
    <w:rsid w:val="00A34E8F"/>
    <w:pPr>
      <w:ind w:left="720"/>
      <w:contextualSpacing/>
    </w:pPr>
  </w:style>
  <w:style w:type="character" w:styleId="afa">
    <w:name w:val="Unresolved Mention"/>
    <w:basedOn w:val="a2"/>
    <w:uiPriority w:val="99"/>
    <w:semiHidden/>
    <w:unhideWhenUsed/>
    <w:rsid w:val="00EC62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0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eader" Target="head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ust\ECE\8th_semester\CNLab\labtemplat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7.jpeg"/></Relationships>
</file>

<file path=word/theme/theme1.xml><?xml version="1.0" encoding="utf-8"?>
<a:theme xmlns:a="http://schemas.openxmlformats.org/drawingml/2006/main" name="Ιόν">
  <a:themeElements>
    <a:clrScheme name="Ιόν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Ιόν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Ιόν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9B5B9-B319-45A5-90E9-6FB74D396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labtemplate</Template>
  <TotalTime>2300</TotalTime>
  <Pages>30</Pages>
  <Words>2069</Words>
  <Characters>11795</Characters>
  <Application>Microsoft Office Word</Application>
  <DocSecurity>0</DocSecurity>
  <Lines>98</Lines>
  <Paragraphs>27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koustenis</dc:creator>
  <cp:keywords/>
  <dc:description/>
  <cp:lastModifiedBy>chris koustenis</cp:lastModifiedBy>
  <cp:revision>194</cp:revision>
  <dcterms:created xsi:type="dcterms:W3CDTF">2024-04-29T13:51:00Z</dcterms:created>
  <dcterms:modified xsi:type="dcterms:W3CDTF">2024-05-15T00:31:00Z</dcterms:modified>
</cp:coreProperties>
</file>