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ackground w:color="FFFFFF" w:themeColor="background1"/>
  <w:body>
    <w:p w14:paraId="34ED8177" w14:textId="77777777" w:rsidR="00C6554A" w:rsidRPr="008B5277" w:rsidRDefault="007778C0" w:rsidP="00170DF4">
      <w:pPr>
        <w:pStyle w:val="a5"/>
      </w:pPr>
      <w:bookmarkStart w:id="0" w:name="_Toc321147149"/>
      <w:bookmarkStart w:id="1" w:name="_Toc318188227"/>
      <w:bookmarkStart w:id="2" w:name="_Toc318188327"/>
      <w:bookmarkStart w:id="3" w:name="_Toc318189312"/>
      <w:bookmarkStart w:id="4" w:name="_Toc321147011"/>
      <w:r>
        <w:rPr>
          <w:noProof/>
        </w:rPr>
        <w:drawing>
          <wp:inline distT="0" distB="0" distL="0" distR="0" wp14:anchorId="7EE75B21" wp14:editId="0C9FED90">
            <wp:extent cx="6080760" cy="3794760"/>
            <wp:effectExtent l="0" t="0" r="0" b="0"/>
            <wp:docPr id="288972861" name="Εικόνα 2" descr="Σερφάρισμα στο Ίντερνετ 2 με 3 ωρών ημερησίως για το 23% των παιδιών στην  Ελλάδα - monemvasianews.g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Σερφάρισμα στο Ίντερνετ 2 με 3 ωρών ημερησίως για το 23% των παιδιών στην  Ελλάδα - monemvasianews.gr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0760" cy="3794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0"/>
    <w:bookmarkEnd w:id="1"/>
    <w:bookmarkEnd w:id="2"/>
    <w:bookmarkEnd w:id="3"/>
    <w:bookmarkEnd w:id="4"/>
    <w:p w14:paraId="168C7465" w14:textId="77777777" w:rsidR="00C6554A" w:rsidRPr="007778C0" w:rsidRDefault="007778C0" w:rsidP="00C6554A">
      <w:pPr>
        <w:pStyle w:val="a5"/>
        <w:rPr>
          <w:lang w:val="el-GR"/>
        </w:rPr>
      </w:pPr>
      <w:r>
        <w:rPr>
          <w:lang w:val="el-GR"/>
        </w:rPr>
        <w:t>Εργαστήριο Δικτύων Υπολογιστών</w:t>
      </w:r>
    </w:p>
    <w:p w14:paraId="255A0914" w14:textId="07CDF874" w:rsidR="007778C0" w:rsidRPr="002B4D9C" w:rsidRDefault="007778C0" w:rsidP="007778C0">
      <w:pPr>
        <w:pStyle w:val="a6"/>
        <w:rPr>
          <w:lang w:val="el-GR"/>
        </w:rPr>
      </w:pPr>
      <w:r>
        <w:rPr>
          <w:lang w:val="el-GR"/>
        </w:rPr>
        <w:t xml:space="preserve">Εργαστηριακή ασκηση </w:t>
      </w:r>
      <w:r w:rsidR="00016317" w:rsidRPr="00016317">
        <w:rPr>
          <w:lang w:val="el-GR"/>
        </w:rPr>
        <w:t>9</w:t>
      </w:r>
    </w:p>
    <w:p w14:paraId="3C0C1911" w14:textId="2671F73D" w:rsidR="00016317" w:rsidRPr="001454EA" w:rsidRDefault="001454EA" w:rsidP="007778C0">
      <w:pPr>
        <w:pStyle w:val="a6"/>
        <w:rPr>
          <w:lang w:val="el-GR"/>
        </w:rPr>
      </w:pPr>
      <w:r w:rsidRPr="001454EA">
        <w:rPr>
          <w:lang w:val="el-GR"/>
        </w:rPr>
        <w:t>Δυναμικ</w:t>
      </w:r>
      <w:r>
        <w:t>H</w:t>
      </w:r>
      <w:r w:rsidRPr="001454EA">
        <w:rPr>
          <w:lang w:val="el-GR"/>
        </w:rPr>
        <w:t xml:space="preserve"> δρομολ</w:t>
      </w:r>
      <w:r>
        <w:t>o</w:t>
      </w:r>
      <w:r w:rsidRPr="001454EA">
        <w:rPr>
          <w:lang w:val="el-GR"/>
        </w:rPr>
        <w:t xml:space="preserve">γηση </w:t>
      </w:r>
      <w:r>
        <w:t>BGP</w:t>
      </w:r>
    </w:p>
    <w:p w14:paraId="4CFD07E1" w14:textId="5D7C7A4F" w:rsidR="00C6554A" w:rsidRPr="001454EA" w:rsidRDefault="007778C0" w:rsidP="00016317">
      <w:pPr>
        <w:pStyle w:val="ContactInfo"/>
        <w:rPr>
          <w:lang w:val="el-GR"/>
        </w:rPr>
      </w:pPr>
      <w:r>
        <w:rPr>
          <w:lang w:val="el-GR"/>
        </w:rPr>
        <w:t>Κουστένης</w:t>
      </w:r>
      <w:r w:rsidRPr="00ED503E">
        <w:rPr>
          <w:lang w:val="el-GR"/>
        </w:rPr>
        <w:t xml:space="preserve"> </w:t>
      </w:r>
      <w:r>
        <w:rPr>
          <w:lang w:val="el-GR"/>
        </w:rPr>
        <w:t>Χρίστος</w:t>
      </w:r>
      <w:r w:rsidR="00C6554A" w:rsidRPr="00ED503E">
        <w:rPr>
          <w:lang w:val="el-GR"/>
        </w:rPr>
        <w:t xml:space="preserve"> | </w:t>
      </w:r>
      <w:r>
        <w:t>el</w:t>
      </w:r>
      <w:r w:rsidRPr="00ED503E">
        <w:rPr>
          <w:lang w:val="el-GR"/>
        </w:rPr>
        <w:t>20227</w:t>
      </w:r>
      <w:r w:rsidR="00C6554A" w:rsidRPr="00ED503E">
        <w:rPr>
          <w:lang w:val="el-GR"/>
        </w:rPr>
        <w:t xml:space="preserve"> | </w:t>
      </w:r>
      <w:r w:rsidR="00244D08" w:rsidRPr="00244D08">
        <w:rPr>
          <w:lang w:val="el-GR"/>
        </w:rPr>
        <w:t>1</w:t>
      </w:r>
      <w:r w:rsidR="00244D08" w:rsidRPr="008E0E55">
        <w:rPr>
          <w:lang w:val="el-GR"/>
        </w:rPr>
        <w:t>0/04/20</w:t>
      </w:r>
      <w:r w:rsidR="006C20CC">
        <w:rPr>
          <w:lang w:val="el-GR"/>
        </w:rPr>
        <w:t>24</w:t>
      </w:r>
      <w:r w:rsidR="00C6554A" w:rsidRPr="00ED503E">
        <w:rPr>
          <w:lang w:val="el-GR"/>
        </w:rPr>
        <w:br w:type="page"/>
      </w:r>
    </w:p>
    <w:p w14:paraId="5C58433B" w14:textId="4E68B8E6" w:rsidR="00A34E8F" w:rsidRDefault="00A34E8F" w:rsidP="00C51F69">
      <w:pPr>
        <w:pStyle w:val="1"/>
      </w:pPr>
      <w:r w:rsidRPr="00A34E8F">
        <w:rPr>
          <w:lang w:val="el-GR"/>
        </w:rPr>
        <w:lastRenderedPageBreak/>
        <w:t>Άσκηση</w:t>
      </w:r>
      <w:r w:rsidRPr="002B4D9C">
        <w:rPr>
          <w:lang w:val="el-GR"/>
        </w:rPr>
        <w:t xml:space="preserve"> 1:</w:t>
      </w:r>
      <w:r w:rsidR="00016317" w:rsidRPr="002B4D9C">
        <w:rPr>
          <w:lang w:val="el-GR"/>
        </w:rPr>
        <w:t xml:space="preserve"> </w:t>
      </w:r>
      <w:r w:rsidR="001454EA" w:rsidRPr="002B4D9C">
        <w:rPr>
          <w:lang w:val="el-GR"/>
        </w:rPr>
        <w:t xml:space="preserve">Εισαγωγή στο </w:t>
      </w:r>
      <w:r w:rsidR="001454EA">
        <w:t>BGP</w:t>
      </w:r>
    </w:p>
    <w:p w14:paraId="6A7DF321" w14:textId="59244E77" w:rsidR="00DC6753" w:rsidRPr="00DC6753" w:rsidRDefault="00DC6753" w:rsidP="00DC6753">
      <w:r w:rsidRPr="00DC6753">
        <w:rPr>
          <w:noProof/>
        </w:rPr>
        <w:drawing>
          <wp:inline distT="0" distB="0" distL="0" distR="0" wp14:anchorId="60E316FA" wp14:editId="1C1ED897">
            <wp:extent cx="6658904" cy="2857899"/>
            <wp:effectExtent l="0" t="0" r="0" b="0"/>
            <wp:docPr id="976595328" name="Εικόνα 1" descr="Εικόνα που περιέχει διάγραμμα, κύκλος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595328" name="Εικόνα 1" descr="Εικόνα που περιέχει διάγραμμα, κύκλος&#10;&#10;Περιγραφή που δημιουργήθηκε αυτόματα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58904" cy="2857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82532" w14:textId="77777777" w:rsidR="00E94D03" w:rsidRPr="00443B17" w:rsidRDefault="00A34E8F" w:rsidP="00286C5D">
      <w:pPr>
        <w:pStyle w:val="3"/>
      </w:pPr>
      <w:r w:rsidRPr="00443B17">
        <w:t>1.1</w:t>
      </w:r>
    </w:p>
    <w:p w14:paraId="38466EFE" w14:textId="79433AA6" w:rsidR="00DD6005" w:rsidRPr="00443B17" w:rsidRDefault="00DD6005" w:rsidP="00DD6005">
      <w:pPr>
        <w:rPr>
          <w:u w:val="single"/>
        </w:rPr>
      </w:pPr>
      <w:r w:rsidRPr="00C11D5E">
        <w:rPr>
          <w:u w:val="single"/>
        </w:rPr>
        <w:t>PC</w:t>
      </w:r>
      <w:r w:rsidRPr="00443B17">
        <w:rPr>
          <w:u w:val="single"/>
        </w:rPr>
        <w:t>1</w:t>
      </w:r>
    </w:p>
    <w:p w14:paraId="67F4CACB" w14:textId="77777777" w:rsidR="0075084B" w:rsidRPr="00443B17" w:rsidRDefault="0075084B" w:rsidP="0075084B">
      <w:pPr>
        <w:rPr>
          <w:b/>
          <w:bCs/>
        </w:rPr>
      </w:pPr>
      <w:r w:rsidRPr="0075084B">
        <w:rPr>
          <w:b/>
          <w:bCs/>
        </w:rPr>
        <w:t>vtysh</w:t>
      </w:r>
    </w:p>
    <w:p w14:paraId="3514ABA2" w14:textId="77777777" w:rsidR="0075084B" w:rsidRPr="0075084B" w:rsidRDefault="0075084B" w:rsidP="0075084B">
      <w:pPr>
        <w:rPr>
          <w:b/>
          <w:bCs/>
        </w:rPr>
      </w:pPr>
      <w:r w:rsidRPr="0075084B">
        <w:rPr>
          <w:b/>
          <w:bCs/>
        </w:rPr>
        <w:t>configure terminal</w:t>
      </w:r>
    </w:p>
    <w:p w14:paraId="7509302D" w14:textId="449A97DF" w:rsidR="0075084B" w:rsidRPr="0075084B" w:rsidRDefault="0075084B" w:rsidP="0075084B">
      <w:pPr>
        <w:rPr>
          <w:b/>
          <w:bCs/>
        </w:rPr>
      </w:pPr>
      <w:r w:rsidRPr="0075084B">
        <w:rPr>
          <w:b/>
          <w:bCs/>
        </w:rPr>
        <w:t>hostname PC1</w:t>
      </w:r>
    </w:p>
    <w:p w14:paraId="7C8A35BD" w14:textId="77777777" w:rsidR="0075084B" w:rsidRPr="0075084B" w:rsidRDefault="0075084B" w:rsidP="0075084B">
      <w:pPr>
        <w:rPr>
          <w:b/>
          <w:bCs/>
        </w:rPr>
      </w:pPr>
      <w:r w:rsidRPr="0075084B">
        <w:rPr>
          <w:b/>
          <w:bCs/>
        </w:rPr>
        <w:t>interface em0</w:t>
      </w:r>
    </w:p>
    <w:p w14:paraId="5D3C9C8D" w14:textId="0117FE10" w:rsidR="0075084B" w:rsidRPr="0075084B" w:rsidRDefault="0075084B" w:rsidP="0075084B">
      <w:pPr>
        <w:rPr>
          <w:b/>
          <w:bCs/>
        </w:rPr>
      </w:pPr>
      <w:r w:rsidRPr="0075084B">
        <w:rPr>
          <w:b/>
          <w:bCs/>
        </w:rPr>
        <w:t>ip address 192.168.1.2/24</w:t>
      </w:r>
    </w:p>
    <w:p w14:paraId="794EC807" w14:textId="77777777" w:rsidR="0075084B" w:rsidRPr="002B4D9C" w:rsidRDefault="0075084B" w:rsidP="0075084B">
      <w:pPr>
        <w:rPr>
          <w:b/>
          <w:bCs/>
        </w:rPr>
      </w:pPr>
      <w:r w:rsidRPr="002B4D9C">
        <w:rPr>
          <w:b/>
          <w:bCs/>
        </w:rPr>
        <w:t>exit</w:t>
      </w:r>
    </w:p>
    <w:p w14:paraId="5657C52E" w14:textId="3EAF8DB3" w:rsidR="00286C5D" w:rsidRDefault="0075084B" w:rsidP="0075084B">
      <w:pPr>
        <w:rPr>
          <w:b/>
          <w:bCs/>
        </w:rPr>
      </w:pPr>
      <w:r w:rsidRPr="002B4D9C">
        <w:rPr>
          <w:b/>
          <w:bCs/>
        </w:rPr>
        <w:t>ip route 0.0.0.0/0 192.168.</w:t>
      </w:r>
      <w:r w:rsidRPr="0075084B">
        <w:rPr>
          <w:b/>
          <w:bCs/>
        </w:rPr>
        <w:t>1</w:t>
      </w:r>
      <w:r w:rsidRPr="002B4D9C">
        <w:rPr>
          <w:b/>
          <w:bCs/>
        </w:rPr>
        <w:t>.1</w:t>
      </w:r>
    </w:p>
    <w:p w14:paraId="3F867FC2" w14:textId="7F461E4F" w:rsidR="00DD6005" w:rsidRPr="00DD6005" w:rsidRDefault="00DD6005" w:rsidP="0075084B">
      <w:pPr>
        <w:rPr>
          <w:u w:val="single"/>
        </w:rPr>
      </w:pPr>
      <w:r w:rsidRPr="00DD6005">
        <w:rPr>
          <w:u w:val="single"/>
        </w:rPr>
        <w:t>PC2</w:t>
      </w:r>
    </w:p>
    <w:p w14:paraId="46A58B7C" w14:textId="77777777" w:rsidR="0075084B" w:rsidRPr="0075084B" w:rsidRDefault="0075084B" w:rsidP="0075084B">
      <w:pPr>
        <w:rPr>
          <w:b/>
          <w:bCs/>
        </w:rPr>
      </w:pPr>
      <w:r w:rsidRPr="0075084B">
        <w:rPr>
          <w:b/>
          <w:bCs/>
        </w:rPr>
        <w:t>vtysh</w:t>
      </w:r>
    </w:p>
    <w:p w14:paraId="57E4EEA2" w14:textId="77777777" w:rsidR="0075084B" w:rsidRPr="0075084B" w:rsidRDefault="0075084B" w:rsidP="0075084B">
      <w:pPr>
        <w:rPr>
          <w:b/>
          <w:bCs/>
        </w:rPr>
      </w:pPr>
      <w:r w:rsidRPr="0075084B">
        <w:rPr>
          <w:b/>
          <w:bCs/>
        </w:rPr>
        <w:t>configure terminal</w:t>
      </w:r>
    </w:p>
    <w:p w14:paraId="04A3ADD9" w14:textId="0247F929" w:rsidR="0075084B" w:rsidRPr="0075084B" w:rsidRDefault="0075084B" w:rsidP="0075084B">
      <w:pPr>
        <w:rPr>
          <w:b/>
          <w:bCs/>
        </w:rPr>
      </w:pPr>
      <w:r w:rsidRPr="0075084B">
        <w:rPr>
          <w:b/>
          <w:bCs/>
        </w:rPr>
        <w:t>hostname PC</w:t>
      </w:r>
      <w:r>
        <w:rPr>
          <w:b/>
          <w:bCs/>
        </w:rPr>
        <w:t>2</w:t>
      </w:r>
    </w:p>
    <w:p w14:paraId="16510E04" w14:textId="77777777" w:rsidR="0075084B" w:rsidRPr="0075084B" w:rsidRDefault="0075084B" w:rsidP="0075084B">
      <w:pPr>
        <w:rPr>
          <w:b/>
          <w:bCs/>
        </w:rPr>
      </w:pPr>
      <w:r w:rsidRPr="0075084B">
        <w:rPr>
          <w:b/>
          <w:bCs/>
        </w:rPr>
        <w:t>interface em0</w:t>
      </w:r>
    </w:p>
    <w:p w14:paraId="3E935B10" w14:textId="73CDAAFD" w:rsidR="0075084B" w:rsidRPr="0075084B" w:rsidRDefault="0075084B" w:rsidP="0075084B">
      <w:pPr>
        <w:rPr>
          <w:b/>
          <w:bCs/>
        </w:rPr>
      </w:pPr>
      <w:r w:rsidRPr="0075084B">
        <w:rPr>
          <w:b/>
          <w:bCs/>
        </w:rPr>
        <w:t>ip address 192.168.</w:t>
      </w:r>
      <w:r>
        <w:rPr>
          <w:b/>
          <w:bCs/>
        </w:rPr>
        <w:t>2</w:t>
      </w:r>
      <w:r w:rsidRPr="0075084B">
        <w:rPr>
          <w:b/>
          <w:bCs/>
        </w:rPr>
        <w:t>.2/24</w:t>
      </w:r>
    </w:p>
    <w:p w14:paraId="361943B7" w14:textId="77777777" w:rsidR="0075084B" w:rsidRPr="0075084B" w:rsidRDefault="0075084B" w:rsidP="0075084B">
      <w:pPr>
        <w:rPr>
          <w:b/>
          <w:bCs/>
        </w:rPr>
      </w:pPr>
      <w:r w:rsidRPr="0075084B">
        <w:rPr>
          <w:b/>
          <w:bCs/>
        </w:rPr>
        <w:t>exit</w:t>
      </w:r>
    </w:p>
    <w:p w14:paraId="60076EB3" w14:textId="2542BB1C" w:rsidR="0075084B" w:rsidRPr="0075084B" w:rsidRDefault="0075084B" w:rsidP="0075084B">
      <w:pPr>
        <w:rPr>
          <w:b/>
          <w:bCs/>
        </w:rPr>
      </w:pPr>
      <w:r w:rsidRPr="0075084B">
        <w:rPr>
          <w:b/>
          <w:bCs/>
        </w:rPr>
        <w:t>ip route 0.0.0.0/0 192.168.</w:t>
      </w:r>
      <w:r>
        <w:rPr>
          <w:b/>
          <w:bCs/>
        </w:rPr>
        <w:t>2</w:t>
      </w:r>
      <w:r w:rsidRPr="0075084B">
        <w:rPr>
          <w:b/>
          <w:bCs/>
        </w:rPr>
        <w:t>.1</w:t>
      </w:r>
    </w:p>
    <w:p w14:paraId="003463A3" w14:textId="77777777" w:rsidR="00A34E8F" w:rsidRPr="00ED503E" w:rsidRDefault="00A34E8F" w:rsidP="00A34E8F">
      <w:pPr>
        <w:pStyle w:val="3"/>
        <w:rPr>
          <w:lang w:val="el-GR"/>
        </w:rPr>
      </w:pPr>
      <w:r w:rsidRPr="00ED503E">
        <w:rPr>
          <w:lang w:val="el-GR"/>
        </w:rPr>
        <w:lastRenderedPageBreak/>
        <w:t>1.2</w:t>
      </w:r>
    </w:p>
    <w:p w14:paraId="7AF9682E" w14:textId="44285650" w:rsidR="00C11D5E" w:rsidRDefault="00C11D5E" w:rsidP="00E94D03">
      <w:r w:rsidRPr="00C11D5E">
        <w:rPr>
          <w:noProof/>
        </w:rPr>
        <w:drawing>
          <wp:inline distT="0" distB="0" distL="0" distR="0" wp14:anchorId="5A841F17" wp14:editId="19A9A201">
            <wp:extent cx="4248743" cy="1133633"/>
            <wp:effectExtent l="0" t="0" r="0" b="9525"/>
            <wp:docPr id="1381032912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03291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48743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79F27" w14:textId="77777777" w:rsidR="00C11D5E" w:rsidRDefault="00C11D5E" w:rsidP="00E94D03"/>
    <w:p w14:paraId="445AA74C" w14:textId="77777777" w:rsidR="003C78EC" w:rsidRDefault="003C78EC" w:rsidP="00E94D03">
      <w:pPr>
        <w:rPr>
          <w:noProof/>
        </w:rPr>
      </w:pPr>
    </w:p>
    <w:p w14:paraId="1A05B7B1" w14:textId="66040C59" w:rsidR="00C11D5E" w:rsidRDefault="00C11D5E" w:rsidP="00E94D03">
      <w:r w:rsidRPr="00C11D5E">
        <w:rPr>
          <w:noProof/>
        </w:rPr>
        <w:drawing>
          <wp:inline distT="0" distB="0" distL="0" distR="0" wp14:anchorId="0FC77821" wp14:editId="6199D818">
            <wp:extent cx="4039235" cy="898498"/>
            <wp:effectExtent l="0" t="0" r="0" b="0"/>
            <wp:docPr id="1747834853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834853" name=""/>
                    <pic:cNvPicPr/>
                  </pic:nvPicPr>
                  <pic:blipFill rotWithShape="1">
                    <a:blip r:embed="rId11"/>
                    <a:srcRect l="1824" b="23917"/>
                    <a:stretch/>
                  </pic:blipFill>
                  <pic:spPr bwMode="auto">
                    <a:xfrm>
                      <a:off x="0" y="0"/>
                      <a:ext cx="4040300" cy="8987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34444B" w14:textId="6DBD66E8" w:rsidR="00C11D5E" w:rsidRPr="0075084B" w:rsidRDefault="00C11D5E" w:rsidP="00E94D03">
      <w:r w:rsidRPr="00C11D5E">
        <w:rPr>
          <w:noProof/>
        </w:rPr>
        <w:drawing>
          <wp:inline distT="0" distB="0" distL="0" distR="0" wp14:anchorId="1621C8D2" wp14:editId="2921E18E">
            <wp:extent cx="4210638" cy="1028844"/>
            <wp:effectExtent l="0" t="0" r="0" b="0"/>
            <wp:docPr id="1103464264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46426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10638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BF648" w14:textId="77777777" w:rsidR="00E94D03" w:rsidRPr="00ED503E" w:rsidRDefault="00A34E8F" w:rsidP="00286C5D">
      <w:pPr>
        <w:pStyle w:val="3"/>
        <w:rPr>
          <w:lang w:val="el-GR"/>
        </w:rPr>
      </w:pPr>
      <w:r w:rsidRPr="00ED503E">
        <w:rPr>
          <w:lang w:val="el-GR"/>
        </w:rPr>
        <w:t>1.3</w:t>
      </w:r>
    </w:p>
    <w:p w14:paraId="5673F628" w14:textId="504BEA4B" w:rsidR="00824D3F" w:rsidRDefault="007730F2" w:rsidP="00E94D03">
      <w:r w:rsidRPr="007730F2">
        <w:rPr>
          <w:noProof/>
          <w:lang w:val="el-GR"/>
        </w:rPr>
        <w:drawing>
          <wp:inline distT="0" distB="0" distL="0" distR="0" wp14:anchorId="0B68217B" wp14:editId="34D9242E">
            <wp:extent cx="5249008" cy="1257475"/>
            <wp:effectExtent l="0" t="0" r="8890" b="0"/>
            <wp:docPr id="299095117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09511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3FFBE" w14:textId="51196D57" w:rsidR="007730F2" w:rsidRPr="007730F2" w:rsidRDefault="007730F2" w:rsidP="00E94D03">
      <w:pPr>
        <w:rPr>
          <w:lang w:val="el-GR"/>
        </w:rPr>
      </w:pPr>
      <w:r w:rsidRPr="007730F2">
        <w:rPr>
          <w:lang w:val="el-GR"/>
        </w:rPr>
        <w:t>Δε βλέπουμε καμία στατική εγγραφή.</w:t>
      </w:r>
    </w:p>
    <w:p w14:paraId="39B739BE" w14:textId="77777777" w:rsidR="00407411" w:rsidRDefault="00A34E8F" w:rsidP="00A34E8F">
      <w:pPr>
        <w:pStyle w:val="3"/>
        <w:rPr>
          <w:lang w:val="el-GR"/>
        </w:rPr>
      </w:pPr>
      <w:r w:rsidRPr="00ED503E">
        <w:rPr>
          <w:lang w:val="el-GR"/>
        </w:rPr>
        <w:t>1.4</w:t>
      </w:r>
    </w:p>
    <w:p w14:paraId="452F065D" w14:textId="4C6BDCD4" w:rsidR="00D10BB3" w:rsidRPr="00D10BB3" w:rsidRDefault="00AB7ABA" w:rsidP="00D10BB3">
      <w:pPr>
        <w:rPr>
          <w:lang w:val="el-GR"/>
        </w:rPr>
      </w:pPr>
      <w:r w:rsidRPr="00AB7ABA">
        <w:rPr>
          <w:lang w:val="el-GR"/>
        </w:rPr>
        <w:t xml:space="preserve">Βλέπουμε με </w:t>
      </w:r>
      <w:r>
        <w:rPr>
          <w:lang w:val="el-GR"/>
        </w:rPr>
        <w:t xml:space="preserve">« </w:t>
      </w:r>
      <w:r w:rsidRPr="00AB7ABA">
        <w:rPr>
          <w:lang w:val="el-GR"/>
        </w:rPr>
        <w:t>router</w:t>
      </w:r>
      <w:r>
        <w:rPr>
          <w:lang w:val="el-GR"/>
        </w:rPr>
        <w:t xml:space="preserve"> ? »</w:t>
      </w:r>
      <w:r w:rsidRPr="00AB7ABA">
        <w:rPr>
          <w:lang w:val="el-GR"/>
        </w:rPr>
        <w:t xml:space="preserve"> σε GCM πως υπάρχει το BGP.</w:t>
      </w:r>
    </w:p>
    <w:p w14:paraId="3813FD8B" w14:textId="77777777" w:rsidR="00A34E8F" w:rsidRPr="008E0E55" w:rsidRDefault="00A34E8F" w:rsidP="00A34E8F">
      <w:pPr>
        <w:pStyle w:val="3"/>
        <w:rPr>
          <w:lang w:val="el-GR"/>
        </w:rPr>
      </w:pPr>
      <w:r w:rsidRPr="00DF79F9">
        <w:rPr>
          <w:lang w:val="el-GR"/>
        </w:rPr>
        <w:t>1.5</w:t>
      </w:r>
    </w:p>
    <w:p w14:paraId="04DCADAF" w14:textId="0D7DA7FF" w:rsidR="008E0E55" w:rsidRPr="00DC6753" w:rsidRDefault="008E0E55" w:rsidP="008E0E55">
      <w:pPr>
        <w:rPr>
          <w:u w:val="single"/>
          <w:lang w:val="el-GR"/>
        </w:rPr>
      </w:pPr>
      <w:r w:rsidRPr="008E0E55">
        <w:rPr>
          <w:u w:val="single"/>
        </w:rPr>
        <w:t>R</w:t>
      </w:r>
      <w:r w:rsidRPr="000F6CB3">
        <w:rPr>
          <w:u w:val="single"/>
          <w:lang w:val="el-GR"/>
        </w:rPr>
        <w:t>1</w:t>
      </w:r>
    </w:p>
    <w:p w14:paraId="71F29C94" w14:textId="4E723903" w:rsidR="00286C5D" w:rsidRPr="008E0E55" w:rsidRDefault="001D25E3" w:rsidP="00286C5D">
      <w:pPr>
        <w:rPr>
          <w:b/>
          <w:bCs/>
          <w:lang w:val="el-GR"/>
        </w:rPr>
      </w:pPr>
      <w:r w:rsidRPr="00F75530">
        <w:rPr>
          <w:b/>
          <w:bCs/>
        </w:rPr>
        <w:t>router</w:t>
      </w:r>
      <w:r w:rsidRPr="008E0E55">
        <w:rPr>
          <w:b/>
          <w:bCs/>
          <w:lang w:val="el-GR"/>
        </w:rPr>
        <w:t xml:space="preserve"> </w:t>
      </w:r>
      <w:r w:rsidRPr="00F75530">
        <w:rPr>
          <w:b/>
          <w:bCs/>
        </w:rPr>
        <w:t>bgp</w:t>
      </w:r>
      <w:r w:rsidRPr="008E0E55">
        <w:rPr>
          <w:b/>
          <w:bCs/>
          <w:lang w:val="el-GR"/>
        </w:rPr>
        <w:t xml:space="preserve"> 65010</w:t>
      </w:r>
    </w:p>
    <w:p w14:paraId="036DC6DE" w14:textId="77777777" w:rsidR="004C1EF0" w:rsidRPr="008E0E55" w:rsidRDefault="00A34E8F" w:rsidP="00286C5D">
      <w:pPr>
        <w:pStyle w:val="3"/>
        <w:rPr>
          <w:lang w:val="el-GR"/>
        </w:rPr>
      </w:pPr>
      <w:r w:rsidRPr="002F694C">
        <w:rPr>
          <w:lang w:val="el-GR"/>
        </w:rPr>
        <w:t>1.6</w:t>
      </w:r>
    </w:p>
    <w:p w14:paraId="692293A8" w14:textId="0344DEE7" w:rsidR="00F75530" w:rsidRPr="00F75530" w:rsidRDefault="00F75530" w:rsidP="00F75530">
      <w:pPr>
        <w:rPr>
          <w:lang w:val="el-GR"/>
        </w:rPr>
      </w:pPr>
      <w:r w:rsidRPr="008E0E55">
        <w:rPr>
          <w:lang w:val="el-GR"/>
        </w:rPr>
        <w:t xml:space="preserve">14 </w:t>
      </w:r>
      <w:r>
        <w:rPr>
          <w:lang w:val="el-GR"/>
        </w:rPr>
        <w:t>διαθέσιμες εντολές.</w:t>
      </w:r>
    </w:p>
    <w:p w14:paraId="2572D1BF" w14:textId="33CA2761" w:rsidR="00286C5D" w:rsidRPr="00286C5D" w:rsidRDefault="00F75530" w:rsidP="00286C5D">
      <w:pPr>
        <w:rPr>
          <w:lang w:val="el-GR"/>
        </w:rPr>
      </w:pPr>
      <w:r w:rsidRPr="00F75530">
        <w:rPr>
          <w:noProof/>
          <w:lang w:val="el-GR"/>
        </w:rPr>
        <w:lastRenderedPageBreak/>
        <w:drawing>
          <wp:inline distT="0" distB="0" distL="0" distR="0" wp14:anchorId="6D55945F" wp14:editId="0729E9E7">
            <wp:extent cx="6697010" cy="2295845"/>
            <wp:effectExtent l="0" t="0" r="8890" b="9525"/>
            <wp:docPr id="223351208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35120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97010" cy="229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54E79" w14:textId="77777777" w:rsidR="00A34E8F" w:rsidRPr="002B4D9C" w:rsidRDefault="00A34E8F" w:rsidP="00A34E8F">
      <w:pPr>
        <w:pStyle w:val="3"/>
      </w:pPr>
      <w:r w:rsidRPr="002B4D9C">
        <w:t>1.7</w:t>
      </w:r>
    </w:p>
    <w:p w14:paraId="79DE7AAB" w14:textId="7CF5916B" w:rsidR="0090298B" w:rsidRPr="0090298B" w:rsidRDefault="0090298B" w:rsidP="00286C5D">
      <w:r w:rsidRPr="0090298B">
        <w:rPr>
          <w:b/>
          <w:bCs/>
        </w:rPr>
        <w:t xml:space="preserve">neighbor 10.1.1.2 remote-as 65020 </w:t>
      </w:r>
      <w:r w:rsidRPr="002B4D9C">
        <w:t xml:space="preserve">--&gt; </w:t>
      </w:r>
      <w:r w:rsidR="008E0E55">
        <w:t>R1</w:t>
      </w:r>
    </w:p>
    <w:p w14:paraId="007F8314" w14:textId="77777777" w:rsidR="00A34E8F" w:rsidRPr="002B4D9C" w:rsidRDefault="00A34E8F" w:rsidP="00A34E8F">
      <w:pPr>
        <w:pStyle w:val="3"/>
      </w:pPr>
      <w:r w:rsidRPr="002B4D9C">
        <w:t>1.8</w:t>
      </w:r>
    </w:p>
    <w:p w14:paraId="36D43A75" w14:textId="500D35E4" w:rsidR="00ED503E" w:rsidRPr="0090298B" w:rsidRDefault="0090298B" w:rsidP="00ED503E">
      <w:r w:rsidRPr="002B4D9C">
        <w:rPr>
          <w:b/>
          <w:bCs/>
        </w:rPr>
        <w:t>network 192.168.1.0/24</w:t>
      </w:r>
      <w:r>
        <w:t xml:space="preserve"> --&gt; </w:t>
      </w:r>
      <w:r w:rsidR="00A13837">
        <w:t>R1</w:t>
      </w:r>
    </w:p>
    <w:p w14:paraId="06D36A15" w14:textId="77777777" w:rsidR="00A34E8F" w:rsidRPr="002F694C" w:rsidRDefault="00A34E8F" w:rsidP="00A34E8F">
      <w:pPr>
        <w:pStyle w:val="3"/>
        <w:rPr>
          <w:lang w:val="el-GR"/>
        </w:rPr>
      </w:pPr>
      <w:r w:rsidRPr="002F694C">
        <w:rPr>
          <w:lang w:val="el-GR"/>
        </w:rPr>
        <w:t>1.9</w:t>
      </w:r>
    </w:p>
    <w:p w14:paraId="48FAF6AA" w14:textId="5ED5BF62" w:rsidR="00FB2833" w:rsidRPr="00ED503E" w:rsidRDefault="00FB2833" w:rsidP="00A34E8F">
      <w:pPr>
        <w:rPr>
          <w:lang w:val="el-GR"/>
        </w:rPr>
      </w:pPr>
      <w:r w:rsidRPr="00FB2833">
        <w:rPr>
          <w:lang w:val="el-GR"/>
        </w:rPr>
        <w:t>Δε βλέπουμε να έχει αλλάξει κάτι στον πίνακα δρομολόγησης του R1.</w:t>
      </w:r>
    </w:p>
    <w:p w14:paraId="5270FF29" w14:textId="77777777" w:rsidR="00862774" w:rsidRPr="002F694C" w:rsidRDefault="00862774" w:rsidP="00862774">
      <w:pPr>
        <w:pStyle w:val="3"/>
        <w:rPr>
          <w:lang w:val="el-GR"/>
        </w:rPr>
      </w:pPr>
      <w:r w:rsidRPr="002F694C">
        <w:rPr>
          <w:lang w:val="el-GR"/>
        </w:rPr>
        <w:t>1.10</w:t>
      </w:r>
    </w:p>
    <w:p w14:paraId="53F99EE3" w14:textId="1E0B55A1" w:rsidR="00FB2833" w:rsidRDefault="00FB2833" w:rsidP="00C879B5">
      <w:pPr>
        <w:rPr>
          <w:lang w:val="el-GR"/>
        </w:rPr>
      </w:pPr>
      <w:r w:rsidRPr="00FB2833">
        <w:rPr>
          <w:noProof/>
          <w:lang w:val="el-GR"/>
        </w:rPr>
        <w:drawing>
          <wp:inline distT="0" distB="0" distL="0" distR="0" wp14:anchorId="44FEB12B" wp14:editId="79DF97C8">
            <wp:extent cx="6830378" cy="3019846"/>
            <wp:effectExtent l="0" t="0" r="8890" b="9525"/>
            <wp:docPr id="1958552032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55203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30378" cy="3019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61511" w14:textId="77777777" w:rsidR="00054720" w:rsidRDefault="00FB2833" w:rsidP="00054720">
      <w:pPr>
        <w:rPr>
          <w:lang w:val="el-GR"/>
        </w:rPr>
      </w:pPr>
      <w:r w:rsidRPr="00FB2833">
        <w:rPr>
          <w:lang w:val="el-GR"/>
        </w:rPr>
        <w:t>Στον R1 βλέπω το δίκτυο 192.168.1.0/24 ενώ στο R2</w:t>
      </w:r>
      <w:r w:rsidR="00B95F12">
        <w:rPr>
          <w:lang w:val="el-GR"/>
        </w:rPr>
        <w:t xml:space="preserve"> </w:t>
      </w:r>
      <w:r w:rsidRPr="00FB2833">
        <w:rPr>
          <w:lang w:val="el-GR"/>
        </w:rPr>
        <w:t>παίρνουμε</w:t>
      </w:r>
      <w:r w:rsidRPr="00B95F12">
        <w:rPr>
          <w:lang w:val="el-GR"/>
        </w:rPr>
        <w:t xml:space="preserve"> </w:t>
      </w:r>
      <w:r w:rsidRPr="00FB2833">
        <w:rPr>
          <w:lang w:val="el-GR"/>
        </w:rPr>
        <w:t>μήνυμα</w:t>
      </w:r>
      <w:r w:rsidRPr="00B95F12">
        <w:rPr>
          <w:lang w:val="el-GR"/>
        </w:rPr>
        <w:t xml:space="preserve"> « </w:t>
      </w:r>
      <w:r w:rsidRPr="00FB2833">
        <w:t>No</w:t>
      </w:r>
      <w:r w:rsidRPr="00B95F12">
        <w:rPr>
          <w:lang w:val="el-GR"/>
        </w:rPr>
        <w:t xml:space="preserve"> </w:t>
      </w:r>
      <w:r w:rsidRPr="00FB2833">
        <w:t>BGP</w:t>
      </w:r>
      <w:r w:rsidRPr="00B95F12">
        <w:rPr>
          <w:lang w:val="el-GR"/>
        </w:rPr>
        <w:t xml:space="preserve"> </w:t>
      </w:r>
      <w:r w:rsidRPr="00FB2833">
        <w:t>process</w:t>
      </w:r>
      <w:r w:rsidRPr="00B95F12">
        <w:rPr>
          <w:lang w:val="el-GR"/>
        </w:rPr>
        <w:t xml:space="preserve"> </w:t>
      </w:r>
      <w:r w:rsidRPr="00FB2833">
        <w:t>is</w:t>
      </w:r>
      <w:r w:rsidRPr="00B95F12">
        <w:rPr>
          <w:lang w:val="el-GR"/>
        </w:rPr>
        <w:t xml:space="preserve"> </w:t>
      </w:r>
      <w:r w:rsidRPr="00FB2833">
        <w:t>configured</w:t>
      </w:r>
      <w:r w:rsidRPr="00B95F12">
        <w:rPr>
          <w:lang w:val="el-GR"/>
        </w:rPr>
        <w:t xml:space="preserve"> ».</w:t>
      </w:r>
    </w:p>
    <w:p w14:paraId="2A513FE2" w14:textId="089C16DF" w:rsidR="00862774" w:rsidRPr="00054720" w:rsidRDefault="00C879B5" w:rsidP="00054720">
      <w:pPr>
        <w:pStyle w:val="3"/>
      </w:pPr>
      <w:r w:rsidRPr="00054720">
        <w:t>1.11</w:t>
      </w:r>
    </w:p>
    <w:p w14:paraId="6DECDADD" w14:textId="468D0377" w:rsidR="00054720" w:rsidRPr="00054720" w:rsidRDefault="00054720" w:rsidP="00054720">
      <w:r w:rsidRPr="00054720">
        <w:rPr>
          <w:b/>
          <w:bCs/>
        </w:rPr>
        <w:t>router bgp 65020</w:t>
      </w:r>
      <w:r>
        <w:rPr>
          <w:b/>
          <w:bCs/>
        </w:rPr>
        <w:t xml:space="preserve"> </w:t>
      </w:r>
      <w:r>
        <w:t xml:space="preserve">--&gt; </w:t>
      </w:r>
      <w:r w:rsidR="002E0906">
        <w:t>R2</w:t>
      </w:r>
    </w:p>
    <w:p w14:paraId="21085C92" w14:textId="77777777" w:rsidR="007951D1" w:rsidRPr="00054720" w:rsidRDefault="007951D1" w:rsidP="007951D1">
      <w:pPr>
        <w:pStyle w:val="3"/>
      </w:pPr>
      <w:r w:rsidRPr="00054720">
        <w:lastRenderedPageBreak/>
        <w:t>1.12</w:t>
      </w:r>
    </w:p>
    <w:p w14:paraId="68E68BE1" w14:textId="387036E0" w:rsidR="00054720" w:rsidRPr="00054720" w:rsidRDefault="002E0906" w:rsidP="00054720">
      <w:pPr>
        <w:rPr>
          <w:u w:val="single"/>
        </w:rPr>
      </w:pPr>
      <w:r>
        <w:rPr>
          <w:u w:val="single"/>
        </w:rPr>
        <w:t>R2</w:t>
      </w:r>
    </w:p>
    <w:p w14:paraId="511762FA" w14:textId="77777777" w:rsidR="00054720" w:rsidRPr="00054720" w:rsidRDefault="00054720" w:rsidP="00054720">
      <w:pPr>
        <w:rPr>
          <w:b/>
          <w:bCs/>
        </w:rPr>
      </w:pPr>
      <w:r w:rsidRPr="00054720">
        <w:rPr>
          <w:b/>
          <w:bCs/>
        </w:rPr>
        <w:t>neighbor 10.1.1.1 remote-as 65010</w:t>
      </w:r>
    </w:p>
    <w:p w14:paraId="58D40529" w14:textId="093CF35B" w:rsidR="00D10BB3" w:rsidRPr="002B4D9C" w:rsidRDefault="00054720" w:rsidP="00054720">
      <w:pPr>
        <w:rPr>
          <w:b/>
          <w:bCs/>
          <w:lang w:val="el-GR"/>
        </w:rPr>
      </w:pPr>
      <w:r w:rsidRPr="00054720">
        <w:rPr>
          <w:b/>
          <w:bCs/>
        </w:rPr>
        <w:t>neighbor</w:t>
      </w:r>
      <w:r w:rsidRPr="002B4D9C">
        <w:rPr>
          <w:b/>
          <w:bCs/>
          <w:lang w:val="el-GR"/>
        </w:rPr>
        <w:t xml:space="preserve"> 10.1.1.6 </w:t>
      </w:r>
      <w:r w:rsidRPr="00054720">
        <w:rPr>
          <w:b/>
          <w:bCs/>
        </w:rPr>
        <w:t>remote</w:t>
      </w:r>
      <w:r w:rsidRPr="002B4D9C">
        <w:rPr>
          <w:b/>
          <w:bCs/>
          <w:lang w:val="el-GR"/>
        </w:rPr>
        <w:t>-</w:t>
      </w:r>
      <w:r w:rsidRPr="00054720">
        <w:rPr>
          <w:b/>
          <w:bCs/>
        </w:rPr>
        <w:t>as</w:t>
      </w:r>
      <w:r w:rsidRPr="002B4D9C">
        <w:rPr>
          <w:b/>
          <w:bCs/>
          <w:lang w:val="el-GR"/>
        </w:rPr>
        <w:t xml:space="preserve"> 65030</w:t>
      </w:r>
    </w:p>
    <w:p w14:paraId="58D6D19B" w14:textId="77777777" w:rsidR="00671C94" w:rsidRDefault="00671C94" w:rsidP="00671C94">
      <w:pPr>
        <w:pStyle w:val="3"/>
        <w:rPr>
          <w:lang w:val="el-GR"/>
        </w:rPr>
      </w:pPr>
      <w:r w:rsidRPr="002F694C">
        <w:rPr>
          <w:lang w:val="el-GR"/>
        </w:rPr>
        <w:t>1.13</w:t>
      </w:r>
    </w:p>
    <w:p w14:paraId="66267B80" w14:textId="08BBAC27" w:rsidR="0062035A" w:rsidRPr="006100B7" w:rsidRDefault="0062035A" w:rsidP="00286C5D">
      <w:pPr>
        <w:rPr>
          <w:lang w:val="el-GR"/>
        </w:rPr>
      </w:pPr>
      <w:r w:rsidRPr="0062035A">
        <w:rPr>
          <w:lang w:val="el-GR"/>
        </w:rPr>
        <w:t>Έχει προστεθεί η εγγραφή για το LAN1 στο πίνακα του RIB του R2</w:t>
      </w:r>
      <w:r w:rsidR="006100B7">
        <w:rPr>
          <w:lang w:val="el-GR"/>
        </w:rPr>
        <w:t>, αφού ο</w:t>
      </w:r>
      <w:r>
        <w:rPr>
          <w:lang w:val="el-GR"/>
        </w:rPr>
        <w:t xml:space="preserve">λοκληρώθηκε ο </w:t>
      </w:r>
      <w:r w:rsidRPr="0062035A">
        <w:rPr>
          <w:lang w:val="el-GR"/>
        </w:rPr>
        <w:t>ορ</w:t>
      </w:r>
      <w:r>
        <w:rPr>
          <w:lang w:val="el-GR"/>
        </w:rPr>
        <w:t>ι</w:t>
      </w:r>
      <w:r w:rsidRPr="0062035A">
        <w:rPr>
          <w:lang w:val="el-GR"/>
        </w:rPr>
        <w:t>σ</w:t>
      </w:r>
      <w:r>
        <w:rPr>
          <w:lang w:val="el-GR"/>
        </w:rPr>
        <w:t>μός</w:t>
      </w:r>
      <w:r w:rsidRPr="0062035A">
        <w:rPr>
          <w:lang w:val="el-GR"/>
        </w:rPr>
        <w:t xml:space="preserve"> του </w:t>
      </w:r>
      <w:r w:rsidRPr="0062035A">
        <w:t>R</w:t>
      </w:r>
      <w:r w:rsidRPr="0062035A">
        <w:rPr>
          <w:lang w:val="el-GR"/>
        </w:rPr>
        <w:t>2 ως γείτονα</w:t>
      </w:r>
      <w:r>
        <w:rPr>
          <w:lang w:val="el-GR"/>
        </w:rPr>
        <w:t xml:space="preserve">ς </w:t>
      </w:r>
      <w:r w:rsidRPr="0062035A">
        <w:rPr>
          <w:lang w:val="el-GR"/>
        </w:rPr>
        <w:t>το</w:t>
      </w:r>
      <w:r w:rsidR="00FB7040">
        <w:rPr>
          <w:lang w:val="el-GR"/>
        </w:rPr>
        <w:t>υ</w:t>
      </w:r>
      <w:r w:rsidRPr="0062035A">
        <w:rPr>
          <w:lang w:val="el-GR"/>
        </w:rPr>
        <w:t xml:space="preserve"> </w:t>
      </w:r>
      <w:r w:rsidRPr="0062035A">
        <w:t>R</w:t>
      </w:r>
      <w:r w:rsidRPr="0062035A">
        <w:rPr>
          <w:lang w:val="el-GR"/>
        </w:rPr>
        <w:t>1</w:t>
      </w:r>
      <w:r w:rsidR="006100B7">
        <w:rPr>
          <w:lang w:val="el-GR"/>
        </w:rPr>
        <w:t>.</w:t>
      </w:r>
    </w:p>
    <w:p w14:paraId="1BFFCAC1" w14:textId="77777777" w:rsidR="00671C94" w:rsidRPr="00DC6753" w:rsidRDefault="00671C94" w:rsidP="00671C94">
      <w:pPr>
        <w:pStyle w:val="3"/>
        <w:rPr>
          <w:lang w:val="el-GR"/>
        </w:rPr>
      </w:pPr>
      <w:r w:rsidRPr="002F694C">
        <w:rPr>
          <w:lang w:val="el-GR"/>
        </w:rPr>
        <w:t>1.14</w:t>
      </w:r>
    </w:p>
    <w:p w14:paraId="5069F871" w14:textId="49EDA620" w:rsidR="00DC6753" w:rsidRPr="00443B17" w:rsidRDefault="00DC6753" w:rsidP="00DC6753">
      <w:pPr>
        <w:rPr>
          <w:u w:val="single"/>
          <w:lang w:val="el-GR"/>
        </w:rPr>
      </w:pPr>
      <w:r w:rsidRPr="00DC6753">
        <w:rPr>
          <w:u w:val="single"/>
        </w:rPr>
        <w:t>R</w:t>
      </w:r>
      <w:r w:rsidRPr="00443B17">
        <w:rPr>
          <w:u w:val="single"/>
          <w:lang w:val="el-GR"/>
        </w:rPr>
        <w:t>3</w:t>
      </w:r>
    </w:p>
    <w:p w14:paraId="3F11FF57" w14:textId="6C54CA69" w:rsidR="00ED503E" w:rsidRPr="00DC6753" w:rsidRDefault="002B4D9C" w:rsidP="00ED503E">
      <w:pPr>
        <w:rPr>
          <w:lang w:val="el-GR"/>
        </w:rPr>
      </w:pPr>
      <w:r w:rsidRPr="002B4D9C">
        <w:rPr>
          <w:b/>
          <w:bCs/>
        </w:rPr>
        <w:t>do</w:t>
      </w:r>
      <w:r w:rsidRPr="002B4D9C">
        <w:rPr>
          <w:b/>
          <w:bCs/>
          <w:lang w:val="el-GR"/>
        </w:rPr>
        <w:t xml:space="preserve"> </w:t>
      </w:r>
      <w:r w:rsidRPr="002B4D9C">
        <w:rPr>
          <w:b/>
          <w:bCs/>
        </w:rPr>
        <w:t>show</w:t>
      </w:r>
      <w:r w:rsidRPr="002B4D9C">
        <w:rPr>
          <w:b/>
          <w:bCs/>
          <w:lang w:val="el-GR"/>
        </w:rPr>
        <w:t xml:space="preserve"> </w:t>
      </w:r>
      <w:r w:rsidRPr="002B4D9C">
        <w:rPr>
          <w:b/>
          <w:bCs/>
        </w:rPr>
        <w:t>ip</w:t>
      </w:r>
      <w:r w:rsidRPr="002B4D9C">
        <w:rPr>
          <w:b/>
          <w:bCs/>
          <w:lang w:val="el-GR"/>
        </w:rPr>
        <w:t xml:space="preserve"> </w:t>
      </w:r>
      <w:r w:rsidRPr="002B4D9C">
        <w:rPr>
          <w:b/>
          <w:bCs/>
        </w:rPr>
        <w:t>route</w:t>
      </w:r>
      <w:r w:rsidRPr="002B4D9C">
        <w:rPr>
          <w:lang w:val="el-GR"/>
        </w:rPr>
        <w:t xml:space="preserve"> </w:t>
      </w:r>
      <w:r w:rsidRPr="00135FBC">
        <w:rPr>
          <w:lang w:val="el-GR"/>
        </w:rPr>
        <w:t xml:space="preserve">--&gt; </w:t>
      </w:r>
      <w:r w:rsidRPr="002B4D9C">
        <w:rPr>
          <w:lang w:val="el-GR"/>
        </w:rPr>
        <w:t xml:space="preserve">βλέπουμε πως δεν έχει εγγραφή για το </w:t>
      </w:r>
      <w:r>
        <w:t>LAN</w:t>
      </w:r>
      <w:r w:rsidRPr="002B4D9C">
        <w:rPr>
          <w:lang w:val="el-GR"/>
        </w:rPr>
        <w:t>1.</w:t>
      </w:r>
    </w:p>
    <w:p w14:paraId="307D9369" w14:textId="77777777" w:rsidR="00671C94" w:rsidRPr="00244D08" w:rsidRDefault="00671C94" w:rsidP="00671C94">
      <w:pPr>
        <w:pStyle w:val="3"/>
      </w:pPr>
      <w:r w:rsidRPr="00244D08">
        <w:t>1.15</w:t>
      </w:r>
    </w:p>
    <w:p w14:paraId="5C8CDEB6" w14:textId="116E661C" w:rsidR="00ED503E" w:rsidRPr="002E0906" w:rsidRDefault="002954FA" w:rsidP="00ED503E">
      <w:r w:rsidRPr="002954FA">
        <w:rPr>
          <w:b/>
          <w:bCs/>
        </w:rPr>
        <w:t>router bgp 65030</w:t>
      </w:r>
      <w:r w:rsidR="002E0906">
        <w:rPr>
          <w:b/>
          <w:bCs/>
        </w:rPr>
        <w:t xml:space="preserve"> </w:t>
      </w:r>
      <w:r w:rsidR="002E0906">
        <w:t>--&gt; R3</w:t>
      </w:r>
    </w:p>
    <w:p w14:paraId="2348D578" w14:textId="77777777" w:rsidR="00671C94" w:rsidRPr="00244D08" w:rsidRDefault="00671C94" w:rsidP="00671C94">
      <w:pPr>
        <w:pStyle w:val="3"/>
      </w:pPr>
      <w:r w:rsidRPr="00244D08">
        <w:t>1.16</w:t>
      </w:r>
    </w:p>
    <w:p w14:paraId="3C321EE8" w14:textId="5386EAA8" w:rsidR="00ED503E" w:rsidRPr="00244D08" w:rsidRDefault="00135FBC" w:rsidP="00ED503E">
      <w:pPr>
        <w:rPr>
          <w:b/>
          <w:bCs/>
        </w:rPr>
      </w:pPr>
      <w:r w:rsidRPr="00135FBC">
        <w:rPr>
          <w:b/>
          <w:bCs/>
        </w:rPr>
        <w:t>neighbor 10.1.1.5 remote-as 65020</w:t>
      </w:r>
      <w:r w:rsidR="0011696A">
        <w:rPr>
          <w:b/>
          <w:bCs/>
        </w:rPr>
        <w:t xml:space="preserve"> </w:t>
      </w:r>
      <w:r w:rsidR="0011696A">
        <w:t>--&gt; R3</w:t>
      </w:r>
    </w:p>
    <w:p w14:paraId="69D87A9A" w14:textId="77777777" w:rsidR="001E084F" w:rsidRDefault="00671C94" w:rsidP="001E084F">
      <w:pPr>
        <w:pStyle w:val="3"/>
        <w:rPr>
          <w:lang w:val="el-GR"/>
        </w:rPr>
      </w:pPr>
      <w:r w:rsidRPr="00ED503E">
        <w:rPr>
          <w:lang w:val="el-GR"/>
        </w:rPr>
        <w:t>1.17</w:t>
      </w:r>
    </w:p>
    <w:p w14:paraId="30E45B5C" w14:textId="0BD7A760" w:rsidR="00ED503E" w:rsidRPr="000F6CB3" w:rsidRDefault="002954FA" w:rsidP="00ED503E">
      <w:pPr>
        <w:rPr>
          <w:b/>
          <w:bCs/>
          <w:lang w:val="el-GR"/>
        </w:rPr>
      </w:pPr>
      <w:r w:rsidRPr="002954FA">
        <w:rPr>
          <w:b/>
          <w:bCs/>
        </w:rPr>
        <w:t>network</w:t>
      </w:r>
      <w:r w:rsidRPr="00244D08">
        <w:rPr>
          <w:b/>
          <w:bCs/>
          <w:lang w:val="el-GR"/>
        </w:rPr>
        <w:t xml:space="preserve"> 192.168.2.0/24</w:t>
      </w:r>
      <w:r w:rsidR="0011696A" w:rsidRPr="000F6CB3">
        <w:rPr>
          <w:b/>
          <w:bCs/>
          <w:lang w:val="el-GR"/>
        </w:rPr>
        <w:t xml:space="preserve"> </w:t>
      </w:r>
      <w:r w:rsidR="0011696A" w:rsidRPr="000F6CB3">
        <w:rPr>
          <w:lang w:val="el-GR"/>
        </w:rPr>
        <w:t xml:space="preserve">--&gt; </w:t>
      </w:r>
      <w:r w:rsidR="0011696A">
        <w:t>R</w:t>
      </w:r>
      <w:r w:rsidR="0011696A" w:rsidRPr="000F6CB3">
        <w:rPr>
          <w:lang w:val="el-GR"/>
        </w:rPr>
        <w:t>3</w:t>
      </w:r>
    </w:p>
    <w:p w14:paraId="35E400D7" w14:textId="10B00EA2" w:rsidR="002954FA" w:rsidRPr="00244D08" w:rsidRDefault="002954FA" w:rsidP="00B64C05">
      <w:pPr>
        <w:pStyle w:val="3"/>
        <w:rPr>
          <w:lang w:val="el-GR"/>
        </w:rPr>
      </w:pPr>
      <w:r w:rsidRPr="00244D08">
        <w:rPr>
          <w:lang w:val="el-GR"/>
        </w:rPr>
        <w:t>1.18</w:t>
      </w:r>
    </w:p>
    <w:p w14:paraId="4A91BB23" w14:textId="45984274" w:rsidR="00B64C05" w:rsidRPr="00B943C8" w:rsidRDefault="00B943C8" w:rsidP="00B64C05">
      <w:pPr>
        <w:rPr>
          <w:lang w:val="el-GR"/>
        </w:rPr>
      </w:pPr>
      <w:r w:rsidRPr="00B943C8">
        <w:rPr>
          <w:lang w:val="el-GR"/>
        </w:rPr>
        <w:t xml:space="preserve">Πλέον </w:t>
      </w:r>
      <w:r>
        <w:rPr>
          <w:lang w:val="el-GR"/>
        </w:rPr>
        <w:t>στις</w:t>
      </w:r>
      <w:r w:rsidRPr="00B943C8">
        <w:rPr>
          <w:lang w:val="el-GR"/>
        </w:rPr>
        <w:t xml:space="preserve"> </w:t>
      </w:r>
      <w:r>
        <w:t>RIB</w:t>
      </w:r>
      <w:r w:rsidRPr="00B943C8">
        <w:rPr>
          <w:lang w:val="el-GR"/>
        </w:rPr>
        <w:t xml:space="preserve"> στα </w:t>
      </w:r>
      <w:r>
        <w:t>R</w:t>
      </w:r>
      <w:r w:rsidRPr="00B943C8">
        <w:rPr>
          <w:lang w:val="el-GR"/>
        </w:rPr>
        <w:t xml:space="preserve">1, </w:t>
      </w:r>
      <w:r>
        <w:t>R</w:t>
      </w:r>
      <w:r w:rsidRPr="00B943C8">
        <w:rPr>
          <w:lang w:val="el-GR"/>
        </w:rPr>
        <w:t xml:space="preserve">2, </w:t>
      </w:r>
      <w:r>
        <w:t>R</w:t>
      </w:r>
      <w:r w:rsidRPr="00B943C8">
        <w:rPr>
          <w:lang w:val="el-GR"/>
        </w:rPr>
        <w:t>3</w:t>
      </w:r>
      <w:r>
        <w:rPr>
          <w:lang w:val="el-GR"/>
        </w:rPr>
        <w:t xml:space="preserve"> </w:t>
      </w:r>
      <w:r w:rsidRPr="00B943C8">
        <w:rPr>
          <w:lang w:val="el-GR"/>
        </w:rPr>
        <w:t xml:space="preserve">έχει προστεθεί η νέα εγγραφή για το </w:t>
      </w:r>
      <w:r>
        <w:t>LAN</w:t>
      </w:r>
      <w:r w:rsidRPr="00B943C8">
        <w:rPr>
          <w:lang w:val="el-GR"/>
        </w:rPr>
        <w:t>2.</w:t>
      </w:r>
    </w:p>
    <w:p w14:paraId="2000E6E9" w14:textId="528FE337" w:rsidR="002954FA" w:rsidRPr="00244D08" w:rsidRDefault="002954FA" w:rsidP="00B64C05">
      <w:pPr>
        <w:pStyle w:val="3"/>
        <w:rPr>
          <w:lang w:val="el-GR"/>
        </w:rPr>
      </w:pPr>
      <w:r w:rsidRPr="00244D08">
        <w:rPr>
          <w:lang w:val="el-GR"/>
        </w:rPr>
        <w:t>1.19</w:t>
      </w:r>
    </w:p>
    <w:p w14:paraId="4AA56E67" w14:textId="71BFB987" w:rsidR="00B64C05" w:rsidRPr="0001203B" w:rsidRDefault="008453BA" w:rsidP="00B64C05">
      <w:pPr>
        <w:rPr>
          <w:lang w:val="el-GR"/>
        </w:rPr>
      </w:pPr>
      <w:r>
        <w:rPr>
          <w:lang w:val="el-GR"/>
        </w:rPr>
        <w:t>Δ</w:t>
      </w:r>
      <w:r w:rsidRPr="0001203B">
        <w:rPr>
          <w:lang w:val="el-GR"/>
        </w:rPr>
        <w:t xml:space="preserve">ιακρίνονται από το </w:t>
      </w:r>
      <w:r>
        <w:rPr>
          <w:lang w:val="el-GR"/>
        </w:rPr>
        <w:t xml:space="preserve">« </w:t>
      </w:r>
      <w:r>
        <w:t>B</w:t>
      </w:r>
      <w:r>
        <w:rPr>
          <w:lang w:val="el-GR"/>
        </w:rPr>
        <w:t xml:space="preserve"> »</w:t>
      </w:r>
      <w:r w:rsidRPr="0001203B">
        <w:rPr>
          <w:lang w:val="el-GR"/>
        </w:rPr>
        <w:t>.</w:t>
      </w:r>
    </w:p>
    <w:p w14:paraId="7D292775" w14:textId="5EB5A6BC" w:rsidR="002954FA" w:rsidRPr="0001203B" w:rsidRDefault="002954FA" w:rsidP="00B64C05">
      <w:pPr>
        <w:pStyle w:val="3"/>
        <w:rPr>
          <w:lang w:val="el-GR"/>
        </w:rPr>
      </w:pPr>
      <w:r w:rsidRPr="0001203B">
        <w:rPr>
          <w:lang w:val="el-GR"/>
        </w:rPr>
        <w:t>1.20</w:t>
      </w:r>
    </w:p>
    <w:p w14:paraId="765843A3" w14:textId="09716084" w:rsidR="00B64C05" w:rsidRPr="0001203B" w:rsidRDefault="0001203B" w:rsidP="00B64C05">
      <w:pPr>
        <w:rPr>
          <w:lang w:val="el-GR"/>
        </w:rPr>
      </w:pPr>
      <w:r w:rsidRPr="0001203B">
        <w:rPr>
          <w:lang w:val="el-GR"/>
        </w:rPr>
        <w:t xml:space="preserve">Διακρίνονται από το </w:t>
      </w:r>
      <w:r>
        <w:rPr>
          <w:lang w:val="el-GR"/>
        </w:rPr>
        <w:t xml:space="preserve">«  </w:t>
      </w:r>
      <w:r w:rsidRPr="0001203B">
        <w:rPr>
          <w:b/>
          <w:bCs/>
          <w:lang w:val="el-GR"/>
        </w:rPr>
        <w:t>*&gt;</w:t>
      </w:r>
      <w:r>
        <w:rPr>
          <w:lang w:val="el-GR"/>
        </w:rPr>
        <w:t xml:space="preserve">  »</w:t>
      </w:r>
      <w:r w:rsidRPr="0001203B">
        <w:rPr>
          <w:lang w:val="el-GR"/>
        </w:rPr>
        <w:t>.</w:t>
      </w:r>
    </w:p>
    <w:p w14:paraId="641E5C76" w14:textId="1B77F70C" w:rsidR="002954FA" w:rsidRPr="00244D08" w:rsidRDefault="002954FA" w:rsidP="00B64C05">
      <w:pPr>
        <w:pStyle w:val="3"/>
      </w:pPr>
      <w:r w:rsidRPr="00244D08">
        <w:t>1.21</w:t>
      </w:r>
    </w:p>
    <w:p w14:paraId="108CB25B" w14:textId="5118015C" w:rsidR="001C1BDD" w:rsidRPr="001C1BDD" w:rsidRDefault="001C1BDD" w:rsidP="001C1BDD">
      <w:pPr>
        <w:rPr>
          <w:b/>
          <w:bCs/>
        </w:rPr>
      </w:pPr>
      <w:r w:rsidRPr="001C1BDD">
        <w:rPr>
          <w:b/>
          <w:bCs/>
        </w:rPr>
        <w:t>do show ip route</w:t>
      </w:r>
    </w:p>
    <w:p w14:paraId="185666A8" w14:textId="2672A865" w:rsidR="00B64C05" w:rsidRPr="00244D08" w:rsidRDefault="00287D29" w:rsidP="00B64C05">
      <w:r w:rsidRPr="00244D08">
        <w:t>20</w:t>
      </w:r>
    </w:p>
    <w:p w14:paraId="0152BB5E" w14:textId="42DC5BA4" w:rsidR="002954FA" w:rsidRDefault="002954FA" w:rsidP="00B64C05">
      <w:pPr>
        <w:pStyle w:val="3"/>
      </w:pPr>
      <w:r w:rsidRPr="00244D08">
        <w:t>1.22</w:t>
      </w:r>
    </w:p>
    <w:p w14:paraId="790C3878" w14:textId="660631C9" w:rsidR="00581DD1" w:rsidRPr="00581DD1" w:rsidRDefault="00581DD1" w:rsidP="00581DD1">
      <w:pPr>
        <w:rPr>
          <w:u w:val="single"/>
        </w:rPr>
      </w:pPr>
      <w:r w:rsidRPr="00581DD1">
        <w:rPr>
          <w:u w:val="single"/>
        </w:rPr>
        <w:t>R1</w:t>
      </w:r>
    </w:p>
    <w:p w14:paraId="5838F49C" w14:textId="1C0CEDF3" w:rsidR="00702998" w:rsidRDefault="00702998" w:rsidP="00B64C05">
      <w:r w:rsidRPr="00702998">
        <w:rPr>
          <w:b/>
          <w:bCs/>
        </w:rPr>
        <w:t>do</w:t>
      </w:r>
      <w:r w:rsidRPr="00244D08">
        <w:rPr>
          <w:b/>
          <w:bCs/>
        </w:rPr>
        <w:t xml:space="preserve"> </w:t>
      </w:r>
      <w:r w:rsidRPr="00702998">
        <w:rPr>
          <w:b/>
          <w:bCs/>
        </w:rPr>
        <w:t>show</w:t>
      </w:r>
      <w:r w:rsidRPr="00244D08">
        <w:rPr>
          <w:b/>
          <w:bCs/>
        </w:rPr>
        <w:t xml:space="preserve"> </w:t>
      </w:r>
      <w:r w:rsidRPr="00702998">
        <w:rPr>
          <w:b/>
          <w:bCs/>
        </w:rPr>
        <w:t>ip</w:t>
      </w:r>
      <w:r w:rsidRPr="00244D08">
        <w:rPr>
          <w:b/>
          <w:bCs/>
        </w:rPr>
        <w:t xml:space="preserve"> </w:t>
      </w:r>
      <w:r w:rsidRPr="00702998">
        <w:rPr>
          <w:b/>
          <w:bCs/>
        </w:rPr>
        <w:t>route</w:t>
      </w:r>
      <w:r w:rsidRPr="00244D08">
        <w:rPr>
          <w:b/>
          <w:bCs/>
        </w:rPr>
        <w:t xml:space="preserve"> </w:t>
      </w:r>
      <w:r w:rsidRPr="00702998">
        <w:rPr>
          <w:b/>
          <w:bCs/>
        </w:rPr>
        <w:t>bgp</w:t>
      </w:r>
      <w:r w:rsidRPr="00244D08">
        <w:t xml:space="preserve"> --&gt;  </w:t>
      </w:r>
      <w:r w:rsidRPr="00702998">
        <w:rPr>
          <w:lang w:val="el-GR"/>
        </w:rPr>
        <w:t>βλέπουμε</w:t>
      </w:r>
      <w:r w:rsidRPr="00244D08">
        <w:t xml:space="preserve"> 1 </w:t>
      </w:r>
      <w:r w:rsidRPr="00702998">
        <w:rPr>
          <w:lang w:val="el-GR"/>
        </w:rPr>
        <w:t>μόνο</w:t>
      </w:r>
      <w:r w:rsidRPr="00244D08">
        <w:t xml:space="preserve"> </w:t>
      </w:r>
      <w:r w:rsidRPr="00702998">
        <w:rPr>
          <w:lang w:val="el-GR"/>
        </w:rPr>
        <w:t>εγγραφή</w:t>
      </w:r>
    </w:p>
    <w:p w14:paraId="2B9C2E35" w14:textId="7C444C92" w:rsidR="00702998" w:rsidRPr="00702998" w:rsidRDefault="00702998" w:rsidP="00B64C05">
      <w:r w:rsidRPr="00702998">
        <w:rPr>
          <w:noProof/>
        </w:rPr>
        <w:lastRenderedPageBreak/>
        <w:drawing>
          <wp:inline distT="0" distB="0" distL="0" distR="0" wp14:anchorId="633A86D5" wp14:editId="575374B7">
            <wp:extent cx="5353797" cy="1066949"/>
            <wp:effectExtent l="0" t="0" r="0" b="0"/>
            <wp:docPr id="2118291403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29140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EDA71" w14:textId="4D14434B" w:rsidR="005E3F94" w:rsidRDefault="002954FA" w:rsidP="005E3F94">
      <w:pPr>
        <w:pStyle w:val="3"/>
      </w:pPr>
      <w:r w:rsidRPr="00583317">
        <w:rPr>
          <w:lang w:val="el-GR"/>
        </w:rPr>
        <w:t>1.23</w:t>
      </w:r>
    </w:p>
    <w:p w14:paraId="7CCDFCD8" w14:textId="492653C8" w:rsidR="005E3F94" w:rsidRPr="005E3F94" w:rsidRDefault="005E3F94" w:rsidP="005E3F94">
      <w:pPr>
        <w:rPr>
          <w:u w:val="single"/>
        </w:rPr>
      </w:pPr>
      <w:r w:rsidRPr="005E3F94">
        <w:rPr>
          <w:u w:val="single"/>
        </w:rPr>
        <w:t>R1</w:t>
      </w:r>
    </w:p>
    <w:p w14:paraId="42864B96" w14:textId="1DA373A8" w:rsidR="00DA58D4" w:rsidRPr="00095AF6" w:rsidRDefault="00583317" w:rsidP="00B64C05">
      <w:r w:rsidRPr="00583317">
        <w:rPr>
          <w:b/>
          <w:bCs/>
        </w:rPr>
        <w:t>do</w:t>
      </w:r>
      <w:r w:rsidRPr="00583317">
        <w:rPr>
          <w:b/>
          <w:bCs/>
          <w:lang w:val="el-GR"/>
        </w:rPr>
        <w:t xml:space="preserve"> </w:t>
      </w:r>
      <w:r w:rsidRPr="00583317">
        <w:rPr>
          <w:b/>
          <w:bCs/>
        </w:rPr>
        <w:t>show</w:t>
      </w:r>
      <w:r w:rsidRPr="00583317">
        <w:rPr>
          <w:b/>
          <w:bCs/>
          <w:lang w:val="el-GR"/>
        </w:rPr>
        <w:t xml:space="preserve"> </w:t>
      </w:r>
      <w:r w:rsidRPr="00583317">
        <w:rPr>
          <w:b/>
          <w:bCs/>
        </w:rPr>
        <w:t>ip</w:t>
      </w:r>
      <w:r w:rsidRPr="00583317">
        <w:rPr>
          <w:b/>
          <w:bCs/>
          <w:lang w:val="el-GR"/>
        </w:rPr>
        <w:t xml:space="preserve"> </w:t>
      </w:r>
      <w:r w:rsidRPr="00583317">
        <w:rPr>
          <w:b/>
          <w:bCs/>
        </w:rPr>
        <w:t>bgp</w:t>
      </w:r>
      <w:r w:rsidRPr="00583317">
        <w:rPr>
          <w:lang w:val="el-GR"/>
        </w:rPr>
        <w:t xml:space="preserve"> </w:t>
      </w:r>
      <w:r w:rsidRPr="00992C2B">
        <w:rPr>
          <w:lang w:val="el-GR"/>
        </w:rPr>
        <w:t xml:space="preserve">--&gt; </w:t>
      </w:r>
      <w:r>
        <w:t>B</w:t>
      </w:r>
      <w:r w:rsidRPr="00583317">
        <w:rPr>
          <w:lang w:val="el-GR"/>
        </w:rPr>
        <w:t>λέπουμε 2 εγγραφές.</w:t>
      </w:r>
    </w:p>
    <w:p w14:paraId="3D3A8D7D" w14:textId="6371F997" w:rsidR="00DA58D4" w:rsidRPr="00992C2B" w:rsidRDefault="00DA58D4" w:rsidP="00B64C05">
      <w:pPr>
        <w:rPr>
          <w:lang w:val="el-GR"/>
        </w:rPr>
      </w:pPr>
      <w:r w:rsidRPr="00DA58D4">
        <w:rPr>
          <w:noProof/>
          <w:lang w:val="el-GR"/>
        </w:rPr>
        <w:drawing>
          <wp:inline distT="0" distB="0" distL="0" distR="0" wp14:anchorId="584DF09A" wp14:editId="71D069A6">
            <wp:extent cx="6741229" cy="914400"/>
            <wp:effectExtent l="0" t="0" r="2540" b="0"/>
            <wp:docPr id="2098236780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236780" name=""/>
                    <pic:cNvPicPr/>
                  </pic:nvPicPr>
                  <pic:blipFill rotWithShape="1">
                    <a:blip r:embed="rId17"/>
                    <a:srcRect b="11894"/>
                    <a:stretch/>
                  </pic:blipFill>
                  <pic:spPr bwMode="auto">
                    <a:xfrm>
                      <a:off x="0" y="0"/>
                      <a:ext cx="6744641" cy="9148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28A11A" w14:textId="050620AB" w:rsidR="00B64C05" w:rsidRPr="005D6874" w:rsidRDefault="00583317" w:rsidP="00B64C05">
      <w:pPr>
        <w:rPr>
          <w:lang w:val="el-GR"/>
        </w:rPr>
      </w:pPr>
      <w:r w:rsidRPr="00583317">
        <w:rPr>
          <w:lang w:val="el-GR"/>
        </w:rPr>
        <w:t xml:space="preserve">Εδώ, εμφανίζεται επιπλέον το μονοπάτι για το </w:t>
      </w:r>
      <w:r>
        <w:t>LAN</w:t>
      </w:r>
      <w:r w:rsidRPr="00583317">
        <w:rPr>
          <w:lang w:val="el-GR"/>
        </w:rPr>
        <w:t xml:space="preserve">2 μέσω των </w:t>
      </w:r>
      <w:r>
        <w:t>AS</w:t>
      </w:r>
      <w:r w:rsidRPr="00583317">
        <w:rPr>
          <w:lang w:val="el-GR"/>
        </w:rPr>
        <w:t xml:space="preserve"> (65020 65030), το οποίο ακολουθείται από το ‘</w:t>
      </w:r>
      <w:r>
        <w:t>i</w:t>
      </w:r>
      <w:r w:rsidRPr="00583317">
        <w:rPr>
          <w:lang w:val="el-GR"/>
        </w:rPr>
        <w:t xml:space="preserve">’ το οποίο σημαίνει </w:t>
      </w:r>
      <w:r>
        <w:t>Internal</w:t>
      </w:r>
      <w:r w:rsidRPr="00583317">
        <w:rPr>
          <w:lang w:val="el-GR"/>
        </w:rPr>
        <w:t xml:space="preserve"> και δηλώνει πως η εγγραφή προήλθε από </w:t>
      </w:r>
      <w:r>
        <w:t>IGP</w:t>
      </w:r>
      <w:r w:rsidRPr="00583317">
        <w:rPr>
          <w:lang w:val="el-GR"/>
        </w:rPr>
        <w:t xml:space="preserve"> και ότι διαφημίστηκε από την εντολή </w:t>
      </w:r>
      <w:r w:rsidR="00992C2B">
        <w:rPr>
          <w:lang w:val="el-GR"/>
        </w:rPr>
        <w:t xml:space="preserve">   «</w:t>
      </w:r>
      <w:r w:rsidRPr="00992C2B">
        <w:rPr>
          <w:b/>
          <w:bCs/>
        </w:rPr>
        <w:t>network</w:t>
      </w:r>
      <w:r w:rsidR="00992C2B">
        <w:rPr>
          <w:lang w:val="el-GR"/>
        </w:rPr>
        <w:t>»</w:t>
      </w:r>
      <w:r w:rsidRPr="00583317">
        <w:rPr>
          <w:lang w:val="el-GR"/>
        </w:rPr>
        <w:t xml:space="preserve">. Επιπλέον βλέπουμε διάφορες μετρικές, όπως το </w:t>
      </w:r>
      <w:r>
        <w:t>Metric</w:t>
      </w:r>
      <w:r w:rsidRPr="00583317">
        <w:rPr>
          <w:lang w:val="el-GR"/>
        </w:rPr>
        <w:t xml:space="preserve">, το οποίο είναι μια μετρική μεταξύ των </w:t>
      </w:r>
      <w:r>
        <w:t>AS</w:t>
      </w:r>
      <w:r w:rsidRPr="00583317">
        <w:rPr>
          <w:lang w:val="el-GR"/>
        </w:rPr>
        <w:t xml:space="preserve">, το </w:t>
      </w:r>
      <w:r>
        <w:t>LocPrf</w:t>
      </w:r>
      <w:r w:rsidRPr="00583317">
        <w:rPr>
          <w:lang w:val="el-GR"/>
        </w:rPr>
        <w:t xml:space="preserve"> (</w:t>
      </w:r>
      <w:r>
        <w:t>Local</w:t>
      </w:r>
      <w:r w:rsidRPr="00583317">
        <w:rPr>
          <w:lang w:val="el-GR"/>
        </w:rPr>
        <w:t xml:space="preserve"> </w:t>
      </w:r>
      <w:r>
        <w:t>Preference</w:t>
      </w:r>
      <w:r w:rsidRPr="00583317">
        <w:rPr>
          <w:lang w:val="el-GR"/>
        </w:rPr>
        <w:t xml:space="preserve"> </w:t>
      </w:r>
      <w:r>
        <w:t>Value</w:t>
      </w:r>
      <w:r w:rsidRPr="00583317">
        <w:rPr>
          <w:lang w:val="el-GR"/>
        </w:rPr>
        <w:t>)</w:t>
      </w:r>
      <w:r w:rsidR="00DA58D4">
        <w:rPr>
          <w:lang w:val="el-GR"/>
        </w:rPr>
        <w:t>,</w:t>
      </w:r>
      <w:r w:rsidR="00DA58D4" w:rsidRPr="00DA58D4">
        <w:rPr>
          <w:lang w:val="el-GR"/>
        </w:rPr>
        <w:t xml:space="preserve"> </w:t>
      </w:r>
      <w:r w:rsidR="00DA58D4">
        <w:rPr>
          <w:lang w:val="el-GR"/>
        </w:rPr>
        <w:t xml:space="preserve">που </w:t>
      </w:r>
      <w:r w:rsidR="00DA58D4" w:rsidRPr="00DA58D4">
        <w:rPr>
          <w:lang w:val="el-GR"/>
        </w:rPr>
        <w:t xml:space="preserve">δηλώνει το πόσο επιθυμητή είναι μια διαδρομή για την απερχόμενη από το </w:t>
      </w:r>
      <w:r w:rsidR="00DA58D4">
        <w:t>AS</w:t>
      </w:r>
      <w:r w:rsidR="00DA58D4">
        <w:rPr>
          <w:lang w:val="el-GR"/>
        </w:rPr>
        <w:t xml:space="preserve"> </w:t>
      </w:r>
      <w:r w:rsidR="00DA58D4" w:rsidRPr="00DA58D4">
        <w:rPr>
          <w:lang w:val="el-GR"/>
        </w:rPr>
        <w:t>κίνηση</w:t>
      </w:r>
      <w:r w:rsidR="00DA58D4">
        <w:rPr>
          <w:lang w:val="el-GR"/>
        </w:rPr>
        <w:t xml:space="preserve">, </w:t>
      </w:r>
      <w:r w:rsidRPr="00583317">
        <w:rPr>
          <w:lang w:val="el-GR"/>
        </w:rPr>
        <w:t xml:space="preserve"> και το </w:t>
      </w:r>
      <w:r>
        <w:t>Weight</w:t>
      </w:r>
      <w:r w:rsidRPr="00583317">
        <w:rPr>
          <w:lang w:val="el-GR"/>
        </w:rPr>
        <w:t>, το οποίο δηλώνει τοπική προτίμηση για τις διαδρομές</w:t>
      </w:r>
      <w:r w:rsidR="00DB0223" w:rsidRPr="00DB0223">
        <w:rPr>
          <w:lang w:val="el-GR"/>
        </w:rPr>
        <w:t>.</w:t>
      </w:r>
      <w:r w:rsidR="005D6874" w:rsidRPr="005D6874">
        <w:rPr>
          <w:lang w:val="el-GR"/>
        </w:rPr>
        <w:t xml:space="preserve"> </w:t>
      </w:r>
    </w:p>
    <w:p w14:paraId="1DD4F01E" w14:textId="341D5563" w:rsidR="00B64C05" w:rsidRPr="00944E9E" w:rsidRDefault="002954FA" w:rsidP="00B64C05">
      <w:pPr>
        <w:pStyle w:val="3"/>
      </w:pPr>
      <w:r w:rsidRPr="00944E9E">
        <w:t>1.24</w:t>
      </w:r>
    </w:p>
    <w:p w14:paraId="75474962" w14:textId="27C3CCC2" w:rsidR="00944E9E" w:rsidRDefault="000B1CF1" w:rsidP="00B64C05">
      <w:r>
        <w:t xml:space="preserve">LAN1 : </w:t>
      </w:r>
      <w:r w:rsidR="00944E9E">
        <w:t>192.168.1.0/24</w:t>
      </w:r>
    </w:p>
    <w:p w14:paraId="01D98D4C" w14:textId="77777777" w:rsidR="00944E9E" w:rsidRDefault="00944E9E" w:rsidP="00944E9E">
      <w:pPr>
        <w:ind w:left="720"/>
      </w:pPr>
      <w:r>
        <w:t xml:space="preserve">NEXT_HOP : 0.0.0.0 </w:t>
      </w:r>
    </w:p>
    <w:p w14:paraId="3C2B9EEE" w14:textId="707CE13B" w:rsidR="00944E9E" w:rsidRDefault="00944E9E" w:rsidP="00944E9E">
      <w:pPr>
        <w:ind w:left="720"/>
      </w:pPr>
      <w:r>
        <w:t xml:space="preserve">WEIGHT : 32768 </w:t>
      </w:r>
    </w:p>
    <w:p w14:paraId="34C284D0" w14:textId="4AD72ECF" w:rsidR="00944E9E" w:rsidRDefault="00944E9E" w:rsidP="00944E9E">
      <w:pPr>
        <w:ind w:left="720"/>
      </w:pPr>
      <w:r>
        <w:t xml:space="preserve">AS_PATH : i </w:t>
      </w:r>
    </w:p>
    <w:p w14:paraId="03E0DA4E" w14:textId="4E84E481" w:rsidR="00944E9E" w:rsidRDefault="000B1CF1" w:rsidP="00B64C05">
      <w:r>
        <w:t xml:space="preserve">LAN2 : </w:t>
      </w:r>
      <w:r w:rsidR="00944E9E">
        <w:t>192.168.2.0/24</w:t>
      </w:r>
    </w:p>
    <w:p w14:paraId="4A11EE71" w14:textId="77777777" w:rsidR="00944E9E" w:rsidRDefault="00944E9E" w:rsidP="00944E9E">
      <w:pPr>
        <w:ind w:left="720"/>
      </w:pPr>
      <w:r>
        <w:t xml:space="preserve">NEXT_HOP : 10.1.1.2 </w:t>
      </w:r>
    </w:p>
    <w:p w14:paraId="58D0931C" w14:textId="77777777" w:rsidR="00944E9E" w:rsidRDefault="00944E9E" w:rsidP="00944E9E">
      <w:pPr>
        <w:ind w:left="720"/>
      </w:pPr>
      <w:r>
        <w:t xml:space="preserve">WEIGHT : 0 </w:t>
      </w:r>
    </w:p>
    <w:p w14:paraId="47E10C87" w14:textId="0D2D7695" w:rsidR="00B64C05" w:rsidRPr="00244D08" w:rsidRDefault="00944E9E" w:rsidP="00944E9E">
      <w:pPr>
        <w:ind w:left="720"/>
      </w:pPr>
      <w:r>
        <w:t>AS</w:t>
      </w:r>
      <w:r w:rsidRPr="00244D08">
        <w:t>_</w:t>
      </w:r>
      <w:r>
        <w:t>PATH</w:t>
      </w:r>
      <w:r w:rsidRPr="00244D08">
        <w:t xml:space="preserve"> : 65020 65030 </w:t>
      </w:r>
      <w:r>
        <w:t>i</w:t>
      </w:r>
    </w:p>
    <w:p w14:paraId="28C3F0F2" w14:textId="2743F4F2" w:rsidR="002954FA" w:rsidRPr="000B1CF1" w:rsidRDefault="002954FA" w:rsidP="00B64C05">
      <w:pPr>
        <w:pStyle w:val="3"/>
        <w:rPr>
          <w:lang w:val="el-GR"/>
        </w:rPr>
      </w:pPr>
      <w:r w:rsidRPr="000B1CF1">
        <w:rPr>
          <w:lang w:val="el-GR"/>
        </w:rPr>
        <w:t>1.25</w:t>
      </w:r>
    </w:p>
    <w:p w14:paraId="67606F4A" w14:textId="5152E362" w:rsidR="00B64C05" w:rsidRPr="000B1CF1" w:rsidRDefault="000B1CF1" w:rsidP="00B64C05">
      <w:pPr>
        <w:rPr>
          <w:lang w:val="el-GR"/>
        </w:rPr>
      </w:pPr>
      <w:r w:rsidRPr="000B1CF1">
        <w:rPr>
          <w:lang w:val="el-GR"/>
        </w:rPr>
        <w:t xml:space="preserve">Το </w:t>
      </w:r>
      <w:r>
        <w:t>WEIGHT</w:t>
      </w:r>
      <w:r w:rsidRPr="000B1CF1">
        <w:rPr>
          <w:lang w:val="el-GR"/>
        </w:rPr>
        <w:t xml:space="preserve"> είναι η </w:t>
      </w:r>
      <w:r>
        <w:rPr>
          <w:lang w:val="el-GR"/>
        </w:rPr>
        <w:t xml:space="preserve">τοπική </w:t>
      </w:r>
      <w:r w:rsidRPr="000B1CF1">
        <w:rPr>
          <w:lang w:val="el-GR"/>
        </w:rPr>
        <w:t>προτίμηση για τις διαδρομές. Οι διαδρομές που πηγάζουν από τον δρομολογητή (όπως η 192.168.1.0/24) έχουν προκαθορισμένη τιμή 32768 ενώ όλες οι άλλες (192.168.2.0</w:t>
      </w:r>
      <w:r w:rsidR="000141A9">
        <w:rPr>
          <w:lang w:val="el-GR"/>
        </w:rPr>
        <w:t>/</w:t>
      </w:r>
      <w:r w:rsidRPr="000B1CF1">
        <w:rPr>
          <w:lang w:val="el-GR"/>
        </w:rPr>
        <w:t>24) έχουν βάρος</w:t>
      </w:r>
      <w:r w:rsidR="00E30E7B">
        <w:rPr>
          <w:lang w:val="el-GR"/>
        </w:rPr>
        <w:t xml:space="preserve"> 0.</w:t>
      </w:r>
    </w:p>
    <w:p w14:paraId="4CCEB456" w14:textId="4F491397" w:rsidR="002954FA" w:rsidRPr="00244D08" w:rsidRDefault="002954FA" w:rsidP="00B64C05">
      <w:pPr>
        <w:pStyle w:val="3"/>
        <w:rPr>
          <w:lang w:val="el-GR"/>
        </w:rPr>
      </w:pPr>
      <w:r w:rsidRPr="00244D08">
        <w:rPr>
          <w:lang w:val="el-GR"/>
        </w:rPr>
        <w:t>1.26</w:t>
      </w:r>
    </w:p>
    <w:p w14:paraId="333267AF" w14:textId="735C3516" w:rsidR="00B64C05" w:rsidRPr="00E340BE" w:rsidRDefault="00735A3D" w:rsidP="00B64C05">
      <w:pPr>
        <w:rPr>
          <w:lang w:val="el-GR"/>
        </w:rPr>
      </w:pPr>
      <w:r>
        <w:t>To</w:t>
      </w:r>
      <w:r w:rsidRPr="00735A3D">
        <w:rPr>
          <w:lang w:val="el-GR"/>
        </w:rPr>
        <w:t xml:space="preserve"> ‘</w:t>
      </w:r>
      <w:r>
        <w:t>i</w:t>
      </w:r>
      <w:r w:rsidRPr="00735A3D">
        <w:rPr>
          <w:lang w:val="el-GR"/>
        </w:rPr>
        <w:t xml:space="preserve">’ δηλώνει το </w:t>
      </w:r>
      <w:r>
        <w:t>ORIGIN</w:t>
      </w:r>
      <w:r w:rsidRPr="00735A3D">
        <w:rPr>
          <w:lang w:val="el-GR"/>
        </w:rPr>
        <w:t>, δηλαδή την πηγή της πληροφορίας προσβασιμότητας</w:t>
      </w:r>
      <w:r w:rsidR="004C029E" w:rsidRPr="004C029E">
        <w:rPr>
          <w:lang w:val="el-GR"/>
        </w:rPr>
        <w:t>.</w:t>
      </w:r>
      <w:r w:rsidR="00AD4DF3" w:rsidRPr="00AD4DF3">
        <w:rPr>
          <w:lang w:val="el-GR"/>
        </w:rPr>
        <w:t xml:space="preserve"> </w:t>
      </w:r>
      <w:r w:rsidR="00AD4DF3">
        <w:rPr>
          <w:lang w:val="el-GR"/>
        </w:rPr>
        <w:t xml:space="preserve">Εδώ είναι </w:t>
      </w:r>
      <w:r w:rsidR="00AD4DF3">
        <w:t>IGP</w:t>
      </w:r>
      <w:r w:rsidR="00E340BE" w:rsidRPr="00E340BE">
        <w:rPr>
          <w:lang w:val="el-GR"/>
        </w:rPr>
        <w:t>.</w:t>
      </w:r>
    </w:p>
    <w:p w14:paraId="1EAFB742" w14:textId="065109B2" w:rsidR="002954FA" w:rsidRPr="00244D08" w:rsidRDefault="002954FA" w:rsidP="00B64C05">
      <w:pPr>
        <w:pStyle w:val="3"/>
        <w:rPr>
          <w:lang w:val="el-GR"/>
        </w:rPr>
      </w:pPr>
      <w:r w:rsidRPr="00E340BE">
        <w:rPr>
          <w:lang w:val="el-GR"/>
        </w:rPr>
        <w:lastRenderedPageBreak/>
        <w:t>1.27</w:t>
      </w:r>
    </w:p>
    <w:p w14:paraId="2E75A392" w14:textId="7F6BE09E" w:rsidR="00E340BE" w:rsidRPr="00E340BE" w:rsidRDefault="00E340BE" w:rsidP="00E340BE">
      <w:pPr>
        <w:rPr>
          <w:lang w:val="el-GR"/>
        </w:rPr>
      </w:pPr>
      <w:r w:rsidRPr="00E340BE">
        <w:rPr>
          <w:lang w:val="el-GR"/>
        </w:rPr>
        <w:t xml:space="preserve">Εκτελούμε στον </w:t>
      </w:r>
      <w:r>
        <w:t>R</w:t>
      </w:r>
      <w:r w:rsidRPr="00E340BE">
        <w:rPr>
          <w:lang w:val="el-GR"/>
        </w:rPr>
        <w:t xml:space="preserve">1 </w:t>
      </w:r>
      <w:r>
        <w:rPr>
          <w:lang w:val="el-GR"/>
        </w:rPr>
        <w:t xml:space="preserve">« </w:t>
      </w:r>
      <w:r w:rsidRPr="00E340BE">
        <w:rPr>
          <w:b/>
          <w:bCs/>
        </w:rPr>
        <w:t>netstat</w:t>
      </w:r>
      <w:r w:rsidRPr="00E340BE">
        <w:rPr>
          <w:b/>
          <w:bCs/>
          <w:lang w:val="el-GR"/>
        </w:rPr>
        <w:t xml:space="preserve"> -</w:t>
      </w:r>
      <w:r w:rsidRPr="00E340BE">
        <w:rPr>
          <w:b/>
          <w:bCs/>
        </w:rPr>
        <w:t>r</w:t>
      </w:r>
      <w:r>
        <w:rPr>
          <w:lang w:val="el-GR"/>
        </w:rPr>
        <w:t xml:space="preserve"> » </w:t>
      </w:r>
      <w:r w:rsidRPr="00E340BE">
        <w:rPr>
          <w:lang w:val="el-GR"/>
        </w:rPr>
        <w:t xml:space="preserve"> και διακρίνουμε τη δυναμική διαδρομή για το 192.168.2.0/24 από το </w:t>
      </w:r>
      <w:r>
        <w:t>Flag</w:t>
      </w:r>
      <w:r w:rsidRPr="00E340BE">
        <w:rPr>
          <w:lang w:val="el-GR"/>
        </w:rPr>
        <w:t xml:space="preserve"> ‘1’.</w:t>
      </w:r>
    </w:p>
    <w:p w14:paraId="4FC8948D" w14:textId="0DDCB7CD" w:rsidR="002954FA" w:rsidRPr="00E340BE" w:rsidRDefault="002954FA" w:rsidP="00B64C05">
      <w:pPr>
        <w:pStyle w:val="3"/>
        <w:rPr>
          <w:lang w:val="el-GR"/>
        </w:rPr>
      </w:pPr>
      <w:r w:rsidRPr="00E340BE">
        <w:rPr>
          <w:lang w:val="el-GR"/>
        </w:rPr>
        <w:t>1.28</w:t>
      </w:r>
    </w:p>
    <w:p w14:paraId="42494052" w14:textId="5F09FDD2" w:rsidR="00185C8D" w:rsidRDefault="00185C8D" w:rsidP="00ED503E">
      <w:pPr>
        <w:rPr>
          <w:lang w:val="el-GR"/>
        </w:rPr>
      </w:pPr>
      <w:r>
        <w:rPr>
          <w:lang w:val="el-GR"/>
        </w:rPr>
        <w:t>Ναι, επικοινωνούν.</w:t>
      </w:r>
    </w:p>
    <w:p w14:paraId="3EE53621" w14:textId="77777777" w:rsidR="00FC259D" w:rsidRPr="00185C8D" w:rsidRDefault="00FC259D" w:rsidP="00ED503E">
      <w:pPr>
        <w:rPr>
          <w:lang w:val="el-GR"/>
        </w:rPr>
      </w:pPr>
    </w:p>
    <w:p w14:paraId="01E1B9C1" w14:textId="0F355073" w:rsidR="006D3FBB" w:rsidRPr="00443B17" w:rsidRDefault="004218A7" w:rsidP="00185C8D">
      <w:pPr>
        <w:pStyle w:val="1"/>
        <w:rPr>
          <w:lang w:val="el-GR"/>
        </w:rPr>
      </w:pPr>
      <w:r w:rsidRPr="0098154F">
        <w:rPr>
          <w:lang w:val="el-GR"/>
        </w:rPr>
        <w:t>Άσκηση 2</w:t>
      </w:r>
      <w:r w:rsidR="0014706F" w:rsidRPr="00185C8D">
        <w:rPr>
          <w:lang w:val="el-GR"/>
        </w:rPr>
        <w:t xml:space="preserve"> </w:t>
      </w:r>
      <w:r w:rsidRPr="0098154F">
        <w:rPr>
          <w:lang w:val="el-GR"/>
        </w:rPr>
        <w:t>:</w:t>
      </w:r>
      <w:r w:rsidR="0014706F" w:rsidRPr="00185C8D">
        <w:rPr>
          <w:lang w:val="el-GR"/>
        </w:rPr>
        <w:t xml:space="preserve"> Λειτουργία του </w:t>
      </w:r>
      <w:r w:rsidR="0014706F">
        <w:t>BGP</w:t>
      </w:r>
    </w:p>
    <w:p w14:paraId="496FC267" w14:textId="5F81B744" w:rsidR="00C32ADB" w:rsidRPr="00C32ADB" w:rsidRDefault="00C32ADB" w:rsidP="00C32ADB">
      <w:r w:rsidRPr="00DC6753">
        <w:rPr>
          <w:noProof/>
        </w:rPr>
        <w:drawing>
          <wp:inline distT="0" distB="0" distL="0" distR="0" wp14:anchorId="0E60A158" wp14:editId="2C1A6731">
            <wp:extent cx="6658904" cy="2857899"/>
            <wp:effectExtent l="0" t="0" r="0" b="0"/>
            <wp:docPr id="1371050172" name="Εικόνα 1" descr="Εικόνα που περιέχει διάγραμμα, κύκλος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595328" name="Εικόνα 1" descr="Εικόνα που περιέχει διάγραμμα, κύκλος&#10;&#10;Περιγραφή που δημιουργήθηκε αυτόματα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58904" cy="2857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13E74" w14:textId="77777777" w:rsidR="00EB4280" w:rsidRDefault="003A7E98" w:rsidP="00AF75A3">
      <w:pPr>
        <w:pStyle w:val="3"/>
        <w:rPr>
          <w:lang w:val="el-GR"/>
        </w:rPr>
      </w:pPr>
      <w:r w:rsidRPr="003A7E98">
        <w:rPr>
          <w:lang w:val="el-GR"/>
        </w:rPr>
        <w:t>2.1</w:t>
      </w:r>
    </w:p>
    <w:p w14:paraId="3F5F1D2E" w14:textId="3EEF3A96" w:rsidR="00C15CD3" w:rsidRPr="00C15CD3" w:rsidRDefault="00C15CD3" w:rsidP="00ED503E">
      <w:pPr>
        <w:rPr>
          <w:b/>
          <w:bCs/>
        </w:rPr>
      </w:pPr>
      <w:r w:rsidRPr="00C15CD3">
        <w:rPr>
          <w:b/>
          <w:bCs/>
        </w:rPr>
        <w:t>do show ip bgp neighbors</w:t>
      </w:r>
    </w:p>
    <w:p w14:paraId="44AD5472" w14:textId="60D75184" w:rsidR="00C15CD3" w:rsidRDefault="00C15CD3" w:rsidP="00ED503E">
      <w:pPr>
        <w:rPr>
          <w:b/>
          <w:bCs/>
          <w:lang w:val="el-GR"/>
        </w:rPr>
      </w:pPr>
      <w:r w:rsidRPr="00C15CD3">
        <w:rPr>
          <w:b/>
          <w:bCs/>
          <w:noProof/>
          <w:lang w:val="el-GR"/>
        </w:rPr>
        <w:lastRenderedPageBreak/>
        <w:drawing>
          <wp:inline distT="0" distB="0" distL="0" distR="0" wp14:anchorId="037C5452" wp14:editId="6C1E48AF">
            <wp:extent cx="6810375" cy="3063240"/>
            <wp:effectExtent l="0" t="0" r="9525" b="3810"/>
            <wp:docPr id="1333220785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220785" name=""/>
                    <pic:cNvPicPr/>
                  </pic:nvPicPr>
                  <pic:blipFill rotWithShape="1">
                    <a:blip r:embed="rId18"/>
                    <a:srcRect l="695"/>
                    <a:stretch/>
                  </pic:blipFill>
                  <pic:spPr bwMode="auto">
                    <a:xfrm>
                      <a:off x="0" y="0"/>
                      <a:ext cx="6810375" cy="3063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0495E2" w14:textId="37716770" w:rsidR="00C15CD3" w:rsidRPr="00C15CD3" w:rsidRDefault="00C15CD3" w:rsidP="00ED503E">
      <w:pPr>
        <w:rPr>
          <w:lang w:val="el-GR"/>
        </w:rPr>
      </w:pPr>
      <w:r>
        <w:rPr>
          <w:lang w:val="el-GR"/>
        </w:rPr>
        <w:t xml:space="preserve">Αναφέρεται « </w:t>
      </w:r>
      <w:r>
        <w:t>external</w:t>
      </w:r>
      <w:r w:rsidRPr="00C15CD3">
        <w:rPr>
          <w:lang w:val="el-GR"/>
        </w:rPr>
        <w:t xml:space="preserve"> </w:t>
      </w:r>
      <w:r>
        <w:t>link</w:t>
      </w:r>
      <w:r w:rsidRPr="00C15CD3">
        <w:rPr>
          <w:lang w:val="el-GR"/>
        </w:rPr>
        <w:t xml:space="preserve"> </w:t>
      </w:r>
      <w:r>
        <w:rPr>
          <w:lang w:val="el-GR"/>
        </w:rPr>
        <w:t>»</w:t>
      </w:r>
      <w:r w:rsidRPr="00C15CD3">
        <w:rPr>
          <w:lang w:val="el-GR"/>
        </w:rPr>
        <w:t xml:space="preserve"> </w:t>
      </w:r>
      <w:r>
        <w:rPr>
          <w:lang w:val="el-GR"/>
        </w:rPr>
        <w:t>όπως βλέπουμε στην παρακάτω εικόνα.</w:t>
      </w:r>
    </w:p>
    <w:p w14:paraId="1D2BD897" w14:textId="77777777" w:rsidR="003A7E98" w:rsidRDefault="003A7E98" w:rsidP="003D37A1">
      <w:pPr>
        <w:pStyle w:val="3"/>
        <w:rPr>
          <w:lang w:val="el-GR"/>
        </w:rPr>
      </w:pPr>
      <w:r w:rsidRPr="00ED503E">
        <w:rPr>
          <w:lang w:val="el-GR"/>
        </w:rPr>
        <w:t>2.2</w:t>
      </w:r>
    </w:p>
    <w:p w14:paraId="2995BAB5" w14:textId="7FD4DD5E" w:rsidR="007A57F3" w:rsidRPr="007A57F3" w:rsidRDefault="007A57F3" w:rsidP="007A57F3">
      <w:r>
        <w:t>BGP state = Established</w:t>
      </w:r>
    </w:p>
    <w:p w14:paraId="3620CBA8" w14:textId="1F976D96" w:rsidR="00ED503E" w:rsidRPr="00ED503E" w:rsidRDefault="007A57F3" w:rsidP="00ED503E">
      <w:pPr>
        <w:rPr>
          <w:lang w:val="el-GR"/>
        </w:rPr>
      </w:pPr>
      <w:r w:rsidRPr="007A57F3">
        <w:rPr>
          <w:noProof/>
          <w:lang w:val="el-GR"/>
        </w:rPr>
        <w:drawing>
          <wp:inline distT="0" distB="0" distL="0" distR="0" wp14:anchorId="0F53E53A" wp14:editId="208DAB8A">
            <wp:extent cx="6839905" cy="3077004"/>
            <wp:effectExtent l="0" t="0" r="0" b="9525"/>
            <wp:docPr id="1540016083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01608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39905" cy="3077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1CBB7" w14:textId="77777777" w:rsidR="003A7E98" w:rsidRPr="008E0E55" w:rsidRDefault="003A7E98" w:rsidP="003D37A1">
      <w:pPr>
        <w:pStyle w:val="3"/>
        <w:rPr>
          <w:lang w:val="el-GR"/>
        </w:rPr>
      </w:pPr>
      <w:r w:rsidRPr="00ED503E">
        <w:rPr>
          <w:lang w:val="el-GR"/>
        </w:rPr>
        <w:t>2.3</w:t>
      </w:r>
    </w:p>
    <w:p w14:paraId="66E7A22F" w14:textId="0F82C390" w:rsidR="00261864" w:rsidRPr="008E0E55" w:rsidRDefault="00261864" w:rsidP="00261864">
      <w:pPr>
        <w:rPr>
          <w:lang w:val="el-GR"/>
        </w:rPr>
      </w:pPr>
      <w:r w:rsidRPr="00261864">
        <w:rPr>
          <w:b/>
          <w:bCs/>
        </w:rPr>
        <w:t>tcpdump</w:t>
      </w:r>
      <w:r w:rsidRPr="008E0E55">
        <w:rPr>
          <w:b/>
          <w:bCs/>
          <w:lang w:val="el-GR"/>
        </w:rPr>
        <w:t xml:space="preserve"> -</w:t>
      </w:r>
      <w:r w:rsidRPr="00261864">
        <w:rPr>
          <w:b/>
          <w:bCs/>
        </w:rPr>
        <w:t>vvvni</w:t>
      </w:r>
      <w:r w:rsidRPr="008E0E55">
        <w:rPr>
          <w:b/>
          <w:bCs/>
          <w:lang w:val="el-GR"/>
        </w:rPr>
        <w:t xml:space="preserve"> </w:t>
      </w:r>
      <w:r w:rsidRPr="00261864">
        <w:rPr>
          <w:b/>
          <w:bCs/>
        </w:rPr>
        <w:t>em</w:t>
      </w:r>
      <w:r w:rsidRPr="008E0E55">
        <w:rPr>
          <w:b/>
          <w:bCs/>
          <w:lang w:val="el-GR"/>
        </w:rPr>
        <w:t xml:space="preserve">1 </w:t>
      </w:r>
      <w:r w:rsidRPr="008E0E55">
        <w:rPr>
          <w:lang w:val="el-GR"/>
        </w:rPr>
        <w:t xml:space="preserve">--&gt; </w:t>
      </w:r>
      <w:r>
        <w:t>R</w:t>
      </w:r>
      <w:r w:rsidRPr="008E0E55">
        <w:rPr>
          <w:lang w:val="el-GR"/>
        </w:rPr>
        <w:t>1</w:t>
      </w:r>
    </w:p>
    <w:p w14:paraId="4CD3CF6F" w14:textId="77777777" w:rsidR="003A7E98" w:rsidRPr="008E0E55" w:rsidRDefault="003A7E98" w:rsidP="003D37A1">
      <w:pPr>
        <w:pStyle w:val="3"/>
        <w:rPr>
          <w:lang w:val="el-GR"/>
        </w:rPr>
      </w:pPr>
      <w:r w:rsidRPr="008E0E55">
        <w:rPr>
          <w:lang w:val="el-GR"/>
        </w:rPr>
        <w:t>2.4</w:t>
      </w:r>
    </w:p>
    <w:p w14:paraId="74C9C0C5" w14:textId="1336C782" w:rsidR="00ED503E" w:rsidRPr="008E0E55" w:rsidRDefault="00261864" w:rsidP="00ED503E">
      <w:pPr>
        <w:rPr>
          <w:lang w:val="el-GR"/>
        </w:rPr>
      </w:pPr>
      <w:r w:rsidRPr="008E0E55">
        <w:rPr>
          <w:lang w:val="el-GR"/>
        </w:rPr>
        <w:t xml:space="preserve">Καταγράφονται μηνύματα </w:t>
      </w:r>
      <w:r>
        <w:t>BGP</w:t>
      </w:r>
      <w:r w:rsidRPr="008E0E55">
        <w:rPr>
          <w:lang w:val="el-GR"/>
        </w:rPr>
        <w:t xml:space="preserve"> </w:t>
      </w:r>
      <w:r>
        <w:t>Keepalive</w:t>
      </w:r>
      <w:r w:rsidRPr="008E0E55">
        <w:rPr>
          <w:lang w:val="el-GR"/>
        </w:rPr>
        <w:t>.</w:t>
      </w:r>
    </w:p>
    <w:p w14:paraId="7AF53189" w14:textId="77777777" w:rsidR="001B361E" w:rsidRDefault="003A7E98" w:rsidP="00AF75A3">
      <w:pPr>
        <w:pStyle w:val="3"/>
        <w:rPr>
          <w:lang w:val="el-GR"/>
        </w:rPr>
      </w:pPr>
      <w:r w:rsidRPr="00ED503E">
        <w:rPr>
          <w:lang w:val="el-GR"/>
        </w:rPr>
        <w:lastRenderedPageBreak/>
        <w:t>2.5</w:t>
      </w:r>
    </w:p>
    <w:p w14:paraId="1BD7D183" w14:textId="6ECB68B7" w:rsidR="00A97AEF" w:rsidRPr="00CF616F" w:rsidRDefault="00DA2999" w:rsidP="00ED503E">
      <w:pPr>
        <w:rPr>
          <w:lang w:val="el-GR"/>
        </w:rPr>
      </w:pPr>
      <w:r w:rsidRPr="00DA2999">
        <w:rPr>
          <w:lang w:val="el-GR"/>
        </w:rPr>
        <w:t xml:space="preserve">Επιλέγοντας τυχαία ένα από τα μηνύματα βλέπουμε πως χρησιμοποιείται το πρωτόκολλο μεταφοράς </w:t>
      </w:r>
      <w:r>
        <w:t>TCP</w:t>
      </w:r>
      <w:r w:rsidRPr="00DA2999">
        <w:rPr>
          <w:lang w:val="el-GR"/>
        </w:rPr>
        <w:t xml:space="preserve"> και η θύρα 179</w:t>
      </w:r>
      <w:r w:rsidR="00CF616F" w:rsidRPr="00CF616F">
        <w:rPr>
          <w:lang w:val="el-GR"/>
        </w:rPr>
        <w:t xml:space="preserve"> </w:t>
      </w:r>
      <w:r w:rsidR="00CF616F">
        <w:rPr>
          <w:lang w:val="el-GR"/>
        </w:rPr>
        <w:t>κ</w:t>
      </w:r>
      <w:r w:rsidR="002E28EF">
        <w:rPr>
          <w:lang w:val="el-GR"/>
        </w:rPr>
        <w:t>ά</w:t>
      </w:r>
      <w:r w:rsidR="00CF616F">
        <w:rPr>
          <w:lang w:val="el-GR"/>
        </w:rPr>
        <w:t xml:space="preserve">τι που συμφωνεί με την αντίστοιχη πληροφορία που εμφανίζεται από την εντολή </w:t>
      </w:r>
      <w:r w:rsidR="00CF616F" w:rsidRPr="00A97AEF">
        <w:rPr>
          <w:b/>
          <w:bCs/>
        </w:rPr>
        <w:t>do</w:t>
      </w:r>
      <w:r w:rsidR="00CF616F" w:rsidRPr="00CF616F">
        <w:rPr>
          <w:b/>
          <w:bCs/>
          <w:lang w:val="el-GR"/>
        </w:rPr>
        <w:t xml:space="preserve"> </w:t>
      </w:r>
      <w:r w:rsidR="00CF616F" w:rsidRPr="00A97AEF">
        <w:rPr>
          <w:b/>
          <w:bCs/>
        </w:rPr>
        <w:t>show</w:t>
      </w:r>
      <w:r w:rsidR="00CF616F" w:rsidRPr="00CF616F">
        <w:rPr>
          <w:b/>
          <w:bCs/>
          <w:lang w:val="el-GR"/>
        </w:rPr>
        <w:t xml:space="preserve"> </w:t>
      </w:r>
      <w:r w:rsidR="00CF616F" w:rsidRPr="00A97AEF">
        <w:rPr>
          <w:b/>
          <w:bCs/>
        </w:rPr>
        <w:t>ip</w:t>
      </w:r>
      <w:r w:rsidR="00CF616F" w:rsidRPr="00CF616F">
        <w:rPr>
          <w:b/>
          <w:bCs/>
          <w:lang w:val="el-GR"/>
        </w:rPr>
        <w:t xml:space="preserve"> </w:t>
      </w:r>
      <w:r w:rsidR="00CF616F" w:rsidRPr="00A97AEF">
        <w:rPr>
          <w:b/>
          <w:bCs/>
        </w:rPr>
        <w:t>bgp</w:t>
      </w:r>
      <w:r w:rsidR="00CF616F" w:rsidRPr="00CF616F">
        <w:rPr>
          <w:b/>
          <w:bCs/>
          <w:lang w:val="el-GR"/>
        </w:rPr>
        <w:t xml:space="preserve"> </w:t>
      </w:r>
      <w:r w:rsidR="00CF616F" w:rsidRPr="00A97AEF">
        <w:rPr>
          <w:b/>
          <w:bCs/>
        </w:rPr>
        <w:t>neighbors</w:t>
      </w:r>
      <w:r w:rsidR="00CF616F" w:rsidRPr="00CF616F">
        <w:rPr>
          <w:b/>
          <w:bCs/>
          <w:lang w:val="el-GR"/>
        </w:rPr>
        <w:t xml:space="preserve"> </w:t>
      </w:r>
      <w:r w:rsidR="00CF616F">
        <w:rPr>
          <w:lang w:val="el-GR"/>
        </w:rPr>
        <w:t>όπως βλέπουμε παρακάτω.</w:t>
      </w:r>
    </w:p>
    <w:p w14:paraId="5124B6B6" w14:textId="4190683D" w:rsidR="006A4F1E" w:rsidRPr="00CF616F" w:rsidRDefault="00A97AEF" w:rsidP="00ED503E">
      <w:r w:rsidRPr="00A97AEF">
        <w:rPr>
          <w:b/>
          <w:bCs/>
        </w:rPr>
        <w:t>do show ip bgp neighbors</w:t>
      </w:r>
      <w:r>
        <w:rPr>
          <w:b/>
          <w:bCs/>
        </w:rPr>
        <w:t xml:space="preserve"> </w:t>
      </w:r>
    </w:p>
    <w:p w14:paraId="62108064" w14:textId="693385DC" w:rsidR="00A97AEF" w:rsidRPr="00CF616F" w:rsidRDefault="00A97AEF" w:rsidP="00ED503E">
      <w:r w:rsidRPr="00CF616F">
        <w:tab/>
        <w:t>|</w:t>
      </w:r>
    </w:p>
    <w:p w14:paraId="2767CE45" w14:textId="32E0E8FD" w:rsidR="00A97AEF" w:rsidRPr="00A97AEF" w:rsidRDefault="00A97AEF" w:rsidP="00ED503E">
      <w:pPr>
        <w:rPr>
          <w:b/>
          <w:bCs/>
        </w:rPr>
      </w:pPr>
      <w:r w:rsidRPr="00CF616F">
        <w:tab/>
      </w:r>
      <w:r>
        <w:t>V</w:t>
      </w:r>
    </w:p>
    <w:p w14:paraId="333E7DF0" w14:textId="295193E3" w:rsidR="006A4F1E" w:rsidRPr="00955C60" w:rsidRDefault="006A4F1E" w:rsidP="00ED503E">
      <w:pPr>
        <w:rPr>
          <w:lang w:val="el-GR"/>
        </w:rPr>
      </w:pPr>
      <w:r w:rsidRPr="006A4F1E">
        <w:rPr>
          <w:noProof/>
        </w:rPr>
        <w:drawing>
          <wp:inline distT="0" distB="0" distL="0" distR="0" wp14:anchorId="39A33F9C" wp14:editId="46CC1CD6">
            <wp:extent cx="3934374" cy="323895"/>
            <wp:effectExtent l="0" t="0" r="9525" b="0"/>
            <wp:docPr id="1272401709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40170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34374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4F705" w14:textId="77777777" w:rsidR="00042FBD" w:rsidRDefault="003A7E98" w:rsidP="00AF75A3">
      <w:pPr>
        <w:pStyle w:val="3"/>
        <w:rPr>
          <w:lang w:val="el-GR"/>
        </w:rPr>
      </w:pPr>
      <w:r w:rsidRPr="00ED503E">
        <w:rPr>
          <w:lang w:val="el-GR"/>
        </w:rPr>
        <w:t>2.6</w:t>
      </w:r>
    </w:p>
    <w:p w14:paraId="5E6EB3B2" w14:textId="7AAC6035" w:rsidR="002E28EF" w:rsidRPr="002E28EF" w:rsidRDefault="002E28EF" w:rsidP="002E28EF">
      <w:pPr>
        <w:rPr>
          <w:lang w:val="el-GR"/>
        </w:rPr>
      </w:pPr>
      <w:r>
        <w:rPr>
          <w:lang w:val="el-GR"/>
        </w:rPr>
        <w:t xml:space="preserve">Συγκρίνοντας δύο διαδοχικά </w:t>
      </w:r>
      <w:r>
        <w:t>Keepalive</w:t>
      </w:r>
      <w:r w:rsidRPr="002E28EF">
        <w:rPr>
          <w:lang w:val="el-GR"/>
        </w:rPr>
        <w:t xml:space="preserve"> </w:t>
      </w:r>
      <w:r>
        <w:t>messages</w:t>
      </w:r>
      <w:r w:rsidRPr="002E28EF">
        <w:rPr>
          <w:lang w:val="el-GR"/>
        </w:rPr>
        <w:t xml:space="preserve"> </w:t>
      </w:r>
      <w:r>
        <w:rPr>
          <w:lang w:val="el-GR"/>
        </w:rPr>
        <w:t>παρατηρούμε ότι έχουν απόσταση 1 περίπου λεπτού γεγονός που συμφωνεί με την πληροφορία που μας εμφανίζει η ενδεικτική εντολή.</w:t>
      </w:r>
    </w:p>
    <w:p w14:paraId="67FFE891" w14:textId="39B35C24" w:rsidR="002E28EF" w:rsidRDefault="002E28EF" w:rsidP="002E28EF">
      <w:pPr>
        <w:rPr>
          <w:lang w:val="el-GR"/>
        </w:rPr>
      </w:pPr>
      <w:r w:rsidRPr="002E28EF">
        <w:rPr>
          <w:noProof/>
          <w:lang w:val="el-GR"/>
        </w:rPr>
        <w:drawing>
          <wp:inline distT="0" distB="0" distL="0" distR="0" wp14:anchorId="30E2B003" wp14:editId="59BF9AA5">
            <wp:extent cx="6858000" cy="2444115"/>
            <wp:effectExtent l="0" t="0" r="0" b="0"/>
            <wp:docPr id="851387471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38747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44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841BD" w14:textId="77777777" w:rsidR="00EC3EEE" w:rsidRPr="00CF616F" w:rsidRDefault="00EC3EEE" w:rsidP="00EC3EEE">
      <w:r w:rsidRPr="00A97AEF">
        <w:rPr>
          <w:b/>
          <w:bCs/>
        </w:rPr>
        <w:t>do show ip bgp neighbors</w:t>
      </w:r>
      <w:r>
        <w:rPr>
          <w:b/>
          <w:bCs/>
        </w:rPr>
        <w:t xml:space="preserve"> </w:t>
      </w:r>
    </w:p>
    <w:p w14:paraId="0E4EB6D8" w14:textId="77777777" w:rsidR="00EC3EEE" w:rsidRPr="00CF616F" w:rsidRDefault="00EC3EEE" w:rsidP="00EC3EEE">
      <w:r w:rsidRPr="00CF616F">
        <w:tab/>
        <w:t>|</w:t>
      </w:r>
    </w:p>
    <w:p w14:paraId="07484672" w14:textId="50774399" w:rsidR="00EC3EEE" w:rsidRPr="00EC3EEE" w:rsidRDefault="00EC3EEE" w:rsidP="002E28EF">
      <w:pPr>
        <w:rPr>
          <w:b/>
          <w:bCs/>
          <w:lang w:val="el-GR"/>
        </w:rPr>
      </w:pPr>
      <w:r w:rsidRPr="00CF616F">
        <w:tab/>
      </w:r>
      <w:r>
        <w:t>V</w:t>
      </w:r>
    </w:p>
    <w:p w14:paraId="0CA53377" w14:textId="7F3DECAE" w:rsidR="00ED503E" w:rsidRPr="00ED503E" w:rsidRDefault="002E28EF" w:rsidP="00ED503E">
      <w:pPr>
        <w:rPr>
          <w:lang w:val="el-GR"/>
        </w:rPr>
      </w:pPr>
      <w:r w:rsidRPr="002E28EF">
        <w:rPr>
          <w:noProof/>
          <w:lang w:val="el-GR"/>
        </w:rPr>
        <w:drawing>
          <wp:inline distT="0" distB="0" distL="0" distR="0" wp14:anchorId="05ADB9FD" wp14:editId="74C4CC3D">
            <wp:extent cx="6249272" cy="161948"/>
            <wp:effectExtent l="0" t="0" r="0" b="9525"/>
            <wp:docPr id="872050878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05087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249272" cy="161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41BFF" w14:textId="77777777" w:rsidR="003A7E98" w:rsidRPr="000F6CB3" w:rsidRDefault="003A7E98" w:rsidP="003D37A1">
      <w:pPr>
        <w:pStyle w:val="3"/>
      </w:pPr>
      <w:r w:rsidRPr="000F6CB3">
        <w:t>2.7</w:t>
      </w:r>
    </w:p>
    <w:p w14:paraId="70A2CF37" w14:textId="126A3A5A" w:rsidR="00ED503E" w:rsidRPr="000F6CB3" w:rsidRDefault="00981710" w:rsidP="00ED503E">
      <w:r>
        <w:t>TTL</w:t>
      </w:r>
      <w:r w:rsidRPr="000F6CB3">
        <w:t xml:space="preserve"> = 1.</w:t>
      </w:r>
    </w:p>
    <w:p w14:paraId="30F4590F" w14:textId="77777777" w:rsidR="001B4FC4" w:rsidRDefault="003A7E98" w:rsidP="003D37A1">
      <w:pPr>
        <w:pStyle w:val="3"/>
      </w:pPr>
      <w:r w:rsidRPr="000F6CB3">
        <w:t>2.8</w:t>
      </w:r>
    </w:p>
    <w:p w14:paraId="649D9BFF" w14:textId="52080EDF" w:rsidR="0040358C" w:rsidRPr="000F6CB3" w:rsidRDefault="0040358C" w:rsidP="0040358C">
      <w:r w:rsidRPr="0040358C">
        <w:rPr>
          <w:b/>
          <w:bCs/>
        </w:rPr>
        <w:t>show</w:t>
      </w:r>
      <w:r w:rsidRPr="000F6CB3">
        <w:rPr>
          <w:b/>
          <w:bCs/>
        </w:rPr>
        <w:t xml:space="preserve"> </w:t>
      </w:r>
      <w:r w:rsidRPr="0040358C">
        <w:rPr>
          <w:b/>
          <w:bCs/>
        </w:rPr>
        <w:t>ip</w:t>
      </w:r>
      <w:r w:rsidRPr="000F6CB3">
        <w:rPr>
          <w:b/>
          <w:bCs/>
        </w:rPr>
        <w:t xml:space="preserve"> </w:t>
      </w:r>
      <w:r w:rsidRPr="0040358C">
        <w:rPr>
          <w:b/>
          <w:bCs/>
        </w:rPr>
        <w:t>bgp</w:t>
      </w:r>
      <w:r w:rsidRPr="000F6CB3">
        <w:rPr>
          <w:b/>
          <w:bCs/>
        </w:rPr>
        <w:t xml:space="preserve"> </w:t>
      </w:r>
      <w:r w:rsidRPr="0040358C">
        <w:rPr>
          <w:b/>
          <w:bCs/>
        </w:rPr>
        <w:t>summary</w:t>
      </w:r>
      <w:r w:rsidRPr="000F6CB3">
        <w:t xml:space="preserve"> --&gt; </w:t>
      </w:r>
      <w:r>
        <w:t>R</w:t>
      </w:r>
      <w:r w:rsidRPr="000F6CB3">
        <w:t>2</w:t>
      </w:r>
    </w:p>
    <w:p w14:paraId="29095377" w14:textId="0A7430BF" w:rsidR="00ED503E" w:rsidRPr="0040358C" w:rsidRDefault="0040358C" w:rsidP="00ED503E">
      <w:pPr>
        <w:rPr>
          <w:lang w:val="el-GR"/>
        </w:rPr>
      </w:pPr>
      <w:r w:rsidRPr="0040358C">
        <w:rPr>
          <w:lang w:val="el-GR"/>
        </w:rPr>
        <w:t xml:space="preserve">10.1.1.5 γιατί αυτή είναι η μεγαλύτερη διεύθυνση σε φυσική διεπαφή που συμμετέχει στο </w:t>
      </w:r>
      <w:r>
        <w:t>bgp</w:t>
      </w:r>
      <w:r w:rsidRPr="0040358C">
        <w:rPr>
          <w:lang w:val="el-GR"/>
        </w:rPr>
        <w:t xml:space="preserve"> και δεν έχουμε ορισμένη </w:t>
      </w:r>
      <w:r>
        <w:t>loopback</w:t>
      </w:r>
      <w:r w:rsidRPr="0040358C">
        <w:rPr>
          <w:lang w:val="el-GR"/>
        </w:rPr>
        <w:t xml:space="preserve"> </w:t>
      </w:r>
      <w:r>
        <w:t>address</w:t>
      </w:r>
      <w:r w:rsidRPr="0040358C">
        <w:rPr>
          <w:lang w:val="el-GR"/>
        </w:rPr>
        <w:t>.</w:t>
      </w:r>
    </w:p>
    <w:p w14:paraId="65D3CCDA" w14:textId="77777777" w:rsidR="003A7E98" w:rsidRDefault="003A7E98" w:rsidP="003D37A1">
      <w:pPr>
        <w:pStyle w:val="3"/>
        <w:rPr>
          <w:lang w:val="el-GR"/>
        </w:rPr>
      </w:pPr>
      <w:r w:rsidRPr="00ED503E">
        <w:rPr>
          <w:lang w:val="el-GR"/>
        </w:rPr>
        <w:lastRenderedPageBreak/>
        <w:t>2.9</w:t>
      </w:r>
    </w:p>
    <w:p w14:paraId="0966B21F" w14:textId="5D651902" w:rsidR="00ED503E" w:rsidRPr="00107DF8" w:rsidRDefault="00107DF8" w:rsidP="00ED503E">
      <w:pPr>
        <w:rPr>
          <w:lang w:val="el-GR"/>
        </w:rPr>
      </w:pPr>
      <w:r w:rsidRPr="00107DF8">
        <w:rPr>
          <w:lang w:val="el-GR"/>
        </w:rPr>
        <w:t xml:space="preserve">Βλέπουμε τη γραμμή </w:t>
      </w:r>
      <w:r>
        <w:rPr>
          <w:lang w:val="el-GR"/>
        </w:rPr>
        <w:t xml:space="preserve">« </w:t>
      </w:r>
      <w:r>
        <w:t>RIB</w:t>
      </w:r>
      <w:r w:rsidRPr="00107DF8">
        <w:rPr>
          <w:lang w:val="el-GR"/>
        </w:rPr>
        <w:t xml:space="preserve"> </w:t>
      </w:r>
      <w:r>
        <w:t>entries</w:t>
      </w:r>
      <w:r w:rsidRPr="00107DF8">
        <w:rPr>
          <w:lang w:val="el-GR"/>
        </w:rPr>
        <w:t xml:space="preserve"> 3, </w:t>
      </w:r>
      <w:r>
        <w:t>using</w:t>
      </w:r>
      <w:r w:rsidRPr="00107DF8">
        <w:rPr>
          <w:lang w:val="el-GR"/>
        </w:rPr>
        <w:t xml:space="preserve"> 192 </w:t>
      </w:r>
      <w:r>
        <w:t>bytes</w:t>
      </w:r>
      <w:r w:rsidRPr="00107DF8">
        <w:rPr>
          <w:lang w:val="el-GR"/>
        </w:rPr>
        <w:t xml:space="preserve"> </w:t>
      </w:r>
      <w:r>
        <w:t>of</w:t>
      </w:r>
      <w:r w:rsidRPr="00107DF8">
        <w:rPr>
          <w:lang w:val="el-GR"/>
        </w:rPr>
        <w:t xml:space="preserve"> </w:t>
      </w:r>
      <w:r>
        <w:t>memory</w:t>
      </w:r>
      <w:r>
        <w:rPr>
          <w:lang w:val="el-GR"/>
        </w:rPr>
        <w:t xml:space="preserve"> »</w:t>
      </w:r>
      <w:r w:rsidRPr="00107DF8">
        <w:rPr>
          <w:lang w:val="el-GR"/>
        </w:rPr>
        <w:t xml:space="preserve">, επομένως κάθε εγγραφή στον </w:t>
      </w:r>
      <w:r>
        <w:t>RIB</w:t>
      </w:r>
      <w:r w:rsidRPr="00107DF8">
        <w:rPr>
          <w:lang w:val="el-GR"/>
        </w:rPr>
        <w:t xml:space="preserve"> καταναλώνει 64 </w:t>
      </w:r>
      <w:r>
        <w:t>bytes</w:t>
      </w:r>
      <w:r w:rsidRPr="00107DF8">
        <w:rPr>
          <w:lang w:val="el-GR"/>
        </w:rPr>
        <w:t xml:space="preserve"> μνήμης</w:t>
      </w:r>
      <w:r w:rsidR="005619D3">
        <w:rPr>
          <w:lang w:val="el-GR"/>
        </w:rPr>
        <w:t>.</w:t>
      </w:r>
    </w:p>
    <w:p w14:paraId="43CC0A75" w14:textId="77777777" w:rsidR="00ED503E" w:rsidRPr="000F6CB3" w:rsidRDefault="003A7E98" w:rsidP="00ED503E">
      <w:pPr>
        <w:pStyle w:val="3"/>
      </w:pPr>
      <w:r w:rsidRPr="000F6CB3">
        <w:t>2.10</w:t>
      </w:r>
    </w:p>
    <w:p w14:paraId="37342D17" w14:textId="0CEE0E37" w:rsidR="00AB0ED8" w:rsidRPr="00AB0ED8" w:rsidRDefault="00AB0ED8" w:rsidP="00981710">
      <w:r w:rsidRPr="00AB0ED8">
        <w:rPr>
          <w:b/>
          <w:bCs/>
        </w:rPr>
        <w:t>show ip bgp summary</w:t>
      </w:r>
      <w:r>
        <w:t xml:space="preserve"> </w:t>
      </w:r>
      <w:r w:rsidRPr="00AB0ED8">
        <w:t xml:space="preserve">--&gt; </w:t>
      </w:r>
      <w:r>
        <w:t>R</w:t>
      </w:r>
      <w:r w:rsidRPr="00AB0ED8">
        <w:t>1</w:t>
      </w:r>
    </w:p>
    <w:p w14:paraId="4EB9FB30" w14:textId="46645C16" w:rsidR="00981710" w:rsidRPr="00AB0ED8" w:rsidRDefault="00AB0ED8" w:rsidP="00981710">
      <w:r>
        <w:t>Είναι 10.1.1.1</w:t>
      </w:r>
      <w:r w:rsidRPr="00AB0ED8">
        <w:t xml:space="preserve"> </w:t>
      </w:r>
    </w:p>
    <w:p w14:paraId="5C2AC04F" w14:textId="646171AC" w:rsidR="00981710" w:rsidRPr="000F6CB3" w:rsidRDefault="00981710" w:rsidP="00981710">
      <w:pPr>
        <w:pStyle w:val="3"/>
        <w:rPr>
          <w:lang w:val="el-GR"/>
        </w:rPr>
      </w:pPr>
      <w:r w:rsidRPr="000F6CB3">
        <w:rPr>
          <w:lang w:val="el-GR"/>
        </w:rPr>
        <w:t>2.11</w:t>
      </w:r>
    </w:p>
    <w:p w14:paraId="556F3E2A" w14:textId="77777777" w:rsidR="003E714F" w:rsidRPr="003E714F" w:rsidRDefault="003E714F" w:rsidP="00981710">
      <w:pPr>
        <w:rPr>
          <w:lang w:val="el-GR"/>
        </w:rPr>
      </w:pPr>
      <w:r w:rsidRPr="003E714F">
        <w:rPr>
          <w:lang w:val="el-GR"/>
        </w:rPr>
        <w:t xml:space="preserve">Εκτελούμε στον </w:t>
      </w:r>
      <w:r>
        <w:t>R</w:t>
      </w:r>
      <w:r w:rsidRPr="003E714F">
        <w:rPr>
          <w:lang w:val="el-GR"/>
        </w:rPr>
        <w:t xml:space="preserve">1 όντας σε </w:t>
      </w:r>
      <w:r>
        <w:t>GCM</w:t>
      </w:r>
      <w:r w:rsidRPr="003E714F">
        <w:rPr>
          <w:lang w:val="el-GR"/>
        </w:rPr>
        <w:t xml:space="preserve"> </w:t>
      </w:r>
    </w:p>
    <w:p w14:paraId="5031A5DA" w14:textId="77777777" w:rsidR="003E714F" w:rsidRPr="003E714F" w:rsidRDefault="003E714F" w:rsidP="003E714F">
      <w:pPr>
        <w:ind w:left="720"/>
        <w:rPr>
          <w:b/>
          <w:bCs/>
        </w:rPr>
      </w:pPr>
      <w:r w:rsidRPr="003E714F">
        <w:rPr>
          <w:b/>
          <w:bCs/>
        </w:rPr>
        <w:t>interface lo0</w:t>
      </w:r>
    </w:p>
    <w:p w14:paraId="14808167" w14:textId="77777777" w:rsidR="003E714F" w:rsidRDefault="003E714F" w:rsidP="003E714F">
      <w:pPr>
        <w:ind w:left="720"/>
      </w:pPr>
      <w:r w:rsidRPr="003E714F">
        <w:rPr>
          <w:b/>
          <w:bCs/>
        </w:rPr>
        <w:t>ip address 172.17.17.1/32</w:t>
      </w:r>
    </w:p>
    <w:p w14:paraId="4EFA6018" w14:textId="5BF9AD76" w:rsidR="00981710" w:rsidRPr="003E714F" w:rsidRDefault="003E714F" w:rsidP="00981710">
      <w:r>
        <w:t>Πλέον το RouterID είναι το 172.17.17.1</w:t>
      </w:r>
    </w:p>
    <w:p w14:paraId="47007618" w14:textId="690B9845" w:rsidR="00981710" w:rsidRDefault="00981710" w:rsidP="00981710">
      <w:pPr>
        <w:pStyle w:val="3"/>
        <w:rPr>
          <w:lang w:val="el-GR"/>
        </w:rPr>
      </w:pPr>
      <w:r>
        <w:rPr>
          <w:lang w:val="el-GR"/>
        </w:rPr>
        <w:t>2.12</w:t>
      </w:r>
    </w:p>
    <w:p w14:paraId="0F4C25C3" w14:textId="77777777" w:rsidR="003E714F" w:rsidRPr="003E714F" w:rsidRDefault="003E714F" w:rsidP="003E714F">
      <w:pPr>
        <w:rPr>
          <w:lang w:val="el-GR"/>
        </w:rPr>
      </w:pPr>
      <w:r w:rsidRPr="003E714F">
        <w:rPr>
          <w:lang w:val="el-GR"/>
        </w:rPr>
        <w:t xml:space="preserve">Εκτελούμε στον </w:t>
      </w:r>
      <w:r>
        <w:t>R</w:t>
      </w:r>
      <w:r w:rsidRPr="003E714F">
        <w:rPr>
          <w:lang w:val="el-GR"/>
        </w:rPr>
        <w:t xml:space="preserve">1 όντας σε </w:t>
      </w:r>
      <w:r>
        <w:t>GCM</w:t>
      </w:r>
      <w:r w:rsidRPr="003E714F">
        <w:rPr>
          <w:lang w:val="el-GR"/>
        </w:rPr>
        <w:t xml:space="preserve"> </w:t>
      </w:r>
    </w:p>
    <w:p w14:paraId="77515ED0" w14:textId="77777777" w:rsidR="003E714F" w:rsidRPr="003E714F" w:rsidRDefault="003E714F" w:rsidP="003E714F">
      <w:pPr>
        <w:ind w:left="720"/>
        <w:rPr>
          <w:b/>
          <w:bCs/>
        </w:rPr>
      </w:pPr>
      <w:r w:rsidRPr="003E714F">
        <w:rPr>
          <w:b/>
          <w:bCs/>
        </w:rPr>
        <w:t>interface lo0</w:t>
      </w:r>
    </w:p>
    <w:p w14:paraId="07AF3B84" w14:textId="67AB4DEF" w:rsidR="003E714F" w:rsidRDefault="003E714F" w:rsidP="003E714F">
      <w:pPr>
        <w:ind w:left="720"/>
      </w:pPr>
      <w:r>
        <w:rPr>
          <w:b/>
          <w:bCs/>
        </w:rPr>
        <w:t xml:space="preserve">no </w:t>
      </w:r>
      <w:r w:rsidRPr="003E714F">
        <w:rPr>
          <w:b/>
          <w:bCs/>
        </w:rPr>
        <w:t>ip address 172.17.17.1/32</w:t>
      </w:r>
    </w:p>
    <w:p w14:paraId="5BB6B28B" w14:textId="2A4596A8" w:rsidR="00981710" w:rsidRPr="000F6CB3" w:rsidRDefault="003E714F" w:rsidP="00981710">
      <w:pPr>
        <w:rPr>
          <w:lang w:val="el-GR"/>
        </w:rPr>
      </w:pPr>
      <w:r w:rsidRPr="000F6CB3">
        <w:rPr>
          <w:lang w:val="el-GR"/>
        </w:rPr>
        <w:t xml:space="preserve">Πλέον το </w:t>
      </w:r>
      <w:r>
        <w:t>RouterID</w:t>
      </w:r>
      <w:r w:rsidRPr="000F6CB3">
        <w:rPr>
          <w:lang w:val="el-GR"/>
        </w:rPr>
        <w:t xml:space="preserve"> είναι το </w:t>
      </w:r>
      <w:r w:rsidR="0042435C" w:rsidRPr="000F6CB3">
        <w:rPr>
          <w:lang w:val="el-GR"/>
        </w:rPr>
        <w:t>10.1.1.1</w:t>
      </w:r>
    </w:p>
    <w:p w14:paraId="5B1E981E" w14:textId="035E35AC" w:rsidR="00981710" w:rsidRPr="00AB1444" w:rsidRDefault="00981710" w:rsidP="00981710">
      <w:pPr>
        <w:pStyle w:val="3"/>
      </w:pPr>
      <w:r w:rsidRPr="00AB1444">
        <w:t>2.13</w:t>
      </w:r>
    </w:p>
    <w:p w14:paraId="2A55D246" w14:textId="041590CA" w:rsidR="00981710" w:rsidRPr="00AB1444" w:rsidRDefault="00AB1444" w:rsidP="00981710">
      <w:pPr>
        <w:rPr>
          <w:b/>
          <w:bCs/>
        </w:rPr>
      </w:pPr>
      <w:r w:rsidRPr="00AB1444">
        <w:rPr>
          <w:b/>
          <w:bCs/>
        </w:rPr>
        <w:t>bgp router-id IPaddr</w:t>
      </w:r>
    </w:p>
    <w:p w14:paraId="6D56A8B9" w14:textId="1E623F0D" w:rsidR="00981710" w:rsidRPr="000F6CB3" w:rsidRDefault="00981710" w:rsidP="00981710">
      <w:pPr>
        <w:pStyle w:val="3"/>
      </w:pPr>
      <w:r w:rsidRPr="000F6CB3">
        <w:t>2.14</w:t>
      </w:r>
    </w:p>
    <w:p w14:paraId="3018AF0D" w14:textId="1C2D2D28" w:rsidR="00981710" w:rsidRPr="000F6CB3" w:rsidRDefault="000F6CB3" w:rsidP="00981710">
      <w:r w:rsidRPr="000F6CB3">
        <w:rPr>
          <w:b/>
          <w:bCs/>
        </w:rPr>
        <w:t xml:space="preserve">tcpdump -vvvni em0 src port 179 </w:t>
      </w:r>
      <w:r>
        <w:t>--&gt; R2</w:t>
      </w:r>
    </w:p>
    <w:p w14:paraId="03C9CF2B" w14:textId="32D1D159" w:rsidR="00981710" w:rsidRPr="00D664CC" w:rsidRDefault="00981710" w:rsidP="00981710">
      <w:pPr>
        <w:pStyle w:val="3"/>
        <w:rPr>
          <w:lang w:val="el-GR"/>
        </w:rPr>
      </w:pPr>
      <w:r w:rsidRPr="00D664CC">
        <w:rPr>
          <w:lang w:val="el-GR"/>
        </w:rPr>
        <w:t>2.15</w:t>
      </w:r>
    </w:p>
    <w:p w14:paraId="2DC6BB5A" w14:textId="7D94F5E3" w:rsidR="00981710" w:rsidRPr="00D664CC" w:rsidRDefault="00D664CC" w:rsidP="00981710">
      <w:r w:rsidRPr="00D664CC">
        <w:rPr>
          <w:b/>
          <w:bCs/>
        </w:rPr>
        <w:t>no</w:t>
      </w:r>
      <w:r w:rsidRPr="00D664CC">
        <w:rPr>
          <w:b/>
          <w:bCs/>
          <w:lang w:val="el-GR"/>
        </w:rPr>
        <w:t xml:space="preserve"> </w:t>
      </w:r>
      <w:r w:rsidRPr="00D664CC">
        <w:rPr>
          <w:b/>
          <w:bCs/>
        </w:rPr>
        <w:t>network</w:t>
      </w:r>
      <w:r w:rsidRPr="00D664CC">
        <w:rPr>
          <w:b/>
          <w:bCs/>
          <w:lang w:val="el-GR"/>
        </w:rPr>
        <w:t xml:space="preserve"> 192.168.2.0/24</w:t>
      </w:r>
      <w:r>
        <w:t xml:space="preserve"> --&gt; R3</w:t>
      </w:r>
    </w:p>
    <w:p w14:paraId="6CC9970D" w14:textId="0CB4B2A8" w:rsidR="00E67AF0" w:rsidRDefault="00981710" w:rsidP="00E67AF0">
      <w:pPr>
        <w:pStyle w:val="3"/>
      </w:pPr>
      <w:r>
        <w:rPr>
          <w:lang w:val="el-GR"/>
        </w:rPr>
        <w:t>2.16</w:t>
      </w:r>
    </w:p>
    <w:p w14:paraId="371B602D" w14:textId="57FBA1EC" w:rsidR="00E67AF0" w:rsidRPr="00E67AF0" w:rsidRDefault="00E67AF0" w:rsidP="00E67AF0">
      <w:r>
        <w:t>Update Message</w:t>
      </w:r>
    </w:p>
    <w:p w14:paraId="06331CA0" w14:textId="44899297" w:rsidR="00981710" w:rsidRPr="00981710" w:rsidRDefault="00E67AF0" w:rsidP="00981710">
      <w:pPr>
        <w:rPr>
          <w:lang w:val="el-GR"/>
        </w:rPr>
      </w:pPr>
      <w:r w:rsidRPr="00E67AF0">
        <w:rPr>
          <w:noProof/>
          <w:lang w:val="el-GR"/>
        </w:rPr>
        <w:drawing>
          <wp:inline distT="0" distB="0" distL="0" distR="0" wp14:anchorId="523DADF9" wp14:editId="2099BA37">
            <wp:extent cx="6826195" cy="1093470"/>
            <wp:effectExtent l="0" t="0" r="0" b="0"/>
            <wp:docPr id="148347218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47218" name=""/>
                    <pic:cNvPicPr/>
                  </pic:nvPicPr>
                  <pic:blipFill rotWithShape="1">
                    <a:blip r:embed="rId23"/>
                    <a:srcRect l="464"/>
                    <a:stretch/>
                  </pic:blipFill>
                  <pic:spPr bwMode="auto">
                    <a:xfrm>
                      <a:off x="0" y="0"/>
                      <a:ext cx="6826195" cy="10934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0B6FDB" w14:textId="5E90DF22" w:rsidR="00981710" w:rsidRDefault="00981710" w:rsidP="00981710">
      <w:pPr>
        <w:pStyle w:val="3"/>
        <w:rPr>
          <w:lang w:val="el-GR"/>
        </w:rPr>
      </w:pPr>
      <w:r>
        <w:rPr>
          <w:lang w:val="el-GR"/>
        </w:rPr>
        <w:lastRenderedPageBreak/>
        <w:t>2.17</w:t>
      </w:r>
    </w:p>
    <w:p w14:paraId="6509109A" w14:textId="660D8B49" w:rsidR="00981710" w:rsidRPr="006F0CD1" w:rsidRDefault="006F0CD1" w:rsidP="00981710">
      <w:pPr>
        <w:rPr>
          <w:lang w:val="el-GR"/>
        </w:rPr>
      </w:pPr>
      <w:r w:rsidRPr="006F0CD1">
        <w:rPr>
          <w:lang w:val="el-GR"/>
        </w:rPr>
        <w:t xml:space="preserve">Η παραγωγή του </w:t>
      </w:r>
      <w:r>
        <w:t>Update</w:t>
      </w:r>
      <w:r w:rsidRPr="006F0CD1">
        <w:rPr>
          <w:lang w:val="el-GR"/>
        </w:rPr>
        <w:t xml:space="preserve"> μηνύματος έγινε άμεσα, όπως και η ενημέρωση του πίνακα δρομολόγησης του </w:t>
      </w:r>
      <w:r>
        <w:t>R</w:t>
      </w:r>
      <w:r w:rsidRPr="006F0CD1">
        <w:rPr>
          <w:lang w:val="el-GR"/>
        </w:rPr>
        <w:t>1.</w:t>
      </w:r>
    </w:p>
    <w:p w14:paraId="323FEF72" w14:textId="1441DF05" w:rsidR="00981710" w:rsidRPr="002250AC" w:rsidRDefault="00981710" w:rsidP="00981710">
      <w:pPr>
        <w:pStyle w:val="3"/>
        <w:rPr>
          <w:lang w:val="el-GR"/>
        </w:rPr>
      </w:pPr>
      <w:r>
        <w:rPr>
          <w:lang w:val="el-GR"/>
        </w:rPr>
        <w:t>2.18</w:t>
      </w:r>
    </w:p>
    <w:p w14:paraId="23D8D25C" w14:textId="1319A8F8" w:rsidR="006F0CD1" w:rsidRPr="006F0CD1" w:rsidRDefault="006F0CD1" w:rsidP="006F0CD1">
      <w:pPr>
        <w:rPr>
          <w:lang w:val="el-GR"/>
        </w:rPr>
      </w:pPr>
      <w:r w:rsidRPr="006F0CD1">
        <w:rPr>
          <w:b/>
          <w:bCs/>
        </w:rPr>
        <w:t>network</w:t>
      </w:r>
      <w:r w:rsidRPr="00E2239B">
        <w:rPr>
          <w:b/>
          <w:bCs/>
          <w:lang w:val="el-GR"/>
        </w:rPr>
        <w:t xml:space="preserve"> 192.168.2.0/24</w:t>
      </w:r>
      <w:r w:rsidRPr="00E2239B">
        <w:rPr>
          <w:lang w:val="el-GR"/>
        </w:rPr>
        <w:t xml:space="preserve"> --&gt; </w:t>
      </w:r>
      <w:r>
        <w:t>R</w:t>
      </w:r>
      <w:r w:rsidRPr="00E2239B">
        <w:rPr>
          <w:lang w:val="el-GR"/>
        </w:rPr>
        <w:t>3</w:t>
      </w:r>
    </w:p>
    <w:p w14:paraId="5A1CD942" w14:textId="08CB4639" w:rsidR="00981710" w:rsidRDefault="00981710" w:rsidP="00981710">
      <w:pPr>
        <w:pStyle w:val="3"/>
        <w:rPr>
          <w:lang w:val="el-GR"/>
        </w:rPr>
      </w:pPr>
      <w:r>
        <w:rPr>
          <w:lang w:val="el-GR"/>
        </w:rPr>
        <w:t>2.19</w:t>
      </w:r>
    </w:p>
    <w:p w14:paraId="07CD3C0E" w14:textId="24C961AC" w:rsidR="00981710" w:rsidRPr="00E2239B" w:rsidRDefault="006F0CD1" w:rsidP="00981710">
      <w:pPr>
        <w:rPr>
          <w:lang w:val="el-GR"/>
        </w:rPr>
      </w:pPr>
      <w:r w:rsidRPr="006F0CD1">
        <w:rPr>
          <w:lang w:val="el-GR"/>
        </w:rPr>
        <w:t>Αυτή τη φορά υπήρξε καθυστέρηση</w:t>
      </w:r>
      <w:r w:rsidRPr="00E2239B">
        <w:rPr>
          <w:lang w:val="el-GR"/>
        </w:rPr>
        <w:t>.</w:t>
      </w:r>
      <w:r w:rsidR="009433A8">
        <w:rPr>
          <w:lang w:val="el-GR"/>
        </w:rPr>
        <w:t xml:space="preserve">(~30 </w:t>
      </w:r>
      <w:r w:rsidR="009433A8">
        <w:t>sec</w:t>
      </w:r>
      <w:r w:rsidR="009433A8">
        <w:rPr>
          <w:lang w:val="el-GR"/>
        </w:rPr>
        <w:t>)</w:t>
      </w:r>
    </w:p>
    <w:p w14:paraId="4B02B2DF" w14:textId="7EAC1569" w:rsidR="00981710" w:rsidRDefault="00981710" w:rsidP="00981710">
      <w:pPr>
        <w:pStyle w:val="3"/>
        <w:rPr>
          <w:lang w:val="el-GR"/>
        </w:rPr>
      </w:pPr>
      <w:r>
        <w:rPr>
          <w:lang w:val="el-GR"/>
        </w:rPr>
        <w:t>2.20</w:t>
      </w:r>
    </w:p>
    <w:p w14:paraId="204F127B" w14:textId="508199DE" w:rsidR="00981710" w:rsidRPr="00E2239B" w:rsidRDefault="00E2239B" w:rsidP="00981710">
      <w:pPr>
        <w:rPr>
          <w:lang w:val="el-GR"/>
        </w:rPr>
      </w:pPr>
      <w:r w:rsidRPr="00E2239B">
        <w:rPr>
          <w:lang w:val="el-GR"/>
        </w:rPr>
        <w:t xml:space="preserve">Με </w:t>
      </w:r>
      <w:r>
        <w:rPr>
          <w:lang w:val="el-GR"/>
        </w:rPr>
        <w:t xml:space="preserve">« </w:t>
      </w:r>
      <w:r w:rsidRPr="00E2239B">
        <w:rPr>
          <w:b/>
          <w:bCs/>
        </w:rPr>
        <w:t>do</w:t>
      </w:r>
      <w:r w:rsidRPr="00E2239B">
        <w:rPr>
          <w:b/>
          <w:bCs/>
          <w:lang w:val="el-GR"/>
        </w:rPr>
        <w:t xml:space="preserve"> </w:t>
      </w:r>
      <w:r w:rsidRPr="00E2239B">
        <w:rPr>
          <w:b/>
          <w:bCs/>
        </w:rPr>
        <w:t>show</w:t>
      </w:r>
      <w:r w:rsidRPr="00E2239B">
        <w:rPr>
          <w:b/>
          <w:bCs/>
          <w:lang w:val="el-GR"/>
        </w:rPr>
        <w:t xml:space="preserve"> </w:t>
      </w:r>
      <w:r w:rsidRPr="00E2239B">
        <w:rPr>
          <w:b/>
          <w:bCs/>
        </w:rPr>
        <w:t>ip</w:t>
      </w:r>
      <w:r w:rsidRPr="00E2239B">
        <w:rPr>
          <w:b/>
          <w:bCs/>
          <w:lang w:val="el-GR"/>
        </w:rPr>
        <w:t xml:space="preserve"> </w:t>
      </w:r>
      <w:r w:rsidRPr="00E2239B">
        <w:rPr>
          <w:b/>
          <w:bCs/>
        </w:rPr>
        <w:t>bgp</w:t>
      </w:r>
      <w:r w:rsidRPr="00E2239B">
        <w:rPr>
          <w:b/>
          <w:bCs/>
          <w:lang w:val="el-GR"/>
        </w:rPr>
        <w:t xml:space="preserve"> </w:t>
      </w:r>
      <w:r w:rsidRPr="00E2239B">
        <w:rPr>
          <w:b/>
          <w:bCs/>
        </w:rPr>
        <w:t>neighbors</w:t>
      </w:r>
      <w:r>
        <w:rPr>
          <w:lang w:val="el-GR"/>
        </w:rPr>
        <w:t xml:space="preserve"> »</w:t>
      </w:r>
      <w:r w:rsidRPr="00E2239B">
        <w:rPr>
          <w:lang w:val="el-GR"/>
        </w:rPr>
        <w:t xml:space="preserve"> βλέπουμε πως ο ελάχιστος χρόνος μεταξύ αναγγελιών είναι μισό λεπτό, οπότε και βλέπουμε γιατί άργησε λίγο παραπάνω από μισό λεπτό η ενημέρωση του πίνακα.</w:t>
      </w:r>
    </w:p>
    <w:p w14:paraId="65E75BDE" w14:textId="2FCA504C" w:rsidR="00981710" w:rsidRDefault="00981710" w:rsidP="00981710">
      <w:pPr>
        <w:pStyle w:val="3"/>
        <w:rPr>
          <w:lang w:val="el-GR"/>
        </w:rPr>
      </w:pPr>
      <w:r>
        <w:rPr>
          <w:lang w:val="el-GR"/>
        </w:rPr>
        <w:t>2.21</w:t>
      </w:r>
    </w:p>
    <w:p w14:paraId="45E0B81C" w14:textId="45D40FCE" w:rsidR="00981710" w:rsidRDefault="009433A8" w:rsidP="00981710">
      <w:r>
        <w:t>Update Message</w:t>
      </w:r>
    </w:p>
    <w:p w14:paraId="0B0BF6F0" w14:textId="722ECC65" w:rsidR="007F3C04" w:rsidRPr="007F3C04" w:rsidRDefault="009433A8" w:rsidP="00981710">
      <w:pPr>
        <w:rPr>
          <w:lang w:val="el-GR"/>
        </w:rPr>
      </w:pPr>
      <w:r w:rsidRPr="009433A8">
        <w:rPr>
          <w:noProof/>
        </w:rPr>
        <w:drawing>
          <wp:inline distT="0" distB="0" distL="0" distR="0" wp14:anchorId="1C32361C" wp14:editId="4D52A1EB">
            <wp:extent cx="6839905" cy="2143424"/>
            <wp:effectExtent l="0" t="0" r="0" b="9525"/>
            <wp:docPr id="1341872571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87257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39905" cy="2143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82475" w14:textId="3CC51A95" w:rsidR="00981710" w:rsidRPr="002250AC" w:rsidRDefault="00981710" w:rsidP="00981710">
      <w:pPr>
        <w:pStyle w:val="3"/>
        <w:rPr>
          <w:lang w:val="el-GR"/>
        </w:rPr>
      </w:pPr>
      <w:r>
        <w:rPr>
          <w:lang w:val="el-GR"/>
        </w:rPr>
        <w:t>2.22</w:t>
      </w:r>
    </w:p>
    <w:p w14:paraId="74C89409" w14:textId="1A9FDA15" w:rsidR="009433A8" w:rsidRDefault="009433A8" w:rsidP="009433A8">
      <w:pPr>
        <w:rPr>
          <w:lang w:val="el-GR"/>
        </w:rPr>
      </w:pPr>
      <w:r>
        <w:rPr>
          <w:lang w:val="el-GR"/>
        </w:rPr>
        <w:t>Όπως βλέπουμε παραπάνω τα ζητούμενα χαρακτηριστικά είναι</w:t>
      </w:r>
      <w:r w:rsidR="005D1878">
        <w:rPr>
          <w:lang w:val="el-GR"/>
        </w:rPr>
        <w:t xml:space="preserve"> : </w:t>
      </w:r>
    </w:p>
    <w:p w14:paraId="32DB8A08" w14:textId="182D47C4" w:rsidR="005D1878" w:rsidRPr="007F3C04" w:rsidRDefault="005D1878" w:rsidP="007F3C04">
      <w:pPr>
        <w:pStyle w:val="af9"/>
        <w:numPr>
          <w:ilvl w:val="1"/>
          <w:numId w:val="18"/>
        </w:numPr>
        <w:rPr>
          <w:lang w:val="el-GR"/>
        </w:rPr>
      </w:pPr>
      <w:r>
        <w:t>Origin</w:t>
      </w:r>
      <w:r w:rsidRPr="007F3C04">
        <w:rPr>
          <w:lang w:val="el-GR"/>
        </w:rPr>
        <w:t xml:space="preserve"> : </w:t>
      </w:r>
      <w:r>
        <w:t>IGP</w:t>
      </w:r>
    </w:p>
    <w:p w14:paraId="6A3EBA53" w14:textId="21C28EE0" w:rsidR="005D1878" w:rsidRPr="007F3C04" w:rsidRDefault="005D1878" w:rsidP="007F3C04">
      <w:pPr>
        <w:pStyle w:val="af9"/>
        <w:numPr>
          <w:ilvl w:val="1"/>
          <w:numId w:val="18"/>
        </w:numPr>
        <w:rPr>
          <w:lang w:val="el-GR"/>
        </w:rPr>
      </w:pPr>
      <w:r>
        <w:t>AS</w:t>
      </w:r>
      <w:r w:rsidRPr="007F3C04">
        <w:rPr>
          <w:lang w:val="el-GR"/>
        </w:rPr>
        <w:t xml:space="preserve"> </w:t>
      </w:r>
      <w:r>
        <w:t>Path</w:t>
      </w:r>
      <w:r w:rsidRPr="007F3C04">
        <w:rPr>
          <w:lang w:val="el-GR"/>
        </w:rPr>
        <w:t xml:space="preserve"> : 65020 65030 </w:t>
      </w:r>
    </w:p>
    <w:p w14:paraId="3887A5E1" w14:textId="1D5D97D7" w:rsidR="005D1878" w:rsidRPr="007F3C04" w:rsidRDefault="005D1878" w:rsidP="007F3C04">
      <w:pPr>
        <w:pStyle w:val="af9"/>
        <w:numPr>
          <w:ilvl w:val="1"/>
          <w:numId w:val="18"/>
        </w:numPr>
        <w:rPr>
          <w:lang w:val="el-GR"/>
        </w:rPr>
      </w:pPr>
      <w:r>
        <w:t>Next</w:t>
      </w:r>
      <w:r w:rsidRPr="007F3C04">
        <w:rPr>
          <w:lang w:val="el-GR"/>
        </w:rPr>
        <w:t xml:space="preserve"> </w:t>
      </w:r>
      <w:r>
        <w:t>Hop</w:t>
      </w:r>
      <w:r w:rsidRPr="007F3C04">
        <w:rPr>
          <w:lang w:val="el-GR"/>
        </w:rPr>
        <w:t xml:space="preserve"> : 10.1.1.2 </w:t>
      </w:r>
    </w:p>
    <w:p w14:paraId="5DCD01D6" w14:textId="037EF4F2" w:rsidR="005D1878" w:rsidRDefault="005D1878" w:rsidP="005D1878">
      <w:pPr>
        <w:rPr>
          <w:lang w:val="el-GR"/>
        </w:rPr>
      </w:pPr>
      <w:r w:rsidRPr="005D1878">
        <w:rPr>
          <w:lang w:val="el-GR"/>
        </w:rPr>
        <w:t>Η λίστα προθεμάτων δικτύου περιλαμβάνει το 192.168.2.0/24.</w:t>
      </w:r>
    </w:p>
    <w:p w14:paraId="077D5826" w14:textId="77777777" w:rsidR="00955C60" w:rsidRDefault="00955C60" w:rsidP="005D1878">
      <w:pPr>
        <w:rPr>
          <w:lang w:val="el-GR"/>
        </w:rPr>
      </w:pPr>
    </w:p>
    <w:p w14:paraId="3EB08A22" w14:textId="77777777" w:rsidR="00955C60" w:rsidRDefault="00955C60" w:rsidP="005D1878">
      <w:pPr>
        <w:rPr>
          <w:lang w:val="el-GR"/>
        </w:rPr>
      </w:pPr>
    </w:p>
    <w:p w14:paraId="1B885591" w14:textId="77777777" w:rsidR="00955C60" w:rsidRPr="009433A8" w:rsidRDefault="00955C60" w:rsidP="005D1878">
      <w:pPr>
        <w:rPr>
          <w:lang w:val="el-GR"/>
        </w:rPr>
      </w:pPr>
    </w:p>
    <w:p w14:paraId="495FD702" w14:textId="21CCB9DB" w:rsidR="0001370D" w:rsidRDefault="003A1882" w:rsidP="0014706F">
      <w:pPr>
        <w:pStyle w:val="1"/>
        <w:rPr>
          <w:lang w:val="el-GR"/>
        </w:rPr>
      </w:pPr>
      <w:r w:rsidRPr="0095134F">
        <w:rPr>
          <w:lang w:val="el-GR"/>
        </w:rPr>
        <w:lastRenderedPageBreak/>
        <w:t>Άσκηση 3</w:t>
      </w:r>
      <w:r w:rsidR="0014706F" w:rsidRPr="0014706F">
        <w:rPr>
          <w:lang w:val="el-GR"/>
        </w:rPr>
        <w:t xml:space="preserve"> </w:t>
      </w:r>
      <w:r w:rsidRPr="0095134F">
        <w:rPr>
          <w:lang w:val="el-GR"/>
        </w:rPr>
        <w:t>:</w:t>
      </w:r>
      <w:r w:rsidR="0014706F" w:rsidRPr="0014706F">
        <w:rPr>
          <w:lang w:val="el-GR"/>
        </w:rPr>
        <w:t xml:space="preserve"> Χαρακτηριστικά διαδρομών </w:t>
      </w:r>
      <w:r w:rsidR="0014706F">
        <w:t>BGP</w:t>
      </w:r>
    </w:p>
    <w:p w14:paraId="7C945B36" w14:textId="14D5DC05" w:rsidR="002D2933" w:rsidRPr="002D2933" w:rsidRDefault="002D2933" w:rsidP="002D2933">
      <w:pPr>
        <w:rPr>
          <w:lang w:val="el-GR"/>
        </w:rPr>
      </w:pPr>
      <w:r w:rsidRPr="002D2933">
        <w:rPr>
          <w:noProof/>
          <w:lang w:val="el-GR"/>
        </w:rPr>
        <w:drawing>
          <wp:inline distT="0" distB="0" distL="0" distR="0" wp14:anchorId="6B666AAE" wp14:editId="3CFCEC0C">
            <wp:extent cx="6706536" cy="2734057"/>
            <wp:effectExtent l="0" t="0" r="0" b="9525"/>
            <wp:docPr id="1354977136" name="Εικόνα 1" descr="Εικόνα που περιέχει διάγραμμα, κύκλος, στιγμιότυπο οθόνης, κείμεν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977136" name="Εικόνα 1" descr="Εικόνα που περιέχει διάγραμμα, κύκλος, στιγμιότυπο οθόνης, κείμενο&#10;&#10;Περιγραφή που δημιουργήθηκε αυτόματα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706536" cy="2734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8362C" w14:textId="77777777" w:rsidR="0095134F" w:rsidRPr="00443B17" w:rsidRDefault="0095134F" w:rsidP="00C0688E">
      <w:pPr>
        <w:pStyle w:val="3"/>
      </w:pPr>
      <w:r w:rsidRPr="00443B17">
        <w:t xml:space="preserve">3.1 </w:t>
      </w:r>
    </w:p>
    <w:p w14:paraId="3956CF80" w14:textId="4DF86BCA" w:rsidR="00350090" w:rsidRPr="00443B17" w:rsidRDefault="00350090" w:rsidP="00B31D5C">
      <w:pPr>
        <w:rPr>
          <w:b/>
          <w:bCs/>
        </w:rPr>
      </w:pPr>
      <w:r w:rsidRPr="00350090">
        <w:rPr>
          <w:b/>
          <w:bCs/>
        </w:rPr>
        <w:t>interface</w:t>
      </w:r>
      <w:r w:rsidRPr="00443B17">
        <w:rPr>
          <w:b/>
          <w:bCs/>
        </w:rPr>
        <w:t xml:space="preserve"> </w:t>
      </w:r>
      <w:r w:rsidRPr="00350090">
        <w:rPr>
          <w:b/>
          <w:bCs/>
        </w:rPr>
        <w:t>em</w:t>
      </w:r>
      <w:r w:rsidRPr="00443B17">
        <w:rPr>
          <w:b/>
          <w:bCs/>
        </w:rPr>
        <w:t>2</w:t>
      </w:r>
    </w:p>
    <w:p w14:paraId="27D33D02" w14:textId="41EAC0B4" w:rsidR="00B31D5C" w:rsidRPr="00350090" w:rsidRDefault="00350090" w:rsidP="00B31D5C">
      <w:pPr>
        <w:rPr>
          <w:b/>
          <w:bCs/>
        </w:rPr>
      </w:pPr>
      <w:r w:rsidRPr="00350090">
        <w:rPr>
          <w:b/>
          <w:bCs/>
        </w:rPr>
        <w:t>ip address 10.1.1.{9,10}/30</w:t>
      </w:r>
    </w:p>
    <w:p w14:paraId="6DD8357D" w14:textId="77777777" w:rsidR="007E1B76" w:rsidRPr="002250AC" w:rsidRDefault="0095134F" w:rsidP="00AF75A3">
      <w:pPr>
        <w:pStyle w:val="3"/>
      </w:pPr>
      <w:r w:rsidRPr="002250AC">
        <w:t>3.2</w:t>
      </w:r>
    </w:p>
    <w:p w14:paraId="1A88EC5B" w14:textId="4F5F9B26" w:rsidR="00B31D5C" w:rsidRPr="002250AC" w:rsidRDefault="00350090" w:rsidP="00B31D5C">
      <w:r>
        <w:t>PC1 &lt;-&gt; R1 &lt;-&gt; R2 &lt;-&gt; R3 &lt;-&gt; PC2</w:t>
      </w:r>
    </w:p>
    <w:p w14:paraId="11E020EC" w14:textId="77777777" w:rsidR="00B31D5C" w:rsidRDefault="0095134F" w:rsidP="00B31D5C">
      <w:pPr>
        <w:pStyle w:val="3"/>
      </w:pPr>
      <w:r w:rsidRPr="002250AC">
        <w:t xml:space="preserve">3.3 </w:t>
      </w:r>
    </w:p>
    <w:p w14:paraId="3282D505" w14:textId="1F2E4C0D" w:rsidR="00350090" w:rsidRPr="00350090" w:rsidRDefault="00350090" w:rsidP="00350090">
      <w:pPr>
        <w:rPr>
          <w:u w:val="single"/>
        </w:rPr>
      </w:pPr>
      <w:r w:rsidRPr="00350090">
        <w:rPr>
          <w:u w:val="single"/>
        </w:rPr>
        <w:t>R1</w:t>
      </w:r>
    </w:p>
    <w:p w14:paraId="68CD0462" w14:textId="77777777" w:rsidR="00350090" w:rsidRPr="00350090" w:rsidRDefault="00350090" w:rsidP="00B31D5C">
      <w:pPr>
        <w:rPr>
          <w:b/>
          <w:bCs/>
        </w:rPr>
      </w:pPr>
      <w:r w:rsidRPr="00350090">
        <w:rPr>
          <w:b/>
          <w:bCs/>
        </w:rPr>
        <w:t>interface lo0</w:t>
      </w:r>
    </w:p>
    <w:p w14:paraId="5E5BCA9C" w14:textId="739CFE19" w:rsidR="00B31D5C" w:rsidRPr="00350090" w:rsidRDefault="00350090" w:rsidP="00B31D5C">
      <w:pPr>
        <w:rPr>
          <w:b/>
          <w:bCs/>
        </w:rPr>
      </w:pPr>
      <w:r w:rsidRPr="00350090">
        <w:rPr>
          <w:b/>
          <w:bCs/>
        </w:rPr>
        <w:t>ip address 172.17.17.1/32</w:t>
      </w:r>
    </w:p>
    <w:p w14:paraId="6A2FC734" w14:textId="650D1D91" w:rsidR="00B31D5C" w:rsidRDefault="0095134F" w:rsidP="007F3C04">
      <w:pPr>
        <w:pStyle w:val="3"/>
        <w:rPr>
          <w:rStyle w:val="3Char"/>
          <w:b/>
        </w:rPr>
      </w:pPr>
      <w:r w:rsidRPr="002250AC">
        <w:rPr>
          <w:rStyle w:val="3Char"/>
          <w:b/>
        </w:rPr>
        <w:t>3.4</w:t>
      </w:r>
    </w:p>
    <w:p w14:paraId="7A32A82E" w14:textId="1132CB3F" w:rsidR="00350090" w:rsidRPr="00350090" w:rsidRDefault="00350090" w:rsidP="00350090">
      <w:pPr>
        <w:rPr>
          <w:u w:val="single"/>
        </w:rPr>
      </w:pPr>
      <w:r w:rsidRPr="00350090">
        <w:rPr>
          <w:u w:val="single"/>
        </w:rPr>
        <w:t>R2</w:t>
      </w:r>
    </w:p>
    <w:p w14:paraId="7615B890" w14:textId="77777777" w:rsidR="00350090" w:rsidRPr="00350090" w:rsidRDefault="00350090" w:rsidP="00B31D5C">
      <w:pPr>
        <w:rPr>
          <w:b/>
          <w:bCs/>
        </w:rPr>
      </w:pPr>
      <w:r w:rsidRPr="00350090">
        <w:rPr>
          <w:b/>
          <w:bCs/>
        </w:rPr>
        <w:t>interface lo0</w:t>
      </w:r>
    </w:p>
    <w:p w14:paraId="73374AF6" w14:textId="76756B37" w:rsidR="0014706F" w:rsidRPr="00350090" w:rsidRDefault="00350090" w:rsidP="00B31D5C">
      <w:pPr>
        <w:rPr>
          <w:b/>
          <w:bCs/>
        </w:rPr>
      </w:pPr>
      <w:r w:rsidRPr="00350090">
        <w:rPr>
          <w:b/>
          <w:bCs/>
        </w:rPr>
        <w:t>ip address 172.17.17.2/32</w:t>
      </w:r>
    </w:p>
    <w:p w14:paraId="45FA1665" w14:textId="77777777" w:rsidR="0095134F" w:rsidRDefault="0095134F" w:rsidP="00B31D5C">
      <w:pPr>
        <w:pStyle w:val="3"/>
        <w:rPr>
          <w:rStyle w:val="3Char"/>
          <w:b/>
        </w:rPr>
      </w:pPr>
      <w:r w:rsidRPr="002250AC">
        <w:rPr>
          <w:rStyle w:val="3Char"/>
          <w:b/>
        </w:rPr>
        <w:t>3.5</w:t>
      </w:r>
    </w:p>
    <w:p w14:paraId="31F35050" w14:textId="42D63535" w:rsidR="00350090" w:rsidRPr="00350090" w:rsidRDefault="00350090" w:rsidP="00350090">
      <w:pPr>
        <w:rPr>
          <w:u w:val="single"/>
        </w:rPr>
      </w:pPr>
      <w:r w:rsidRPr="00350090">
        <w:rPr>
          <w:u w:val="single"/>
        </w:rPr>
        <w:t>R</w:t>
      </w:r>
      <w:r>
        <w:rPr>
          <w:u w:val="single"/>
        </w:rPr>
        <w:t>3</w:t>
      </w:r>
    </w:p>
    <w:p w14:paraId="1C5C5335" w14:textId="77777777" w:rsidR="00350090" w:rsidRPr="00350090" w:rsidRDefault="00350090" w:rsidP="00B31D5C">
      <w:pPr>
        <w:rPr>
          <w:b/>
          <w:bCs/>
        </w:rPr>
      </w:pPr>
      <w:r w:rsidRPr="00350090">
        <w:rPr>
          <w:b/>
          <w:bCs/>
        </w:rPr>
        <w:t xml:space="preserve">interface lo0 </w:t>
      </w:r>
    </w:p>
    <w:p w14:paraId="2639FEE1" w14:textId="0FB85D3C" w:rsidR="00B31D5C" w:rsidRPr="00350090" w:rsidRDefault="00350090" w:rsidP="00B31D5C">
      <w:pPr>
        <w:rPr>
          <w:b/>
          <w:bCs/>
        </w:rPr>
      </w:pPr>
      <w:r w:rsidRPr="00350090">
        <w:rPr>
          <w:b/>
          <w:bCs/>
        </w:rPr>
        <w:t>ip address 172.17.17.3/32</w:t>
      </w:r>
    </w:p>
    <w:p w14:paraId="19F3BD94" w14:textId="77777777" w:rsidR="00A56017" w:rsidRPr="002250AC" w:rsidRDefault="0095134F" w:rsidP="00B31D5C">
      <w:pPr>
        <w:pStyle w:val="3"/>
      </w:pPr>
      <w:r w:rsidRPr="002250AC">
        <w:rPr>
          <w:rStyle w:val="3Char"/>
          <w:b/>
        </w:rPr>
        <w:lastRenderedPageBreak/>
        <w:t>3.6</w:t>
      </w:r>
      <w:r w:rsidRPr="002250AC">
        <w:t xml:space="preserve"> </w:t>
      </w:r>
    </w:p>
    <w:p w14:paraId="2E07BBE6" w14:textId="6F6E1ECE" w:rsidR="00514200" w:rsidRPr="00514200" w:rsidRDefault="00514200" w:rsidP="00B31D5C">
      <w:pPr>
        <w:rPr>
          <w:b/>
          <w:bCs/>
        </w:rPr>
      </w:pPr>
      <w:r w:rsidRPr="00514200">
        <w:rPr>
          <w:b/>
          <w:bCs/>
        </w:rPr>
        <w:t xml:space="preserve">router bgp 650X0  </w:t>
      </w:r>
    </w:p>
    <w:p w14:paraId="36BCA750" w14:textId="5ABECA8D" w:rsidR="00B31D5C" w:rsidRDefault="00514200" w:rsidP="00B31D5C">
      <w:pPr>
        <w:rPr>
          <w:b/>
          <w:bCs/>
        </w:rPr>
      </w:pPr>
      <w:r w:rsidRPr="00514200">
        <w:rPr>
          <w:b/>
          <w:bCs/>
        </w:rPr>
        <w:t>network 172.17.17.X/3</w:t>
      </w:r>
    </w:p>
    <w:p w14:paraId="27EAAB6F" w14:textId="5517CD2F" w:rsidR="00514200" w:rsidRPr="00514200" w:rsidRDefault="00514200" w:rsidP="00B31D5C">
      <w:r>
        <w:t>X = {1,2,3}</w:t>
      </w:r>
    </w:p>
    <w:p w14:paraId="7E6B8C03" w14:textId="5224A4B6" w:rsidR="00C0688E" w:rsidRDefault="0095134F" w:rsidP="00B31D5C">
      <w:pPr>
        <w:pStyle w:val="3"/>
        <w:rPr>
          <w:rStyle w:val="3Char"/>
          <w:b/>
        </w:rPr>
      </w:pPr>
      <w:r w:rsidRPr="002250AC">
        <w:rPr>
          <w:rStyle w:val="3Char"/>
          <w:b/>
        </w:rPr>
        <w:t>3.7</w:t>
      </w:r>
    </w:p>
    <w:p w14:paraId="0302B37D" w14:textId="05F19123" w:rsidR="00ED4FC5" w:rsidRPr="00ED4FC5" w:rsidRDefault="00ED4FC5" w:rsidP="00ED4FC5">
      <w:pPr>
        <w:rPr>
          <w:u w:val="single"/>
        </w:rPr>
      </w:pPr>
      <w:r w:rsidRPr="00ED4FC5">
        <w:rPr>
          <w:u w:val="single"/>
        </w:rPr>
        <w:t>R1</w:t>
      </w:r>
    </w:p>
    <w:p w14:paraId="797D4DCD" w14:textId="1CFBB372" w:rsidR="004A235C" w:rsidRPr="004A235C" w:rsidRDefault="004A235C" w:rsidP="004A235C">
      <w:pPr>
        <w:rPr>
          <w:b/>
          <w:bCs/>
        </w:rPr>
      </w:pPr>
      <w:r w:rsidRPr="004A235C">
        <w:rPr>
          <w:b/>
          <w:bCs/>
        </w:rPr>
        <w:t>do show ip bgp neighbors</w:t>
      </w:r>
    </w:p>
    <w:p w14:paraId="56A49F40" w14:textId="64E65B7D" w:rsidR="007F3C04" w:rsidRPr="002250AC" w:rsidRDefault="004A235C" w:rsidP="007F3C04">
      <w:r>
        <w:rPr>
          <w:lang w:val="el-GR"/>
        </w:rPr>
        <w:t>Μόνο</w:t>
      </w:r>
      <w:r w:rsidRPr="002250AC">
        <w:t xml:space="preserve"> </w:t>
      </w:r>
      <w:r>
        <w:rPr>
          <w:lang w:val="el-GR"/>
        </w:rPr>
        <w:t>ο</w:t>
      </w:r>
      <w:r w:rsidRPr="002250AC">
        <w:t xml:space="preserve">  </w:t>
      </w:r>
      <w:r>
        <w:t>R</w:t>
      </w:r>
      <w:r w:rsidRPr="002250AC">
        <w:t>2.</w:t>
      </w:r>
    </w:p>
    <w:p w14:paraId="440943D8" w14:textId="06981785" w:rsidR="007F3C04" w:rsidRDefault="007F3C04" w:rsidP="007F3C04">
      <w:pPr>
        <w:pStyle w:val="3"/>
      </w:pPr>
      <w:r w:rsidRPr="002250AC">
        <w:t>3.8</w:t>
      </w:r>
    </w:p>
    <w:p w14:paraId="4D456093" w14:textId="281B7237" w:rsidR="00ED4FC5" w:rsidRPr="00ED4FC5" w:rsidRDefault="00ED4FC5" w:rsidP="00ED4FC5">
      <w:pPr>
        <w:rPr>
          <w:u w:val="single"/>
        </w:rPr>
      </w:pPr>
      <w:r w:rsidRPr="00ED4FC5">
        <w:rPr>
          <w:u w:val="single"/>
        </w:rPr>
        <w:t>R1</w:t>
      </w:r>
    </w:p>
    <w:p w14:paraId="0393C2B3" w14:textId="2AF7D0B9" w:rsidR="004A235C" w:rsidRDefault="004A235C" w:rsidP="004A235C">
      <w:pPr>
        <w:rPr>
          <w:b/>
          <w:bCs/>
        </w:rPr>
      </w:pPr>
      <w:r w:rsidRPr="002478E1">
        <w:rPr>
          <w:b/>
          <w:bCs/>
        </w:rPr>
        <w:t>do show ip bgp</w:t>
      </w:r>
    </w:p>
    <w:p w14:paraId="5D872EA3" w14:textId="3A99D1F8" w:rsidR="002478E1" w:rsidRPr="002478E1" w:rsidRDefault="002478E1" w:rsidP="004A235C">
      <w:pPr>
        <w:rPr>
          <w:lang w:val="el-GR"/>
        </w:rPr>
      </w:pPr>
      <w:r>
        <w:rPr>
          <w:lang w:val="el-GR"/>
        </w:rPr>
        <w:t>Βλέπουμε παρακάτω τις ζητούμενες πληροφορίες.</w:t>
      </w:r>
    </w:p>
    <w:p w14:paraId="7A9DF122" w14:textId="3B826075" w:rsidR="007F3C04" w:rsidRPr="007F3C04" w:rsidRDefault="004A235C" w:rsidP="007F3C04">
      <w:pPr>
        <w:rPr>
          <w:lang w:val="el-GR"/>
        </w:rPr>
      </w:pPr>
      <w:r w:rsidRPr="004A235C">
        <w:rPr>
          <w:noProof/>
          <w:lang w:val="el-GR"/>
        </w:rPr>
        <w:drawing>
          <wp:inline distT="0" distB="0" distL="0" distR="0" wp14:anchorId="13BB47AA" wp14:editId="21829BBE">
            <wp:extent cx="6858000" cy="2153285"/>
            <wp:effectExtent l="0" t="0" r="0" b="0"/>
            <wp:docPr id="648888746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88874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15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9D4DA" w14:textId="1988211A" w:rsidR="007F3C04" w:rsidRDefault="007F3C04" w:rsidP="007F3C04">
      <w:pPr>
        <w:pStyle w:val="3"/>
      </w:pPr>
      <w:r w:rsidRPr="002250AC">
        <w:t>3.9</w:t>
      </w:r>
    </w:p>
    <w:p w14:paraId="02EC4764" w14:textId="6E08C29E" w:rsidR="00ED4FC5" w:rsidRPr="00ED4FC5" w:rsidRDefault="00ED4FC5" w:rsidP="00ED4FC5">
      <w:pPr>
        <w:rPr>
          <w:u w:val="single"/>
        </w:rPr>
      </w:pPr>
      <w:r w:rsidRPr="00ED4FC5">
        <w:rPr>
          <w:u w:val="single"/>
        </w:rPr>
        <w:t>R2</w:t>
      </w:r>
    </w:p>
    <w:p w14:paraId="30D1E278" w14:textId="505345EC" w:rsidR="004A235C" w:rsidRPr="004A235C" w:rsidRDefault="004A235C" w:rsidP="004A235C">
      <w:pPr>
        <w:rPr>
          <w:b/>
          <w:bCs/>
        </w:rPr>
      </w:pPr>
      <w:r w:rsidRPr="004A235C">
        <w:rPr>
          <w:b/>
          <w:bCs/>
        </w:rPr>
        <w:t>do show ip bgp neighbors</w:t>
      </w:r>
    </w:p>
    <w:p w14:paraId="500EAC17" w14:textId="52EB3E93" w:rsidR="007F3C04" w:rsidRPr="002250AC" w:rsidRDefault="004A235C" w:rsidP="007F3C04">
      <w:pPr>
        <w:rPr>
          <w:lang w:val="el-GR"/>
        </w:rPr>
      </w:pPr>
      <w:r w:rsidRPr="004A235C">
        <w:rPr>
          <w:lang w:val="el-GR"/>
        </w:rPr>
        <w:t>Είναι</w:t>
      </w:r>
      <w:r w:rsidRPr="002250AC">
        <w:rPr>
          <w:lang w:val="el-GR"/>
        </w:rPr>
        <w:t xml:space="preserve"> </w:t>
      </w:r>
      <w:r w:rsidRPr="004A235C">
        <w:rPr>
          <w:lang w:val="el-GR"/>
        </w:rPr>
        <w:t>οι</w:t>
      </w:r>
      <w:r w:rsidRPr="002250AC">
        <w:rPr>
          <w:lang w:val="el-GR"/>
        </w:rPr>
        <w:t xml:space="preserve"> </w:t>
      </w:r>
      <w:r>
        <w:t>R</w:t>
      </w:r>
      <w:r w:rsidRPr="002250AC">
        <w:rPr>
          <w:lang w:val="el-GR"/>
        </w:rPr>
        <w:t xml:space="preserve">1 </w:t>
      </w:r>
      <w:r>
        <w:rPr>
          <w:lang w:val="el-GR"/>
        </w:rPr>
        <w:t>και</w:t>
      </w:r>
      <w:r w:rsidRPr="002250AC">
        <w:rPr>
          <w:lang w:val="el-GR"/>
        </w:rPr>
        <w:t xml:space="preserve"> </w:t>
      </w:r>
      <w:r>
        <w:t>R</w:t>
      </w:r>
      <w:r w:rsidRPr="002250AC">
        <w:rPr>
          <w:lang w:val="el-GR"/>
        </w:rPr>
        <w:t>3</w:t>
      </w:r>
    </w:p>
    <w:p w14:paraId="136500A2" w14:textId="3745F313" w:rsidR="007F3C04" w:rsidRPr="002250AC" w:rsidRDefault="007F3C04" w:rsidP="007F3C04">
      <w:pPr>
        <w:pStyle w:val="3"/>
        <w:rPr>
          <w:lang w:val="el-GR"/>
        </w:rPr>
      </w:pPr>
      <w:r>
        <w:rPr>
          <w:lang w:val="el-GR"/>
        </w:rPr>
        <w:t>3.10</w:t>
      </w:r>
    </w:p>
    <w:p w14:paraId="7A14426B" w14:textId="4CBCADE1" w:rsidR="00ED4FC5" w:rsidRPr="002250AC" w:rsidRDefault="00ED4FC5" w:rsidP="00ED4FC5">
      <w:pPr>
        <w:rPr>
          <w:u w:val="single"/>
          <w:lang w:val="el-GR"/>
        </w:rPr>
      </w:pPr>
      <w:r w:rsidRPr="00ED4FC5">
        <w:rPr>
          <w:u w:val="single"/>
        </w:rPr>
        <w:t>R</w:t>
      </w:r>
      <w:r w:rsidRPr="002250AC">
        <w:rPr>
          <w:u w:val="single"/>
          <w:lang w:val="el-GR"/>
        </w:rPr>
        <w:t>2</w:t>
      </w:r>
    </w:p>
    <w:p w14:paraId="7C6C5572" w14:textId="6EA29DAB" w:rsidR="006A1D50" w:rsidRPr="002250AC" w:rsidRDefault="006A1D50" w:rsidP="006A1D50">
      <w:pPr>
        <w:rPr>
          <w:b/>
          <w:bCs/>
          <w:lang w:val="el-GR"/>
        </w:rPr>
      </w:pPr>
      <w:r w:rsidRPr="006A1D50">
        <w:rPr>
          <w:b/>
          <w:bCs/>
        </w:rPr>
        <w:t>do</w:t>
      </w:r>
      <w:r w:rsidRPr="002250AC">
        <w:rPr>
          <w:b/>
          <w:bCs/>
          <w:lang w:val="el-GR"/>
        </w:rPr>
        <w:t xml:space="preserve"> </w:t>
      </w:r>
      <w:r w:rsidRPr="006A1D50">
        <w:rPr>
          <w:b/>
          <w:bCs/>
        </w:rPr>
        <w:t>show</w:t>
      </w:r>
      <w:r w:rsidRPr="002250AC">
        <w:rPr>
          <w:b/>
          <w:bCs/>
          <w:lang w:val="el-GR"/>
        </w:rPr>
        <w:t xml:space="preserve"> </w:t>
      </w:r>
      <w:r w:rsidRPr="006A1D50">
        <w:rPr>
          <w:b/>
          <w:bCs/>
        </w:rPr>
        <w:t>ip</w:t>
      </w:r>
      <w:r w:rsidRPr="002250AC">
        <w:rPr>
          <w:b/>
          <w:bCs/>
          <w:lang w:val="el-GR"/>
        </w:rPr>
        <w:t xml:space="preserve"> </w:t>
      </w:r>
      <w:r w:rsidRPr="006A1D50">
        <w:rPr>
          <w:b/>
          <w:bCs/>
        </w:rPr>
        <w:t>bgp</w:t>
      </w:r>
      <w:r w:rsidRPr="002250AC">
        <w:rPr>
          <w:b/>
          <w:bCs/>
          <w:lang w:val="el-GR"/>
        </w:rPr>
        <w:t xml:space="preserve"> </w:t>
      </w:r>
    </w:p>
    <w:p w14:paraId="4047200B" w14:textId="6F953782" w:rsidR="006A1D50" w:rsidRPr="006A1D50" w:rsidRDefault="006A1D50" w:rsidP="006A1D50">
      <w:pPr>
        <w:rPr>
          <w:lang w:val="el-GR"/>
        </w:rPr>
      </w:pPr>
      <w:r>
        <w:t>A</w:t>
      </w:r>
      <w:r>
        <w:rPr>
          <w:lang w:val="el-GR"/>
        </w:rPr>
        <w:t>κολουθεί η ζητούμενη πληροφορία</w:t>
      </w:r>
      <w:r w:rsidR="00ED4FC5">
        <w:rPr>
          <w:lang w:val="el-GR"/>
        </w:rPr>
        <w:t>.</w:t>
      </w:r>
    </w:p>
    <w:p w14:paraId="5E562884" w14:textId="4891D211" w:rsidR="007F3C04" w:rsidRPr="007F3C04" w:rsidRDefault="006A1D50" w:rsidP="007F3C04">
      <w:pPr>
        <w:rPr>
          <w:lang w:val="el-GR"/>
        </w:rPr>
      </w:pPr>
      <w:r w:rsidRPr="006A1D50">
        <w:rPr>
          <w:noProof/>
          <w:lang w:val="el-GR"/>
        </w:rPr>
        <w:lastRenderedPageBreak/>
        <w:drawing>
          <wp:inline distT="0" distB="0" distL="0" distR="0" wp14:anchorId="1D34BF74" wp14:editId="0BA1807D">
            <wp:extent cx="6801799" cy="2191056"/>
            <wp:effectExtent l="0" t="0" r="0" b="0"/>
            <wp:docPr id="1877765267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76526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801799" cy="2191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AB663" w14:textId="0453833F" w:rsidR="007F3C04" w:rsidRPr="002250AC" w:rsidRDefault="007F3C04" w:rsidP="007F3C04">
      <w:pPr>
        <w:pStyle w:val="3"/>
      </w:pPr>
      <w:r w:rsidRPr="002250AC">
        <w:t>3.11</w:t>
      </w:r>
    </w:p>
    <w:p w14:paraId="122982C0" w14:textId="3895FC58" w:rsidR="00ED4FC5" w:rsidRPr="00ED4FC5" w:rsidRDefault="00ED4FC5" w:rsidP="00ED4FC5">
      <w:pPr>
        <w:rPr>
          <w:u w:val="single"/>
        </w:rPr>
      </w:pPr>
      <w:r w:rsidRPr="00ED4FC5">
        <w:rPr>
          <w:u w:val="single"/>
        </w:rPr>
        <w:t>R3</w:t>
      </w:r>
    </w:p>
    <w:p w14:paraId="3214C809" w14:textId="77777777" w:rsidR="00AC4C89" w:rsidRPr="004A235C" w:rsidRDefault="00AC4C89" w:rsidP="00AC4C89">
      <w:pPr>
        <w:rPr>
          <w:b/>
          <w:bCs/>
        </w:rPr>
      </w:pPr>
      <w:r w:rsidRPr="004A235C">
        <w:rPr>
          <w:b/>
          <w:bCs/>
        </w:rPr>
        <w:t>do show ip bgp neighbors</w:t>
      </w:r>
    </w:p>
    <w:p w14:paraId="57F5CA6B" w14:textId="59F86D7F" w:rsidR="007F3C04" w:rsidRPr="002250AC" w:rsidRDefault="00AC4C89" w:rsidP="007F3C04">
      <w:r>
        <w:t>M</w:t>
      </w:r>
      <w:r>
        <w:rPr>
          <w:lang w:val="el-GR"/>
        </w:rPr>
        <w:t>όνο</w:t>
      </w:r>
      <w:r w:rsidRPr="002250AC">
        <w:t xml:space="preserve"> </w:t>
      </w:r>
      <w:r>
        <w:rPr>
          <w:lang w:val="el-GR"/>
        </w:rPr>
        <w:t>ο</w:t>
      </w:r>
      <w:r w:rsidRPr="002250AC">
        <w:t xml:space="preserve"> </w:t>
      </w:r>
      <w:r>
        <w:t>R2</w:t>
      </w:r>
      <w:r w:rsidR="00C9761C" w:rsidRPr="002250AC">
        <w:t>.</w:t>
      </w:r>
    </w:p>
    <w:p w14:paraId="0517585A" w14:textId="1D02A4AF" w:rsidR="007F3C04" w:rsidRDefault="007F3C04" w:rsidP="007F3C04">
      <w:pPr>
        <w:pStyle w:val="3"/>
      </w:pPr>
      <w:r w:rsidRPr="002250AC">
        <w:t>3.12</w:t>
      </w:r>
    </w:p>
    <w:p w14:paraId="4F26D6BB" w14:textId="073773FB" w:rsidR="00FD3CB7" w:rsidRPr="00FD3CB7" w:rsidRDefault="00FD3CB7" w:rsidP="00FD3CB7">
      <w:pPr>
        <w:rPr>
          <w:u w:val="single"/>
        </w:rPr>
      </w:pPr>
      <w:r w:rsidRPr="00FD3CB7">
        <w:rPr>
          <w:u w:val="single"/>
        </w:rPr>
        <w:t>R3</w:t>
      </w:r>
    </w:p>
    <w:p w14:paraId="261FEA37" w14:textId="32047A94" w:rsidR="00ED4FC5" w:rsidRDefault="00ED4FC5" w:rsidP="00ED4FC5">
      <w:pPr>
        <w:rPr>
          <w:b/>
          <w:bCs/>
        </w:rPr>
      </w:pPr>
      <w:r w:rsidRPr="00ED4FC5">
        <w:rPr>
          <w:b/>
          <w:bCs/>
        </w:rPr>
        <w:t>do show ip bgp</w:t>
      </w:r>
    </w:p>
    <w:p w14:paraId="154D0FD7" w14:textId="75267D92" w:rsidR="00FD3CB7" w:rsidRPr="00FD3CB7" w:rsidRDefault="00FD3CB7" w:rsidP="00ED4FC5">
      <w:r>
        <w:t>A</w:t>
      </w:r>
      <w:r>
        <w:rPr>
          <w:lang w:val="el-GR"/>
        </w:rPr>
        <w:t>κολουθεί η ζητούμενη πληροφορία.</w:t>
      </w:r>
    </w:p>
    <w:p w14:paraId="7D0A4C5C" w14:textId="6D0FF55E" w:rsidR="007F3C04" w:rsidRPr="007F3C04" w:rsidRDefault="00ED4FC5" w:rsidP="007F3C04">
      <w:pPr>
        <w:rPr>
          <w:lang w:val="el-GR"/>
        </w:rPr>
      </w:pPr>
      <w:r w:rsidRPr="00ED4FC5">
        <w:rPr>
          <w:noProof/>
          <w:lang w:val="el-GR"/>
        </w:rPr>
        <w:drawing>
          <wp:inline distT="0" distB="0" distL="0" distR="0" wp14:anchorId="18450B84" wp14:editId="2BD77DE1">
            <wp:extent cx="6839905" cy="2152950"/>
            <wp:effectExtent l="0" t="0" r="0" b="0"/>
            <wp:docPr id="1856082097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08209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839905" cy="21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75AED" w14:textId="54CC0B5C" w:rsidR="007F3C04" w:rsidRPr="009270A1" w:rsidRDefault="007F3C04" w:rsidP="007F3C04">
      <w:pPr>
        <w:pStyle w:val="3"/>
        <w:rPr>
          <w:lang w:val="el-GR"/>
        </w:rPr>
      </w:pPr>
      <w:r>
        <w:rPr>
          <w:lang w:val="el-GR"/>
        </w:rPr>
        <w:t>3.13</w:t>
      </w:r>
    </w:p>
    <w:p w14:paraId="2B08C312" w14:textId="79340204" w:rsidR="002250AC" w:rsidRPr="009270A1" w:rsidRDefault="002250AC" w:rsidP="002250AC">
      <w:pPr>
        <w:rPr>
          <w:u w:val="single"/>
          <w:lang w:val="el-GR"/>
        </w:rPr>
      </w:pPr>
      <w:r w:rsidRPr="006A6DAF">
        <w:rPr>
          <w:u w:val="single"/>
        </w:rPr>
        <w:t>R</w:t>
      </w:r>
      <w:r w:rsidRPr="009270A1">
        <w:rPr>
          <w:u w:val="single"/>
          <w:lang w:val="el-GR"/>
        </w:rPr>
        <w:t>3</w:t>
      </w:r>
    </w:p>
    <w:p w14:paraId="683DE46D" w14:textId="40ADEA00" w:rsidR="007F3C04" w:rsidRPr="009270A1" w:rsidRDefault="002250AC" w:rsidP="007F3C04">
      <w:pPr>
        <w:rPr>
          <w:b/>
          <w:bCs/>
          <w:lang w:val="el-GR"/>
        </w:rPr>
      </w:pPr>
      <w:r w:rsidRPr="002250AC">
        <w:rPr>
          <w:b/>
          <w:bCs/>
        </w:rPr>
        <w:t>tcpdump</w:t>
      </w:r>
      <w:r w:rsidRPr="009270A1">
        <w:rPr>
          <w:b/>
          <w:bCs/>
          <w:lang w:val="el-GR"/>
        </w:rPr>
        <w:t xml:space="preserve"> -</w:t>
      </w:r>
      <w:r w:rsidRPr="002250AC">
        <w:rPr>
          <w:b/>
          <w:bCs/>
        </w:rPr>
        <w:t>vvvni</w:t>
      </w:r>
      <w:r w:rsidRPr="009270A1">
        <w:rPr>
          <w:b/>
          <w:bCs/>
          <w:lang w:val="el-GR"/>
        </w:rPr>
        <w:t xml:space="preserve"> </w:t>
      </w:r>
      <w:r w:rsidRPr="002250AC">
        <w:rPr>
          <w:b/>
          <w:bCs/>
        </w:rPr>
        <w:t>em</w:t>
      </w:r>
      <w:r w:rsidRPr="009270A1">
        <w:rPr>
          <w:b/>
          <w:bCs/>
          <w:lang w:val="el-GR"/>
        </w:rPr>
        <w:t>2</w:t>
      </w:r>
    </w:p>
    <w:p w14:paraId="4D133C07" w14:textId="77777777" w:rsidR="00CD239C" w:rsidRPr="009270A1" w:rsidRDefault="00CD239C" w:rsidP="007F3C04">
      <w:pPr>
        <w:rPr>
          <w:b/>
          <w:bCs/>
          <w:lang w:val="el-GR"/>
        </w:rPr>
      </w:pPr>
    </w:p>
    <w:p w14:paraId="58E18CA0" w14:textId="47250318" w:rsidR="007F3C04" w:rsidRPr="009270A1" w:rsidRDefault="007F3C04" w:rsidP="007F3C04">
      <w:pPr>
        <w:pStyle w:val="3"/>
        <w:rPr>
          <w:lang w:val="el-GR"/>
        </w:rPr>
      </w:pPr>
      <w:r w:rsidRPr="009270A1">
        <w:rPr>
          <w:lang w:val="el-GR"/>
        </w:rPr>
        <w:lastRenderedPageBreak/>
        <w:t>3.14</w:t>
      </w:r>
    </w:p>
    <w:p w14:paraId="37DE9B55" w14:textId="77777777" w:rsidR="00842ECC" w:rsidRPr="009270A1" w:rsidRDefault="00842ECC" w:rsidP="007F3C04">
      <w:pPr>
        <w:rPr>
          <w:lang w:val="el-GR"/>
        </w:rPr>
      </w:pPr>
      <w:r w:rsidRPr="009270A1">
        <w:rPr>
          <w:lang w:val="el-GR"/>
        </w:rPr>
        <w:t xml:space="preserve">Στον </w:t>
      </w:r>
      <w:r>
        <w:t>R</w:t>
      </w:r>
      <w:r w:rsidRPr="009270A1">
        <w:rPr>
          <w:lang w:val="el-GR"/>
        </w:rPr>
        <w:t xml:space="preserve">1 σε </w:t>
      </w:r>
      <w:r>
        <w:t>GCM</w:t>
      </w:r>
      <w:r w:rsidRPr="009270A1">
        <w:rPr>
          <w:lang w:val="el-GR"/>
        </w:rPr>
        <w:t xml:space="preserve"> </w:t>
      </w:r>
    </w:p>
    <w:p w14:paraId="64407A9C" w14:textId="18ACA9E3" w:rsidR="00842ECC" w:rsidRPr="00842ECC" w:rsidRDefault="00842ECC" w:rsidP="007F3C04">
      <w:pPr>
        <w:rPr>
          <w:b/>
          <w:bCs/>
        </w:rPr>
      </w:pPr>
      <w:r w:rsidRPr="00842ECC">
        <w:rPr>
          <w:b/>
          <w:bCs/>
        </w:rPr>
        <w:t>router bgp 65010</w:t>
      </w:r>
    </w:p>
    <w:p w14:paraId="717DBBC2" w14:textId="599ABBDE" w:rsidR="007F3C04" w:rsidRPr="00842ECC" w:rsidRDefault="00842ECC" w:rsidP="007F3C04">
      <w:pPr>
        <w:rPr>
          <w:b/>
          <w:bCs/>
        </w:rPr>
      </w:pPr>
      <w:r w:rsidRPr="00842ECC">
        <w:rPr>
          <w:b/>
          <w:bCs/>
        </w:rPr>
        <w:t>neighbor 10.1.1.10 remote-as 65030</w:t>
      </w:r>
    </w:p>
    <w:p w14:paraId="4C34514B" w14:textId="3A5AE8F0" w:rsidR="007F3C04" w:rsidRDefault="007F3C04" w:rsidP="007F3C04">
      <w:pPr>
        <w:pStyle w:val="3"/>
      </w:pPr>
      <w:r w:rsidRPr="00842ECC">
        <w:t>3.15</w:t>
      </w:r>
    </w:p>
    <w:p w14:paraId="4F55249A" w14:textId="4808B45D" w:rsidR="00952CA6" w:rsidRPr="00952CA6" w:rsidRDefault="00952CA6" w:rsidP="00952CA6">
      <w:r w:rsidRPr="00952CA6">
        <w:rPr>
          <w:noProof/>
        </w:rPr>
        <w:drawing>
          <wp:inline distT="0" distB="0" distL="0" distR="0" wp14:anchorId="10FC27DC" wp14:editId="7A3026E8">
            <wp:extent cx="6858000" cy="1702435"/>
            <wp:effectExtent l="0" t="0" r="0" b="0"/>
            <wp:docPr id="2085943758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94375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70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B23F4" w14:textId="35B08BA5" w:rsidR="007F3C04" w:rsidRDefault="00365F2F" w:rsidP="007F3C04">
      <w:pPr>
        <w:rPr>
          <w:lang w:val="el-GR"/>
        </w:rPr>
      </w:pPr>
      <w:r w:rsidRPr="00365F2F">
        <w:rPr>
          <w:noProof/>
          <w:lang w:val="el-GR"/>
        </w:rPr>
        <w:drawing>
          <wp:inline distT="0" distB="0" distL="0" distR="0" wp14:anchorId="50EA0511" wp14:editId="3CD14BFF">
            <wp:extent cx="6849431" cy="1381318"/>
            <wp:effectExtent l="0" t="0" r="0" b="9525"/>
            <wp:docPr id="47832519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3251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849431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68466" w14:textId="35A192E4" w:rsidR="00365F2F" w:rsidRPr="00365F2F" w:rsidRDefault="00365F2F" w:rsidP="007F3C04">
      <w:pPr>
        <w:rPr>
          <w:lang w:val="el-GR"/>
        </w:rPr>
      </w:pPr>
      <w:r>
        <w:rPr>
          <w:lang w:val="el-GR"/>
        </w:rPr>
        <w:t>Όπως βλέπουμε στις παραπάνω εικόνες στου</w:t>
      </w:r>
      <w:r w:rsidR="00A20BB1">
        <w:rPr>
          <w:lang w:val="el-GR"/>
        </w:rPr>
        <w:t>ς</w:t>
      </w:r>
      <w:r>
        <w:rPr>
          <w:lang w:val="el-GR"/>
        </w:rPr>
        <w:t xml:space="preserve"> γείτονες του </w:t>
      </w:r>
      <w:r>
        <w:t>R</w:t>
      </w:r>
      <w:r w:rsidRPr="00365F2F">
        <w:rPr>
          <w:lang w:val="el-GR"/>
        </w:rPr>
        <w:t xml:space="preserve">1 </w:t>
      </w:r>
      <w:r>
        <w:rPr>
          <w:lang w:val="el-GR"/>
        </w:rPr>
        <w:t xml:space="preserve">έχει προστεθεί ο </w:t>
      </w:r>
      <w:r>
        <w:t>R</w:t>
      </w:r>
      <w:r w:rsidRPr="00365F2F">
        <w:rPr>
          <w:lang w:val="el-GR"/>
        </w:rPr>
        <w:t xml:space="preserve">3 </w:t>
      </w:r>
      <w:r>
        <w:rPr>
          <w:lang w:val="el-GR"/>
        </w:rPr>
        <w:t xml:space="preserve">όμως δεν έχει υπάρξει αλλαγή στους γείτονες του </w:t>
      </w:r>
      <w:r>
        <w:t>R</w:t>
      </w:r>
      <w:r w:rsidRPr="00365F2F">
        <w:rPr>
          <w:lang w:val="el-GR"/>
        </w:rPr>
        <w:t>3.</w:t>
      </w:r>
    </w:p>
    <w:p w14:paraId="0A38CE91" w14:textId="63208114" w:rsidR="007F3C04" w:rsidRDefault="007F3C04" w:rsidP="007F3C04">
      <w:pPr>
        <w:pStyle w:val="3"/>
        <w:rPr>
          <w:lang w:val="el-GR"/>
        </w:rPr>
      </w:pPr>
      <w:r>
        <w:rPr>
          <w:lang w:val="el-GR"/>
        </w:rPr>
        <w:lastRenderedPageBreak/>
        <w:t>3.16</w:t>
      </w:r>
    </w:p>
    <w:p w14:paraId="5AF028A9" w14:textId="6692D33A" w:rsidR="007F3C04" w:rsidRDefault="00952CA6" w:rsidP="007F3C04">
      <w:r w:rsidRPr="002250AC">
        <w:rPr>
          <w:noProof/>
          <w:lang w:val="el-GR"/>
        </w:rPr>
        <w:drawing>
          <wp:inline distT="0" distB="0" distL="0" distR="0" wp14:anchorId="29BE42D8" wp14:editId="0DE1682F">
            <wp:extent cx="6858000" cy="3086735"/>
            <wp:effectExtent l="0" t="0" r="0" b="0"/>
            <wp:docPr id="702459855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45985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8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9F931" w14:textId="56B29114" w:rsidR="00365F2F" w:rsidRPr="00365F2F" w:rsidRDefault="00365F2F" w:rsidP="007F3C04">
      <w:pPr>
        <w:rPr>
          <w:lang w:val="el-GR"/>
        </w:rPr>
      </w:pPr>
      <w:r w:rsidRPr="00365F2F">
        <w:rPr>
          <w:lang w:val="el-GR"/>
        </w:rPr>
        <w:t xml:space="preserve">Η δρομολόγηση μέσω </w:t>
      </w:r>
      <w:r>
        <w:t>BGP</w:t>
      </w:r>
      <w:r w:rsidRPr="00365F2F">
        <w:rPr>
          <w:lang w:val="el-GR"/>
        </w:rPr>
        <w:t xml:space="preserve"> για τη διαδρομή μεταξύ των </w:t>
      </w:r>
      <w:r>
        <w:t>R</w:t>
      </w:r>
      <w:r w:rsidRPr="00365F2F">
        <w:rPr>
          <w:lang w:val="el-GR"/>
        </w:rPr>
        <w:t>1-</w:t>
      </w:r>
      <w:r>
        <w:t>R</w:t>
      </w:r>
      <w:r w:rsidRPr="00365F2F">
        <w:rPr>
          <w:lang w:val="el-GR"/>
        </w:rPr>
        <w:t xml:space="preserve">3 είναι διαθέσιμη όταν το </w:t>
      </w:r>
      <w:r>
        <w:t>State</w:t>
      </w:r>
      <w:r w:rsidRPr="00365F2F">
        <w:rPr>
          <w:lang w:val="el-GR"/>
        </w:rPr>
        <w:t xml:space="preserve"> είναι </w:t>
      </w:r>
      <w:r>
        <w:t>Established</w:t>
      </w:r>
      <w:r w:rsidRPr="00365F2F">
        <w:rPr>
          <w:lang w:val="el-GR"/>
        </w:rPr>
        <w:t xml:space="preserve">, αλλά εν προκειμένω, με </w:t>
      </w:r>
      <w:r w:rsidR="007545BE">
        <w:rPr>
          <w:lang w:val="el-GR"/>
        </w:rPr>
        <w:t xml:space="preserve">« </w:t>
      </w:r>
      <w:r w:rsidRPr="0041259B">
        <w:rPr>
          <w:b/>
          <w:bCs/>
        </w:rPr>
        <w:t>do</w:t>
      </w:r>
      <w:r w:rsidRPr="0041259B">
        <w:rPr>
          <w:b/>
          <w:bCs/>
          <w:lang w:val="el-GR"/>
        </w:rPr>
        <w:t xml:space="preserve"> </w:t>
      </w:r>
      <w:r w:rsidRPr="0041259B">
        <w:rPr>
          <w:b/>
          <w:bCs/>
        </w:rPr>
        <w:t>show</w:t>
      </w:r>
      <w:r w:rsidRPr="0041259B">
        <w:rPr>
          <w:b/>
          <w:bCs/>
          <w:lang w:val="el-GR"/>
        </w:rPr>
        <w:t xml:space="preserve"> </w:t>
      </w:r>
      <w:r w:rsidRPr="0041259B">
        <w:rPr>
          <w:b/>
          <w:bCs/>
        </w:rPr>
        <w:t>ip</w:t>
      </w:r>
      <w:r w:rsidRPr="0041259B">
        <w:rPr>
          <w:b/>
          <w:bCs/>
          <w:lang w:val="el-GR"/>
        </w:rPr>
        <w:t xml:space="preserve"> </w:t>
      </w:r>
      <w:r w:rsidRPr="0041259B">
        <w:rPr>
          <w:b/>
          <w:bCs/>
        </w:rPr>
        <w:t>neighbors</w:t>
      </w:r>
      <w:r w:rsidR="007545BE">
        <w:rPr>
          <w:lang w:val="el-GR"/>
        </w:rPr>
        <w:t xml:space="preserve"> »</w:t>
      </w:r>
      <w:r w:rsidRPr="00365F2F">
        <w:rPr>
          <w:lang w:val="el-GR"/>
        </w:rPr>
        <w:t xml:space="preserve"> στον </w:t>
      </w:r>
      <w:r>
        <w:t>R</w:t>
      </w:r>
      <w:r w:rsidRPr="00365F2F">
        <w:rPr>
          <w:lang w:val="el-GR"/>
        </w:rPr>
        <w:t xml:space="preserve">1 βλέπουμε πως το </w:t>
      </w:r>
      <w:r>
        <w:t>State</w:t>
      </w:r>
      <w:r w:rsidRPr="00365F2F">
        <w:rPr>
          <w:lang w:val="el-GR"/>
        </w:rPr>
        <w:t xml:space="preserve"> είναι </w:t>
      </w:r>
      <w:r>
        <w:t>active</w:t>
      </w:r>
      <w:r w:rsidRPr="00365F2F">
        <w:rPr>
          <w:lang w:val="el-GR"/>
        </w:rPr>
        <w:t>, επομένως δεν είναι διαθέσιμη</w:t>
      </w:r>
      <w:r w:rsidR="00CF7AD3">
        <w:rPr>
          <w:lang w:val="el-GR"/>
        </w:rPr>
        <w:t>.</w:t>
      </w:r>
    </w:p>
    <w:p w14:paraId="60BBEE16" w14:textId="5D506C5D" w:rsidR="007F3C04" w:rsidRDefault="007F3C04" w:rsidP="007F3C04">
      <w:pPr>
        <w:pStyle w:val="3"/>
        <w:rPr>
          <w:lang w:val="el-GR"/>
        </w:rPr>
      </w:pPr>
      <w:r>
        <w:rPr>
          <w:lang w:val="el-GR"/>
        </w:rPr>
        <w:t>3.17</w:t>
      </w:r>
    </w:p>
    <w:p w14:paraId="416EF544" w14:textId="6BA13CF5" w:rsidR="007F3C04" w:rsidRPr="00813A4B" w:rsidRDefault="006C165E" w:rsidP="007F3C04">
      <w:pPr>
        <w:rPr>
          <w:lang w:val="el-GR"/>
        </w:rPr>
      </w:pPr>
      <w:r>
        <w:t>State</w:t>
      </w:r>
      <w:r w:rsidRPr="00813A4B">
        <w:rPr>
          <w:lang w:val="el-GR"/>
        </w:rPr>
        <w:t xml:space="preserve"> : </w:t>
      </w:r>
      <w:r>
        <w:t>Active</w:t>
      </w:r>
    </w:p>
    <w:p w14:paraId="26E9CD8A" w14:textId="3BBD40D5" w:rsidR="007F3C04" w:rsidRDefault="007F3C04" w:rsidP="007F3C04">
      <w:pPr>
        <w:pStyle w:val="3"/>
        <w:rPr>
          <w:lang w:val="el-GR"/>
        </w:rPr>
      </w:pPr>
      <w:r>
        <w:rPr>
          <w:lang w:val="el-GR"/>
        </w:rPr>
        <w:t>3.18</w:t>
      </w:r>
    </w:p>
    <w:p w14:paraId="518F66BC" w14:textId="05651E1B" w:rsidR="00AA666A" w:rsidRPr="009270A1" w:rsidRDefault="00813A4B" w:rsidP="007F3C04">
      <w:pPr>
        <w:rPr>
          <w:lang w:val="el-GR"/>
        </w:rPr>
      </w:pPr>
      <w:r w:rsidRPr="00813A4B">
        <w:rPr>
          <w:lang w:val="el-GR"/>
        </w:rPr>
        <w:t xml:space="preserve">Βλέπουμε με </w:t>
      </w:r>
      <w:r>
        <w:rPr>
          <w:lang w:val="el-GR"/>
        </w:rPr>
        <w:t xml:space="preserve">« </w:t>
      </w:r>
      <w:r>
        <w:t>do</w:t>
      </w:r>
      <w:r w:rsidRPr="00813A4B">
        <w:rPr>
          <w:lang w:val="el-GR"/>
        </w:rPr>
        <w:t xml:space="preserve"> </w:t>
      </w:r>
      <w:r>
        <w:t>show</w:t>
      </w:r>
      <w:r w:rsidRPr="00813A4B">
        <w:rPr>
          <w:lang w:val="el-GR"/>
        </w:rPr>
        <w:t xml:space="preserve"> </w:t>
      </w:r>
      <w:r>
        <w:t>ip</w:t>
      </w:r>
      <w:r w:rsidRPr="00813A4B">
        <w:rPr>
          <w:lang w:val="el-GR"/>
        </w:rPr>
        <w:t xml:space="preserve"> </w:t>
      </w:r>
      <w:r>
        <w:t>bgp</w:t>
      </w:r>
      <w:r w:rsidRPr="00813A4B">
        <w:rPr>
          <w:lang w:val="el-GR"/>
        </w:rPr>
        <w:t xml:space="preserve"> </w:t>
      </w:r>
      <w:r>
        <w:t>summary</w:t>
      </w:r>
      <w:r>
        <w:rPr>
          <w:lang w:val="el-GR"/>
        </w:rPr>
        <w:t xml:space="preserve"> »</w:t>
      </w:r>
      <w:r w:rsidRPr="00813A4B">
        <w:rPr>
          <w:lang w:val="el-GR"/>
        </w:rPr>
        <w:t xml:space="preserve"> στον </w:t>
      </w:r>
      <w:r>
        <w:t>R</w:t>
      </w:r>
      <w:r w:rsidRPr="00813A4B">
        <w:rPr>
          <w:lang w:val="el-GR"/>
        </w:rPr>
        <w:t xml:space="preserve">1 πως το </w:t>
      </w:r>
      <w:r>
        <w:t>State</w:t>
      </w:r>
      <w:r w:rsidRPr="00813A4B">
        <w:rPr>
          <w:lang w:val="el-GR"/>
        </w:rPr>
        <w:t xml:space="preserve"> είναι </w:t>
      </w:r>
      <w:r>
        <w:t>Active</w:t>
      </w:r>
      <w:r w:rsidRPr="00813A4B">
        <w:rPr>
          <w:lang w:val="el-GR"/>
        </w:rPr>
        <w:t xml:space="preserve">, ενώ στο </w:t>
      </w:r>
      <w:r>
        <w:t>Up</w:t>
      </w:r>
      <w:r w:rsidRPr="00813A4B">
        <w:rPr>
          <w:lang w:val="el-GR"/>
        </w:rPr>
        <w:t>/</w:t>
      </w:r>
      <w:r>
        <w:t>Down</w:t>
      </w:r>
      <w:r w:rsidRPr="00813A4B">
        <w:rPr>
          <w:lang w:val="el-GR"/>
        </w:rPr>
        <w:t xml:space="preserve"> που μας λέει για πόση ώρα το </w:t>
      </w:r>
      <w:r>
        <w:t>State</w:t>
      </w:r>
      <w:r w:rsidRPr="00813A4B">
        <w:rPr>
          <w:lang w:val="el-GR"/>
        </w:rPr>
        <w:t xml:space="preserve"> είναι </w:t>
      </w:r>
      <w:r>
        <w:t>Established</w:t>
      </w:r>
      <w:r w:rsidRPr="00813A4B">
        <w:rPr>
          <w:lang w:val="el-GR"/>
        </w:rPr>
        <w:t xml:space="preserve"> έχουμε την τιμή </w:t>
      </w:r>
      <w:r>
        <w:rPr>
          <w:lang w:val="el-GR"/>
        </w:rPr>
        <w:t xml:space="preserve">« </w:t>
      </w:r>
      <w:r>
        <w:t>never</w:t>
      </w:r>
      <w:r>
        <w:rPr>
          <w:lang w:val="el-GR"/>
        </w:rPr>
        <w:t xml:space="preserve"> »</w:t>
      </w:r>
      <w:r w:rsidRPr="00813A4B">
        <w:rPr>
          <w:lang w:val="el-GR"/>
        </w:rPr>
        <w:t>.</w:t>
      </w:r>
    </w:p>
    <w:p w14:paraId="671F6FAA" w14:textId="307D4A12" w:rsidR="00AA666A" w:rsidRPr="00813A4B" w:rsidRDefault="00AA666A" w:rsidP="007F3C04">
      <w:pPr>
        <w:rPr>
          <w:lang w:val="el-GR"/>
        </w:rPr>
      </w:pPr>
      <w:r w:rsidRPr="00AA666A">
        <w:rPr>
          <w:noProof/>
          <w:lang w:val="el-GR"/>
        </w:rPr>
        <w:drawing>
          <wp:inline distT="0" distB="0" distL="0" distR="0" wp14:anchorId="53F32A44" wp14:editId="507EEE00">
            <wp:extent cx="6828740" cy="1721485"/>
            <wp:effectExtent l="0" t="0" r="0" b="0"/>
            <wp:docPr id="1456913341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913341" name=""/>
                    <pic:cNvPicPr/>
                  </pic:nvPicPr>
                  <pic:blipFill rotWithShape="1">
                    <a:blip r:embed="rId32"/>
                    <a:srcRect l="426"/>
                    <a:stretch/>
                  </pic:blipFill>
                  <pic:spPr bwMode="auto">
                    <a:xfrm>
                      <a:off x="0" y="0"/>
                      <a:ext cx="6828740" cy="17214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E7189A" w14:textId="7C21C876" w:rsidR="007F3C04" w:rsidRDefault="007F3C04" w:rsidP="007F3C04">
      <w:pPr>
        <w:pStyle w:val="3"/>
        <w:rPr>
          <w:lang w:val="el-GR"/>
        </w:rPr>
      </w:pPr>
      <w:r>
        <w:rPr>
          <w:lang w:val="el-GR"/>
        </w:rPr>
        <w:t>3.19</w:t>
      </w:r>
    </w:p>
    <w:p w14:paraId="701818E7" w14:textId="28168F0E" w:rsidR="007F3C04" w:rsidRDefault="00AA666A" w:rsidP="007F3C04">
      <w:r>
        <w:t>Open message</w:t>
      </w:r>
    </w:p>
    <w:p w14:paraId="0C954C74" w14:textId="1F2AFEF5" w:rsidR="00AA666A" w:rsidRPr="007F3C04" w:rsidRDefault="00AA666A" w:rsidP="007F3C04">
      <w:pPr>
        <w:rPr>
          <w:lang w:val="el-GR"/>
        </w:rPr>
      </w:pPr>
      <w:r w:rsidRPr="00AA666A">
        <w:rPr>
          <w:noProof/>
          <w:lang w:val="el-GR"/>
        </w:rPr>
        <w:lastRenderedPageBreak/>
        <w:drawing>
          <wp:inline distT="0" distB="0" distL="0" distR="0" wp14:anchorId="4F83B8B9" wp14:editId="0B526222">
            <wp:extent cx="6849431" cy="3048425"/>
            <wp:effectExtent l="0" t="0" r="8890" b="0"/>
            <wp:docPr id="1815796493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796493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849431" cy="304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ADCFB" w14:textId="546DBB65" w:rsidR="007F3C04" w:rsidRDefault="007F3C04" w:rsidP="007F3C04">
      <w:pPr>
        <w:pStyle w:val="3"/>
        <w:rPr>
          <w:lang w:val="el-GR"/>
        </w:rPr>
      </w:pPr>
      <w:r>
        <w:rPr>
          <w:lang w:val="el-GR"/>
        </w:rPr>
        <w:t>3.20</w:t>
      </w:r>
    </w:p>
    <w:p w14:paraId="179F870D" w14:textId="239A00F0" w:rsidR="007F3C04" w:rsidRPr="00B44082" w:rsidRDefault="00CC5018" w:rsidP="007F3C04">
      <w:pPr>
        <w:rPr>
          <w:lang w:val="el-GR"/>
        </w:rPr>
      </w:pPr>
      <w:r w:rsidRPr="00CC5018">
        <w:rPr>
          <w:lang w:val="el-GR"/>
        </w:rPr>
        <w:t xml:space="preserve">Επαναλαμβάνεται κάθε 2 λεπτά. Όταν το λαμβάνει ο </w:t>
      </w:r>
      <w:r>
        <w:t>R</w:t>
      </w:r>
      <w:r w:rsidRPr="00CC5018">
        <w:rPr>
          <w:lang w:val="el-GR"/>
        </w:rPr>
        <w:t xml:space="preserve">3, απαντά με </w:t>
      </w:r>
      <w:r>
        <w:t>FIN</w:t>
      </w:r>
      <w:r w:rsidR="00B44082" w:rsidRPr="00B44082">
        <w:rPr>
          <w:lang w:val="el-GR"/>
        </w:rPr>
        <w:t>(</w:t>
      </w:r>
      <w:r w:rsidR="00B44082">
        <w:rPr>
          <w:lang w:val="el-GR"/>
        </w:rPr>
        <w:t>όπως φαίνεται στην παρακάτω εικόνα</w:t>
      </w:r>
      <w:r w:rsidR="00B44082" w:rsidRPr="00B44082">
        <w:rPr>
          <w:lang w:val="el-GR"/>
        </w:rPr>
        <w:t>)</w:t>
      </w:r>
      <w:r w:rsidRPr="00CC5018">
        <w:rPr>
          <w:lang w:val="el-GR"/>
        </w:rPr>
        <w:t xml:space="preserve"> και σταματάει η </w:t>
      </w:r>
      <w:r>
        <w:t>TCP</w:t>
      </w:r>
      <w:r w:rsidRPr="00CC5018">
        <w:rPr>
          <w:lang w:val="el-GR"/>
        </w:rPr>
        <w:t xml:space="preserve"> σύνδεση μεταξύ τους.</w:t>
      </w:r>
    </w:p>
    <w:p w14:paraId="40C02878" w14:textId="030B0C36" w:rsidR="00B44082" w:rsidRPr="00B44082" w:rsidRDefault="00B44082" w:rsidP="007F3C04">
      <w:r w:rsidRPr="00B44082">
        <w:rPr>
          <w:noProof/>
        </w:rPr>
        <w:drawing>
          <wp:inline distT="0" distB="0" distL="0" distR="0" wp14:anchorId="59E02166" wp14:editId="066E1F3A">
            <wp:extent cx="6849431" cy="828791"/>
            <wp:effectExtent l="0" t="0" r="0" b="9525"/>
            <wp:docPr id="1260434446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434446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849431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E9637" w14:textId="1F4DEECC" w:rsidR="007F3C04" w:rsidRDefault="007F3C04" w:rsidP="007F3C04">
      <w:pPr>
        <w:pStyle w:val="3"/>
        <w:rPr>
          <w:lang w:val="el-GR"/>
        </w:rPr>
      </w:pPr>
      <w:r>
        <w:rPr>
          <w:lang w:val="el-GR"/>
        </w:rPr>
        <w:t>3.21</w:t>
      </w:r>
    </w:p>
    <w:p w14:paraId="246FC3B3" w14:textId="2A1F11F4" w:rsidR="005513EF" w:rsidRPr="005513EF" w:rsidRDefault="005513EF" w:rsidP="005513EF">
      <w:pPr>
        <w:rPr>
          <w:lang w:val="el-GR"/>
        </w:rPr>
      </w:pPr>
      <w:r>
        <w:rPr>
          <w:lang w:val="el-GR"/>
        </w:rPr>
        <w:t>Όχι, δεν έχει εγκατασταθεί μόνιμη σύνδεση.</w:t>
      </w:r>
    </w:p>
    <w:p w14:paraId="45EF458A" w14:textId="13AD93BB" w:rsidR="007F3C04" w:rsidRPr="007F3C04" w:rsidRDefault="005513EF" w:rsidP="007F3C04">
      <w:pPr>
        <w:rPr>
          <w:lang w:val="el-GR"/>
        </w:rPr>
      </w:pPr>
      <w:r w:rsidRPr="005513EF">
        <w:rPr>
          <w:noProof/>
          <w:lang w:val="el-GR"/>
        </w:rPr>
        <w:drawing>
          <wp:inline distT="0" distB="0" distL="0" distR="0" wp14:anchorId="05093757" wp14:editId="4D9CC63E">
            <wp:extent cx="6668431" cy="638264"/>
            <wp:effectExtent l="0" t="0" r="0" b="9525"/>
            <wp:docPr id="932946159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946159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668431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FB165" w14:textId="0C7C31A8" w:rsidR="007F3C04" w:rsidRDefault="007F3C04" w:rsidP="007F3C04">
      <w:pPr>
        <w:pStyle w:val="3"/>
      </w:pPr>
      <w:r w:rsidRPr="009270A1">
        <w:t>3.22</w:t>
      </w:r>
    </w:p>
    <w:p w14:paraId="07BA1EA0" w14:textId="717945CE" w:rsidR="00AC21A3" w:rsidRPr="00AC21A3" w:rsidRDefault="00AC21A3" w:rsidP="00AC21A3">
      <w:pPr>
        <w:rPr>
          <w:u w:val="single"/>
        </w:rPr>
      </w:pPr>
      <w:r w:rsidRPr="00AC21A3">
        <w:rPr>
          <w:u w:val="single"/>
        </w:rPr>
        <w:t>R1</w:t>
      </w:r>
    </w:p>
    <w:p w14:paraId="27BD45CA" w14:textId="0F9111CA" w:rsidR="007F3C04" w:rsidRPr="00AC21A3" w:rsidRDefault="003D724C" w:rsidP="007F3C04">
      <w:pPr>
        <w:rPr>
          <w:b/>
          <w:bCs/>
        </w:rPr>
      </w:pPr>
      <w:r w:rsidRPr="00AC21A3">
        <w:rPr>
          <w:b/>
          <w:bCs/>
        </w:rPr>
        <w:t>tcpdump -vvvni em2</w:t>
      </w:r>
    </w:p>
    <w:p w14:paraId="7CEA3B16" w14:textId="2E573CC6" w:rsidR="007F3C04" w:rsidRDefault="007F3C04" w:rsidP="00AC21A3">
      <w:pPr>
        <w:pStyle w:val="3"/>
      </w:pPr>
      <w:r w:rsidRPr="00AC21A3">
        <w:t>3.23</w:t>
      </w:r>
    </w:p>
    <w:p w14:paraId="065C84DD" w14:textId="1198E83F" w:rsidR="00AC21A3" w:rsidRPr="00AC21A3" w:rsidRDefault="00AC21A3" w:rsidP="00AC21A3">
      <w:pPr>
        <w:rPr>
          <w:u w:val="single"/>
        </w:rPr>
      </w:pPr>
      <w:r w:rsidRPr="00AC21A3">
        <w:rPr>
          <w:u w:val="single"/>
        </w:rPr>
        <w:t>R3</w:t>
      </w:r>
    </w:p>
    <w:p w14:paraId="52B08283" w14:textId="77777777" w:rsidR="00AC21A3" w:rsidRPr="00AC21A3" w:rsidRDefault="00AC21A3" w:rsidP="007F3C04">
      <w:pPr>
        <w:rPr>
          <w:b/>
          <w:bCs/>
        </w:rPr>
      </w:pPr>
      <w:r w:rsidRPr="00AC21A3">
        <w:rPr>
          <w:b/>
          <w:bCs/>
        </w:rPr>
        <w:t xml:space="preserve">router bgp 65030 </w:t>
      </w:r>
    </w:p>
    <w:p w14:paraId="62EFF133" w14:textId="622F7BE2" w:rsidR="007F3C04" w:rsidRPr="00AC21A3" w:rsidRDefault="00AC21A3" w:rsidP="007F3C04">
      <w:pPr>
        <w:rPr>
          <w:b/>
          <w:bCs/>
        </w:rPr>
      </w:pPr>
      <w:r w:rsidRPr="00AC21A3">
        <w:rPr>
          <w:b/>
          <w:bCs/>
        </w:rPr>
        <w:t>neighbor 10.1.1.9 remote-as 6501</w:t>
      </w:r>
    </w:p>
    <w:p w14:paraId="455E0961" w14:textId="04A6EDAC" w:rsidR="007F3C04" w:rsidRPr="009270A1" w:rsidRDefault="007F3C04" w:rsidP="007F3C04">
      <w:pPr>
        <w:pStyle w:val="3"/>
      </w:pPr>
      <w:r w:rsidRPr="00540C18">
        <w:lastRenderedPageBreak/>
        <w:t>3.24</w:t>
      </w:r>
    </w:p>
    <w:p w14:paraId="231292F6" w14:textId="5676B692" w:rsidR="007F3C04" w:rsidRPr="00540C18" w:rsidRDefault="00540C18" w:rsidP="007F3C04">
      <w:r>
        <w:t>State : Established</w:t>
      </w:r>
      <w:r w:rsidR="008C572E">
        <w:t>.</w:t>
      </w:r>
    </w:p>
    <w:p w14:paraId="6513BA12" w14:textId="0F6A9393" w:rsidR="007F3C04" w:rsidRPr="009270A1" w:rsidRDefault="007F3C04" w:rsidP="007F3C04">
      <w:pPr>
        <w:pStyle w:val="3"/>
        <w:rPr>
          <w:lang w:val="el-GR"/>
        </w:rPr>
      </w:pPr>
      <w:r w:rsidRPr="009270A1">
        <w:rPr>
          <w:lang w:val="el-GR"/>
        </w:rPr>
        <w:t>3.25</w:t>
      </w:r>
    </w:p>
    <w:p w14:paraId="0A2B85C0" w14:textId="379AC24A" w:rsidR="007F3C04" w:rsidRPr="009270A1" w:rsidRDefault="00487032" w:rsidP="007F3C04">
      <w:pPr>
        <w:rPr>
          <w:lang w:val="el-GR"/>
        </w:rPr>
      </w:pPr>
      <w:r>
        <w:rPr>
          <w:lang w:val="el-GR"/>
        </w:rPr>
        <w:t>Ναι</w:t>
      </w:r>
      <w:r w:rsidRPr="009270A1">
        <w:rPr>
          <w:lang w:val="el-GR"/>
        </w:rPr>
        <w:t xml:space="preserve">, </w:t>
      </w:r>
      <w:r>
        <w:rPr>
          <w:lang w:val="el-GR"/>
        </w:rPr>
        <w:t>είνα</w:t>
      </w:r>
      <w:r w:rsidR="00F34DBE">
        <w:rPr>
          <w:lang w:val="el-GR"/>
        </w:rPr>
        <w:t>ι</w:t>
      </w:r>
      <w:r w:rsidR="00F34DBE" w:rsidRPr="009270A1">
        <w:rPr>
          <w:lang w:val="el-GR"/>
        </w:rPr>
        <w:t xml:space="preserve"> </w:t>
      </w:r>
      <w:r w:rsidR="00F34DBE">
        <w:rPr>
          <w:lang w:val="el-GR"/>
        </w:rPr>
        <w:t>διαθέσιμη</w:t>
      </w:r>
      <w:r w:rsidR="00D81EAB" w:rsidRPr="009270A1">
        <w:rPr>
          <w:lang w:val="el-GR"/>
        </w:rPr>
        <w:t>.</w:t>
      </w:r>
    </w:p>
    <w:p w14:paraId="14772818" w14:textId="2E379BDD" w:rsidR="007F3C04" w:rsidRPr="009270A1" w:rsidRDefault="007F3C04" w:rsidP="007F3C04">
      <w:pPr>
        <w:pStyle w:val="3"/>
        <w:rPr>
          <w:lang w:val="el-GR"/>
        </w:rPr>
      </w:pPr>
      <w:r w:rsidRPr="009270A1">
        <w:rPr>
          <w:lang w:val="el-GR"/>
        </w:rPr>
        <w:t>3.26</w:t>
      </w:r>
    </w:p>
    <w:p w14:paraId="1F578A03" w14:textId="1760FAE0" w:rsidR="006F2C9B" w:rsidRPr="009270A1" w:rsidRDefault="006F2C9B" w:rsidP="006F2C9B">
      <w:pPr>
        <w:rPr>
          <w:u w:val="single"/>
          <w:lang w:val="el-GR"/>
        </w:rPr>
      </w:pPr>
      <w:r w:rsidRPr="006F2C9B">
        <w:rPr>
          <w:u w:val="single"/>
        </w:rPr>
        <w:t>R</w:t>
      </w:r>
      <w:r w:rsidRPr="009270A1">
        <w:rPr>
          <w:u w:val="single"/>
          <w:lang w:val="el-GR"/>
        </w:rPr>
        <w:t>3</w:t>
      </w:r>
    </w:p>
    <w:p w14:paraId="24B19830" w14:textId="435DEFB2" w:rsidR="00CD00CF" w:rsidRPr="009270A1" w:rsidRDefault="00CD00CF" w:rsidP="00CD00CF">
      <w:pPr>
        <w:rPr>
          <w:b/>
          <w:bCs/>
          <w:lang w:val="el-GR"/>
        </w:rPr>
      </w:pPr>
      <w:r w:rsidRPr="00CD00CF">
        <w:rPr>
          <w:b/>
          <w:bCs/>
        </w:rPr>
        <w:t>do</w:t>
      </w:r>
      <w:r w:rsidRPr="009270A1">
        <w:rPr>
          <w:b/>
          <w:bCs/>
          <w:lang w:val="el-GR"/>
        </w:rPr>
        <w:t xml:space="preserve"> </w:t>
      </w:r>
      <w:r w:rsidRPr="00CD00CF">
        <w:rPr>
          <w:b/>
          <w:bCs/>
        </w:rPr>
        <w:t>show</w:t>
      </w:r>
      <w:r w:rsidRPr="009270A1">
        <w:rPr>
          <w:b/>
          <w:bCs/>
          <w:lang w:val="el-GR"/>
        </w:rPr>
        <w:t xml:space="preserve"> </w:t>
      </w:r>
      <w:r w:rsidRPr="00CD00CF">
        <w:rPr>
          <w:b/>
          <w:bCs/>
        </w:rPr>
        <w:t>ip</w:t>
      </w:r>
      <w:r w:rsidRPr="009270A1">
        <w:rPr>
          <w:b/>
          <w:bCs/>
          <w:lang w:val="el-GR"/>
        </w:rPr>
        <w:t xml:space="preserve"> </w:t>
      </w:r>
      <w:r w:rsidRPr="00CD00CF">
        <w:rPr>
          <w:b/>
          <w:bCs/>
        </w:rPr>
        <w:t>bgp</w:t>
      </w:r>
    </w:p>
    <w:p w14:paraId="30886826" w14:textId="239515A3" w:rsidR="007F3C04" w:rsidRPr="009270A1" w:rsidRDefault="004D6A76" w:rsidP="007F3C04">
      <w:pPr>
        <w:rPr>
          <w:lang w:val="el-GR"/>
        </w:rPr>
      </w:pPr>
      <w:r>
        <w:t>Network</w:t>
      </w:r>
      <w:r w:rsidRPr="009270A1">
        <w:rPr>
          <w:lang w:val="el-GR"/>
        </w:rPr>
        <w:t xml:space="preserve">  </w:t>
      </w:r>
      <w:r w:rsidRPr="009270A1">
        <w:rPr>
          <w:lang w:val="el-GR"/>
        </w:rPr>
        <w:tab/>
      </w:r>
      <w:r w:rsidRPr="009270A1">
        <w:rPr>
          <w:lang w:val="el-GR"/>
        </w:rPr>
        <w:tab/>
      </w:r>
      <w:r>
        <w:t>Next</w:t>
      </w:r>
      <w:r w:rsidRPr="009270A1">
        <w:rPr>
          <w:lang w:val="el-GR"/>
        </w:rPr>
        <w:t xml:space="preserve"> </w:t>
      </w:r>
      <w:r>
        <w:t>Hop</w:t>
      </w:r>
    </w:p>
    <w:p w14:paraId="778E3187" w14:textId="7E3831EE" w:rsidR="004D6A76" w:rsidRPr="009270A1" w:rsidRDefault="004D6A76" w:rsidP="007F3C04">
      <w:pPr>
        <w:rPr>
          <w:lang w:val="el-GR"/>
        </w:rPr>
      </w:pPr>
      <w:r w:rsidRPr="009270A1">
        <w:rPr>
          <w:lang w:val="el-GR"/>
        </w:rPr>
        <w:t>172.17.17.1/32</w:t>
      </w:r>
      <w:r w:rsidRPr="009270A1">
        <w:rPr>
          <w:lang w:val="el-GR"/>
        </w:rPr>
        <w:tab/>
      </w:r>
      <w:r w:rsidRPr="009270A1">
        <w:rPr>
          <w:lang w:val="el-GR"/>
        </w:rPr>
        <w:tab/>
        <w:t>10.1.1.9</w:t>
      </w:r>
    </w:p>
    <w:p w14:paraId="4CD38C05" w14:textId="7E9928B2" w:rsidR="004D6A76" w:rsidRPr="009270A1" w:rsidRDefault="004D6A76" w:rsidP="007F3C04">
      <w:pPr>
        <w:rPr>
          <w:lang w:val="el-GR"/>
        </w:rPr>
      </w:pPr>
      <w:r w:rsidRPr="009270A1">
        <w:rPr>
          <w:lang w:val="el-GR"/>
        </w:rPr>
        <w:t xml:space="preserve">172.17.17.2/32 </w:t>
      </w:r>
      <w:r w:rsidRPr="009270A1">
        <w:rPr>
          <w:lang w:val="el-GR"/>
        </w:rPr>
        <w:tab/>
      </w:r>
      <w:r w:rsidRPr="009270A1">
        <w:rPr>
          <w:lang w:val="el-GR"/>
        </w:rPr>
        <w:tab/>
        <w:t>10.1.1.9</w:t>
      </w:r>
    </w:p>
    <w:p w14:paraId="2C4141E6" w14:textId="0BB2823F" w:rsidR="004D6A76" w:rsidRPr="009270A1" w:rsidRDefault="004D6A76" w:rsidP="007F3C04">
      <w:pPr>
        <w:rPr>
          <w:lang w:val="el-GR"/>
        </w:rPr>
      </w:pPr>
      <w:r w:rsidRPr="009270A1">
        <w:rPr>
          <w:lang w:val="el-GR"/>
        </w:rPr>
        <w:t xml:space="preserve">192.168.1.0/24 </w:t>
      </w:r>
      <w:r w:rsidRPr="009270A1">
        <w:rPr>
          <w:lang w:val="el-GR"/>
        </w:rPr>
        <w:tab/>
      </w:r>
      <w:r w:rsidRPr="009270A1">
        <w:rPr>
          <w:lang w:val="el-GR"/>
        </w:rPr>
        <w:tab/>
        <w:t>10.1.1.9</w:t>
      </w:r>
    </w:p>
    <w:p w14:paraId="488A155C" w14:textId="36EAC807" w:rsidR="007F3C04" w:rsidRPr="009270A1" w:rsidRDefault="007F3C04" w:rsidP="007F3C04">
      <w:pPr>
        <w:pStyle w:val="3"/>
        <w:rPr>
          <w:lang w:val="el-GR"/>
        </w:rPr>
      </w:pPr>
      <w:r w:rsidRPr="009270A1">
        <w:rPr>
          <w:lang w:val="el-GR"/>
        </w:rPr>
        <w:t>3.27</w:t>
      </w:r>
    </w:p>
    <w:p w14:paraId="24A5FC5D" w14:textId="19D272C9" w:rsidR="008C572E" w:rsidRPr="008C572E" w:rsidRDefault="008C572E" w:rsidP="008C572E">
      <w:pPr>
        <w:rPr>
          <w:lang w:val="el-GR"/>
        </w:rPr>
      </w:pPr>
      <w:r w:rsidRPr="008C572E">
        <w:rPr>
          <w:b/>
          <w:bCs/>
        </w:rPr>
        <w:t>traceroute</w:t>
      </w:r>
      <w:r w:rsidRPr="008C572E">
        <w:rPr>
          <w:b/>
          <w:bCs/>
          <w:lang w:val="el-GR"/>
        </w:rPr>
        <w:t xml:space="preserve"> 192.168.2.2</w:t>
      </w:r>
      <w:r w:rsidRPr="008C572E">
        <w:rPr>
          <w:lang w:val="el-GR"/>
        </w:rPr>
        <w:t xml:space="preserve"> --&gt; </w:t>
      </w:r>
      <w:r>
        <w:t>PC</w:t>
      </w:r>
      <w:r w:rsidRPr="009270A1">
        <w:rPr>
          <w:lang w:val="el-GR"/>
        </w:rPr>
        <w:t>1</w:t>
      </w:r>
    </w:p>
    <w:p w14:paraId="131883B4" w14:textId="225B9EEE" w:rsidR="007F3C04" w:rsidRPr="008C572E" w:rsidRDefault="008C572E" w:rsidP="007F3C04">
      <w:pPr>
        <w:rPr>
          <w:lang w:val="el-GR"/>
        </w:rPr>
      </w:pPr>
      <w:r w:rsidRPr="008C572E">
        <w:rPr>
          <w:lang w:val="el-GR"/>
        </w:rPr>
        <w:t xml:space="preserve">Βλέπουμε πως πλέον ακολουθείται η διαδρομή </w:t>
      </w:r>
      <w:r>
        <w:t>PC</w:t>
      </w:r>
      <w:r w:rsidRPr="008C572E">
        <w:rPr>
          <w:lang w:val="el-GR"/>
        </w:rPr>
        <w:t xml:space="preserve">1 → </w:t>
      </w:r>
      <w:r>
        <w:t>R</w:t>
      </w:r>
      <w:r w:rsidRPr="008C572E">
        <w:rPr>
          <w:lang w:val="el-GR"/>
        </w:rPr>
        <w:t xml:space="preserve">1 → </w:t>
      </w:r>
      <w:r>
        <w:t>R</w:t>
      </w:r>
      <w:r w:rsidRPr="008C572E">
        <w:rPr>
          <w:lang w:val="el-GR"/>
        </w:rPr>
        <w:t xml:space="preserve">3 → </w:t>
      </w:r>
      <w:r>
        <w:t>PC</w:t>
      </w:r>
      <w:r w:rsidRPr="008C572E">
        <w:rPr>
          <w:lang w:val="el-GR"/>
        </w:rPr>
        <w:t>2.</w:t>
      </w:r>
    </w:p>
    <w:p w14:paraId="276B63E5" w14:textId="0CA39303" w:rsidR="007F3C04" w:rsidRDefault="007F3C04" w:rsidP="007F3C04">
      <w:pPr>
        <w:pStyle w:val="3"/>
        <w:rPr>
          <w:lang w:val="el-GR"/>
        </w:rPr>
      </w:pPr>
      <w:r>
        <w:rPr>
          <w:lang w:val="el-GR"/>
        </w:rPr>
        <w:t>3.28</w:t>
      </w:r>
    </w:p>
    <w:p w14:paraId="2D6B99B8" w14:textId="77777777" w:rsidR="003021D4" w:rsidRDefault="003021D4" w:rsidP="007F3C04">
      <w:pPr>
        <w:rPr>
          <w:lang w:val="el-GR"/>
        </w:rPr>
      </w:pPr>
      <w:r w:rsidRPr="003021D4">
        <w:rPr>
          <w:lang w:val="el-GR"/>
        </w:rPr>
        <w:t xml:space="preserve">Παρατηρούμε στην καταγραφή τα εξής μηνύματα για την εγκατάσταση της συνόδου </w:t>
      </w:r>
      <w:r>
        <w:t>BGP</w:t>
      </w:r>
      <w:r w:rsidRPr="003021D4">
        <w:rPr>
          <w:lang w:val="el-GR"/>
        </w:rPr>
        <w:t xml:space="preserve"> μεταξύ </w:t>
      </w:r>
      <w:r>
        <w:t>R</w:t>
      </w:r>
      <w:r w:rsidRPr="003021D4">
        <w:rPr>
          <w:lang w:val="el-GR"/>
        </w:rPr>
        <w:t>1-</w:t>
      </w:r>
      <w:r>
        <w:t>R</w:t>
      </w:r>
      <w:r w:rsidRPr="003021D4">
        <w:rPr>
          <w:lang w:val="el-GR"/>
        </w:rPr>
        <w:t>3</w:t>
      </w:r>
      <w:r>
        <w:rPr>
          <w:lang w:val="el-GR"/>
        </w:rPr>
        <w:t>:</w:t>
      </w:r>
      <w:r w:rsidRPr="003021D4">
        <w:rPr>
          <w:lang w:val="el-GR"/>
        </w:rPr>
        <w:t xml:space="preserve"> </w:t>
      </w:r>
    </w:p>
    <w:p w14:paraId="4E1C4E7C" w14:textId="77777777" w:rsidR="00E46818" w:rsidRPr="00E46818" w:rsidRDefault="003021D4" w:rsidP="00E46818">
      <w:pPr>
        <w:pStyle w:val="af9"/>
        <w:numPr>
          <w:ilvl w:val="0"/>
          <w:numId w:val="19"/>
        </w:numPr>
        <w:rPr>
          <w:lang w:val="el-GR"/>
        </w:rPr>
      </w:pPr>
      <w:r w:rsidRPr="00E46818">
        <w:rPr>
          <w:lang w:val="el-GR"/>
        </w:rPr>
        <w:t xml:space="preserve">Αντί να στέλνονται ανά 2 λεπτά </w:t>
      </w:r>
      <w:r>
        <w:t>Open</w:t>
      </w:r>
      <w:r w:rsidRPr="00E46818">
        <w:rPr>
          <w:lang w:val="el-GR"/>
        </w:rPr>
        <w:t xml:space="preserve"> </w:t>
      </w:r>
      <w:r>
        <w:t>Messages</w:t>
      </w:r>
      <w:r w:rsidRPr="00E46818">
        <w:rPr>
          <w:lang w:val="el-GR"/>
        </w:rPr>
        <w:t xml:space="preserve">, στάλθηκε άμεσα απάντηση επίσης τύπου </w:t>
      </w:r>
      <w:r>
        <w:t>Open</w:t>
      </w:r>
      <w:r w:rsidRPr="00E46818">
        <w:rPr>
          <w:lang w:val="el-GR"/>
        </w:rPr>
        <w:t xml:space="preserve"> (</w:t>
      </w:r>
      <w:r>
        <w:t>Reply</w:t>
      </w:r>
      <w:r w:rsidRPr="00E46818">
        <w:rPr>
          <w:lang w:val="el-GR"/>
        </w:rPr>
        <w:t xml:space="preserve">) από τον </w:t>
      </w:r>
      <w:r>
        <w:t>R</w:t>
      </w:r>
      <w:r w:rsidRPr="00E46818">
        <w:rPr>
          <w:lang w:val="el-GR"/>
        </w:rPr>
        <w:t>1</w:t>
      </w:r>
      <w:r w:rsidR="00E46818" w:rsidRPr="00E46818">
        <w:rPr>
          <w:lang w:val="el-GR"/>
        </w:rPr>
        <w:t xml:space="preserve"> στο αρχικό </w:t>
      </w:r>
      <w:r w:rsidR="00E46818">
        <w:t>Open</w:t>
      </w:r>
      <w:r w:rsidR="00E46818" w:rsidRPr="00E46818">
        <w:rPr>
          <w:lang w:val="el-GR"/>
        </w:rPr>
        <w:t xml:space="preserve"> </w:t>
      </w:r>
      <w:r w:rsidR="00E46818">
        <w:t>Message</w:t>
      </w:r>
      <w:r w:rsidR="00E46818" w:rsidRPr="00E46818">
        <w:rPr>
          <w:lang w:val="el-GR"/>
        </w:rPr>
        <w:t xml:space="preserve"> του </w:t>
      </w:r>
      <w:r w:rsidR="00E46818">
        <w:t>R</w:t>
      </w:r>
      <w:r w:rsidR="00E46818" w:rsidRPr="00E46818">
        <w:rPr>
          <w:lang w:val="el-GR"/>
        </w:rPr>
        <w:t>3.</w:t>
      </w:r>
    </w:p>
    <w:p w14:paraId="46ECEECB" w14:textId="46BE1FF0" w:rsidR="007F3C04" w:rsidRPr="00E46818" w:rsidRDefault="003021D4" w:rsidP="00E46818">
      <w:pPr>
        <w:pStyle w:val="af9"/>
        <w:numPr>
          <w:ilvl w:val="0"/>
          <w:numId w:val="19"/>
        </w:numPr>
        <w:rPr>
          <w:lang w:val="el-GR"/>
        </w:rPr>
      </w:pPr>
      <w:r>
        <w:t>R</w:t>
      </w:r>
      <w:r w:rsidRPr="00E46818">
        <w:rPr>
          <w:lang w:val="el-GR"/>
        </w:rPr>
        <w:t xml:space="preserve">3 έστειλε μήνυμα </w:t>
      </w:r>
      <w:r>
        <w:t>Keepalive</w:t>
      </w:r>
      <w:r w:rsidRPr="00E46818">
        <w:rPr>
          <w:lang w:val="el-GR"/>
        </w:rPr>
        <w:t xml:space="preserve"> αμέσως μετά, οπότε και η κατάσταση έγινε </w:t>
      </w:r>
      <w:r>
        <w:t>Established</w:t>
      </w:r>
      <w:r w:rsidR="00E46818" w:rsidRPr="00E46818">
        <w:rPr>
          <w:lang w:val="el-GR"/>
        </w:rPr>
        <w:t>.</w:t>
      </w:r>
    </w:p>
    <w:p w14:paraId="41740EF9" w14:textId="0B3A0757" w:rsidR="007F3C04" w:rsidRDefault="007F3C04" w:rsidP="007F3C04">
      <w:pPr>
        <w:pStyle w:val="3"/>
        <w:rPr>
          <w:lang w:val="el-GR"/>
        </w:rPr>
      </w:pPr>
      <w:r>
        <w:rPr>
          <w:lang w:val="el-GR"/>
        </w:rPr>
        <w:t>3.29</w:t>
      </w:r>
    </w:p>
    <w:p w14:paraId="08451A2F" w14:textId="1C17C3CB" w:rsidR="007F3C04" w:rsidRPr="0037202D" w:rsidRDefault="0037202D" w:rsidP="007F3C04">
      <w:pPr>
        <w:rPr>
          <w:lang w:val="el-GR"/>
        </w:rPr>
      </w:pPr>
      <w:r w:rsidRPr="0037202D">
        <w:rPr>
          <w:lang w:val="el-GR"/>
        </w:rPr>
        <w:t xml:space="preserve">Κατά την εγκατάσταση της σύνδεσης, μετά από μια αλληλουχία </w:t>
      </w:r>
      <w:r>
        <w:t>Keepalive</w:t>
      </w:r>
      <w:r w:rsidRPr="0037202D">
        <w:rPr>
          <w:lang w:val="el-GR"/>
        </w:rPr>
        <w:t xml:space="preserve"> μηνυμάτων μεταξύ των </w:t>
      </w:r>
      <w:r>
        <w:t>R</w:t>
      </w:r>
      <w:r w:rsidRPr="0037202D">
        <w:rPr>
          <w:lang w:val="el-GR"/>
        </w:rPr>
        <w:t xml:space="preserve">1, </w:t>
      </w:r>
      <w:r>
        <w:t>R</w:t>
      </w:r>
      <w:r w:rsidRPr="0037202D">
        <w:rPr>
          <w:lang w:val="el-GR"/>
        </w:rPr>
        <w:t xml:space="preserve">3 βλέπουμε την αποστολή </w:t>
      </w:r>
      <w:r>
        <w:t>Update</w:t>
      </w:r>
      <w:r w:rsidRPr="0037202D">
        <w:rPr>
          <w:lang w:val="el-GR"/>
        </w:rPr>
        <w:t xml:space="preserve"> μηνυμάτων.</w:t>
      </w:r>
    </w:p>
    <w:p w14:paraId="4640653B" w14:textId="60DE77C6" w:rsidR="002710EF" w:rsidRPr="009270A1" w:rsidRDefault="007F3C04" w:rsidP="00D01F7B">
      <w:pPr>
        <w:pStyle w:val="3"/>
        <w:rPr>
          <w:lang w:val="el-GR"/>
        </w:rPr>
      </w:pPr>
      <w:r>
        <w:rPr>
          <w:lang w:val="el-GR"/>
        </w:rPr>
        <w:t>3.30</w:t>
      </w:r>
    </w:p>
    <w:p w14:paraId="1D29E101" w14:textId="201F0ECA" w:rsidR="00DE4967" w:rsidRPr="00DE4967" w:rsidRDefault="00DE4967" w:rsidP="00DE4967">
      <w:pPr>
        <w:rPr>
          <w:lang w:val="el-GR"/>
        </w:rPr>
      </w:pPr>
      <w:r w:rsidRPr="00DE4967">
        <w:rPr>
          <w:lang w:val="el-GR"/>
        </w:rPr>
        <w:t xml:space="preserve">Βλέπουμε πως ο </w:t>
      </w:r>
      <w:r>
        <w:t>R</w:t>
      </w:r>
      <w:r w:rsidRPr="00DE4967">
        <w:rPr>
          <w:lang w:val="el-GR"/>
        </w:rPr>
        <w:t>1 διαφημίζει τα εξής:</w:t>
      </w:r>
    </w:p>
    <w:p w14:paraId="3B5A5052" w14:textId="62612B8B" w:rsidR="002710EF" w:rsidRDefault="002710EF" w:rsidP="00DE4967">
      <w:pPr>
        <w:pStyle w:val="af9"/>
        <w:numPr>
          <w:ilvl w:val="0"/>
          <w:numId w:val="20"/>
        </w:numPr>
      </w:pPr>
      <w:r>
        <w:t>172.17.17.1/32, 192.168.1.0/24 με AS_PATH το &lt;65010&gt;</w:t>
      </w:r>
    </w:p>
    <w:p w14:paraId="264ECF34" w14:textId="071C8371" w:rsidR="002710EF" w:rsidRDefault="002710EF" w:rsidP="00DE4967">
      <w:pPr>
        <w:pStyle w:val="af9"/>
        <w:numPr>
          <w:ilvl w:val="0"/>
          <w:numId w:val="20"/>
        </w:numPr>
      </w:pPr>
      <w:r>
        <w:t>172.17.17.2/32 με AS_PATH το &lt;65030 65020&gt;</w:t>
      </w:r>
    </w:p>
    <w:p w14:paraId="58E5FBEF" w14:textId="3BB14EB4" w:rsidR="002710EF" w:rsidRPr="002710EF" w:rsidRDefault="002710EF" w:rsidP="00DE4967">
      <w:pPr>
        <w:pStyle w:val="af9"/>
        <w:numPr>
          <w:ilvl w:val="0"/>
          <w:numId w:val="20"/>
        </w:numPr>
      </w:pPr>
      <w:r>
        <w:t>172.17.17.3/32, 192.168.2.0/24 με AS_PATH το &lt;65030&gt;</w:t>
      </w:r>
    </w:p>
    <w:p w14:paraId="15E281F7" w14:textId="6ACC7784" w:rsidR="007F3C04" w:rsidRDefault="007F3C04" w:rsidP="007F3C04"/>
    <w:p w14:paraId="40C3F76C" w14:textId="77E69443" w:rsidR="002710EF" w:rsidRDefault="002710EF" w:rsidP="007F3C04">
      <w:r w:rsidRPr="002710EF">
        <w:rPr>
          <w:noProof/>
        </w:rPr>
        <w:lastRenderedPageBreak/>
        <w:drawing>
          <wp:inline distT="0" distB="0" distL="0" distR="0" wp14:anchorId="63D2CD1E" wp14:editId="1178DF3F">
            <wp:extent cx="6858000" cy="2615565"/>
            <wp:effectExtent l="0" t="0" r="0" b="0"/>
            <wp:docPr id="154956257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56257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61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02AA6" w14:textId="0250F7EB" w:rsidR="002710EF" w:rsidRDefault="002710EF" w:rsidP="007F3C04">
      <w:r w:rsidRPr="002710EF">
        <w:rPr>
          <w:noProof/>
        </w:rPr>
        <w:drawing>
          <wp:inline distT="0" distB="0" distL="0" distR="0" wp14:anchorId="7743A120" wp14:editId="78892FA7">
            <wp:extent cx="5239481" cy="3238952"/>
            <wp:effectExtent l="0" t="0" r="0" b="0"/>
            <wp:docPr id="714340041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34004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39481" cy="3238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6BC70" w14:textId="77777777" w:rsidR="002710EF" w:rsidRPr="002710EF" w:rsidRDefault="002710EF" w:rsidP="007F3C04"/>
    <w:p w14:paraId="728AFA1F" w14:textId="494B5104" w:rsidR="007F3C04" w:rsidRDefault="007F3C04" w:rsidP="007F3C04">
      <w:pPr>
        <w:pStyle w:val="3"/>
        <w:rPr>
          <w:lang w:val="el-GR"/>
        </w:rPr>
      </w:pPr>
      <w:r>
        <w:rPr>
          <w:lang w:val="el-GR"/>
        </w:rPr>
        <w:t>3.31</w:t>
      </w:r>
    </w:p>
    <w:p w14:paraId="5D98F7CA" w14:textId="291DE6D6" w:rsidR="007F3C04" w:rsidRPr="00DE4967" w:rsidRDefault="00DE4967" w:rsidP="007F3C04">
      <w:pPr>
        <w:rPr>
          <w:lang w:val="el-GR"/>
        </w:rPr>
      </w:pPr>
      <w:r w:rsidRPr="00DE4967">
        <w:rPr>
          <w:lang w:val="el-GR"/>
        </w:rPr>
        <w:t xml:space="preserve">Εκτελούμε στον </w:t>
      </w:r>
      <w:r>
        <w:t>R</w:t>
      </w:r>
      <w:r w:rsidRPr="00DE4967">
        <w:rPr>
          <w:lang w:val="el-GR"/>
        </w:rPr>
        <w:t xml:space="preserve">3 </w:t>
      </w:r>
      <w:r>
        <w:rPr>
          <w:lang w:val="el-GR"/>
        </w:rPr>
        <w:t xml:space="preserve">« </w:t>
      </w:r>
      <w:r w:rsidRPr="00DE4967">
        <w:rPr>
          <w:b/>
          <w:bCs/>
        </w:rPr>
        <w:t>do</w:t>
      </w:r>
      <w:r w:rsidRPr="00DE4967">
        <w:rPr>
          <w:b/>
          <w:bCs/>
          <w:lang w:val="el-GR"/>
        </w:rPr>
        <w:t xml:space="preserve"> </w:t>
      </w:r>
      <w:r w:rsidRPr="00DE4967">
        <w:rPr>
          <w:b/>
          <w:bCs/>
        </w:rPr>
        <w:t>show</w:t>
      </w:r>
      <w:r w:rsidRPr="00DE4967">
        <w:rPr>
          <w:b/>
          <w:bCs/>
          <w:lang w:val="el-GR"/>
        </w:rPr>
        <w:t xml:space="preserve"> </w:t>
      </w:r>
      <w:r w:rsidRPr="00DE4967">
        <w:rPr>
          <w:b/>
          <w:bCs/>
        </w:rPr>
        <w:t>ip</w:t>
      </w:r>
      <w:r w:rsidRPr="00DE4967">
        <w:rPr>
          <w:b/>
          <w:bCs/>
          <w:lang w:val="el-GR"/>
        </w:rPr>
        <w:t xml:space="preserve"> </w:t>
      </w:r>
      <w:r w:rsidRPr="00DE4967">
        <w:rPr>
          <w:b/>
          <w:bCs/>
        </w:rPr>
        <w:t>bgp</w:t>
      </w:r>
      <w:r w:rsidRPr="00DE4967">
        <w:rPr>
          <w:b/>
          <w:bCs/>
          <w:lang w:val="el-GR"/>
        </w:rPr>
        <w:t xml:space="preserve"> </w:t>
      </w:r>
      <w:r>
        <w:rPr>
          <w:lang w:val="el-GR"/>
        </w:rPr>
        <w:t>»</w:t>
      </w:r>
      <w:r w:rsidRPr="00DE4967">
        <w:rPr>
          <w:lang w:val="el-GR"/>
        </w:rPr>
        <w:t xml:space="preserve"> και βλέπουμε τις διαδρομές που έχει στον </w:t>
      </w:r>
      <w:r>
        <w:t>RIB</w:t>
      </w:r>
      <w:r w:rsidRPr="00DE4967">
        <w:rPr>
          <w:lang w:val="el-GR"/>
        </w:rPr>
        <w:t xml:space="preserve"> του. Παρατηρούμε πως απορρίφθηκαν οι διαδρομές για τα 172.17.17.3/32 και 192.168.2.0/24 προκειμένου να μη δημιουργηθεί </w:t>
      </w:r>
      <w:r>
        <w:t>loop</w:t>
      </w:r>
      <w:r w:rsidRPr="00DE4967">
        <w:rPr>
          <w:lang w:val="el-GR"/>
        </w:rPr>
        <w:t xml:space="preserve">, αφού η διαφήμιση του </w:t>
      </w:r>
      <w:r>
        <w:t>R</w:t>
      </w:r>
      <w:r w:rsidRPr="00DE4967">
        <w:rPr>
          <w:lang w:val="el-GR"/>
        </w:rPr>
        <w:t xml:space="preserve">1 περιείχε το </w:t>
      </w:r>
      <w:r>
        <w:t>AS</w:t>
      </w:r>
      <w:r w:rsidRPr="00DE4967">
        <w:rPr>
          <w:lang w:val="el-GR"/>
        </w:rPr>
        <w:t xml:space="preserve"> 65030.</w:t>
      </w:r>
    </w:p>
    <w:p w14:paraId="0538A0B2" w14:textId="3C906E26" w:rsidR="007F3C04" w:rsidRPr="009270A1" w:rsidRDefault="007F3C04" w:rsidP="007F3C04">
      <w:pPr>
        <w:pStyle w:val="3"/>
      </w:pPr>
      <w:r w:rsidRPr="009270A1">
        <w:t>3.32</w:t>
      </w:r>
    </w:p>
    <w:p w14:paraId="6AA64DEA" w14:textId="364C5B37" w:rsidR="001E3B7D" w:rsidRPr="001E3B7D" w:rsidRDefault="001E3B7D" w:rsidP="001E3B7D">
      <w:pPr>
        <w:rPr>
          <w:u w:val="single"/>
        </w:rPr>
      </w:pPr>
      <w:r w:rsidRPr="001E3B7D">
        <w:rPr>
          <w:u w:val="single"/>
        </w:rPr>
        <w:t>R1</w:t>
      </w:r>
    </w:p>
    <w:p w14:paraId="618953A4" w14:textId="77777777" w:rsidR="001E3B7D" w:rsidRPr="001E3B7D" w:rsidRDefault="001E3B7D" w:rsidP="001E3B7D">
      <w:pPr>
        <w:rPr>
          <w:b/>
          <w:bCs/>
        </w:rPr>
      </w:pPr>
      <w:r w:rsidRPr="001E3B7D">
        <w:rPr>
          <w:b/>
          <w:bCs/>
        </w:rPr>
        <w:t xml:space="preserve">do show ip bgp 172.17.17.2/32 </w:t>
      </w:r>
    </w:p>
    <w:p w14:paraId="590EE1B5" w14:textId="4BECA2D9" w:rsidR="001E3B7D" w:rsidRPr="004E6BD5" w:rsidRDefault="001E3B7D" w:rsidP="001E3B7D">
      <w:pPr>
        <w:rPr>
          <w:lang w:val="el-GR"/>
        </w:rPr>
      </w:pPr>
      <w:r w:rsidRPr="001E3B7D">
        <w:rPr>
          <w:lang w:val="el-GR"/>
        </w:rPr>
        <w:t xml:space="preserve">Υπάρχουν δύο διαθέσιμες διαδρομές : η 65030 65020 και η 65020 και </w:t>
      </w:r>
      <w:r>
        <w:t>best</w:t>
      </w:r>
      <w:r w:rsidRPr="001E3B7D">
        <w:rPr>
          <w:lang w:val="el-GR"/>
        </w:rPr>
        <w:t xml:space="preserve"> είναι η δεύτερ</w:t>
      </w:r>
      <w:r w:rsidR="004E6BD5">
        <w:rPr>
          <w:lang w:val="el-GR"/>
        </w:rPr>
        <w:t>η.</w:t>
      </w:r>
    </w:p>
    <w:p w14:paraId="69C5F387" w14:textId="558F5F6F" w:rsidR="007F3C04" w:rsidRPr="007F3C04" w:rsidRDefault="001E3B7D" w:rsidP="007F3C04">
      <w:pPr>
        <w:rPr>
          <w:lang w:val="el-GR"/>
        </w:rPr>
      </w:pPr>
      <w:r w:rsidRPr="001E3B7D">
        <w:rPr>
          <w:noProof/>
          <w:lang w:val="el-GR"/>
        </w:rPr>
        <w:lastRenderedPageBreak/>
        <w:drawing>
          <wp:inline distT="0" distB="0" distL="0" distR="0" wp14:anchorId="784D1AA9" wp14:editId="4104B078">
            <wp:extent cx="6554115" cy="2400635"/>
            <wp:effectExtent l="0" t="0" r="0" b="0"/>
            <wp:docPr id="215300739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300739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554115" cy="240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10619" w14:textId="69606FB6" w:rsidR="007F3C04" w:rsidRDefault="007F3C04" w:rsidP="007F3C04">
      <w:pPr>
        <w:pStyle w:val="3"/>
        <w:rPr>
          <w:lang w:val="el-GR"/>
        </w:rPr>
      </w:pPr>
      <w:r>
        <w:rPr>
          <w:lang w:val="el-GR"/>
        </w:rPr>
        <w:t>3.33</w:t>
      </w:r>
    </w:p>
    <w:p w14:paraId="5F991DAF" w14:textId="77777777" w:rsidR="00E03FA5" w:rsidRDefault="00E302EB" w:rsidP="007F3C04">
      <w:pPr>
        <w:rPr>
          <w:lang w:val="el-GR"/>
        </w:rPr>
      </w:pPr>
      <w:r w:rsidRPr="00E302EB">
        <w:rPr>
          <w:lang w:val="el-GR"/>
        </w:rPr>
        <w:t>Διαφημιζόμενη</w:t>
      </w:r>
      <w:r w:rsidRPr="00E302EB">
        <w:t xml:space="preserve"> </w:t>
      </w:r>
      <w:r w:rsidRPr="00E302EB">
        <w:rPr>
          <w:lang w:val="el-GR"/>
        </w:rPr>
        <w:t>από</w:t>
      </w:r>
      <w:r w:rsidRPr="00E302EB">
        <w:t xml:space="preserve"> </w:t>
      </w:r>
      <w:r w:rsidRPr="00E302EB">
        <w:rPr>
          <w:lang w:val="el-GR"/>
        </w:rPr>
        <w:t>τον</w:t>
      </w:r>
      <w:r w:rsidRPr="00E302EB">
        <w:t xml:space="preserve"> </w:t>
      </w:r>
      <w:r>
        <w:t>R</w:t>
      </w:r>
      <w:r w:rsidRPr="00E302EB">
        <w:t xml:space="preserve">3 (10.1.1.10): </w:t>
      </w:r>
    </w:p>
    <w:p w14:paraId="03650D4D" w14:textId="77777777" w:rsidR="00E03FA5" w:rsidRPr="00E03FA5" w:rsidRDefault="00E302EB" w:rsidP="00E03FA5">
      <w:pPr>
        <w:pStyle w:val="af9"/>
        <w:numPr>
          <w:ilvl w:val="0"/>
          <w:numId w:val="22"/>
        </w:numPr>
        <w:rPr>
          <w:lang w:val="el-GR"/>
        </w:rPr>
      </w:pPr>
      <w:r>
        <w:t>NEXT</w:t>
      </w:r>
      <w:r w:rsidRPr="00E302EB">
        <w:t>_</w:t>
      </w:r>
      <w:r>
        <w:t>HOP</w:t>
      </w:r>
      <w:r w:rsidRPr="00E302EB">
        <w:t xml:space="preserve"> → 10.1.1.10, </w:t>
      </w:r>
    </w:p>
    <w:p w14:paraId="05AAD747" w14:textId="77777777" w:rsidR="00E03FA5" w:rsidRPr="00E03FA5" w:rsidRDefault="00E302EB" w:rsidP="00E03FA5">
      <w:pPr>
        <w:pStyle w:val="af9"/>
        <w:numPr>
          <w:ilvl w:val="0"/>
          <w:numId w:val="22"/>
        </w:numPr>
        <w:rPr>
          <w:lang w:val="el-GR"/>
        </w:rPr>
      </w:pPr>
      <w:r>
        <w:t>ORIGIN</w:t>
      </w:r>
      <w:r w:rsidRPr="00E302EB">
        <w:t xml:space="preserve"> → </w:t>
      </w:r>
      <w:r>
        <w:t>IGP</w:t>
      </w:r>
      <w:r w:rsidRPr="00E302EB">
        <w:t xml:space="preserve">, </w:t>
      </w:r>
    </w:p>
    <w:p w14:paraId="67ACC37A" w14:textId="77777777" w:rsidR="00E03FA5" w:rsidRPr="00E03FA5" w:rsidRDefault="00E302EB" w:rsidP="00E03FA5">
      <w:pPr>
        <w:pStyle w:val="af9"/>
        <w:numPr>
          <w:ilvl w:val="0"/>
          <w:numId w:val="22"/>
        </w:numPr>
        <w:rPr>
          <w:lang w:val="el-GR"/>
        </w:rPr>
      </w:pPr>
      <w:r>
        <w:t>AS</w:t>
      </w:r>
      <w:r w:rsidRPr="00E302EB">
        <w:t>_</w:t>
      </w:r>
      <w:r>
        <w:t>PATH</w:t>
      </w:r>
      <w:r w:rsidRPr="00E302EB">
        <w:t xml:space="preserve"> →&lt;65030 65020&gt; , </w:t>
      </w:r>
    </w:p>
    <w:p w14:paraId="1022C1CC" w14:textId="06117B1D" w:rsidR="00E302EB" w:rsidRPr="00E302EB" w:rsidRDefault="00E302EB" w:rsidP="00E03FA5">
      <w:pPr>
        <w:pStyle w:val="af9"/>
        <w:numPr>
          <w:ilvl w:val="0"/>
          <w:numId w:val="22"/>
        </w:numPr>
      </w:pPr>
      <w:r>
        <w:t>Localpref</w:t>
      </w:r>
      <w:r w:rsidRPr="00E302EB">
        <w:t xml:space="preserve"> → 100</w:t>
      </w:r>
    </w:p>
    <w:p w14:paraId="05D656E1" w14:textId="77777777" w:rsidR="00E03FA5" w:rsidRDefault="00E302EB" w:rsidP="007F3C04">
      <w:pPr>
        <w:rPr>
          <w:lang w:val="el-GR"/>
        </w:rPr>
      </w:pPr>
      <w:r>
        <w:t xml:space="preserve">Διαφημιζόμενη από τον R2 (10.1.1.2): </w:t>
      </w:r>
    </w:p>
    <w:p w14:paraId="5A7641D8" w14:textId="77777777" w:rsidR="00E03FA5" w:rsidRPr="00E03FA5" w:rsidRDefault="00E302EB" w:rsidP="00E03FA5">
      <w:pPr>
        <w:pStyle w:val="af9"/>
        <w:numPr>
          <w:ilvl w:val="0"/>
          <w:numId w:val="21"/>
        </w:numPr>
        <w:rPr>
          <w:lang w:val="el-GR"/>
        </w:rPr>
      </w:pPr>
      <w:r>
        <w:t xml:space="preserve">NEXT_HOP → 10.1.1.2, </w:t>
      </w:r>
    </w:p>
    <w:p w14:paraId="045B8CFF" w14:textId="77777777" w:rsidR="00E03FA5" w:rsidRPr="00E03FA5" w:rsidRDefault="00E302EB" w:rsidP="00E03FA5">
      <w:pPr>
        <w:pStyle w:val="af9"/>
        <w:numPr>
          <w:ilvl w:val="0"/>
          <w:numId w:val="21"/>
        </w:numPr>
        <w:rPr>
          <w:lang w:val="el-GR"/>
        </w:rPr>
      </w:pPr>
      <w:r>
        <w:t xml:space="preserve">ORIGIN → IGP, </w:t>
      </w:r>
    </w:p>
    <w:p w14:paraId="01835878" w14:textId="77777777" w:rsidR="00E03FA5" w:rsidRPr="00E03FA5" w:rsidRDefault="00E302EB" w:rsidP="00E03FA5">
      <w:pPr>
        <w:pStyle w:val="af9"/>
        <w:numPr>
          <w:ilvl w:val="0"/>
          <w:numId w:val="21"/>
        </w:numPr>
        <w:rPr>
          <w:lang w:val="el-GR"/>
        </w:rPr>
      </w:pPr>
      <w:r>
        <w:t>AS_PATH →</w:t>
      </w:r>
      <w:r w:rsidRPr="00E302EB">
        <w:t>&lt;65020&gt;</w:t>
      </w:r>
      <w:r w:rsidR="00E03FA5" w:rsidRPr="00E03FA5">
        <w:t xml:space="preserve">, </w:t>
      </w:r>
    </w:p>
    <w:p w14:paraId="1EF7F677" w14:textId="473CC5F6" w:rsidR="007F3C04" w:rsidRPr="00E03FA5" w:rsidRDefault="00E302EB" w:rsidP="00E03FA5">
      <w:pPr>
        <w:pStyle w:val="af9"/>
        <w:numPr>
          <w:ilvl w:val="0"/>
          <w:numId w:val="21"/>
        </w:numPr>
        <w:rPr>
          <w:lang w:val="el-GR"/>
        </w:rPr>
      </w:pPr>
      <w:r>
        <w:t>Localpref → 100</w:t>
      </w:r>
    </w:p>
    <w:p w14:paraId="30338E35" w14:textId="76C0016F" w:rsidR="007F3C04" w:rsidRPr="00E03FA5" w:rsidRDefault="007F3C04" w:rsidP="007F3C04">
      <w:pPr>
        <w:pStyle w:val="3"/>
        <w:rPr>
          <w:lang w:val="el-GR"/>
        </w:rPr>
      </w:pPr>
      <w:r w:rsidRPr="00E03FA5">
        <w:rPr>
          <w:lang w:val="el-GR"/>
        </w:rPr>
        <w:t>3.34</w:t>
      </w:r>
    </w:p>
    <w:p w14:paraId="125CACFB" w14:textId="7FC8BB28" w:rsidR="007F3C04" w:rsidRPr="00E03FA5" w:rsidRDefault="00E03FA5" w:rsidP="007F3C04">
      <w:pPr>
        <w:rPr>
          <w:lang w:val="el-GR"/>
        </w:rPr>
      </w:pPr>
      <w:r w:rsidRPr="00E03FA5">
        <w:rPr>
          <w:lang w:val="el-GR"/>
        </w:rPr>
        <w:t xml:space="preserve">Δεδομένου ότι οι διαδρομές έχουν ίδιο </w:t>
      </w:r>
      <w:r>
        <w:t>Localpref</w:t>
      </w:r>
      <w:r w:rsidRPr="00E03FA5">
        <w:rPr>
          <w:lang w:val="el-GR"/>
        </w:rPr>
        <w:t xml:space="preserve">, επιλέγεται η διαδρομή με το μικρότερο </w:t>
      </w:r>
      <w:r>
        <w:t>AS</w:t>
      </w:r>
      <w:r w:rsidRPr="00E03FA5">
        <w:rPr>
          <w:lang w:val="el-GR"/>
        </w:rPr>
        <w:t>_</w:t>
      </w:r>
      <w:r>
        <w:t>PATH</w:t>
      </w:r>
      <w:r>
        <w:rPr>
          <w:lang w:val="el-GR"/>
        </w:rPr>
        <w:t>.</w:t>
      </w:r>
    </w:p>
    <w:p w14:paraId="1729BE6F" w14:textId="5244C96D" w:rsidR="007F3C04" w:rsidRPr="009270A1" w:rsidRDefault="007F3C04" w:rsidP="007F3C04">
      <w:pPr>
        <w:pStyle w:val="3"/>
      </w:pPr>
      <w:r w:rsidRPr="009270A1">
        <w:t>3.35</w:t>
      </w:r>
    </w:p>
    <w:p w14:paraId="26BD1AC0" w14:textId="1B0EBC51" w:rsidR="007F3C04" w:rsidRPr="009C50DA" w:rsidRDefault="009C50DA" w:rsidP="007F3C04">
      <w:pPr>
        <w:rPr>
          <w:b/>
          <w:bCs/>
        </w:rPr>
      </w:pPr>
      <w:r w:rsidRPr="009C50DA">
        <w:rPr>
          <w:b/>
          <w:bCs/>
        </w:rPr>
        <w:t>tcpdump -vvvni em2 tcp port 179 and src 10.1.1.10</w:t>
      </w:r>
    </w:p>
    <w:p w14:paraId="1FB9CE24" w14:textId="6CA2DE1B" w:rsidR="007F3C04" w:rsidRPr="009C50DA" w:rsidRDefault="007F3C04" w:rsidP="007F3C04">
      <w:pPr>
        <w:pStyle w:val="3"/>
      </w:pPr>
      <w:r w:rsidRPr="009C50DA">
        <w:t>3.36</w:t>
      </w:r>
    </w:p>
    <w:p w14:paraId="6CE72FF7" w14:textId="156B766E" w:rsidR="007F3C04" w:rsidRPr="009C50DA" w:rsidRDefault="009C50DA" w:rsidP="007F3C04">
      <w:pPr>
        <w:rPr>
          <w:b/>
          <w:bCs/>
        </w:rPr>
      </w:pPr>
      <w:r w:rsidRPr="009C50DA">
        <w:rPr>
          <w:b/>
          <w:bCs/>
        </w:rPr>
        <w:t>tcpdump -vvvni em1 tcp port 179 and src 10.1.1.5</w:t>
      </w:r>
    </w:p>
    <w:p w14:paraId="1F5AA20D" w14:textId="1F6A4776" w:rsidR="007F3C04" w:rsidRPr="009270A1" w:rsidRDefault="007F3C04" w:rsidP="007F3C04">
      <w:pPr>
        <w:pStyle w:val="3"/>
      </w:pPr>
      <w:r w:rsidRPr="009270A1">
        <w:t>3.37</w:t>
      </w:r>
    </w:p>
    <w:p w14:paraId="1DA43E55" w14:textId="3CE2EB8A" w:rsidR="00CE7BB2" w:rsidRPr="00CE7BB2" w:rsidRDefault="00CE7BB2" w:rsidP="00CE7BB2">
      <w:pPr>
        <w:rPr>
          <w:u w:val="single"/>
        </w:rPr>
      </w:pPr>
      <w:r w:rsidRPr="00CE7BB2">
        <w:rPr>
          <w:u w:val="single"/>
        </w:rPr>
        <w:t>R2</w:t>
      </w:r>
    </w:p>
    <w:p w14:paraId="05D69631" w14:textId="144C8383" w:rsidR="009C50DA" w:rsidRPr="00CE7BB2" w:rsidRDefault="009C50DA" w:rsidP="007F3C04">
      <w:pPr>
        <w:rPr>
          <w:b/>
          <w:bCs/>
        </w:rPr>
      </w:pPr>
      <w:r w:rsidRPr="009C50DA">
        <w:rPr>
          <w:b/>
          <w:bCs/>
        </w:rPr>
        <w:t>router bgp 65020</w:t>
      </w:r>
    </w:p>
    <w:p w14:paraId="3BEEB02D" w14:textId="565DE46C" w:rsidR="007F3C04" w:rsidRPr="00CE7BB2" w:rsidRDefault="009C50DA" w:rsidP="007F3C04">
      <w:pPr>
        <w:rPr>
          <w:b/>
          <w:bCs/>
        </w:rPr>
      </w:pPr>
      <w:r w:rsidRPr="009C50DA">
        <w:rPr>
          <w:b/>
          <w:bCs/>
        </w:rPr>
        <w:t>no network 172.17.17.2/32</w:t>
      </w:r>
    </w:p>
    <w:p w14:paraId="163DE496" w14:textId="7D8FCE70" w:rsidR="007F3C04" w:rsidRDefault="007F3C04" w:rsidP="007F3C04">
      <w:pPr>
        <w:pStyle w:val="3"/>
        <w:rPr>
          <w:lang w:val="el-GR"/>
        </w:rPr>
      </w:pPr>
      <w:r>
        <w:rPr>
          <w:lang w:val="el-GR"/>
        </w:rPr>
        <w:lastRenderedPageBreak/>
        <w:t>3.38</w:t>
      </w:r>
    </w:p>
    <w:p w14:paraId="6929D55A" w14:textId="72CAD721" w:rsidR="007F3C04" w:rsidRDefault="00E03FA5" w:rsidP="007F3C04">
      <w:pPr>
        <w:rPr>
          <w:lang w:val="el-GR"/>
        </w:rPr>
      </w:pPr>
      <w:r w:rsidRPr="00E03FA5">
        <w:rPr>
          <w:lang w:val="el-GR"/>
        </w:rPr>
        <w:t xml:space="preserve">Παράχθηκαν τα εξής </w:t>
      </w:r>
      <w:r>
        <w:t>Update</w:t>
      </w:r>
      <w:r w:rsidRPr="00E03FA5">
        <w:rPr>
          <w:lang w:val="el-GR"/>
        </w:rPr>
        <w:t xml:space="preserve"> </w:t>
      </w:r>
      <w:r>
        <w:t>Messages</w:t>
      </w:r>
      <w:r w:rsidRPr="00E03FA5">
        <w:rPr>
          <w:lang w:val="el-GR"/>
        </w:rPr>
        <w:t xml:space="preserve"> στον </w:t>
      </w:r>
      <w:r>
        <w:t>R</w:t>
      </w:r>
      <w:r w:rsidRPr="00E03FA5">
        <w:rPr>
          <w:lang w:val="el-GR"/>
        </w:rPr>
        <w:t xml:space="preserve">1 και </w:t>
      </w:r>
      <w:r>
        <w:t>R</w:t>
      </w:r>
      <w:r w:rsidRPr="00E03FA5">
        <w:rPr>
          <w:lang w:val="el-GR"/>
        </w:rPr>
        <w:t>3 αντίστοιχα:</w:t>
      </w:r>
    </w:p>
    <w:p w14:paraId="2D7D83C2" w14:textId="11450B49" w:rsidR="00E03FA5" w:rsidRDefault="00E03FA5" w:rsidP="007F3C04">
      <w:pPr>
        <w:rPr>
          <w:lang w:val="el-GR"/>
        </w:rPr>
      </w:pPr>
      <w:r w:rsidRPr="00E03FA5">
        <w:rPr>
          <w:noProof/>
          <w:lang w:val="el-GR"/>
        </w:rPr>
        <w:drawing>
          <wp:inline distT="0" distB="0" distL="0" distR="0" wp14:anchorId="20CEAE76" wp14:editId="4A1CB156">
            <wp:extent cx="6858000" cy="1085850"/>
            <wp:effectExtent l="0" t="0" r="0" b="0"/>
            <wp:docPr id="1375942842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942842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1FAC8" w14:textId="2CD83EB3" w:rsidR="00E03FA5" w:rsidRPr="00E03FA5" w:rsidRDefault="008C15A2" w:rsidP="007F3C04">
      <w:pPr>
        <w:rPr>
          <w:lang w:val="el-GR"/>
        </w:rPr>
      </w:pPr>
      <w:r w:rsidRPr="008C15A2">
        <w:rPr>
          <w:noProof/>
          <w:lang w:val="el-GR"/>
        </w:rPr>
        <w:drawing>
          <wp:inline distT="0" distB="0" distL="0" distR="0" wp14:anchorId="7EEA2DB1" wp14:editId="78E7E93E">
            <wp:extent cx="6811326" cy="1066949"/>
            <wp:effectExtent l="0" t="0" r="8890" b="0"/>
            <wp:docPr id="130509023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09023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811326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7B151" w14:textId="2FF36A10" w:rsidR="007F3C04" w:rsidRDefault="007F3C04" w:rsidP="007F3C04">
      <w:pPr>
        <w:pStyle w:val="3"/>
        <w:rPr>
          <w:lang w:val="el-GR"/>
        </w:rPr>
      </w:pPr>
      <w:r>
        <w:rPr>
          <w:lang w:val="el-GR"/>
        </w:rPr>
        <w:t>3.39</w:t>
      </w:r>
    </w:p>
    <w:p w14:paraId="72971754" w14:textId="77777777" w:rsidR="00A30444" w:rsidRPr="009270A1" w:rsidRDefault="00A30444" w:rsidP="00A30444">
      <w:pPr>
        <w:rPr>
          <w:b/>
          <w:bCs/>
          <w:lang w:val="el-GR"/>
        </w:rPr>
      </w:pPr>
      <w:r w:rsidRPr="009C50DA">
        <w:rPr>
          <w:b/>
          <w:bCs/>
        </w:rPr>
        <w:t>router</w:t>
      </w:r>
      <w:r w:rsidRPr="009270A1">
        <w:rPr>
          <w:b/>
          <w:bCs/>
          <w:lang w:val="el-GR"/>
        </w:rPr>
        <w:t xml:space="preserve"> </w:t>
      </w:r>
      <w:r w:rsidRPr="009C50DA">
        <w:rPr>
          <w:b/>
          <w:bCs/>
        </w:rPr>
        <w:t>bgp</w:t>
      </w:r>
      <w:r w:rsidRPr="009270A1">
        <w:rPr>
          <w:b/>
          <w:bCs/>
          <w:lang w:val="el-GR"/>
        </w:rPr>
        <w:t xml:space="preserve"> 65020</w:t>
      </w:r>
    </w:p>
    <w:p w14:paraId="5D9F9C7E" w14:textId="3DA9F06D" w:rsidR="007F3C04" w:rsidRPr="009270A1" w:rsidRDefault="00A30444" w:rsidP="007F3C04">
      <w:pPr>
        <w:rPr>
          <w:b/>
          <w:bCs/>
          <w:lang w:val="el-GR"/>
        </w:rPr>
      </w:pPr>
      <w:r w:rsidRPr="009C50DA">
        <w:rPr>
          <w:b/>
          <w:bCs/>
        </w:rPr>
        <w:t>network</w:t>
      </w:r>
      <w:r w:rsidRPr="009270A1">
        <w:rPr>
          <w:b/>
          <w:bCs/>
          <w:lang w:val="el-GR"/>
        </w:rPr>
        <w:t xml:space="preserve"> 172.17.17.2/32</w:t>
      </w:r>
    </w:p>
    <w:p w14:paraId="254D0B20" w14:textId="433DC9D0" w:rsidR="007F3C04" w:rsidRDefault="007F3C04" w:rsidP="007F3C04">
      <w:pPr>
        <w:pStyle w:val="3"/>
        <w:rPr>
          <w:lang w:val="el-GR"/>
        </w:rPr>
      </w:pPr>
      <w:r>
        <w:rPr>
          <w:lang w:val="el-GR"/>
        </w:rPr>
        <w:t>3.40</w:t>
      </w:r>
    </w:p>
    <w:p w14:paraId="72EF2CF8" w14:textId="77777777" w:rsidR="008C15A2" w:rsidRDefault="008C15A2" w:rsidP="008C15A2">
      <w:pPr>
        <w:rPr>
          <w:lang w:val="el-GR"/>
        </w:rPr>
      </w:pPr>
      <w:r w:rsidRPr="008C15A2">
        <w:rPr>
          <w:lang w:val="el-GR"/>
        </w:rPr>
        <w:t xml:space="preserve">Η διαδρομή προς το 172.17.17.2/32 έχει τα παρακάτω χαρακτηριστικά: </w:t>
      </w:r>
    </w:p>
    <w:p w14:paraId="302FE8D6" w14:textId="7FA9DAAE" w:rsidR="008C15A2" w:rsidRPr="008C15A2" w:rsidRDefault="008C15A2" w:rsidP="008C15A2">
      <w:r w:rsidRPr="008C15A2">
        <w:t xml:space="preserve">• </w:t>
      </w:r>
      <w:r w:rsidRPr="008C15A2">
        <w:rPr>
          <w:lang w:val="el-GR"/>
        </w:rPr>
        <w:t>Για</w:t>
      </w:r>
      <w:r w:rsidRPr="008C15A2">
        <w:t xml:space="preserve"> </w:t>
      </w:r>
      <w:r w:rsidRPr="008C15A2">
        <w:rPr>
          <w:lang w:val="el-GR"/>
        </w:rPr>
        <w:t>τον</w:t>
      </w:r>
      <w:r w:rsidRPr="008C15A2">
        <w:t xml:space="preserve"> </w:t>
      </w:r>
      <w:r>
        <w:t>R</w:t>
      </w:r>
      <w:r w:rsidRPr="008C15A2">
        <w:t xml:space="preserve">1: </w:t>
      </w:r>
      <w:r>
        <w:t>ORIGIN</w:t>
      </w:r>
      <w:r w:rsidRPr="008C15A2">
        <w:t xml:space="preserve"> → </w:t>
      </w:r>
      <w:r>
        <w:t>IGP</w:t>
      </w:r>
      <w:r w:rsidRPr="008C15A2">
        <w:t xml:space="preserve">, </w:t>
      </w:r>
      <w:r>
        <w:t>AS</w:t>
      </w:r>
      <w:r w:rsidRPr="008C15A2">
        <w:t>_</w:t>
      </w:r>
      <w:r>
        <w:t>PATH</w:t>
      </w:r>
      <w:r w:rsidRPr="008C15A2">
        <w:t xml:space="preserve"> → &lt;65030 65020</w:t>
      </w:r>
      <w:r w:rsidR="00A17D2F" w:rsidRPr="00A17D2F">
        <w:t>&gt;</w:t>
      </w:r>
      <w:r w:rsidRPr="008C15A2">
        <w:t xml:space="preserve">, </w:t>
      </w:r>
      <w:r>
        <w:t>NEXT</w:t>
      </w:r>
      <w:r w:rsidRPr="008C15A2">
        <w:t>_</w:t>
      </w:r>
      <w:r>
        <w:t>HOP</w:t>
      </w:r>
      <w:r w:rsidRPr="008C15A2">
        <w:t xml:space="preserve"> → 10.1.1.10</w:t>
      </w:r>
    </w:p>
    <w:p w14:paraId="1987108D" w14:textId="0657B10A" w:rsidR="008C15A2" w:rsidRPr="008C15A2" w:rsidRDefault="008C15A2" w:rsidP="008C15A2">
      <w:r w:rsidRPr="008C15A2">
        <w:t xml:space="preserve">• </w:t>
      </w:r>
      <w:r w:rsidRPr="008C15A2">
        <w:rPr>
          <w:lang w:val="el-GR"/>
        </w:rPr>
        <w:t>Για</w:t>
      </w:r>
      <w:r w:rsidRPr="008C15A2">
        <w:t xml:space="preserve"> </w:t>
      </w:r>
      <w:r w:rsidRPr="008C15A2">
        <w:rPr>
          <w:lang w:val="el-GR"/>
        </w:rPr>
        <w:t>τον</w:t>
      </w:r>
      <w:r w:rsidRPr="008C15A2">
        <w:t xml:space="preserve"> </w:t>
      </w:r>
      <w:r>
        <w:t>R</w:t>
      </w:r>
      <w:r w:rsidRPr="008C15A2">
        <w:t xml:space="preserve">3: </w:t>
      </w:r>
      <w:r>
        <w:t>ORIGIN</w:t>
      </w:r>
      <w:r w:rsidRPr="008C15A2">
        <w:t xml:space="preserve"> → </w:t>
      </w:r>
      <w:r>
        <w:t>IGP</w:t>
      </w:r>
      <w:r w:rsidRPr="008C15A2">
        <w:t xml:space="preserve">, </w:t>
      </w:r>
      <w:r>
        <w:t>AS</w:t>
      </w:r>
      <w:r w:rsidRPr="008C15A2">
        <w:t>_</w:t>
      </w:r>
      <w:r>
        <w:t>PATH</w:t>
      </w:r>
      <w:r w:rsidRPr="008C15A2">
        <w:t xml:space="preserve"> → &lt;65020&gt;, </w:t>
      </w:r>
      <w:r>
        <w:t>NEXT</w:t>
      </w:r>
      <w:r w:rsidRPr="008C15A2">
        <w:t>_</w:t>
      </w:r>
      <w:r>
        <w:t>HOP</w:t>
      </w:r>
      <w:r w:rsidRPr="008C15A2">
        <w:t xml:space="preserve"> → 10.1.1.5 </w:t>
      </w:r>
    </w:p>
    <w:p w14:paraId="7DB31599" w14:textId="5D094DFF" w:rsidR="007F3C04" w:rsidRPr="008C15A2" w:rsidRDefault="008C15A2" w:rsidP="007F3C04">
      <w:pPr>
        <w:rPr>
          <w:b/>
          <w:bCs/>
          <w:lang w:val="el-GR"/>
        </w:rPr>
      </w:pPr>
      <w:r w:rsidRPr="008C15A2">
        <w:rPr>
          <w:b/>
          <w:bCs/>
          <w:noProof/>
          <w:lang w:val="el-GR"/>
        </w:rPr>
        <w:drawing>
          <wp:inline distT="0" distB="0" distL="0" distR="0" wp14:anchorId="49020B20" wp14:editId="7AE38349">
            <wp:extent cx="6858000" cy="1374140"/>
            <wp:effectExtent l="0" t="0" r="0" b="0"/>
            <wp:docPr id="1612364315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364315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37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2D383" w14:textId="72B4093D" w:rsidR="007F3C04" w:rsidRDefault="007F3C04" w:rsidP="007F3C04">
      <w:pPr>
        <w:pStyle w:val="3"/>
      </w:pPr>
      <w:r w:rsidRPr="009270A1">
        <w:t>3.41</w:t>
      </w:r>
    </w:p>
    <w:p w14:paraId="62C4B2E9" w14:textId="268AA447" w:rsidR="00FE21EE" w:rsidRPr="00FE21EE" w:rsidRDefault="00FE21EE" w:rsidP="00FE21EE">
      <w:pPr>
        <w:rPr>
          <w:u w:val="single"/>
        </w:rPr>
      </w:pPr>
      <w:r w:rsidRPr="00FE21EE">
        <w:rPr>
          <w:u w:val="single"/>
        </w:rPr>
        <w:t>R2</w:t>
      </w:r>
    </w:p>
    <w:p w14:paraId="2C8DD350" w14:textId="7F186C32" w:rsidR="00FE21EE" w:rsidRDefault="00FE21EE" w:rsidP="007F3C04">
      <w:pPr>
        <w:rPr>
          <w:b/>
          <w:bCs/>
        </w:rPr>
      </w:pPr>
      <w:r w:rsidRPr="00FE21EE">
        <w:rPr>
          <w:b/>
          <w:bCs/>
        </w:rPr>
        <w:t>ip route 5.5.5.0/24 172.17.17.2</w:t>
      </w:r>
    </w:p>
    <w:p w14:paraId="1266C18C" w14:textId="77777777" w:rsidR="002641FE" w:rsidRDefault="002641FE" w:rsidP="007F3C04">
      <w:pPr>
        <w:rPr>
          <w:b/>
          <w:bCs/>
        </w:rPr>
      </w:pPr>
    </w:p>
    <w:p w14:paraId="4614DFBD" w14:textId="66F643E9" w:rsidR="002641FE" w:rsidRDefault="002641FE" w:rsidP="007F3C04">
      <w:pPr>
        <w:rPr>
          <w:b/>
          <w:bCs/>
        </w:rPr>
      </w:pPr>
    </w:p>
    <w:p w14:paraId="382F2107" w14:textId="77777777" w:rsidR="002641FE" w:rsidRPr="00FE21EE" w:rsidRDefault="002641FE" w:rsidP="007F3C04">
      <w:pPr>
        <w:rPr>
          <w:b/>
          <w:bCs/>
        </w:rPr>
      </w:pPr>
    </w:p>
    <w:p w14:paraId="6C641EB2" w14:textId="0F2849B1" w:rsidR="007F3C04" w:rsidRDefault="007F3C04" w:rsidP="007F3C04">
      <w:pPr>
        <w:pStyle w:val="3"/>
      </w:pPr>
      <w:r w:rsidRPr="009B6ECC">
        <w:lastRenderedPageBreak/>
        <w:t>3.42</w:t>
      </w:r>
    </w:p>
    <w:p w14:paraId="12738A77" w14:textId="3F9DD5AE" w:rsidR="009B6ECC" w:rsidRPr="009B6ECC" w:rsidRDefault="009B6ECC" w:rsidP="009B6ECC">
      <w:pPr>
        <w:rPr>
          <w:u w:val="single"/>
        </w:rPr>
      </w:pPr>
      <w:r w:rsidRPr="009B6ECC">
        <w:rPr>
          <w:u w:val="single"/>
        </w:rPr>
        <w:t>R2</w:t>
      </w:r>
    </w:p>
    <w:p w14:paraId="50F76376" w14:textId="77777777" w:rsidR="002641FE" w:rsidRPr="002641FE" w:rsidRDefault="009B6ECC" w:rsidP="007F3C04">
      <w:pPr>
        <w:rPr>
          <w:b/>
          <w:bCs/>
        </w:rPr>
      </w:pPr>
      <w:r w:rsidRPr="002641FE">
        <w:rPr>
          <w:b/>
          <w:bCs/>
        </w:rPr>
        <w:t>router bgp 65020</w:t>
      </w:r>
    </w:p>
    <w:p w14:paraId="4C50C569" w14:textId="1AC9F637" w:rsidR="007F3C04" w:rsidRPr="009270A1" w:rsidRDefault="009B6ECC" w:rsidP="007F3C04">
      <w:pPr>
        <w:rPr>
          <w:b/>
          <w:bCs/>
          <w:lang w:val="el-GR"/>
        </w:rPr>
      </w:pPr>
      <w:r w:rsidRPr="002641FE">
        <w:rPr>
          <w:b/>
          <w:bCs/>
        </w:rPr>
        <w:t>redistribute</w:t>
      </w:r>
      <w:r w:rsidRPr="009270A1">
        <w:rPr>
          <w:b/>
          <w:bCs/>
          <w:lang w:val="el-GR"/>
        </w:rPr>
        <w:t xml:space="preserve"> </w:t>
      </w:r>
      <w:r w:rsidRPr="002641FE">
        <w:rPr>
          <w:b/>
          <w:bCs/>
        </w:rPr>
        <w:t>static</w:t>
      </w:r>
    </w:p>
    <w:p w14:paraId="097C2905" w14:textId="77777777" w:rsidR="003A09ED" w:rsidRPr="009270A1" w:rsidRDefault="007F3C04" w:rsidP="007F3C04">
      <w:pPr>
        <w:pStyle w:val="3"/>
        <w:rPr>
          <w:lang w:val="el-GR"/>
        </w:rPr>
      </w:pPr>
      <w:r w:rsidRPr="009270A1">
        <w:rPr>
          <w:lang w:val="el-GR"/>
        </w:rPr>
        <w:t>3.43</w:t>
      </w:r>
    </w:p>
    <w:p w14:paraId="24249984" w14:textId="383537A7" w:rsidR="003A09ED" w:rsidRPr="003A09ED" w:rsidRDefault="003A09ED" w:rsidP="003A09ED">
      <w:pPr>
        <w:rPr>
          <w:lang w:val="el-GR"/>
        </w:rPr>
      </w:pPr>
      <w:r w:rsidRPr="003A09ED">
        <w:rPr>
          <w:lang w:val="el-GR"/>
        </w:rPr>
        <w:t xml:space="preserve">Καταγράφουμε τα παρακάτω </w:t>
      </w:r>
      <w:r>
        <w:t>Update</w:t>
      </w:r>
      <w:r w:rsidRPr="003A09ED">
        <w:rPr>
          <w:lang w:val="el-GR"/>
        </w:rPr>
        <w:t xml:space="preserve"> μηνύματα στον </w:t>
      </w:r>
      <w:r>
        <w:t>R</w:t>
      </w:r>
      <w:r w:rsidRPr="003A09ED">
        <w:rPr>
          <w:lang w:val="el-GR"/>
        </w:rPr>
        <w:t xml:space="preserve">1 και </w:t>
      </w:r>
      <w:r>
        <w:t>R</w:t>
      </w:r>
      <w:r w:rsidRPr="003A09ED">
        <w:rPr>
          <w:lang w:val="el-GR"/>
        </w:rPr>
        <w:t xml:space="preserve">3 αντίστοιχα, στα οποία το </w:t>
      </w:r>
      <w:r>
        <w:t>ORIGIN</w:t>
      </w:r>
      <w:r w:rsidRPr="003A09ED">
        <w:rPr>
          <w:lang w:val="el-GR"/>
        </w:rPr>
        <w:t xml:space="preserve"> είναι </w:t>
      </w:r>
      <w:r w:rsidRPr="00F61BD8">
        <w:rPr>
          <w:b/>
          <w:bCs/>
        </w:rPr>
        <w:t>Incomplete</w:t>
      </w:r>
      <w:r w:rsidRPr="003A09ED">
        <w:rPr>
          <w:lang w:val="el-GR"/>
        </w:rPr>
        <w:t xml:space="preserve">, το οποίο δηλώνει άγνωστο τρόπο γνωστοποίησης, εν προκειμένω μέσω της </w:t>
      </w:r>
      <w:r>
        <w:t>redistribute</w:t>
      </w:r>
      <w:r w:rsidRPr="003A09ED">
        <w:rPr>
          <w:lang w:val="el-GR"/>
        </w:rPr>
        <w:t xml:space="preserve"> που εκτελέσαμε.</w:t>
      </w:r>
    </w:p>
    <w:p w14:paraId="67BCBA93" w14:textId="0BD87138" w:rsidR="007F3C04" w:rsidRPr="003A09ED" w:rsidRDefault="00FE21EE" w:rsidP="007F3C04">
      <w:pPr>
        <w:pStyle w:val="3"/>
        <w:rPr>
          <w:lang w:val="el-GR"/>
        </w:rPr>
      </w:pPr>
      <w:r w:rsidRPr="00FE21EE">
        <w:rPr>
          <w:noProof/>
          <w:lang w:val="el-GR"/>
        </w:rPr>
        <w:drawing>
          <wp:inline distT="0" distB="0" distL="0" distR="0" wp14:anchorId="3A53CFF4" wp14:editId="3C5D8607">
            <wp:extent cx="6820852" cy="2229161"/>
            <wp:effectExtent l="0" t="0" r="0" b="0"/>
            <wp:docPr id="440090083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090083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820852" cy="2229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1EBB0" w14:textId="4A41AED2" w:rsidR="007F3C04" w:rsidRPr="007F3C04" w:rsidRDefault="00FE21EE" w:rsidP="007F3C04">
      <w:pPr>
        <w:rPr>
          <w:lang w:val="el-GR"/>
        </w:rPr>
      </w:pPr>
      <w:r w:rsidRPr="00FE21EE">
        <w:rPr>
          <w:noProof/>
        </w:rPr>
        <w:drawing>
          <wp:inline distT="0" distB="0" distL="0" distR="0" wp14:anchorId="54DC9491" wp14:editId="1C10600B">
            <wp:extent cx="6858000" cy="2615565"/>
            <wp:effectExtent l="0" t="0" r="0" b="0"/>
            <wp:docPr id="876448199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448199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61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39E94" w14:textId="642A47DE" w:rsidR="007F3C04" w:rsidRPr="009270A1" w:rsidRDefault="007F3C04" w:rsidP="007F3C04">
      <w:pPr>
        <w:pStyle w:val="3"/>
        <w:rPr>
          <w:lang w:val="el-GR"/>
        </w:rPr>
      </w:pPr>
      <w:r>
        <w:rPr>
          <w:lang w:val="el-GR"/>
        </w:rPr>
        <w:t>3.44</w:t>
      </w:r>
    </w:p>
    <w:p w14:paraId="4E820C47" w14:textId="38F1DC83" w:rsidR="007F3C04" w:rsidRPr="00F61BD8" w:rsidRDefault="00F61BD8" w:rsidP="007F3C04">
      <w:pPr>
        <w:rPr>
          <w:lang w:val="el-GR"/>
        </w:rPr>
      </w:pPr>
      <w:r w:rsidRPr="00F61BD8">
        <w:rPr>
          <w:lang w:val="el-GR"/>
        </w:rPr>
        <w:t xml:space="preserve">Με </w:t>
      </w:r>
      <w:r>
        <w:rPr>
          <w:lang w:val="el-GR"/>
        </w:rPr>
        <w:t xml:space="preserve">« </w:t>
      </w:r>
      <w:r>
        <w:t>do</w:t>
      </w:r>
      <w:r w:rsidRPr="00F61BD8">
        <w:rPr>
          <w:lang w:val="el-GR"/>
        </w:rPr>
        <w:t xml:space="preserve"> </w:t>
      </w:r>
      <w:r>
        <w:t>show</w:t>
      </w:r>
      <w:r w:rsidRPr="00F61BD8">
        <w:rPr>
          <w:lang w:val="el-GR"/>
        </w:rPr>
        <w:t xml:space="preserve"> </w:t>
      </w:r>
      <w:r>
        <w:t>ip</w:t>
      </w:r>
      <w:r w:rsidRPr="00F61BD8">
        <w:rPr>
          <w:lang w:val="el-GR"/>
        </w:rPr>
        <w:t xml:space="preserve"> </w:t>
      </w:r>
      <w:r>
        <w:t>bgp</w:t>
      </w:r>
      <w:r>
        <w:rPr>
          <w:lang w:val="el-GR"/>
        </w:rPr>
        <w:t xml:space="preserve"> » </w:t>
      </w:r>
      <w:r w:rsidRPr="00F61BD8">
        <w:rPr>
          <w:lang w:val="el-GR"/>
        </w:rPr>
        <w:t xml:space="preserve">στο </w:t>
      </w:r>
      <w:r>
        <w:t>GCM</w:t>
      </w:r>
      <w:r w:rsidRPr="00F61BD8">
        <w:rPr>
          <w:lang w:val="el-GR"/>
        </w:rPr>
        <w:t xml:space="preserve"> του </w:t>
      </w:r>
      <w:r>
        <w:t>R</w:t>
      </w:r>
      <w:r w:rsidRPr="00F61BD8">
        <w:rPr>
          <w:lang w:val="el-GR"/>
        </w:rPr>
        <w:t xml:space="preserve">1, βλέπουμε πως εμφανίζεται με ένα ερωτηματικό ‘?’, το οποίο δηλώνει </w:t>
      </w:r>
      <w:r>
        <w:t>incomplete</w:t>
      </w:r>
      <w:r w:rsidRPr="00F61BD8">
        <w:rPr>
          <w:lang w:val="el-GR"/>
        </w:rPr>
        <w:t>.</w:t>
      </w:r>
    </w:p>
    <w:p w14:paraId="69FA39D4" w14:textId="438B0AC4" w:rsidR="00F61BD8" w:rsidRDefault="00F61BD8" w:rsidP="007F3C04">
      <w:r w:rsidRPr="00F61BD8">
        <w:rPr>
          <w:noProof/>
        </w:rPr>
        <w:lastRenderedPageBreak/>
        <w:drawing>
          <wp:inline distT="0" distB="0" distL="0" distR="0" wp14:anchorId="4828E36F" wp14:editId="63A9F82E">
            <wp:extent cx="6820852" cy="1362265"/>
            <wp:effectExtent l="0" t="0" r="0" b="9525"/>
            <wp:docPr id="777823308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823308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820852" cy="136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E3187" w14:textId="3AB117A5" w:rsidR="00F61BD8" w:rsidRPr="00F61BD8" w:rsidRDefault="00F61BD8" w:rsidP="007F3C04">
      <w:r w:rsidRPr="00F61BD8">
        <w:rPr>
          <w:noProof/>
        </w:rPr>
        <w:drawing>
          <wp:inline distT="0" distB="0" distL="0" distR="0" wp14:anchorId="36E4F526" wp14:editId="089D9557">
            <wp:extent cx="6773220" cy="1362265"/>
            <wp:effectExtent l="0" t="0" r="8890" b="9525"/>
            <wp:docPr id="1195999764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999764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773220" cy="136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F7F6F" w14:textId="082B8BB8" w:rsidR="007F3C04" w:rsidRPr="00443B17" w:rsidRDefault="007F3C04" w:rsidP="007F3C04">
      <w:pPr>
        <w:pStyle w:val="1"/>
        <w:rPr>
          <w:lang w:val="el-GR"/>
        </w:rPr>
      </w:pPr>
      <w:r w:rsidRPr="004A235C">
        <w:rPr>
          <w:lang w:val="el-GR"/>
        </w:rPr>
        <w:t xml:space="preserve">Άσκηση 4: Εφαρμογή πολιτικών στο </w:t>
      </w:r>
      <w:r>
        <w:t>BGP</w:t>
      </w:r>
    </w:p>
    <w:p w14:paraId="7A43D55C" w14:textId="175D2B14" w:rsidR="00443B17" w:rsidRPr="00443B17" w:rsidRDefault="00443B17" w:rsidP="00443B17">
      <w:pPr>
        <w:rPr>
          <w:lang w:val="el-GR"/>
        </w:rPr>
      </w:pPr>
      <w:r w:rsidRPr="002D2933">
        <w:rPr>
          <w:noProof/>
          <w:lang w:val="el-GR"/>
        </w:rPr>
        <w:drawing>
          <wp:inline distT="0" distB="0" distL="0" distR="0" wp14:anchorId="6C4A4D18" wp14:editId="797C7FB6">
            <wp:extent cx="6706536" cy="2734057"/>
            <wp:effectExtent l="0" t="0" r="0" b="9525"/>
            <wp:docPr id="2007137039" name="Εικόνα 1" descr="Εικόνα που περιέχει διάγραμμα, κύκλος, στιγμιότυπο οθόνης, κείμεν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977136" name="Εικόνα 1" descr="Εικόνα που περιέχει διάγραμμα, κύκλος, στιγμιότυπο οθόνης, κείμενο&#10;&#10;Περιγραφή που δημιουργήθηκε αυτόματα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706536" cy="2734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17A5A" w14:textId="749E6E44" w:rsidR="002F5292" w:rsidRDefault="002F5292" w:rsidP="002F5292">
      <w:pPr>
        <w:pStyle w:val="3"/>
        <w:rPr>
          <w:lang w:val="el-GR"/>
        </w:rPr>
      </w:pPr>
      <w:r>
        <w:rPr>
          <w:lang w:val="el-GR"/>
        </w:rPr>
        <w:t>4.1</w:t>
      </w:r>
    </w:p>
    <w:p w14:paraId="024C02E2" w14:textId="412A2AE8" w:rsidR="008B3767" w:rsidRPr="008B3767" w:rsidRDefault="008B3767" w:rsidP="008B3767">
      <w:pPr>
        <w:rPr>
          <w:lang w:val="el-GR"/>
        </w:rPr>
      </w:pPr>
      <w:r w:rsidRPr="008B3767">
        <w:rPr>
          <w:lang w:val="el-GR"/>
        </w:rPr>
        <w:t xml:space="preserve">Εκτελούμε στο </w:t>
      </w:r>
      <w:r>
        <w:t>R</w:t>
      </w:r>
      <w:r w:rsidRPr="008B3767">
        <w:rPr>
          <w:lang w:val="el-GR"/>
        </w:rPr>
        <w:t xml:space="preserve">1 </w:t>
      </w:r>
      <w:r>
        <w:rPr>
          <w:lang w:val="el-GR"/>
        </w:rPr>
        <w:t xml:space="preserve">« </w:t>
      </w:r>
      <w:r w:rsidRPr="008B3767">
        <w:rPr>
          <w:b/>
          <w:bCs/>
        </w:rPr>
        <w:t>do</w:t>
      </w:r>
      <w:r w:rsidRPr="008B3767">
        <w:rPr>
          <w:b/>
          <w:bCs/>
          <w:lang w:val="el-GR"/>
        </w:rPr>
        <w:t xml:space="preserve"> </w:t>
      </w:r>
      <w:r w:rsidRPr="008B3767">
        <w:rPr>
          <w:b/>
          <w:bCs/>
        </w:rPr>
        <w:t>show</w:t>
      </w:r>
      <w:r w:rsidRPr="008B3767">
        <w:rPr>
          <w:b/>
          <w:bCs/>
          <w:lang w:val="el-GR"/>
        </w:rPr>
        <w:t xml:space="preserve"> </w:t>
      </w:r>
      <w:r w:rsidRPr="008B3767">
        <w:rPr>
          <w:b/>
          <w:bCs/>
        </w:rPr>
        <w:t>ip</w:t>
      </w:r>
      <w:r w:rsidRPr="008B3767">
        <w:rPr>
          <w:b/>
          <w:bCs/>
          <w:lang w:val="el-GR"/>
        </w:rPr>
        <w:t xml:space="preserve"> </w:t>
      </w:r>
      <w:r w:rsidRPr="008B3767">
        <w:rPr>
          <w:b/>
          <w:bCs/>
        </w:rPr>
        <w:t>bgp</w:t>
      </w:r>
      <w:r w:rsidRPr="008B3767">
        <w:rPr>
          <w:b/>
          <w:bCs/>
          <w:lang w:val="el-GR"/>
        </w:rPr>
        <w:t xml:space="preserve"> 192.168.2.0/24</w:t>
      </w:r>
      <w:r>
        <w:rPr>
          <w:lang w:val="el-GR"/>
        </w:rPr>
        <w:t xml:space="preserve"> »</w:t>
      </w:r>
      <w:r w:rsidRPr="008B3767">
        <w:rPr>
          <w:lang w:val="el-GR"/>
        </w:rPr>
        <w:t xml:space="preserve">, οπότε καταγράφουμε 2 διαδρομές, είτε μέσω της διαδρομής </w:t>
      </w:r>
      <w:r w:rsidR="00621E39">
        <w:rPr>
          <w:lang w:val="el-GR"/>
        </w:rPr>
        <w:t xml:space="preserve">&lt;65020 65030&gt; </w:t>
      </w:r>
      <w:r w:rsidRPr="008B3767">
        <w:rPr>
          <w:lang w:val="el-GR"/>
        </w:rPr>
        <w:t xml:space="preserve">είτε κατευθείαν στο </w:t>
      </w:r>
      <w:r w:rsidR="00621E39">
        <w:rPr>
          <w:lang w:val="el-GR"/>
        </w:rPr>
        <w:t>&lt;65030&gt;</w:t>
      </w:r>
      <w:r w:rsidRPr="008B3767">
        <w:rPr>
          <w:lang w:val="el-GR"/>
        </w:rPr>
        <w:t>.</w:t>
      </w:r>
    </w:p>
    <w:p w14:paraId="443150ED" w14:textId="0AEC38E8" w:rsidR="002F5292" w:rsidRPr="002F5292" w:rsidRDefault="002F5292" w:rsidP="002F5292">
      <w:pPr>
        <w:rPr>
          <w:lang w:val="el-GR"/>
        </w:rPr>
      </w:pPr>
      <w:r w:rsidRPr="002F5292">
        <w:rPr>
          <w:noProof/>
          <w:lang w:val="el-GR"/>
        </w:rPr>
        <w:lastRenderedPageBreak/>
        <w:drawing>
          <wp:inline distT="0" distB="0" distL="0" distR="0" wp14:anchorId="234FC6C5" wp14:editId="7EEF05CC">
            <wp:extent cx="6858000" cy="2134870"/>
            <wp:effectExtent l="0" t="0" r="0" b="0"/>
            <wp:docPr id="2002359183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359183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13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5F833" w14:textId="5EF6C681" w:rsidR="002F5292" w:rsidRDefault="002F5292" w:rsidP="002F5292">
      <w:pPr>
        <w:pStyle w:val="3"/>
        <w:rPr>
          <w:lang w:val="el-GR"/>
        </w:rPr>
      </w:pPr>
      <w:r>
        <w:rPr>
          <w:lang w:val="el-GR"/>
        </w:rPr>
        <w:t>4.2</w:t>
      </w:r>
    </w:p>
    <w:p w14:paraId="00738D80" w14:textId="268FE9F7" w:rsidR="00B0257C" w:rsidRPr="00B0257C" w:rsidRDefault="00B0257C" w:rsidP="00B0257C">
      <w:pPr>
        <w:rPr>
          <w:lang w:val="el-GR"/>
        </w:rPr>
      </w:pPr>
      <w:r w:rsidRPr="00B0257C">
        <w:rPr>
          <w:lang w:val="el-GR"/>
        </w:rPr>
        <w:t xml:space="preserve">Εκτελούμε στο </w:t>
      </w:r>
      <w:r>
        <w:t>R</w:t>
      </w:r>
      <w:r w:rsidRPr="00B0257C">
        <w:rPr>
          <w:lang w:val="el-GR"/>
        </w:rPr>
        <w:t xml:space="preserve">3 </w:t>
      </w:r>
      <w:r>
        <w:rPr>
          <w:lang w:val="el-GR"/>
        </w:rPr>
        <w:t xml:space="preserve">« </w:t>
      </w:r>
      <w:r w:rsidRPr="00B0257C">
        <w:rPr>
          <w:b/>
          <w:bCs/>
        </w:rPr>
        <w:t>do</w:t>
      </w:r>
      <w:r w:rsidRPr="00B0257C">
        <w:rPr>
          <w:b/>
          <w:bCs/>
          <w:lang w:val="el-GR"/>
        </w:rPr>
        <w:t xml:space="preserve"> </w:t>
      </w:r>
      <w:r w:rsidRPr="00B0257C">
        <w:rPr>
          <w:b/>
          <w:bCs/>
        </w:rPr>
        <w:t>show</w:t>
      </w:r>
      <w:r w:rsidRPr="00B0257C">
        <w:rPr>
          <w:b/>
          <w:bCs/>
          <w:lang w:val="el-GR"/>
        </w:rPr>
        <w:t xml:space="preserve"> </w:t>
      </w:r>
      <w:r w:rsidRPr="00B0257C">
        <w:rPr>
          <w:b/>
          <w:bCs/>
        </w:rPr>
        <w:t>ip</w:t>
      </w:r>
      <w:r w:rsidRPr="00B0257C">
        <w:rPr>
          <w:b/>
          <w:bCs/>
          <w:lang w:val="el-GR"/>
        </w:rPr>
        <w:t xml:space="preserve"> </w:t>
      </w:r>
      <w:r w:rsidRPr="00B0257C">
        <w:rPr>
          <w:b/>
          <w:bCs/>
        </w:rPr>
        <w:t>bgp</w:t>
      </w:r>
      <w:r w:rsidRPr="00B0257C">
        <w:rPr>
          <w:b/>
          <w:bCs/>
          <w:lang w:val="el-GR"/>
        </w:rPr>
        <w:t xml:space="preserve"> 192.168.1.0/24</w:t>
      </w:r>
      <w:r>
        <w:rPr>
          <w:b/>
          <w:bCs/>
          <w:lang w:val="el-GR"/>
        </w:rPr>
        <w:t xml:space="preserve"> </w:t>
      </w:r>
      <w:r>
        <w:rPr>
          <w:lang w:val="el-GR"/>
        </w:rPr>
        <w:t>»</w:t>
      </w:r>
      <w:r w:rsidRPr="00B0257C">
        <w:rPr>
          <w:lang w:val="el-GR"/>
        </w:rPr>
        <w:t xml:space="preserve">, οπότε καταγράφουμε 2 διαδρομές, είτε μέσω της διαδρομής </w:t>
      </w:r>
      <w:r w:rsidR="00436869">
        <w:rPr>
          <w:lang w:val="el-GR"/>
        </w:rPr>
        <w:t xml:space="preserve">&lt;65020 65010&gt; </w:t>
      </w:r>
      <w:r w:rsidRPr="00B0257C">
        <w:rPr>
          <w:lang w:val="el-GR"/>
        </w:rPr>
        <w:t xml:space="preserve">είτε κατευθείαν στο </w:t>
      </w:r>
      <w:r w:rsidR="00436869">
        <w:rPr>
          <w:lang w:val="el-GR"/>
        </w:rPr>
        <w:t>&lt;65010&gt;</w:t>
      </w:r>
      <w:r w:rsidRPr="00B0257C">
        <w:rPr>
          <w:lang w:val="el-GR"/>
        </w:rPr>
        <w:t>.</w:t>
      </w:r>
    </w:p>
    <w:p w14:paraId="4D35B7E7" w14:textId="7A412288" w:rsidR="002F5292" w:rsidRPr="002F5292" w:rsidRDefault="002F5292" w:rsidP="002F5292">
      <w:pPr>
        <w:rPr>
          <w:lang w:val="el-GR"/>
        </w:rPr>
      </w:pPr>
      <w:r w:rsidRPr="002F5292">
        <w:rPr>
          <w:noProof/>
          <w:lang w:val="el-GR"/>
        </w:rPr>
        <w:drawing>
          <wp:inline distT="0" distB="0" distL="0" distR="0" wp14:anchorId="2FD6ADF9" wp14:editId="59DCF8F4">
            <wp:extent cx="6735115" cy="2238687"/>
            <wp:effectExtent l="0" t="0" r="8890" b="9525"/>
            <wp:docPr id="1465671991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67199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735115" cy="2238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AA749" w14:textId="2968CCAC" w:rsidR="002F5292" w:rsidRPr="009270A1" w:rsidRDefault="002F5292" w:rsidP="002F5292">
      <w:pPr>
        <w:pStyle w:val="3"/>
      </w:pPr>
      <w:r w:rsidRPr="009270A1">
        <w:t>4.3</w:t>
      </w:r>
    </w:p>
    <w:p w14:paraId="66CB0F9A" w14:textId="78A4A78D" w:rsidR="00083031" w:rsidRPr="0067253B" w:rsidRDefault="00083031" w:rsidP="00083031">
      <w:pPr>
        <w:rPr>
          <w:lang w:val="el-GR"/>
        </w:rPr>
      </w:pPr>
      <w:r>
        <w:t xml:space="preserve">Εκτελούμε στο R2 </w:t>
      </w:r>
      <w:r w:rsidRPr="00083031">
        <w:t xml:space="preserve">« </w:t>
      </w:r>
      <w:r w:rsidRPr="00456180">
        <w:rPr>
          <w:b/>
          <w:bCs/>
        </w:rPr>
        <w:t>do show ip bgp 192.168.1.0/24</w:t>
      </w:r>
      <w:r w:rsidRPr="00083031">
        <w:t xml:space="preserve"> »</w:t>
      </w:r>
      <w:r>
        <w:t xml:space="preserve"> και </w:t>
      </w:r>
      <w:r w:rsidR="004640A4" w:rsidRPr="004640A4">
        <w:t xml:space="preserve">« </w:t>
      </w:r>
      <w:r w:rsidRPr="00456180">
        <w:rPr>
          <w:b/>
          <w:bCs/>
        </w:rPr>
        <w:t>do show ip bgp 192.168.2.0/24</w:t>
      </w:r>
      <w:r w:rsidR="004640A4" w:rsidRPr="004640A4">
        <w:t xml:space="preserve"> »</w:t>
      </w:r>
      <w:r>
        <w:t xml:space="preserve">. </w:t>
      </w:r>
      <w:r w:rsidRPr="00083031">
        <w:rPr>
          <w:lang w:val="el-GR"/>
        </w:rPr>
        <w:t xml:space="preserve">Για το μεν πρώτο εμφανίζονται 2 διαδρομές, είτε μέσω της διαδρομής </w:t>
      </w:r>
      <w:r w:rsidR="00F14802">
        <w:rPr>
          <w:lang w:val="el-GR"/>
        </w:rPr>
        <w:t xml:space="preserve">&lt;65030 65010&gt; </w:t>
      </w:r>
      <w:r w:rsidRPr="00083031">
        <w:rPr>
          <w:lang w:val="el-GR"/>
        </w:rPr>
        <w:t xml:space="preserve">είτε κατευθείαν στο </w:t>
      </w:r>
      <w:r w:rsidR="00F14802">
        <w:rPr>
          <w:lang w:val="el-GR"/>
        </w:rPr>
        <w:t>&lt;65010&gt;</w:t>
      </w:r>
      <w:r w:rsidRPr="00083031">
        <w:rPr>
          <w:lang w:val="el-GR"/>
        </w:rPr>
        <w:t xml:space="preserve">, ενώ για το δεύτερο εμφανίζονται οι διαδρομές </w:t>
      </w:r>
      <w:r w:rsidR="0067253B">
        <w:rPr>
          <w:lang w:val="el-GR"/>
        </w:rPr>
        <w:t>&lt;65010 65030&gt; και &lt;65030&gt;</w:t>
      </w:r>
    </w:p>
    <w:p w14:paraId="55B900E6" w14:textId="70D17BD6" w:rsidR="002F5292" w:rsidRDefault="002F5292" w:rsidP="002F5292">
      <w:pPr>
        <w:rPr>
          <w:lang w:val="el-GR"/>
        </w:rPr>
      </w:pPr>
      <w:r w:rsidRPr="002F5292">
        <w:rPr>
          <w:noProof/>
          <w:lang w:val="el-GR"/>
        </w:rPr>
        <w:lastRenderedPageBreak/>
        <w:drawing>
          <wp:inline distT="0" distB="0" distL="0" distR="0" wp14:anchorId="2F88C6A4" wp14:editId="2D394BD5">
            <wp:extent cx="6620799" cy="2295845"/>
            <wp:effectExtent l="0" t="0" r="8890" b="9525"/>
            <wp:docPr id="1568399666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399666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620799" cy="229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A49A0" w14:textId="7FAA5D08" w:rsidR="002F5292" w:rsidRDefault="002F5292" w:rsidP="002F5292">
      <w:pPr>
        <w:rPr>
          <w:lang w:val="el-GR"/>
        </w:rPr>
      </w:pPr>
      <w:r w:rsidRPr="002F5292">
        <w:rPr>
          <w:noProof/>
          <w:lang w:val="el-GR"/>
        </w:rPr>
        <w:drawing>
          <wp:inline distT="0" distB="0" distL="0" distR="0" wp14:anchorId="45C00972" wp14:editId="733738E5">
            <wp:extent cx="6649378" cy="2229161"/>
            <wp:effectExtent l="0" t="0" r="0" b="0"/>
            <wp:docPr id="473585085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585085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649378" cy="2229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E779F" w14:textId="77777777" w:rsidR="005F1738" w:rsidRPr="002F5292" w:rsidRDefault="005F1738" w:rsidP="002F5292">
      <w:pPr>
        <w:rPr>
          <w:lang w:val="el-GR"/>
        </w:rPr>
      </w:pPr>
    </w:p>
    <w:p w14:paraId="44A9A8AB" w14:textId="1EA65626" w:rsidR="002F5292" w:rsidRDefault="002F5292" w:rsidP="002F5292">
      <w:pPr>
        <w:pStyle w:val="3"/>
      </w:pPr>
      <w:r w:rsidRPr="009270A1">
        <w:t>4.4</w:t>
      </w:r>
    </w:p>
    <w:p w14:paraId="107A075B" w14:textId="6225EF16" w:rsidR="00321AC6" w:rsidRPr="00321AC6" w:rsidRDefault="00321AC6" w:rsidP="00321AC6">
      <w:r w:rsidRPr="00321AC6">
        <w:rPr>
          <w:b/>
          <w:bCs/>
        </w:rPr>
        <w:t>do show ip bgp neighbors 10.1.1.10 advertised-route</w:t>
      </w:r>
      <w:r>
        <w:rPr>
          <w:b/>
          <w:bCs/>
        </w:rPr>
        <w:t xml:space="preserve">s </w:t>
      </w:r>
      <w:r>
        <w:t>--&gt; R1</w:t>
      </w:r>
    </w:p>
    <w:p w14:paraId="0F8A2AA3" w14:textId="32C821D8" w:rsidR="002F5292" w:rsidRPr="002F5292" w:rsidRDefault="00321AC6" w:rsidP="002F5292">
      <w:pPr>
        <w:rPr>
          <w:lang w:val="el-GR"/>
        </w:rPr>
      </w:pPr>
      <w:r w:rsidRPr="00321AC6">
        <w:rPr>
          <w:noProof/>
          <w:lang w:val="el-GR"/>
        </w:rPr>
        <w:drawing>
          <wp:inline distT="0" distB="0" distL="0" distR="0" wp14:anchorId="42C72B0B" wp14:editId="78B65BA3">
            <wp:extent cx="6858000" cy="2028825"/>
            <wp:effectExtent l="0" t="0" r="0" b="9525"/>
            <wp:docPr id="1643582477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582477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C3881" w14:textId="44E069C9" w:rsidR="002F5292" w:rsidRDefault="002F5292" w:rsidP="002F5292">
      <w:pPr>
        <w:pStyle w:val="3"/>
      </w:pPr>
      <w:r w:rsidRPr="009270A1">
        <w:t>4.5</w:t>
      </w:r>
    </w:p>
    <w:p w14:paraId="616B8138" w14:textId="45E1B886" w:rsidR="00321AC6" w:rsidRPr="00321AC6" w:rsidRDefault="00321AC6" w:rsidP="00321AC6">
      <w:r w:rsidRPr="00321AC6">
        <w:rPr>
          <w:b/>
          <w:bCs/>
        </w:rPr>
        <w:t xml:space="preserve">do show ip bgp neighbors 10.1.1.10 routes </w:t>
      </w:r>
      <w:r>
        <w:t>--&gt; R1</w:t>
      </w:r>
    </w:p>
    <w:p w14:paraId="06E37AD4" w14:textId="540A8FF8" w:rsidR="002F5292" w:rsidRPr="002F5292" w:rsidRDefault="00321AC6" w:rsidP="002F5292">
      <w:pPr>
        <w:rPr>
          <w:lang w:val="el-GR"/>
        </w:rPr>
      </w:pPr>
      <w:r w:rsidRPr="00321AC6">
        <w:rPr>
          <w:noProof/>
          <w:lang w:val="el-GR"/>
        </w:rPr>
        <w:lastRenderedPageBreak/>
        <w:drawing>
          <wp:inline distT="0" distB="0" distL="0" distR="0" wp14:anchorId="3441FAC1" wp14:editId="63F3F8B6">
            <wp:extent cx="6858000" cy="1990725"/>
            <wp:effectExtent l="0" t="0" r="0" b="9525"/>
            <wp:docPr id="2003138180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13818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FD74E" w14:textId="15C20001" w:rsidR="002F5292" w:rsidRPr="009270A1" w:rsidRDefault="002F5292" w:rsidP="002F5292">
      <w:pPr>
        <w:pStyle w:val="3"/>
      </w:pPr>
      <w:r w:rsidRPr="009270A1">
        <w:t>4.6</w:t>
      </w:r>
    </w:p>
    <w:p w14:paraId="72628559" w14:textId="0BA881BD" w:rsidR="002F5292" w:rsidRPr="000F1528" w:rsidRDefault="000F1528" w:rsidP="002F5292">
      <w:r w:rsidRPr="000F1528">
        <w:rPr>
          <w:b/>
          <w:bCs/>
        </w:rPr>
        <w:t>ip prefix-list geitones_in deny 192.168.2.0/24</w:t>
      </w:r>
    </w:p>
    <w:p w14:paraId="28A1A4C9" w14:textId="000FD628" w:rsidR="002F5292" w:rsidRPr="00745318" w:rsidRDefault="002F5292" w:rsidP="002F5292">
      <w:pPr>
        <w:pStyle w:val="3"/>
      </w:pPr>
      <w:r w:rsidRPr="00745318">
        <w:t>4.7</w:t>
      </w:r>
    </w:p>
    <w:p w14:paraId="242A1746" w14:textId="3EACF175" w:rsidR="002F5292" w:rsidRPr="00745318" w:rsidRDefault="00745318" w:rsidP="002F5292">
      <w:pPr>
        <w:rPr>
          <w:b/>
          <w:bCs/>
        </w:rPr>
      </w:pPr>
      <w:r w:rsidRPr="00745318">
        <w:rPr>
          <w:b/>
          <w:bCs/>
        </w:rPr>
        <w:t>ip prefix-list geitones_in permit any</w:t>
      </w:r>
    </w:p>
    <w:p w14:paraId="1CF4B262" w14:textId="726810DD" w:rsidR="002F5292" w:rsidRPr="00745318" w:rsidRDefault="002F5292" w:rsidP="002F5292">
      <w:pPr>
        <w:pStyle w:val="3"/>
      </w:pPr>
      <w:r w:rsidRPr="00745318">
        <w:t>4.8</w:t>
      </w:r>
    </w:p>
    <w:p w14:paraId="6FA5F17E" w14:textId="77777777" w:rsidR="009D7B5B" w:rsidRPr="009270A1" w:rsidRDefault="009D7B5B" w:rsidP="002F5292">
      <w:pPr>
        <w:rPr>
          <w:b/>
          <w:bCs/>
        </w:rPr>
      </w:pPr>
      <w:r w:rsidRPr="009D7B5B">
        <w:rPr>
          <w:b/>
          <w:bCs/>
        </w:rPr>
        <w:t xml:space="preserve">router bgp 65010 </w:t>
      </w:r>
    </w:p>
    <w:p w14:paraId="0669A1F2" w14:textId="508093DB" w:rsidR="002F5292" w:rsidRPr="009D7B5B" w:rsidRDefault="009D7B5B" w:rsidP="002F5292">
      <w:pPr>
        <w:rPr>
          <w:b/>
          <w:bCs/>
        </w:rPr>
      </w:pPr>
      <w:r w:rsidRPr="009D7B5B">
        <w:rPr>
          <w:b/>
          <w:bCs/>
        </w:rPr>
        <w:t>neighbor 10.1.1.10 prefix-list geitones_in in</w:t>
      </w:r>
    </w:p>
    <w:p w14:paraId="6A4C2991" w14:textId="1D45B513" w:rsidR="002F5292" w:rsidRDefault="002F5292" w:rsidP="002F5292">
      <w:pPr>
        <w:pStyle w:val="3"/>
        <w:rPr>
          <w:lang w:val="el-GR"/>
        </w:rPr>
      </w:pPr>
      <w:r>
        <w:rPr>
          <w:lang w:val="el-GR"/>
        </w:rPr>
        <w:t>4.9</w:t>
      </w:r>
    </w:p>
    <w:p w14:paraId="4CE859FD" w14:textId="03F4D9D8" w:rsidR="00745318" w:rsidRPr="009D7B5B" w:rsidRDefault="00745318" w:rsidP="00745318">
      <w:pPr>
        <w:rPr>
          <w:b/>
          <w:bCs/>
          <w:lang w:val="el-GR"/>
        </w:rPr>
      </w:pPr>
      <w:r w:rsidRPr="009D7B5B">
        <w:rPr>
          <w:b/>
          <w:bCs/>
        </w:rPr>
        <w:t>do</w:t>
      </w:r>
      <w:r w:rsidRPr="009D7B5B">
        <w:rPr>
          <w:b/>
          <w:bCs/>
          <w:lang w:val="el-GR"/>
        </w:rPr>
        <w:t xml:space="preserve"> </w:t>
      </w:r>
      <w:r w:rsidRPr="009D7B5B">
        <w:rPr>
          <w:b/>
          <w:bCs/>
        </w:rPr>
        <w:t>show</w:t>
      </w:r>
      <w:r w:rsidRPr="009D7B5B">
        <w:rPr>
          <w:b/>
          <w:bCs/>
          <w:lang w:val="el-GR"/>
        </w:rPr>
        <w:t xml:space="preserve"> </w:t>
      </w:r>
      <w:r w:rsidRPr="009D7B5B">
        <w:rPr>
          <w:b/>
          <w:bCs/>
        </w:rPr>
        <w:t>ip</w:t>
      </w:r>
      <w:r w:rsidRPr="009D7B5B">
        <w:rPr>
          <w:b/>
          <w:bCs/>
          <w:lang w:val="el-GR"/>
        </w:rPr>
        <w:t xml:space="preserve"> </w:t>
      </w:r>
      <w:r w:rsidRPr="009D7B5B">
        <w:rPr>
          <w:b/>
          <w:bCs/>
        </w:rPr>
        <w:t>bgp</w:t>
      </w:r>
      <w:r w:rsidRPr="009D7B5B">
        <w:rPr>
          <w:b/>
          <w:bCs/>
          <w:lang w:val="el-GR"/>
        </w:rPr>
        <w:t xml:space="preserve"> </w:t>
      </w:r>
    </w:p>
    <w:p w14:paraId="48AB0B5C" w14:textId="0C1CE7FF" w:rsidR="00745318" w:rsidRPr="00745318" w:rsidRDefault="00745318" w:rsidP="00745318">
      <w:pPr>
        <w:rPr>
          <w:lang w:val="el-GR"/>
        </w:rPr>
      </w:pPr>
      <w:r>
        <w:rPr>
          <w:lang w:val="el-GR"/>
        </w:rPr>
        <w:t>Όπως βλέπουμε</w:t>
      </w:r>
      <w:r w:rsidRPr="00745318">
        <w:rPr>
          <w:lang w:val="el-GR"/>
        </w:rPr>
        <w:t xml:space="preserve"> </w:t>
      </w:r>
      <w:r>
        <w:rPr>
          <w:lang w:val="el-GR"/>
        </w:rPr>
        <w:t xml:space="preserve">η </w:t>
      </w:r>
      <w:r>
        <w:t>RIB</w:t>
      </w:r>
      <w:r w:rsidRPr="00745318">
        <w:rPr>
          <w:lang w:val="el-GR"/>
        </w:rPr>
        <w:t xml:space="preserve"> </w:t>
      </w:r>
      <w:r>
        <w:rPr>
          <w:lang w:val="el-GR"/>
        </w:rPr>
        <w:t xml:space="preserve">για το </w:t>
      </w:r>
      <w:r>
        <w:t>LAN</w:t>
      </w:r>
      <w:r w:rsidRPr="00745318">
        <w:rPr>
          <w:lang w:val="el-GR"/>
        </w:rPr>
        <w:t xml:space="preserve">2 </w:t>
      </w:r>
      <w:r>
        <w:rPr>
          <w:lang w:val="el-GR"/>
        </w:rPr>
        <w:t>δεν</w:t>
      </w:r>
      <w:r w:rsidRPr="00745318">
        <w:rPr>
          <w:lang w:val="el-GR"/>
        </w:rPr>
        <w:t xml:space="preserve"> </w:t>
      </w:r>
      <w:r>
        <w:rPr>
          <w:lang w:val="el-GR"/>
        </w:rPr>
        <w:t>έχει αλλάξει.</w:t>
      </w:r>
    </w:p>
    <w:p w14:paraId="64C2B209" w14:textId="6C44C02B" w:rsidR="00D53A16" w:rsidRPr="00D53A16" w:rsidRDefault="00745318" w:rsidP="00D53A16">
      <w:pPr>
        <w:rPr>
          <w:lang w:val="el-GR"/>
        </w:rPr>
      </w:pPr>
      <w:r w:rsidRPr="00745318">
        <w:rPr>
          <w:noProof/>
          <w:lang w:val="el-GR"/>
        </w:rPr>
        <w:drawing>
          <wp:inline distT="0" distB="0" distL="0" distR="0" wp14:anchorId="248D1846" wp14:editId="53E90993">
            <wp:extent cx="6849431" cy="2896004"/>
            <wp:effectExtent l="0" t="0" r="8890" b="0"/>
            <wp:docPr id="17940760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076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849431" cy="2896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7A0B3" w14:textId="66D452D4" w:rsidR="002F5292" w:rsidRPr="009270A1" w:rsidRDefault="002F5292" w:rsidP="002F5292">
      <w:pPr>
        <w:pStyle w:val="3"/>
      </w:pPr>
      <w:r w:rsidRPr="009270A1">
        <w:lastRenderedPageBreak/>
        <w:t>4.10</w:t>
      </w:r>
    </w:p>
    <w:p w14:paraId="3474DCF0" w14:textId="58F4187A" w:rsidR="00D53A16" w:rsidRPr="002500D4" w:rsidRDefault="002500D4" w:rsidP="00D53A16">
      <w:pPr>
        <w:rPr>
          <w:lang w:val="el-GR"/>
        </w:rPr>
      </w:pPr>
      <w:r>
        <w:t xml:space="preserve">Εκτελούμε στον R1 σε Router Configuration Mode “do clear ip bgp 10.1.1.10”. </w:t>
      </w:r>
      <w:r w:rsidRPr="002500D4">
        <w:rPr>
          <w:lang w:val="el-GR"/>
        </w:rPr>
        <w:t xml:space="preserve">Εάν δε θέλαμε να βάλουμε το </w:t>
      </w:r>
      <w:r>
        <w:t>do</w:t>
      </w:r>
      <w:r w:rsidRPr="002500D4">
        <w:rPr>
          <w:lang w:val="el-GR"/>
        </w:rPr>
        <w:t xml:space="preserve"> μπροστά, θα έπρεπε πρώτα να πάμε σε </w:t>
      </w:r>
      <w:r>
        <w:t>Privileged</w:t>
      </w:r>
      <w:r w:rsidRPr="002500D4">
        <w:rPr>
          <w:lang w:val="el-GR"/>
        </w:rPr>
        <w:t xml:space="preserve"> </w:t>
      </w:r>
      <w:r>
        <w:t>EXEC</w:t>
      </w:r>
      <w:r w:rsidRPr="002500D4">
        <w:rPr>
          <w:lang w:val="el-GR"/>
        </w:rPr>
        <w:t xml:space="preserve"> </w:t>
      </w:r>
      <w:r>
        <w:t>mode</w:t>
      </w:r>
      <w:r w:rsidRPr="002500D4">
        <w:rPr>
          <w:lang w:val="el-GR"/>
        </w:rPr>
        <w:t xml:space="preserve"> κάνοντας 2 φορές “</w:t>
      </w:r>
      <w:r>
        <w:t>exit</w:t>
      </w:r>
      <w:r w:rsidRPr="002500D4">
        <w:rPr>
          <w:lang w:val="el-GR"/>
        </w:rPr>
        <w:t xml:space="preserve">” από το </w:t>
      </w:r>
      <w:r>
        <w:t>router</w:t>
      </w:r>
      <w:r w:rsidRPr="002500D4">
        <w:rPr>
          <w:lang w:val="el-GR"/>
        </w:rPr>
        <w:t xml:space="preserve"> </w:t>
      </w:r>
      <w:r>
        <w:t>configuration</w:t>
      </w:r>
      <w:r w:rsidRPr="002500D4">
        <w:rPr>
          <w:lang w:val="el-GR"/>
        </w:rPr>
        <w:t xml:space="preserve"> </w:t>
      </w:r>
      <w:r>
        <w:t>mode</w:t>
      </w:r>
      <w:r w:rsidRPr="002500D4">
        <w:rPr>
          <w:lang w:val="el-GR"/>
        </w:rPr>
        <w:t>.</w:t>
      </w:r>
    </w:p>
    <w:p w14:paraId="491D5CCD" w14:textId="103DFF5E" w:rsidR="002F5292" w:rsidRDefault="002F5292" w:rsidP="002F5292">
      <w:pPr>
        <w:pStyle w:val="3"/>
      </w:pPr>
      <w:r w:rsidRPr="009270A1">
        <w:t>4.11</w:t>
      </w:r>
    </w:p>
    <w:p w14:paraId="494512AE" w14:textId="77777777" w:rsidR="000F32B3" w:rsidRPr="000F32B3" w:rsidRDefault="000F32B3" w:rsidP="000F32B3">
      <w:pPr>
        <w:rPr>
          <w:b/>
          <w:bCs/>
        </w:rPr>
      </w:pPr>
      <w:r w:rsidRPr="000F32B3">
        <w:rPr>
          <w:b/>
          <w:bCs/>
        </w:rPr>
        <w:t>do show ip bgp neighbors 10.1.1.10 routes</w:t>
      </w:r>
    </w:p>
    <w:p w14:paraId="3653AD46" w14:textId="005EB1AE" w:rsidR="000F32B3" w:rsidRPr="000F32B3" w:rsidRDefault="000F32B3" w:rsidP="000F32B3">
      <w:pPr>
        <w:rPr>
          <w:lang w:val="el-GR"/>
        </w:rPr>
      </w:pPr>
      <w:r>
        <w:t>B</w:t>
      </w:r>
      <w:r w:rsidRPr="000F32B3">
        <w:rPr>
          <w:lang w:val="el-GR"/>
        </w:rPr>
        <w:t>λέπουμε πως πλέον δε διαφημίζεται το 192.168.2.0/24.</w:t>
      </w:r>
    </w:p>
    <w:p w14:paraId="53B1F616" w14:textId="1AE95697" w:rsidR="00D53A16" w:rsidRPr="00D53A16" w:rsidRDefault="00DA7319" w:rsidP="00D53A16">
      <w:pPr>
        <w:rPr>
          <w:lang w:val="el-GR"/>
        </w:rPr>
      </w:pPr>
      <w:r w:rsidRPr="00DA7319">
        <w:rPr>
          <w:noProof/>
          <w:lang w:val="el-GR"/>
        </w:rPr>
        <w:drawing>
          <wp:inline distT="0" distB="0" distL="0" distR="0" wp14:anchorId="04AB946F" wp14:editId="456A14EE">
            <wp:extent cx="6830378" cy="1867161"/>
            <wp:effectExtent l="0" t="0" r="0" b="0"/>
            <wp:docPr id="825489096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489096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830378" cy="186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81EAC" w14:textId="2B3F2161" w:rsidR="002F5292" w:rsidRPr="009270A1" w:rsidRDefault="002F5292" w:rsidP="002F5292">
      <w:pPr>
        <w:pStyle w:val="3"/>
      </w:pPr>
      <w:r w:rsidRPr="009270A1">
        <w:t>4.12</w:t>
      </w:r>
    </w:p>
    <w:p w14:paraId="424DF5A5" w14:textId="77777777" w:rsidR="00736525" w:rsidRDefault="00736525" w:rsidP="00D53A16">
      <w:r w:rsidRPr="00736525">
        <w:rPr>
          <w:b/>
          <w:bCs/>
        </w:rPr>
        <w:t>do show ip bgp neighbors 10.1.1.10 advertised-routes</w:t>
      </w:r>
    </w:p>
    <w:p w14:paraId="7AD7746B" w14:textId="3C6072FB" w:rsidR="00D53A16" w:rsidRPr="00456180" w:rsidRDefault="00736525" w:rsidP="00D53A16">
      <w:pPr>
        <w:rPr>
          <w:lang w:val="el-GR"/>
        </w:rPr>
      </w:pPr>
      <w:r>
        <w:t>B</w:t>
      </w:r>
      <w:r w:rsidRPr="00736525">
        <w:rPr>
          <w:lang w:val="el-GR"/>
        </w:rPr>
        <w:t xml:space="preserve">λέπουμε πως αυτή τη φορά το </w:t>
      </w:r>
      <w:r>
        <w:t>R</w:t>
      </w:r>
      <w:r w:rsidRPr="00736525">
        <w:rPr>
          <w:lang w:val="el-GR"/>
        </w:rPr>
        <w:t xml:space="preserve">1 διαφημίζει επιπλέον το 192.168.2.0/24 στον </w:t>
      </w:r>
      <w:r>
        <w:t>R</w:t>
      </w:r>
      <w:r w:rsidRPr="00736525">
        <w:rPr>
          <w:lang w:val="el-GR"/>
        </w:rPr>
        <w:t>3.</w:t>
      </w:r>
    </w:p>
    <w:p w14:paraId="22C2A26F" w14:textId="6ECDE6AF" w:rsidR="00456180" w:rsidRPr="00456180" w:rsidRDefault="00456180" w:rsidP="00D53A16">
      <w:pPr>
        <w:rPr>
          <w:lang w:val="el-GR"/>
        </w:rPr>
      </w:pPr>
      <w:r w:rsidRPr="00456180">
        <w:rPr>
          <w:noProof/>
          <w:lang w:val="el-GR"/>
        </w:rPr>
        <w:drawing>
          <wp:inline distT="0" distB="0" distL="0" distR="0" wp14:anchorId="6C17C6A6" wp14:editId="672CD0E7">
            <wp:extent cx="6849431" cy="2162477"/>
            <wp:effectExtent l="0" t="0" r="0" b="9525"/>
            <wp:docPr id="885356370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35637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849431" cy="2162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94414" w14:textId="4BECE95E" w:rsidR="002F5292" w:rsidRDefault="002F5292" w:rsidP="002F5292">
      <w:pPr>
        <w:pStyle w:val="3"/>
      </w:pPr>
      <w:r w:rsidRPr="009270A1">
        <w:t>4.13</w:t>
      </w:r>
    </w:p>
    <w:p w14:paraId="591D8AC6" w14:textId="09D4FB0E" w:rsidR="002D2AA6" w:rsidRPr="002D2AA6" w:rsidRDefault="002D2AA6" w:rsidP="002D2AA6">
      <w:pPr>
        <w:rPr>
          <w:u w:val="single"/>
        </w:rPr>
      </w:pPr>
      <w:r w:rsidRPr="002D2AA6">
        <w:rPr>
          <w:u w:val="single"/>
        </w:rPr>
        <w:t>R1</w:t>
      </w:r>
    </w:p>
    <w:p w14:paraId="1204A234" w14:textId="77777777" w:rsidR="00A74774" w:rsidRPr="002D2AA6" w:rsidRDefault="00A74774" w:rsidP="00A74774">
      <w:pPr>
        <w:rPr>
          <w:b/>
          <w:bCs/>
        </w:rPr>
      </w:pPr>
      <w:r w:rsidRPr="002D2AA6">
        <w:rPr>
          <w:b/>
          <w:bCs/>
        </w:rPr>
        <w:t>do</w:t>
      </w:r>
      <w:r w:rsidRPr="009270A1">
        <w:rPr>
          <w:b/>
          <w:bCs/>
        </w:rPr>
        <w:t xml:space="preserve"> </w:t>
      </w:r>
      <w:r w:rsidRPr="002D2AA6">
        <w:rPr>
          <w:b/>
          <w:bCs/>
        </w:rPr>
        <w:t>show</w:t>
      </w:r>
      <w:r w:rsidRPr="009270A1">
        <w:rPr>
          <w:b/>
          <w:bCs/>
        </w:rPr>
        <w:t xml:space="preserve"> </w:t>
      </w:r>
      <w:r w:rsidRPr="002D2AA6">
        <w:rPr>
          <w:b/>
          <w:bCs/>
        </w:rPr>
        <w:t>ip</w:t>
      </w:r>
      <w:r w:rsidRPr="009270A1">
        <w:rPr>
          <w:b/>
          <w:bCs/>
        </w:rPr>
        <w:t xml:space="preserve"> </w:t>
      </w:r>
      <w:r w:rsidRPr="002D2AA6">
        <w:rPr>
          <w:b/>
          <w:bCs/>
        </w:rPr>
        <w:t>bgp</w:t>
      </w:r>
      <w:r w:rsidRPr="009270A1">
        <w:rPr>
          <w:b/>
          <w:bCs/>
        </w:rPr>
        <w:t xml:space="preserve"> 192.168.2.0/24</w:t>
      </w:r>
    </w:p>
    <w:p w14:paraId="586B9A4F" w14:textId="0D071F3F" w:rsidR="00A74774" w:rsidRPr="00A74774" w:rsidRDefault="00A74774" w:rsidP="00A74774">
      <w:pPr>
        <w:rPr>
          <w:lang w:val="el-GR"/>
        </w:rPr>
      </w:pPr>
      <w:r>
        <w:t>B</w:t>
      </w:r>
      <w:r w:rsidRPr="00A74774">
        <w:rPr>
          <w:lang w:val="el-GR"/>
        </w:rPr>
        <w:t xml:space="preserve">λέπουμε πως πλέον εμφανίζεται μία μόνο διαδρομή για το </w:t>
      </w:r>
      <w:r>
        <w:t>LAN</w:t>
      </w:r>
      <w:r w:rsidRPr="00A74774">
        <w:rPr>
          <w:lang w:val="el-GR"/>
        </w:rPr>
        <w:t xml:space="preserve">2, αυτή μέσω του </w:t>
      </w:r>
      <w:r w:rsidR="002D2AA6" w:rsidRPr="002D2AA6">
        <w:rPr>
          <w:lang w:val="el-GR"/>
        </w:rPr>
        <w:t>65020</w:t>
      </w:r>
      <w:r w:rsidRPr="00A74774">
        <w:rPr>
          <w:lang w:val="el-GR"/>
        </w:rPr>
        <w:t>.</w:t>
      </w:r>
    </w:p>
    <w:p w14:paraId="537B06C1" w14:textId="6B205C41" w:rsidR="00D53A16" w:rsidRPr="00D53A16" w:rsidRDefault="00A74774" w:rsidP="00D53A16">
      <w:pPr>
        <w:rPr>
          <w:lang w:val="el-GR"/>
        </w:rPr>
      </w:pPr>
      <w:r w:rsidRPr="00A74774">
        <w:rPr>
          <w:noProof/>
          <w:lang w:val="el-GR"/>
        </w:rPr>
        <w:lastRenderedPageBreak/>
        <w:drawing>
          <wp:inline distT="0" distB="0" distL="0" distR="0" wp14:anchorId="53802685" wp14:editId="76528E5C">
            <wp:extent cx="6068272" cy="1428949"/>
            <wp:effectExtent l="0" t="0" r="8890" b="0"/>
            <wp:docPr id="1535279447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279447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068272" cy="142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E426D" w14:textId="5428EF49" w:rsidR="002F5292" w:rsidRDefault="002F5292" w:rsidP="002F5292">
      <w:pPr>
        <w:pStyle w:val="3"/>
      </w:pPr>
      <w:r w:rsidRPr="009270A1">
        <w:t>4.14</w:t>
      </w:r>
    </w:p>
    <w:p w14:paraId="142FEFF7" w14:textId="5C39BF22" w:rsidR="00342810" w:rsidRPr="00342810" w:rsidRDefault="00342810" w:rsidP="00342810">
      <w:pPr>
        <w:rPr>
          <w:u w:val="single"/>
        </w:rPr>
      </w:pPr>
      <w:r w:rsidRPr="00342810">
        <w:rPr>
          <w:u w:val="single"/>
        </w:rPr>
        <w:t>R2</w:t>
      </w:r>
    </w:p>
    <w:p w14:paraId="625FAFCB" w14:textId="7D7F60F6" w:rsidR="00342810" w:rsidRPr="00342810" w:rsidRDefault="00342810" w:rsidP="00342810">
      <w:pPr>
        <w:rPr>
          <w:b/>
          <w:bCs/>
        </w:rPr>
      </w:pPr>
      <w:r w:rsidRPr="002D2AA6">
        <w:rPr>
          <w:b/>
          <w:bCs/>
        </w:rPr>
        <w:t>do</w:t>
      </w:r>
      <w:r w:rsidRPr="00342810">
        <w:rPr>
          <w:b/>
          <w:bCs/>
        </w:rPr>
        <w:t xml:space="preserve"> </w:t>
      </w:r>
      <w:r w:rsidRPr="002D2AA6">
        <w:rPr>
          <w:b/>
          <w:bCs/>
        </w:rPr>
        <w:t>show</w:t>
      </w:r>
      <w:r w:rsidRPr="00342810">
        <w:rPr>
          <w:b/>
          <w:bCs/>
        </w:rPr>
        <w:t xml:space="preserve"> </w:t>
      </w:r>
      <w:r w:rsidRPr="002D2AA6">
        <w:rPr>
          <w:b/>
          <w:bCs/>
        </w:rPr>
        <w:t>ip</w:t>
      </w:r>
      <w:r w:rsidRPr="00342810">
        <w:rPr>
          <w:b/>
          <w:bCs/>
        </w:rPr>
        <w:t xml:space="preserve"> </w:t>
      </w:r>
      <w:r w:rsidRPr="002D2AA6">
        <w:rPr>
          <w:b/>
          <w:bCs/>
        </w:rPr>
        <w:t>bgp</w:t>
      </w:r>
      <w:r w:rsidRPr="00342810">
        <w:rPr>
          <w:b/>
          <w:bCs/>
        </w:rPr>
        <w:t xml:space="preserve"> 192.168.2.0/24</w:t>
      </w:r>
    </w:p>
    <w:p w14:paraId="5F03F792" w14:textId="1037339B" w:rsidR="00342810" w:rsidRPr="00342810" w:rsidRDefault="00342810" w:rsidP="00342810">
      <w:pPr>
        <w:rPr>
          <w:lang w:val="el-GR"/>
        </w:rPr>
      </w:pPr>
      <w:r w:rsidRPr="00342810">
        <w:rPr>
          <w:lang w:val="el-GR"/>
        </w:rPr>
        <w:t xml:space="preserve">Πλέον ο </w:t>
      </w:r>
      <w:r>
        <w:t>R</w:t>
      </w:r>
      <w:r w:rsidRPr="00342810">
        <w:rPr>
          <w:lang w:val="el-GR"/>
        </w:rPr>
        <w:t xml:space="preserve">2 έχει μία μόνο διαδρομή προς το </w:t>
      </w:r>
      <w:r>
        <w:t>LAN</w:t>
      </w:r>
      <w:r w:rsidRPr="00342810">
        <w:rPr>
          <w:lang w:val="el-GR"/>
        </w:rPr>
        <w:t>2, την απευθείας στο 65030</w:t>
      </w:r>
    </w:p>
    <w:p w14:paraId="042EDA00" w14:textId="75BC251B" w:rsidR="00D53A16" w:rsidRPr="00D53A16" w:rsidRDefault="00A74774" w:rsidP="00D53A16">
      <w:pPr>
        <w:rPr>
          <w:lang w:val="el-GR"/>
        </w:rPr>
      </w:pPr>
      <w:r w:rsidRPr="00A74774">
        <w:rPr>
          <w:noProof/>
          <w:lang w:val="el-GR"/>
        </w:rPr>
        <w:drawing>
          <wp:inline distT="0" distB="0" distL="0" distR="0" wp14:anchorId="4DE8815B" wp14:editId="6BB76655">
            <wp:extent cx="6773220" cy="1467055"/>
            <wp:effectExtent l="0" t="0" r="0" b="0"/>
            <wp:docPr id="2078072042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072042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773220" cy="14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29CDB" w14:textId="58B92611" w:rsidR="002F5292" w:rsidRDefault="002F5292" w:rsidP="002F5292">
      <w:pPr>
        <w:pStyle w:val="3"/>
        <w:rPr>
          <w:lang w:val="el-GR"/>
        </w:rPr>
      </w:pPr>
      <w:r>
        <w:rPr>
          <w:lang w:val="el-GR"/>
        </w:rPr>
        <w:t>4.15</w:t>
      </w:r>
    </w:p>
    <w:p w14:paraId="2FC9E87A" w14:textId="77777777" w:rsidR="00DD4D1D" w:rsidRDefault="00DD4D1D" w:rsidP="00D53A16">
      <w:pPr>
        <w:rPr>
          <w:lang w:val="el-GR"/>
        </w:rPr>
      </w:pPr>
      <w:r w:rsidRPr="00DD4D1D">
        <w:rPr>
          <w:lang w:val="el-GR"/>
        </w:rPr>
        <w:t xml:space="preserve">Εκτελούμε στον </w:t>
      </w:r>
      <w:r>
        <w:t>R</w:t>
      </w:r>
      <w:r w:rsidRPr="00DD4D1D">
        <w:rPr>
          <w:lang w:val="el-GR"/>
        </w:rPr>
        <w:t xml:space="preserve">1 </w:t>
      </w:r>
      <w:r>
        <w:rPr>
          <w:lang w:val="el-GR"/>
        </w:rPr>
        <w:t xml:space="preserve">« </w:t>
      </w:r>
      <w:r w:rsidRPr="00DD4D1D">
        <w:rPr>
          <w:b/>
          <w:bCs/>
        </w:rPr>
        <w:t>ping</w:t>
      </w:r>
      <w:r w:rsidRPr="00DD4D1D">
        <w:rPr>
          <w:b/>
          <w:bCs/>
          <w:lang w:val="el-GR"/>
        </w:rPr>
        <w:t xml:space="preserve"> -</w:t>
      </w:r>
      <w:r w:rsidRPr="00DD4D1D">
        <w:rPr>
          <w:b/>
          <w:bCs/>
        </w:rPr>
        <w:t>R</w:t>
      </w:r>
      <w:r w:rsidRPr="00DD4D1D">
        <w:rPr>
          <w:b/>
          <w:bCs/>
          <w:lang w:val="el-GR"/>
        </w:rPr>
        <w:t xml:space="preserve"> 192.168.2.2</w:t>
      </w:r>
      <w:r>
        <w:rPr>
          <w:lang w:val="el-GR"/>
        </w:rPr>
        <w:t xml:space="preserve"> »</w:t>
      </w:r>
      <w:r w:rsidRPr="00DD4D1D">
        <w:rPr>
          <w:lang w:val="el-GR"/>
        </w:rPr>
        <w:t xml:space="preserve"> και βλέπουμε πως ακολουθείται η διαδρομή: </w:t>
      </w:r>
    </w:p>
    <w:p w14:paraId="56263535" w14:textId="2FC4E675" w:rsidR="00D53A16" w:rsidRPr="00DD4D1D" w:rsidRDefault="00DD4D1D" w:rsidP="00D53A16">
      <w:pPr>
        <w:rPr>
          <w:lang w:val="el-GR"/>
        </w:rPr>
      </w:pPr>
      <w:r>
        <w:t>PC</w:t>
      </w:r>
      <w:r w:rsidRPr="00DD4D1D">
        <w:rPr>
          <w:lang w:val="el-GR"/>
        </w:rPr>
        <w:t xml:space="preserve">1 → </w:t>
      </w:r>
      <w:r>
        <w:t>R</w:t>
      </w:r>
      <w:r w:rsidRPr="00DD4D1D">
        <w:rPr>
          <w:lang w:val="el-GR"/>
        </w:rPr>
        <w:t xml:space="preserve">1 → </w:t>
      </w:r>
      <w:r>
        <w:t>R</w:t>
      </w:r>
      <w:r w:rsidRPr="00DD4D1D">
        <w:rPr>
          <w:lang w:val="el-GR"/>
        </w:rPr>
        <w:t xml:space="preserve">2 → </w:t>
      </w:r>
      <w:r>
        <w:t>R</w:t>
      </w:r>
      <w:r w:rsidRPr="00DD4D1D">
        <w:rPr>
          <w:lang w:val="el-GR"/>
        </w:rPr>
        <w:t xml:space="preserve">3 → </w:t>
      </w:r>
      <w:r>
        <w:t>PC</w:t>
      </w:r>
      <w:r w:rsidRPr="00DD4D1D">
        <w:rPr>
          <w:lang w:val="el-GR"/>
        </w:rPr>
        <w:t xml:space="preserve">2 → </w:t>
      </w:r>
      <w:r>
        <w:t>R</w:t>
      </w:r>
      <w:r w:rsidRPr="00DD4D1D">
        <w:rPr>
          <w:lang w:val="el-GR"/>
        </w:rPr>
        <w:t xml:space="preserve">3 → </w:t>
      </w:r>
      <w:r>
        <w:t>R</w:t>
      </w:r>
      <w:r w:rsidRPr="00DD4D1D">
        <w:rPr>
          <w:lang w:val="el-GR"/>
        </w:rPr>
        <w:t xml:space="preserve">1 → </w:t>
      </w:r>
      <w:r>
        <w:t>PC</w:t>
      </w:r>
      <w:r w:rsidRPr="00DD4D1D">
        <w:rPr>
          <w:lang w:val="el-GR"/>
        </w:rPr>
        <w:t>1</w:t>
      </w:r>
    </w:p>
    <w:p w14:paraId="4E2A4DA5" w14:textId="2AABEC7B" w:rsidR="002F5292" w:rsidRDefault="002F5292" w:rsidP="002F5292">
      <w:pPr>
        <w:pStyle w:val="3"/>
        <w:rPr>
          <w:lang w:val="el-GR"/>
        </w:rPr>
      </w:pPr>
      <w:r>
        <w:rPr>
          <w:lang w:val="el-GR"/>
        </w:rPr>
        <w:t>4.16</w:t>
      </w:r>
    </w:p>
    <w:p w14:paraId="0DEE497E" w14:textId="1A79D684" w:rsidR="00D53A16" w:rsidRPr="00DD4D1D" w:rsidRDefault="00DD4D1D" w:rsidP="00D53A16">
      <w:pPr>
        <w:rPr>
          <w:lang w:val="el-GR"/>
        </w:rPr>
      </w:pPr>
      <w:r w:rsidRPr="00DD4D1D">
        <w:rPr>
          <w:lang w:val="el-GR"/>
        </w:rPr>
        <w:t xml:space="preserve">Όχι δε την επηρεάζει, καθώς βλέπουμε πως ακολουθείται κανονικά η διαδρομή </w:t>
      </w:r>
      <w:r>
        <w:t>PC</w:t>
      </w:r>
      <w:r w:rsidRPr="00DD4D1D">
        <w:rPr>
          <w:lang w:val="el-GR"/>
        </w:rPr>
        <w:t xml:space="preserve">2 → </w:t>
      </w:r>
      <w:r>
        <w:t>R</w:t>
      </w:r>
      <w:r w:rsidRPr="00DD4D1D">
        <w:rPr>
          <w:lang w:val="el-GR"/>
        </w:rPr>
        <w:t xml:space="preserve">3 → </w:t>
      </w:r>
      <w:r>
        <w:t>R</w:t>
      </w:r>
      <w:r w:rsidRPr="00DD4D1D">
        <w:rPr>
          <w:lang w:val="el-GR"/>
        </w:rPr>
        <w:t xml:space="preserve">1 → </w:t>
      </w:r>
      <w:r>
        <w:t>PC</w:t>
      </w:r>
      <w:r w:rsidRPr="00DD4D1D">
        <w:rPr>
          <w:lang w:val="el-GR"/>
        </w:rPr>
        <w:t>1 κατά την επιστροφή</w:t>
      </w:r>
      <w:r>
        <w:rPr>
          <w:lang w:val="el-GR"/>
        </w:rPr>
        <w:t>.</w:t>
      </w:r>
    </w:p>
    <w:p w14:paraId="1C9CF7E6" w14:textId="19C98449" w:rsidR="002F5292" w:rsidRPr="009270A1" w:rsidRDefault="002F5292" w:rsidP="002F5292">
      <w:pPr>
        <w:pStyle w:val="3"/>
      </w:pPr>
      <w:r w:rsidRPr="009270A1">
        <w:t>4.17</w:t>
      </w:r>
    </w:p>
    <w:p w14:paraId="6E9B46F6" w14:textId="26C8FC40" w:rsidR="00D53A16" w:rsidRPr="009270A1" w:rsidRDefault="00030C44" w:rsidP="00D53A16">
      <w:pPr>
        <w:rPr>
          <w:b/>
          <w:bCs/>
        </w:rPr>
      </w:pPr>
      <w:r w:rsidRPr="00D03EB1">
        <w:rPr>
          <w:b/>
          <w:bCs/>
        </w:rPr>
        <w:t>ip prefix-list geitones_out deny 192.168.1.0/24</w:t>
      </w:r>
    </w:p>
    <w:p w14:paraId="774BBBEF" w14:textId="1BD785AE" w:rsidR="002F5292" w:rsidRPr="00DD4D1D" w:rsidRDefault="002F5292" w:rsidP="002F5292">
      <w:pPr>
        <w:pStyle w:val="3"/>
      </w:pPr>
      <w:r w:rsidRPr="00DD4D1D">
        <w:t>4.18</w:t>
      </w:r>
    </w:p>
    <w:p w14:paraId="3F819412" w14:textId="0C6E192D" w:rsidR="00D53A16" w:rsidRPr="009270A1" w:rsidRDefault="00DD4D1D" w:rsidP="00D53A16">
      <w:pPr>
        <w:rPr>
          <w:b/>
          <w:bCs/>
        </w:rPr>
      </w:pPr>
      <w:r w:rsidRPr="00030C44">
        <w:rPr>
          <w:b/>
          <w:bCs/>
        </w:rPr>
        <w:t>ip prefix-list geitones_out permit any</w:t>
      </w:r>
    </w:p>
    <w:p w14:paraId="724AFB98" w14:textId="524C307B" w:rsidR="002F5292" w:rsidRPr="00DD4D1D" w:rsidRDefault="002F5292" w:rsidP="002F5292">
      <w:pPr>
        <w:pStyle w:val="3"/>
      </w:pPr>
      <w:r w:rsidRPr="00DD4D1D">
        <w:t>4.19</w:t>
      </w:r>
    </w:p>
    <w:p w14:paraId="35FFB819" w14:textId="2E466EF9" w:rsidR="00DD4D1D" w:rsidRPr="00DD4D1D" w:rsidRDefault="00DD4D1D" w:rsidP="00D53A16">
      <w:pPr>
        <w:rPr>
          <w:b/>
          <w:bCs/>
        </w:rPr>
      </w:pPr>
      <w:r w:rsidRPr="00DD4D1D">
        <w:rPr>
          <w:b/>
          <w:bCs/>
        </w:rPr>
        <w:t>router bgp 65010</w:t>
      </w:r>
    </w:p>
    <w:p w14:paraId="78F1B7AF" w14:textId="75BEDBB5" w:rsidR="00D53A16" w:rsidRPr="00DD4D1D" w:rsidRDefault="00DD4D1D" w:rsidP="00D53A16">
      <w:pPr>
        <w:rPr>
          <w:b/>
          <w:bCs/>
        </w:rPr>
      </w:pPr>
      <w:r w:rsidRPr="00DD4D1D">
        <w:rPr>
          <w:b/>
          <w:bCs/>
        </w:rPr>
        <w:t>neighbor 10.1.1.10 prefix-list geitones_out out</w:t>
      </w:r>
    </w:p>
    <w:p w14:paraId="4B6670B3" w14:textId="791B7308" w:rsidR="002F5292" w:rsidRPr="009270A1" w:rsidRDefault="002F5292" w:rsidP="002F5292">
      <w:pPr>
        <w:pStyle w:val="3"/>
      </w:pPr>
      <w:r w:rsidRPr="009270A1">
        <w:lastRenderedPageBreak/>
        <w:t>4.20</w:t>
      </w:r>
    </w:p>
    <w:p w14:paraId="630BA60D" w14:textId="2F92FCBA" w:rsidR="00D53A16" w:rsidRPr="009270A1" w:rsidRDefault="00DD4D1D" w:rsidP="00D53A16">
      <w:pPr>
        <w:rPr>
          <w:b/>
          <w:bCs/>
        </w:rPr>
      </w:pPr>
      <w:r w:rsidRPr="00DD4D1D">
        <w:rPr>
          <w:b/>
          <w:bCs/>
        </w:rPr>
        <w:t>do clear ip bgp 10.1.1.10</w:t>
      </w:r>
    </w:p>
    <w:p w14:paraId="2FD57E92" w14:textId="43F5E107" w:rsidR="00D53A16" w:rsidRPr="009270A1" w:rsidRDefault="00D53A16" w:rsidP="00D53A16">
      <w:pPr>
        <w:pStyle w:val="3"/>
      </w:pPr>
      <w:r w:rsidRPr="009270A1">
        <w:t>4.21</w:t>
      </w:r>
    </w:p>
    <w:p w14:paraId="0B144D31" w14:textId="77777777" w:rsidR="005E0155" w:rsidRPr="009270A1" w:rsidRDefault="005E0155" w:rsidP="00D53A16">
      <w:pPr>
        <w:rPr>
          <w:b/>
          <w:bCs/>
        </w:rPr>
      </w:pPr>
      <w:r w:rsidRPr="005E0155">
        <w:rPr>
          <w:b/>
          <w:bCs/>
        </w:rPr>
        <w:t>do show ip bgp neighbors 10.1.1.10 advertised</w:t>
      </w:r>
      <w:r w:rsidRPr="009270A1">
        <w:rPr>
          <w:b/>
          <w:bCs/>
        </w:rPr>
        <w:t>-</w:t>
      </w:r>
      <w:r w:rsidRPr="005E0155">
        <w:rPr>
          <w:b/>
          <w:bCs/>
        </w:rPr>
        <w:t>routes</w:t>
      </w:r>
    </w:p>
    <w:p w14:paraId="6E9125B3" w14:textId="5C2D1FEC" w:rsidR="00D53A16" w:rsidRPr="008E5998" w:rsidRDefault="004A5710" w:rsidP="00D53A16">
      <w:pPr>
        <w:rPr>
          <w:lang w:val="el-GR"/>
        </w:rPr>
      </w:pPr>
      <w:r>
        <w:t>B</w:t>
      </w:r>
      <w:r w:rsidR="005E0155" w:rsidRPr="005E0155">
        <w:rPr>
          <w:lang w:val="el-GR"/>
        </w:rPr>
        <w:t xml:space="preserve">λέπουμε πως πλέον ο </w:t>
      </w:r>
      <w:r w:rsidR="005E0155">
        <w:t>R</w:t>
      </w:r>
      <w:r w:rsidR="005E0155" w:rsidRPr="005E0155">
        <w:rPr>
          <w:lang w:val="el-GR"/>
        </w:rPr>
        <w:t xml:space="preserve">1 δε διαφημίζει το </w:t>
      </w:r>
      <w:r w:rsidR="005E0155">
        <w:t>LA</w:t>
      </w:r>
      <w:r w:rsidR="005E0155">
        <w:rPr>
          <w:lang w:val="el-GR"/>
        </w:rPr>
        <w:t>Ν1</w:t>
      </w:r>
      <w:r w:rsidR="008E5998">
        <w:rPr>
          <w:lang w:val="el-GR"/>
        </w:rPr>
        <w:t>.</w:t>
      </w:r>
    </w:p>
    <w:p w14:paraId="469D2D8C" w14:textId="0D28917A" w:rsidR="005E0155" w:rsidRPr="005E0155" w:rsidRDefault="005E0155" w:rsidP="00D53A16">
      <w:pPr>
        <w:rPr>
          <w:lang w:val="el-GR"/>
        </w:rPr>
      </w:pPr>
      <w:r w:rsidRPr="005E0155">
        <w:rPr>
          <w:noProof/>
          <w:lang w:val="el-GR"/>
        </w:rPr>
        <w:drawing>
          <wp:inline distT="0" distB="0" distL="0" distR="0" wp14:anchorId="6861B861" wp14:editId="25282DFF">
            <wp:extent cx="6858000" cy="2007870"/>
            <wp:effectExtent l="0" t="0" r="0" b="0"/>
            <wp:docPr id="465138284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138284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00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8080D" w14:textId="65230BE3" w:rsidR="00D53A16" w:rsidRPr="009270A1" w:rsidRDefault="00D53A16" w:rsidP="00D53A16">
      <w:pPr>
        <w:pStyle w:val="3"/>
      </w:pPr>
      <w:r w:rsidRPr="009270A1">
        <w:t>4.22</w:t>
      </w:r>
    </w:p>
    <w:p w14:paraId="69F91EBA" w14:textId="5A27516C" w:rsidR="008E5998" w:rsidRPr="00A30544" w:rsidRDefault="008E5998" w:rsidP="008E5998">
      <w:pPr>
        <w:rPr>
          <w:b/>
          <w:bCs/>
        </w:rPr>
      </w:pPr>
      <w:r w:rsidRPr="005E0155">
        <w:rPr>
          <w:b/>
          <w:bCs/>
        </w:rPr>
        <w:t>do show ip bgp neighbors 10.1.1.10 routes</w:t>
      </w:r>
    </w:p>
    <w:p w14:paraId="5AABAA67" w14:textId="29B604DD" w:rsidR="00D53A16" w:rsidRDefault="008E5998" w:rsidP="00D53A16">
      <w:pPr>
        <w:rPr>
          <w:lang w:val="el-GR"/>
        </w:rPr>
      </w:pPr>
      <w:r>
        <w:rPr>
          <w:lang w:val="el-GR"/>
        </w:rPr>
        <w:t>Καμία αλλαγή.</w:t>
      </w:r>
    </w:p>
    <w:p w14:paraId="2FFBDBE1" w14:textId="0CA27547" w:rsidR="00DF0AAF" w:rsidRPr="00DF0AAF" w:rsidRDefault="00DF0AAF" w:rsidP="00D53A16">
      <w:pPr>
        <w:rPr>
          <w:lang w:val="el-GR"/>
        </w:rPr>
      </w:pPr>
      <w:r w:rsidRPr="00DF0AAF">
        <w:rPr>
          <w:noProof/>
          <w:lang w:val="el-GR"/>
        </w:rPr>
        <w:drawing>
          <wp:inline distT="0" distB="0" distL="0" distR="0" wp14:anchorId="4F79EE12" wp14:editId="13AF1B1C">
            <wp:extent cx="6839905" cy="1857634"/>
            <wp:effectExtent l="0" t="0" r="0" b="9525"/>
            <wp:docPr id="1616455386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455386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839905" cy="1857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70A3B" w14:textId="0B0D19B3" w:rsidR="00D53A16" w:rsidRDefault="00D53A16" w:rsidP="00D53A16">
      <w:pPr>
        <w:pStyle w:val="3"/>
        <w:rPr>
          <w:lang w:val="el-GR"/>
        </w:rPr>
      </w:pPr>
      <w:r>
        <w:rPr>
          <w:lang w:val="el-GR"/>
        </w:rPr>
        <w:t>4.23</w:t>
      </w:r>
    </w:p>
    <w:p w14:paraId="090D8A9B" w14:textId="4132877F" w:rsidR="007676F1" w:rsidRPr="009270A1" w:rsidRDefault="007676F1" w:rsidP="007676F1">
      <w:pPr>
        <w:rPr>
          <w:b/>
          <w:bCs/>
          <w:lang w:val="el-GR"/>
        </w:rPr>
      </w:pPr>
      <w:r w:rsidRPr="00210649">
        <w:rPr>
          <w:b/>
          <w:bCs/>
        </w:rPr>
        <w:t>do</w:t>
      </w:r>
      <w:r w:rsidRPr="009270A1">
        <w:rPr>
          <w:b/>
          <w:bCs/>
          <w:lang w:val="el-GR"/>
        </w:rPr>
        <w:t xml:space="preserve"> </w:t>
      </w:r>
      <w:r w:rsidRPr="00210649">
        <w:rPr>
          <w:b/>
          <w:bCs/>
        </w:rPr>
        <w:t>show</w:t>
      </w:r>
      <w:r w:rsidRPr="009270A1">
        <w:rPr>
          <w:b/>
          <w:bCs/>
          <w:lang w:val="el-GR"/>
        </w:rPr>
        <w:t xml:space="preserve"> </w:t>
      </w:r>
      <w:r w:rsidRPr="00210649">
        <w:rPr>
          <w:b/>
          <w:bCs/>
        </w:rPr>
        <w:t>ip</w:t>
      </w:r>
      <w:r w:rsidRPr="009270A1">
        <w:rPr>
          <w:b/>
          <w:bCs/>
          <w:lang w:val="el-GR"/>
        </w:rPr>
        <w:t xml:space="preserve"> </w:t>
      </w:r>
      <w:r w:rsidRPr="00210649">
        <w:rPr>
          <w:b/>
          <w:bCs/>
        </w:rPr>
        <w:t>bgp</w:t>
      </w:r>
      <w:r w:rsidRPr="009270A1">
        <w:rPr>
          <w:b/>
          <w:bCs/>
          <w:lang w:val="el-GR"/>
        </w:rPr>
        <w:t xml:space="preserve"> 192.168.1.0/24</w:t>
      </w:r>
    </w:p>
    <w:p w14:paraId="3B1F0831" w14:textId="3CABDFBF" w:rsidR="007676F1" w:rsidRDefault="00A30544" w:rsidP="00D53A16">
      <w:pPr>
        <w:rPr>
          <w:lang w:val="el-GR"/>
        </w:rPr>
      </w:pPr>
      <w:r w:rsidRPr="00A30544">
        <w:rPr>
          <w:lang w:val="el-GR"/>
        </w:rPr>
        <w:t xml:space="preserve">Βλέπουμε πως πλέον ο </w:t>
      </w:r>
      <w:r>
        <w:t>R</w:t>
      </w:r>
      <w:r w:rsidRPr="00A30544">
        <w:rPr>
          <w:lang w:val="el-GR"/>
        </w:rPr>
        <w:t xml:space="preserve">3 πάει στο </w:t>
      </w:r>
      <w:r>
        <w:t>LAN</w:t>
      </w:r>
      <w:r w:rsidRPr="00A30544">
        <w:rPr>
          <w:lang w:val="el-GR"/>
        </w:rPr>
        <w:t xml:space="preserve">1 μέσω του </w:t>
      </w:r>
      <w:r>
        <w:rPr>
          <w:lang w:val="el-GR"/>
        </w:rPr>
        <w:t xml:space="preserve">65020 </w:t>
      </w:r>
      <w:r w:rsidRPr="00A30544">
        <w:rPr>
          <w:lang w:val="el-GR"/>
        </w:rPr>
        <w:t>και όχι απευθείας.</w:t>
      </w:r>
    </w:p>
    <w:p w14:paraId="4A5B8BA3" w14:textId="6E3C0AE7" w:rsidR="00EE742F" w:rsidRPr="00A30544" w:rsidRDefault="00EE742F" w:rsidP="00D53A16">
      <w:pPr>
        <w:rPr>
          <w:lang w:val="el-GR"/>
        </w:rPr>
      </w:pPr>
      <w:r w:rsidRPr="00EE742F">
        <w:rPr>
          <w:noProof/>
          <w:lang w:val="el-GR"/>
        </w:rPr>
        <w:lastRenderedPageBreak/>
        <w:drawing>
          <wp:inline distT="0" distB="0" distL="0" distR="0" wp14:anchorId="107B229A" wp14:editId="5EEB29F6">
            <wp:extent cx="5858693" cy="1495634"/>
            <wp:effectExtent l="0" t="0" r="0" b="9525"/>
            <wp:docPr id="2076864418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864418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858693" cy="1495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2FF5D" w14:textId="6BA3CA8A" w:rsidR="00D53A16" w:rsidRPr="009270A1" w:rsidRDefault="00D53A16" w:rsidP="00D53A16">
      <w:pPr>
        <w:pStyle w:val="3"/>
        <w:rPr>
          <w:lang w:val="el-GR"/>
        </w:rPr>
      </w:pPr>
      <w:r>
        <w:rPr>
          <w:lang w:val="el-GR"/>
        </w:rPr>
        <w:t>4.24</w:t>
      </w:r>
    </w:p>
    <w:p w14:paraId="5305E634" w14:textId="0C0970C1" w:rsidR="00AA6D44" w:rsidRPr="0034378E" w:rsidRDefault="00AA6D44" w:rsidP="00AA6D44">
      <w:pPr>
        <w:rPr>
          <w:lang w:val="el-GR"/>
        </w:rPr>
      </w:pPr>
      <w:r w:rsidRPr="00AA6D44">
        <w:rPr>
          <w:lang w:val="el-GR"/>
        </w:rPr>
        <w:t xml:space="preserve">Παρατηρούμε πως πλέον στον </w:t>
      </w:r>
      <w:r>
        <w:t>R</w:t>
      </w:r>
      <w:r w:rsidRPr="00AA6D44">
        <w:rPr>
          <w:lang w:val="el-GR"/>
        </w:rPr>
        <w:t xml:space="preserve">2 εμφανίζεται μία μόνο διαδρομή προς το </w:t>
      </w:r>
      <w:r>
        <w:t>LAN</w:t>
      </w:r>
      <w:r w:rsidRPr="00AA6D44">
        <w:rPr>
          <w:lang w:val="el-GR"/>
        </w:rPr>
        <w:t xml:space="preserve">1, η απευθείας (χωρίς το ενδιάμεσο </w:t>
      </w:r>
      <w:r>
        <w:t>AS</w:t>
      </w:r>
      <w:r w:rsidRPr="00AA6D44">
        <w:rPr>
          <w:lang w:val="el-GR"/>
        </w:rPr>
        <w:t xml:space="preserve"> 6503</w:t>
      </w:r>
      <w:r w:rsidRPr="0034378E">
        <w:rPr>
          <w:lang w:val="el-GR"/>
        </w:rPr>
        <w:t>0</w:t>
      </w:r>
      <w:r w:rsidRPr="00AA6D44">
        <w:rPr>
          <w:lang w:val="el-GR"/>
        </w:rPr>
        <w:t>)</w:t>
      </w:r>
      <w:r w:rsidR="0034378E" w:rsidRPr="0034378E">
        <w:rPr>
          <w:lang w:val="el-GR"/>
        </w:rPr>
        <w:t>.</w:t>
      </w:r>
    </w:p>
    <w:p w14:paraId="4A57D8EA" w14:textId="3D02AE5C" w:rsidR="00AA6D44" w:rsidRPr="00AA6D44" w:rsidRDefault="00AA6D44" w:rsidP="00AA6D44">
      <w:r w:rsidRPr="00AA6D44">
        <w:rPr>
          <w:noProof/>
        </w:rPr>
        <w:drawing>
          <wp:inline distT="0" distB="0" distL="0" distR="0" wp14:anchorId="2AE7E6AD" wp14:editId="1D8939DD">
            <wp:extent cx="6658904" cy="1524213"/>
            <wp:effectExtent l="0" t="0" r="0" b="0"/>
            <wp:docPr id="1990375208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375208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658904" cy="152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D67E9" w14:textId="3FEA8EB7" w:rsidR="00D53A16" w:rsidRPr="005E0155" w:rsidRDefault="00D53A16" w:rsidP="00D53A16">
      <w:pPr>
        <w:pStyle w:val="3"/>
        <w:rPr>
          <w:lang w:val="el-GR"/>
        </w:rPr>
      </w:pPr>
      <w:r>
        <w:rPr>
          <w:lang w:val="el-GR"/>
        </w:rPr>
        <w:t>4.25</w:t>
      </w:r>
    </w:p>
    <w:p w14:paraId="20C8EA03" w14:textId="09FC40C3" w:rsidR="00BA392E" w:rsidRPr="002E5825" w:rsidRDefault="00AA6D44" w:rsidP="00130D84">
      <w:r>
        <w:rPr>
          <w:lang w:val="el-GR"/>
        </w:rPr>
        <w:t xml:space="preserve">Μέσω της διαδρομής </w:t>
      </w:r>
      <w:r>
        <w:t>PC</w:t>
      </w:r>
      <w:r w:rsidRPr="00EE742F">
        <w:rPr>
          <w:lang w:val="el-GR"/>
        </w:rPr>
        <w:t xml:space="preserve">1 &lt;-&gt; </w:t>
      </w:r>
      <w:r>
        <w:t>R</w:t>
      </w:r>
      <w:r w:rsidRPr="00EE742F">
        <w:rPr>
          <w:lang w:val="el-GR"/>
        </w:rPr>
        <w:t xml:space="preserve">1 &lt;-&gt; </w:t>
      </w:r>
      <w:r>
        <w:t>R</w:t>
      </w:r>
      <w:r w:rsidRPr="00EE742F">
        <w:rPr>
          <w:lang w:val="el-GR"/>
        </w:rPr>
        <w:t xml:space="preserve">2 &lt;-&gt; </w:t>
      </w:r>
      <w:r>
        <w:t>R</w:t>
      </w:r>
      <w:r w:rsidRPr="00EE742F">
        <w:rPr>
          <w:lang w:val="el-GR"/>
        </w:rPr>
        <w:t xml:space="preserve">3 &lt;-&gt; </w:t>
      </w:r>
      <w:r>
        <w:t>PC</w:t>
      </w:r>
      <w:r w:rsidRPr="00EE742F">
        <w:rPr>
          <w:lang w:val="el-GR"/>
        </w:rPr>
        <w:t xml:space="preserve">2 </w:t>
      </w:r>
      <w:r>
        <w:rPr>
          <w:lang w:val="el-GR"/>
        </w:rPr>
        <w:t>και στις δύο κατευθύνσεις.</w:t>
      </w:r>
    </w:p>
    <w:p w14:paraId="4093B6A6" w14:textId="0E40DE80" w:rsidR="00D53A16" w:rsidRPr="009270A1" w:rsidRDefault="00D53A16" w:rsidP="00D53A16">
      <w:pPr>
        <w:pStyle w:val="3"/>
        <w:rPr>
          <w:lang w:val="el-GR"/>
        </w:rPr>
      </w:pPr>
      <w:r w:rsidRPr="009270A1">
        <w:rPr>
          <w:lang w:val="el-GR"/>
        </w:rPr>
        <w:t>4.26</w:t>
      </w:r>
    </w:p>
    <w:p w14:paraId="47571987" w14:textId="77777777" w:rsidR="0034378E" w:rsidRPr="009270A1" w:rsidRDefault="0034378E" w:rsidP="00D53A16">
      <w:pPr>
        <w:rPr>
          <w:lang w:val="el-GR"/>
        </w:rPr>
      </w:pPr>
      <w:r w:rsidRPr="009270A1">
        <w:rPr>
          <w:lang w:val="el-GR"/>
        </w:rPr>
        <w:t xml:space="preserve">Εκτελούμε σε </w:t>
      </w:r>
      <w:r>
        <w:t>GCM</w:t>
      </w:r>
      <w:r w:rsidRPr="009270A1">
        <w:rPr>
          <w:lang w:val="el-GR"/>
        </w:rPr>
        <w:t xml:space="preserve"> στον </w:t>
      </w:r>
      <w:r>
        <w:t>R</w:t>
      </w:r>
      <w:r w:rsidRPr="009270A1">
        <w:rPr>
          <w:lang w:val="el-GR"/>
        </w:rPr>
        <w:t xml:space="preserve">1 </w:t>
      </w:r>
    </w:p>
    <w:p w14:paraId="77FC7D66" w14:textId="77777777" w:rsidR="0034378E" w:rsidRPr="009270A1" w:rsidRDefault="0034378E" w:rsidP="00D53A16">
      <w:pPr>
        <w:rPr>
          <w:b/>
          <w:bCs/>
          <w:lang w:val="el-GR"/>
        </w:rPr>
      </w:pPr>
      <w:r w:rsidRPr="00BA392E">
        <w:rPr>
          <w:b/>
          <w:bCs/>
        </w:rPr>
        <w:t>router</w:t>
      </w:r>
      <w:r w:rsidRPr="009270A1">
        <w:rPr>
          <w:b/>
          <w:bCs/>
          <w:lang w:val="el-GR"/>
        </w:rPr>
        <w:t xml:space="preserve"> </w:t>
      </w:r>
      <w:r w:rsidRPr="00BA392E">
        <w:rPr>
          <w:b/>
          <w:bCs/>
        </w:rPr>
        <w:t>bgp</w:t>
      </w:r>
      <w:r w:rsidRPr="009270A1">
        <w:rPr>
          <w:b/>
          <w:bCs/>
          <w:lang w:val="el-GR"/>
        </w:rPr>
        <w:t xml:space="preserve"> 65010</w:t>
      </w:r>
    </w:p>
    <w:p w14:paraId="5FA5C5AB" w14:textId="77777777" w:rsidR="0034378E" w:rsidRPr="0034378E" w:rsidRDefault="0034378E" w:rsidP="00D53A16">
      <w:pPr>
        <w:rPr>
          <w:b/>
          <w:bCs/>
        </w:rPr>
      </w:pPr>
      <w:r w:rsidRPr="0034378E">
        <w:rPr>
          <w:b/>
          <w:bCs/>
        </w:rPr>
        <w:t>no neighbor 10.1.1.10 prefix-list geitones_in in</w:t>
      </w:r>
    </w:p>
    <w:p w14:paraId="18627958" w14:textId="77777777" w:rsidR="0034378E" w:rsidRPr="0034378E" w:rsidRDefault="0034378E" w:rsidP="00D53A16">
      <w:pPr>
        <w:rPr>
          <w:b/>
          <w:bCs/>
        </w:rPr>
      </w:pPr>
      <w:r w:rsidRPr="0034378E">
        <w:rPr>
          <w:b/>
          <w:bCs/>
        </w:rPr>
        <w:t>no neighbor 10.1.1.10 prefix-list geitones_out out</w:t>
      </w:r>
    </w:p>
    <w:p w14:paraId="69D8BE48" w14:textId="14D5F00D" w:rsidR="00D53A16" w:rsidRPr="0034378E" w:rsidRDefault="0034378E" w:rsidP="00D53A16">
      <w:pPr>
        <w:rPr>
          <w:b/>
          <w:bCs/>
        </w:rPr>
      </w:pPr>
      <w:r w:rsidRPr="0034378E">
        <w:rPr>
          <w:b/>
          <w:bCs/>
        </w:rPr>
        <w:t>do clear ip bgp 10.1.1.10</w:t>
      </w:r>
    </w:p>
    <w:p w14:paraId="52F08150" w14:textId="3FBAD5DA" w:rsidR="00736525" w:rsidRDefault="00736525" w:rsidP="00736525">
      <w:pPr>
        <w:pStyle w:val="1"/>
      </w:pPr>
      <w:r>
        <w:lastRenderedPageBreak/>
        <w:t>Άσκηση 5: iBGP</w:t>
      </w:r>
    </w:p>
    <w:p w14:paraId="27D1C399" w14:textId="6FF209EA" w:rsidR="00484DB2" w:rsidRPr="00484DB2" w:rsidRDefault="00484DB2" w:rsidP="00484DB2">
      <w:r w:rsidRPr="00484DB2">
        <w:rPr>
          <w:noProof/>
        </w:rPr>
        <w:drawing>
          <wp:inline distT="0" distB="0" distL="0" distR="0" wp14:anchorId="337342F5" wp14:editId="4B45B367">
            <wp:extent cx="6858000" cy="3074670"/>
            <wp:effectExtent l="0" t="0" r="0" b="0"/>
            <wp:docPr id="1745310684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5310684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56380" w14:textId="50592B81" w:rsidR="00736525" w:rsidRDefault="00BA392E" w:rsidP="00BA392E">
      <w:pPr>
        <w:pStyle w:val="3"/>
      </w:pPr>
      <w:r>
        <w:t>5.1</w:t>
      </w:r>
    </w:p>
    <w:p w14:paraId="217D0275" w14:textId="2B148AD5" w:rsidR="00CD0443" w:rsidRPr="00CD0443" w:rsidRDefault="00CD0443" w:rsidP="00CD0443">
      <w:pPr>
        <w:rPr>
          <w:u w:val="single"/>
        </w:rPr>
      </w:pPr>
      <w:r w:rsidRPr="00CD0443">
        <w:rPr>
          <w:u w:val="single"/>
        </w:rPr>
        <w:t>R4</w:t>
      </w:r>
    </w:p>
    <w:p w14:paraId="5E1F7059" w14:textId="77777777" w:rsidR="00CD0443" w:rsidRPr="00CD0443" w:rsidRDefault="00CD0443" w:rsidP="00B838FF">
      <w:pPr>
        <w:rPr>
          <w:b/>
          <w:bCs/>
        </w:rPr>
      </w:pPr>
      <w:r w:rsidRPr="00CD0443">
        <w:rPr>
          <w:b/>
          <w:bCs/>
        </w:rPr>
        <w:t xml:space="preserve">cli </w:t>
      </w:r>
    </w:p>
    <w:p w14:paraId="03A59A32" w14:textId="77777777" w:rsidR="00CD0443" w:rsidRPr="00CD0443" w:rsidRDefault="00CD0443" w:rsidP="00B838FF">
      <w:pPr>
        <w:rPr>
          <w:b/>
          <w:bCs/>
        </w:rPr>
      </w:pPr>
      <w:r w:rsidRPr="00CD0443">
        <w:rPr>
          <w:b/>
          <w:bCs/>
        </w:rPr>
        <w:t xml:space="preserve">configure terminal </w:t>
      </w:r>
    </w:p>
    <w:p w14:paraId="78AC82E6" w14:textId="77777777" w:rsidR="00CD0443" w:rsidRPr="00CD0443" w:rsidRDefault="00CD0443" w:rsidP="00B838FF">
      <w:pPr>
        <w:rPr>
          <w:b/>
          <w:bCs/>
        </w:rPr>
      </w:pPr>
      <w:r w:rsidRPr="00CD0443">
        <w:rPr>
          <w:b/>
          <w:bCs/>
        </w:rPr>
        <w:t xml:space="preserve">hostname PC4 </w:t>
      </w:r>
    </w:p>
    <w:p w14:paraId="201C8C8D" w14:textId="77777777" w:rsidR="00CD0443" w:rsidRPr="00CD0443" w:rsidRDefault="00CD0443" w:rsidP="00B838FF">
      <w:pPr>
        <w:rPr>
          <w:b/>
          <w:bCs/>
        </w:rPr>
      </w:pPr>
      <w:r w:rsidRPr="00CD0443">
        <w:rPr>
          <w:b/>
          <w:bCs/>
        </w:rPr>
        <w:t xml:space="preserve">interface em0 </w:t>
      </w:r>
    </w:p>
    <w:p w14:paraId="3C0299EE" w14:textId="77777777" w:rsidR="00CD0443" w:rsidRPr="00CD0443" w:rsidRDefault="00CD0443" w:rsidP="00B838FF">
      <w:pPr>
        <w:rPr>
          <w:b/>
          <w:bCs/>
        </w:rPr>
      </w:pPr>
      <w:r w:rsidRPr="00CD0443">
        <w:rPr>
          <w:b/>
          <w:bCs/>
        </w:rPr>
        <w:t xml:space="preserve">ip address 192.168.0.2/24 </w:t>
      </w:r>
    </w:p>
    <w:p w14:paraId="5DE27812" w14:textId="77777777" w:rsidR="00CD0443" w:rsidRPr="00CD0443" w:rsidRDefault="00CD0443" w:rsidP="00B838FF">
      <w:pPr>
        <w:rPr>
          <w:b/>
          <w:bCs/>
        </w:rPr>
      </w:pPr>
      <w:r w:rsidRPr="00CD0443">
        <w:rPr>
          <w:b/>
          <w:bCs/>
        </w:rPr>
        <w:t xml:space="preserve">exit </w:t>
      </w:r>
    </w:p>
    <w:p w14:paraId="323614CA" w14:textId="77777777" w:rsidR="00CD0443" w:rsidRPr="00CD0443" w:rsidRDefault="00CD0443" w:rsidP="00B838FF">
      <w:pPr>
        <w:rPr>
          <w:b/>
          <w:bCs/>
        </w:rPr>
      </w:pPr>
      <w:r w:rsidRPr="00CD0443">
        <w:rPr>
          <w:b/>
          <w:bCs/>
        </w:rPr>
        <w:t xml:space="preserve">inteface em1 </w:t>
      </w:r>
    </w:p>
    <w:p w14:paraId="0609222A" w14:textId="54253383" w:rsidR="00B838FF" w:rsidRPr="00CD0443" w:rsidRDefault="00CD0443" w:rsidP="00B838FF">
      <w:pPr>
        <w:rPr>
          <w:b/>
          <w:bCs/>
        </w:rPr>
      </w:pPr>
      <w:r w:rsidRPr="00CD0443">
        <w:rPr>
          <w:b/>
          <w:bCs/>
        </w:rPr>
        <w:t>ip address 10.1.1.13/24</w:t>
      </w:r>
    </w:p>
    <w:p w14:paraId="3D909700" w14:textId="7E7AA2FE" w:rsidR="00BA392E" w:rsidRDefault="00BA392E" w:rsidP="00BA392E">
      <w:pPr>
        <w:pStyle w:val="3"/>
      </w:pPr>
      <w:r>
        <w:t>5.2</w:t>
      </w:r>
    </w:p>
    <w:p w14:paraId="57021D70" w14:textId="5A8A08EB" w:rsidR="00CD0443" w:rsidRPr="00CD0443" w:rsidRDefault="00CD0443" w:rsidP="00CD0443">
      <w:pPr>
        <w:rPr>
          <w:u w:val="single"/>
        </w:rPr>
      </w:pPr>
      <w:r w:rsidRPr="00CD0443">
        <w:rPr>
          <w:u w:val="single"/>
        </w:rPr>
        <w:t>R4</w:t>
      </w:r>
    </w:p>
    <w:p w14:paraId="1E1803AF" w14:textId="07303259" w:rsidR="00CD0443" w:rsidRPr="00CD0443" w:rsidRDefault="00CD0443" w:rsidP="00B838FF">
      <w:pPr>
        <w:rPr>
          <w:b/>
          <w:bCs/>
        </w:rPr>
      </w:pPr>
      <w:r w:rsidRPr="00CD0443">
        <w:rPr>
          <w:b/>
          <w:bCs/>
        </w:rPr>
        <w:t>interface lo0</w:t>
      </w:r>
    </w:p>
    <w:p w14:paraId="729518E9" w14:textId="253C871C" w:rsidR="00B838FF" w:rsidRPr="00CD0443" w:rsidRDefault="00CD0443" w:rsidP="00B838FF">
      <w:pPr>
        <w:rPr>
          <w:b/>
          <w:bCs/>
        </w:rPr>
      </w:pPr>
      <w:r w:rsidRPr="00CD0443">
        <w:rPr>
          <w:b/>
          <w:bCs/>
        </w:rPr>
        <w:t>ip address 172.17.17.4/32</w:t>
      </w:r>
    </w:p>
    <w:p w14:paraId="44799851" w14:textId="33CD947E" w:rsidR="00BA392E" w:rsidRDefault="00BA392E" w:rsidP="00BA392E">
      <w:pPr>
        <w:pStyle w:val="3"/>
      </w:pPr>
      <w:r>
        <w:t>5.3</w:t>
      </w:r>
    </w:p>
    <w:p w14:paraId="2729E0F4" w14:textId="6FDAA7A1" w:rsidR="00CD0443" w:rsidRPr="007941DD" w:rsidRDefault="00CD0443" w:rsidP="00CD0443">
      <w:pPr>
        <w:rPr>
          <w:u w:val="single"/>
        </w:rPr>
      </w:pPr>
      <w:r w:rsidRPr="007941DD">
        <w:rPr>
          <w:u w:val="single"/>
        </w:rPr>
        <w:t>R</w:t>
      </w:r>
      <w:r w:rsidR="007941DD" w:rsidRPr="007941DD">
        <w:rPr>
          <w:u w:val="single"/>
        </w:rPr>
        <w:t>1</w:t>
      </w:r>
    </w:p>
    <w:p w14:paraId="4F7B924E" w14:textId="77777777" w:rsidR="00CD0443" w:rsidRPr="00CD0443" w:rsidRDefault="00CD0443" w:rsidP="00B838FF">
      <w:pPr>
        <w:rPr>
          <w:b/>
          <w:bCs/>
        </w:rPr>
      </w:pPr>
      <w:r w:rsidRPr="00CD0443">
        <w:rPr>
          <w:b/>
          <w:bCs/>
        </w:rPr>
        <w:t xml:space="preserve">interface em3 </w:t>
      </w:r>
    </w:p>
    <w:p w14:paraId="1D030AB8" w14:textId="3545BD4A" w:rsidR="00B838FF" w:rsidRPr="00CD0443" w:rsidRDefault="00CD0443" w:rsidP="00B838FF">
      <w:pPr>
        <w:rPr>
          <w:b/>
          <w:bCs/>
        </w:rPr>
      </w:pPr>
      <w:r w:rsidRPr="00CD0443">
        <w:rPr>
          <w:b/>
          <w:bCs/>
        </w:rPr>
        <w:lastRenderedPageBreak/>
        <w:t>ip address 192.168.0.1/24</w:t>
      </w:r>
    </w:p>
    <w:p w14:paraId="05E1AC56" w14:textId="2A2B29EA" w:rsidR="00BA392E" w:rsidRDefault="00BA392E" w:rsidP="00BA392E">
      <w:pPr>
        <w:pStyle w:val="3"/>
      </w:pPr>
      <w:r>
        <w:t>5.4</w:t>
      </w:r>
    </w:p>
    <w:p w14:paraId="47F83F17" w14:textId="5F6408A5" w:rsidR="00CD0443" w:rsidRPr="00CD0443" w:rsidRDefault="00CD0443" w:rsidP="00CD0443">
      <w:pPr>
        <w:rPr>
          <w:u w:val="single"/>
        </w:rPr>
      </w:pPr>
      <w:r w:rsidRPr="00CD0443">
        <w:rPr>
          <w:u w:val="single"/>
        </w:rPr>
        <w:t>R3</w:t>
      </w:r>
    </w:p>
    <w:p w14:paraId="0822505C" w14:textId="77777777" w:rsidR="00CD0443" w:rsidRPr="00CD0443" w:rsidRDefault="00CD0443" w:rsidP="00B838FF">
      <w:pPr>
        <w:rPr>
          <w:b/>
          <w:bCs/>
        </w:rPr>
      </w:pPr>
      <w:r w:rsidRPr="00CD0443">
        <w:rPr>
          <w:b/>
          <w:bCs/>
        </w:rPr>
        <w:t xml:space="preserve">interface em3 </w:t>
      </w:r>
    </w:p>
    <w:p w14:paraId="1A6A10EC" w14:textId="62F5BB60" w:rsidR="00B838FF" w:rsidRPr="00CD0443" w:rsidRDefault="00CD0443" w:rsidP="00B838FF">
      <w:pPr>
        <w:rPr>
          <w:b/>
          <w:bCs/>
        </w:rPr>
      </w:pPr>
      <w:r w:rsidRPr="00CD0443">
        <w:rPr>
          <w:b/>
          <w:bCs/>
        </w:rPr>
        <w:t>ip address 10.1.1.14/24</w:t>
      </w:r>
    </w:p>
    <w:p w14:paraId="263D833E" w14:textId="2C99E36E" w:rsidR="00BA392E" w:rsidRDefault="00BA392E" w:rsidP="00BA392E">
      <w:pPr>
        <w:pStyle w:val="3"/>
      </w:pPr>
      <w:r>
        <w:t>5.5</w:t>
      </w:r>
    </w:p>
    <w:p w14:paraId="2DAE9E68" w14:textId="77777777" w:rsidR="00CD0443" w:rsidRPr="0046188B" w:rsidRDefault="00CD0443" w:rsidP="00CD0443">
      <w:pPr>
        <w:rPr>
          <w:u w:val="single"/>
        </w:rPr>
      </w:pPr>
      <w:r w:rsidRPr="0046188B">
        <w:rPr>
          <w:u w:val="single"/>
        </w:rPr>
        <w:t>R4</w:t>
      </w:r>
    </w:p>
    <w:p w14:paraId="0810E811" w14:textId="5665956F" w:rsidR="00B838FF" w:rsidRPr="00CD0443" w:rsidRDefault="00CD0443" w:rsidP="00B838FF">
      <w:pPr>
        <w:rPr>
          <w:b/>
          <w:bCs/>
        </w:rPr>
      </w:pPr>
      <w:r w:rsidRPr="0046188B">
        <w:rPr>
          <w:b/>
          <w:bCs/>
        </w:rPr>
        <w:t>router bgp 65010</w:t>
      </w:r>
    </w:p>
    <w:p w14:paraId="4B1E45B3" w14:textId="2ECAB707" w:rsidR="00BA392E" w:rsidRDefault="00BA392E" w:rsidP="00BA392E">
      <w:pPr>
        <w:pStyle w:val="3"/>
      </w:pPr>
      <w:r>
        <w:t>5.6</w:t>
      </w:r>
    </w:p>
    <w:p w14:paraId="6E9AC394" w14:textId="4604B122" w:rsidR="0046188B" w:rsidRPr="0046188B" w:rsidRDefault="0046188B" w:rsidP="0046188B">
      <w:pPr>
        <w:rPr>
          <w:u w:val="single"/>
        </w:rPr>
      </w:pPr>
      <w:r w:rsidRPr="0046188B">
        <w:rPr>
          <w:u w:val="single"/>
        </w:rPr>
        <w:t>R4</w:t>
      </w:r>
    </w:p>
    <w:p w14:paraId="61B11DB8" w14:textId="69804A0E" w:rsidR="0046188B" w:rsidRPr="0046188B" w:rsidRDefault="0046188B" w:rsidP="0046188B">
      <w:pPr>
        <w:rPr>
          <w:b/>
          <w:bCs/>
        </w:rPr>
      </w:pPr>
      <w:r w:rsidRPr="0046188B">
        <w:rPr>
          <w:b/>
          <w:bCs/>
        </w:rPr>
        <w:t>router bgp 65010</w:t>
      </w:r>
    </w:p>
    <w:p w14:paraId="1ED29041" w14:textId="77777777" w:rsidR="0046188B" w:rsidRPr="0046188B" w:rsidRDefault="0046188B" w:rsidP="00B838FF">
      <w:pPr>
        <w:rPr>
          <w:b/>
          <w:bCs/>
        </w:rPr>
      </w:pPr>
      <w:r w:rsidRPr="0046188B">
        <w:rPr>
          <w:b/>
          <w:bCs/>
        </w:rPr>
        <w:t xml:space="preserve">neighbor 192.168.0.1 remote-as 65010 </w:t>
      </w:r>
    </w:p>
    <w:p w14:paraId="1AB17493" w14:textId="208EBC17" w:rsidR="00B838FF" w:rsidRPr="0046188B" w:rsidRDefault="0046188B" w:rsidP="00B838FF">
      <w:pPr>
        <w:rPr>
          <w:b/>
          <w:bCs/>
        </w:rPr>
      </w:pPr>
      <w:r w:rsidRPr="0046188B">
        <w:rPr>
          <w:b/>
          <w:bCs/>
        </w:rPr>
        <w:t>network 172.17.17.4/3</w:t>
      </w:r>
    </w:p>
    <w:p w14:paraId="6CCD7293" w14:textId="7D0A28C5" w:rsidR="00BA392E" w:rsidRPr="009270A1" w:rsidRDefault="00BA392E" w:rsidP="00BA392E">
      <w:pPr>
        <w:pStyle w:val="3"/>
      </w:pPr>
      <w:r>
        <w:t>5.7</w:t>
      </w:r>
    </w:p>
    <w:p w14:paraId="62FE3E46" w14:textId="1FD3ED3E" w:rsidR="0046188B" w:rsidRPr="0046188B" w:rsidRDefault="0046188B" w:rsidP="0046188B">
      <w:pPr>
        <w:rPr>
          <w:u w:val="single"/>
        </w:rPr>
      </w:pPr>
      <w:r w:rsidRPr="0046188B">
        <w:rPr>
          <w:u w:val="single"/>
        </w:rPr>
        <w:t>R1</w:t>
      </w:r>
    </w:p>
    <w:p w14:paraId="1617F693" w14:textId="59CBB926" w:rsidR="00BC2E0F" w:rsidRPr="009270A1" w:rsidRDefault="00302B81" w:rsidP="00BC2E0F">
      <w:pPr>
        <w:rPr>
          <w:b/>
          <w:bCs/>
        </w:rPr>
      </w:pPr>
      <w:r w:rsidRPr="0046188B">
        <w:rPr>
          <w:b/>
          <w:bCs/>
        </w:rPr>
        <w:t>neighbor 192.168.0.2 remote-as 6</w:t>
      </w:r>
      <w:r w:rsidRPr="009270A1">
        <w:rPr>
          <w:b/>
          <w:bCs/>
        </w:rPr>
        <w:t>5010</w:t>
      </w:r>
    </w:p>
    <w:p w14:paraId="4DA852A4" w14:textId="350E6669" w:rsidR="00BA392E" w:rsidRPr="009270A1" w:rsidRDefault="00BC2E0F" w:rsidP="00BC2E0F">
      <w:pPr>
        <w:pStyle w:val="3"/>
        <w:rPr>
          <w:lang w:val="el-GR"/>
        </w:rPr>
      </w:pPr>
      <w:r w:rsidRPr="009270A1">
        <w:rPr>
          <w:lang w:val="el-GR"/>
        </w:rPr>
        <w:t>5.8</w:t>
      </w:r>
    </w:p>
    <w:p w14:paraId="33B08C13" w14:textId="26914EF8" w:rsidR="00BC2E0F" w:rsidRDefault="00BC2E0F" w:rsidP="00BC2E0F">
      <w:pPr>
        <w:rPr>
          <w:lang w:val="el-GR"/>
        </w:rPr>
      </w:pPr>
      <w:r w:rsidRPr="00BC2E0F">
        <w:rPr>
          <w:lang w:val="el-GR"/>
        </w:rPr>
        <w:t xml:space="preserve">Εκτελώντας </w:t>
      </w:r>
      <w:r>
        <w:rPr>
          <w:lang w:val="el-GR"/>
        </w:rPr>
        <w:t xml:space="preserve">« </w:t>
      </w:r>
      <w:r w:rsidRPr="00302B81">
        <w:rPr>
          <w:b/>
          <w:bCs/>
        </w:rPr>
        <w:t>do</w:t>
      </w:r>
      <w:r w:rsidRPr="00302B81">
        <w:rPr>
          <w:b/>
          <w:bCs/>
          <w:lang w:val="el-GR"/>
        </w:rPr>
        <w:t xml:space="preserve"> </w:t>
      </w:r>
      <w:r w:rsidRPr="00302B81">
        <w:rPr>
          <w:b/>
          <w:bCs/>
        </w:rPr>
        <w:t>show</w:t>
      </w:r>
      <w:r w:rsidRPr="00302B81">
        <w:rPr>
          <w:b/>
          <w:bCs/>
          <w:lang w:val="el-GR"/>
        </w:rPr>
        <w:t xml:space="preserve"> </w:t>
      </w:r>
      <w:r w:rsidRPr="00302B81">
        <w:rPr>
          <w:b/>
          <w:bCs/>
        </w:rPr>
        <w:t>ip</w:t>
      </w:r>
      <w:r w:rsidRPr="00302B81">
        <w:rPr>
          <w:b/>
          <w:bCs/>
          <w:lang w:val="el-GR"/>
        </w:rPr>
        <w:t xml:space="preserve"> </w:t>
      </w:r>
      <w:r w:rsidRPr="00302B81">
        <w:rPr>
          <w:b/>
          <w:bCs/>
        </w:rPr>
        <w:t>bgp</w:t>
      </w:r>
      <w:r w:rsidRPr="00302B81">
        <w:rPr>
          <w:b/>
          <w:bCs/>
          <w:lang w:val="el-GR"/>
        </w:rPr>
        <w:t xml:space="preserve"> </w:t>
      </w:r>
      <w:r w:rsidRPr="00302B81">
        <w:rPr>
          <w:b/>
          <w:bCs/>
        </w:rPr>
        <w:t>neighbors</w:t>
      </w:r>
      <w:r w:rsidRPr="00302B81">
        <w:rPr>
          <w:b/>
          <w:bCs/>
          <w:lang w:val="el-GR"/>
        </w:rPr>
        <w:t xml:space="preserve"> 192.168.0.2</w:t>
      </w:r>
      <w:r>
        <w:rPr>
          <w:lang w:val="el-GR"/>
        </w:rPr>
        <w:t xml:space="preserve"> »</w:t>
      </w:r>
      <w:r w:rsidRPr="00BC2E0F">
        <w:rPr>
          <w:lang w:val="el-GR"/>
        </w:rPr>
        <w:t xml:space="preserve"> στον </w:t>
      </w:r>
      <w:r>
        <w:t>R</w:t>
      </w:r>
      <w:r w:rsidRPr="00BC2E0F">
        <w:rPr>
          <w:lang w:val="el-GR"/>
        </w:rPr>
        <w:t xml:space="preserve">1 βλέπουμε πως στην πρώτη γραμμή αναφέρεται το </w:t>
      </w:r>
      <w:r>
        <w:rPr>
          <w:lang w:val="el-GR"/>
        </w:rPr>
        <w:t xml:space="preserve">          « </w:t>
      </w:r>
      <w:r w:rsidRPr="00BC2E0F">
        <w:rPr>
          <w:b/>
          <w:bCs/>
        </w:rPr>
        <w:t>internal</w:t>
      </w:r>
      <w:r w:rsidRPr="00BC2E0F">
        <w:rPr>
          <w:b/>
          <w:bCs/>
          <w:lang w:val="el-GR"/>
        </w:rPr>
        <w:t xml:space="preserve"> </w:t>
      </w:r>
      <w:r w:rsidRPr="00BC2E0F">
        <w:rPr>
          <w:b/>
          <w:bCs/>
        </w:rPr>
        <w:t>link</w:t>
      </w:r>
      <w:r>
        <w:rPr>
          <w:lang w:val="el-GR"/>
        </w:rPr>
        <w:t xml:space="preserve"> » </w:t>
      </w:r>
    </w:p>
    <w:p w14:paraId="06159F2D" w14:textId="4757A5F2" w:rsidR="00302B81" w:rsidRDefault="00302B81" w:rsidP="00BC2E0F">
      <w:r w:rsidRPr="00302B81">
        <w:rPr>
          <w:noProof/>
          <w:lang w:val="el-GR"/>
        </w:rPr>
        <w:drawing>
          <wp:inline distT="0" distB="0" distL="0" distR="0" wp14:anchorId="088621DD" wp14:editId="1CCDD2CF">
            <wp:extent cx="6735115" cy="1209844"/>
            <wp:effectExtent l="0" t="0" r="0" b="9525"/>
            <wp:docPr id="1982944581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94458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735115" cy="120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CCF2E" w14:textId="70273F23" w:rsidR="00982DB0" w:rsidRDefault="003C63D8" w:rsidP="003C63D8">
      <w:pPr>
        <w:pStyle w:val="3"/>
      </w:pPr>
      <w:r>
        <w:t>5.9</w:t>
      </w:r>
    </w:p>
    <w:p w14:paraId="199C8BCB" w14:textId="0962F416" w:rsidR="00AF067A" w:rsidRPr="009270A1" w:rsidRDefault="0066636B" w:rsidP="0066636B">
      <w:pPr>
        <w:rPr>
          <w:b/>
          <w:bCs/>
        </w:rPr>
      </w:pPr>
      <w:r w:rsidRPr="0066636B">
        <w:rPr>
          <w:b/>
          <w:bCs/>
        </w:rPr>
        <w:t>do show ip bgp neigbors 192.168.0.1 routes</w:t>
      </w:r>
    </w:p>
    <w:p w14:paraId="36DCD1D6" w14:textId="49722422" w:rsidR="003C63D8" w:rsidRPr="003C63D8" w:rsidRDefault="0066636B" w:rsidP="003C63D8">
      <w:r w:rsidRPr="0066636B">
        <w:rPr>
          <w:noProof/>
        </w:rPr>
        <w:lastRenderedPageBreak/>
        <w:drawing>
          <wp:inline distT="0" distB="0" distL="0" distR="0" wp14:anchorId="3AE11B19" wp14:editId="68D95363">
            <wp:extent cx="6782747" cy="2286319"/>
            <wp:effectExtent l="0" t="0" r="0" b="0"/>
            <wp:docPr id="886457598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457598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782747" cy="2286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96673" w14:textId="26F77079" w:rsidR="003C63D8" w:rsidRDefault="003C63D8" w:rsidP="003C63D8">
      <w:pPr>
        <w:pStyle w:val="3"/>
      </w:pPr>
      <w:r>
        <w:t>5.10</w:t>
      </w:r>
    </w:p>
    <w:p w14:paraId="65AAB183" w14:textId="42E23129" w:rsidR="0066636B" w:rsidRPr="0066636B" w:rsidRDefault="0066636B" w:rsidP="003C63D8">
      <w:pPr>
        <w:rPr>
          <w:b/>
          <w:bCs/>
        </w:rPr>
      </w:pPr>
      <w:r w:rsidRPr="0066636B">
        <w:rPr>
          <w:b/>
          <w:bCs/>
        </w:rPr>
        <w:t>do show ip bgp neighbors 192.168.0.2 routes</w:t>
      </w:r>
    </w:p>
    <w:p w14:paraId="2DFAFE31" w14:textId="4478B453" w:rsidR="003C63D8" w:rsidRPr="003C63D8" w:rsidRDefault="0066636B" w:rsidP="003C63D8">
      <w:r w:rsidRPr="0066636B">
        <w:rPr>
          <w:noProof/>
        </w:rPr>
        <w:drawing>
          <wp:inline distT="0" distB="0" distL="0" distR="0" wp14:anchorId="0A7ADDB1" wp14:editId="685FF64C">
            <wp:extent cx="6818731" cy="1538605"/>
            <wp:effectExtent l="0" t="0" r="0" b="0"/>
            <wp:docPr id="172933658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933658" name=""/>
                    <pic:cNvPicPr/>
                  </pic:nvPicPr>
                  <pic:blipFill rotWithShape="1">
                    <a:blip r:embed="rId64"/>
                    <a:srcRect l="573"/>
                    <a:stretch/>
                  </pic:blipFill>
                  <pic:spPr bwMode="auto">
                    <a:xfrm>
                      <a:off x="0" y="0"/>
                      <a:ext cx="6818731" cy="15386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860FB6" w14:textId="726D4E9F" w:rsidR="003C63D8" w:rsidRPr="009270A1" w:rsidRDefault="003C63D8" w:rsidP="003C63D8">
      <w:pPr>
        <w:pStyle w:val="3"/>
        <w:rPr>
          <w:lang w:val="el-GR"/>
        </w:rPr>
      </w:pPr>
      <w:r w:rsidRPr="009270A1">
        <w:rPr>
          <w:lang w:val="el-GR"/>
        </w:rPr>
        <w:t>5.11</w:t>
      </w:r>
    </w:p>
    <w:p w14:paraId="5661EDE7" w14:textId="28947186" w:rsidR="003C63D8" w:rsidRPr="00AF067A" w:rsidRDefault="00AF067A" w:rsidP="003C63D8">
      <w:pPr>
        <w:rPr>
          <w:lang w:val="el-GR"/>
        </w:rPr>
      </w:pPr>
      <w:r w:rsidRPr="00AF067A">
        <w:rPr>
          <w:lang w:val="el-GR"/>
        </w:rPr>
        <w:t>Παρατηρούμε πως υπάρχει ένα ‘</w:t>
      </w:r>
      <w:r>
        <w:t>i</w:t>
      </w:r>
      <w:r w:rsidRPr="00AF067A">
        <w:rPr>
          <w:lang w:val="el-GR"/>
        </w:rPr>
        <w:t xml:space="preserve">’ πριν από το </w:t>
      </w:r>
      <w:r>
        <w:t>prefix</w:t>
      </w:r>
    </w:p>
    <w:p w14:paraId="2BF932B8" w14:textId="53A4B86D" w:rsidR="003C63D8" w:rsidRPr="009270A1" w:rsidRDefault="003C63D8" w:rsidP="003C63D8">
      <w:pPr>
        <w:pStyle w:val="3"/>
        <w:rPr>
          <w:lang w:val="el-GR"/>
        </w:rPr>
      </w:pPr>
      <w:r w:rsidRPr="009270A1">
        <w:rPr>
          <w:lang w:val="el-GR"/>
        </w:rPr>
        <w:t>5.12</w:t>
      </w:r>
    </w:p>
    <w:p w14:paraId="78671A39" w14:textId="0ED126AF" w:rsidR="003C63D8" w:rsidRPr="009270A1" w:rsidRDefault="00FB0682" w:rsidP="003C63D8">
      <w:pPr>
        <w:rPr>
          <w:lang w:val="el-GR"/>
        </w:rPr>
      </w:pPr>
      <w:r w:rsidRPr="00FB0682">
        <w:rPr>
          <w:lang w:val="el-GR"/>
        </w:rPr>
        <w:t>Όλες οι παραπάνω διαδρομές έχουν “</w:t>
      </w:r>
      <w:r>
        <w:t>Metric</w:t>
      </w:r>
      <w:r w:rsidRPr="00FB0682">
        <w:rPr>
          <w:lang w:val="el-GR"/>
        </w:rPr>
        <w:t xml:space="preserve"> = 0” και “</w:t>
      </w:r>
      <w:r>
        <w:t>LocPrf</w:t>
      </w:r>
      <w:r w:rsidRPr="00FB0682">
        <w:rPr>
          <w:lang w:val="el-GR"/>
        </w:rPr>
        <w:t xml:space="preserve"> = 100”, τιμές αναμενόμενες αφού η μεν πρώτη είναι μετρική μεταξύ </w:t>
      </w:r>
      <w:r>
        <w:t>AS</w:t>
      </w:r>
      <w:r w:rsidRPr="00FB0682">
        <w:rPr>
          <w:lang w:val="el-GR"/>
        </w:rPr>
        <w:t xml:space="preserve">, αλλά εν προκειμένω αναφερόμαστε στο ίδιο, ενώ η </w:t>
      </w:r>
      <w:r>
        <w:t>Local</w:t>
      </w:r>
      <w:r w:rsidRPr="00FB0682">
        <w:rPr>
          <w:lang w:val="el-GR"/>
        </w:rPr>
        <w:t xml:space="preserve"> </w:t>
      </w:r>
      <w:r>
        <w:t>Preference</w:t>
      </w:r>
      <w:r w:rsidRPr="00FB0682">
        <w:rPr>
          <w:lang w:val="el-GR"/>
        </w:rPr>
        <w:t xml:space="preserve"> έχει </w:t>
      </w:r>
      <w:r>
        <w:t>default</w:t>
      </w:r>
      <w:r w:rsidRPr="00FB0682">
        <w:rPr>
          <w:lang w:val="el-GR"/>
        </w:rPr>
        <w:t xml:space="preserve"> τιμή 100 για διαδρομές εντός του </w:t>
      </w:r>
      <w:r>
        <w:t>AS</w:t>
      </w:r>
      <w:r w:rsidR="00806CDE">
        <w:rPr>
          <w:lang w:val="el-GR"/>
        </w:rPr>
        <w:t>.</w:t>
      </w:r>
    </w:p>
    <w:p w14:paraId="5D2E1F35" w14:textId="1E10814C" w:rsidR="003C63D8" w:rsidRPr="00F8545D" w:rsidRDefault="003C63D8" w:rsidP="003C63D8">
      <w:pPr>
        <w:pStyle w:val="3"/>
        <w:rPr>
          <w:lang w:val="el-GR"/>
        </w:rPr>
      </w:pPr>
      <w:r w:rsidRPr="00F8545D">
        <w:rPr>
          <w:lang w:val="el-GR"/>
        </w:rPr>
        <w:t>5.13</w:t>
      </w:r>
    </w:p>
    <w:p w14:paraId="31DAE603" w14:textId="15518A16" w:rsidR="003C63D8" w:rsidRPr="00F8545D" w:rsidRDefault="00F8545D" w:rsidP="003C63D8">
      <w:pPr>
        <w:rPr>
          <w:lang w:val="el-GR"/>
        </w:rPr>
      </w:pPr>
      <w:r w:rsidRPr="00F8545D">
        <w:rPr>
          <w:lang w:val="el-GR"/>
        </w:rPr>
        <w:t xml:space="preserve">Βλέπουμε τον πίνακα δρομολόγησης του </w:t>
      </w:r>
      <w:r>
        <w:t>R</w:t>
      </w:r>
      <w:r w:rsidRPr="00F8545D">
        <w:rPr>
          <w:lang w:val="el-GR"/>
        </w:rPr>
        <w:t xml:space="preserve">4 με </w:t>
      </w:r>
      <w:r>
        <w:rPr>
          <w:lang w:val="el-GR"/>
        </w:rPr>
        <w:t xml:space="preserve">« </w:t>
      </w:r>
      <w:r w:rsidRPr="00684833">
        <w:rPr>
          <w:b/>
          <w:bCs/>
        </w:rPr>
        <w:t>do</w:t>
      </w:r>
      <w:r w:rsidRPr="00684833">
        <w:rPr>
          <w:b/>
          <w:bCs/>
          <w:lang w:val="el-GR"/>
        </w:rPr>
        <w:t xml:space="preserve"> </w:t>
      </w:r>
      <w:r w:rsidRPr="00684833">
        <w:rPr>
          <w:b/>
          <w:bCs/>
        </w:rPr>
        <w:t>show</w:t>
      </w:r>
      <w:r w:rsidRPr="00684833">
        <w:rPr>
          <w:b/>
          <w:bCs/>
          <w:lang w:val="el-GR"/>
        </w:rPr>
        <w:t xml:space="preserve"> </w:t>
      </w:r>
      <w:r w:rsidRPr="00684833">
        <w:rPr>
          <w:b/>
          <w:bCs/>
        </w:rPr>
        <w:t>ip</w:t>
      </w:r>
      <w:r w:rsidRPr="00684833">
        <w:rPr>
          <w:b/>
          <w:bCs/>
          <w:lang w:val="el-GR"/>
        </w:rPr>
        <w:t xml:space="preserve"> </w:t>
      </w:r>
      <w:r w:rsidRPr="00684833">
        <w:rPr>
          <w:b/>
          <w:bCs/>
        </w:rPr>
        <w:t>route</w:t>
      </w:r>
      <w:r>
        <w:rPr>
          <w:lang w:val="el-GR"/>
        </w:rPr>
        <w:t xml:space="preserve"> »</w:t>
      </w:r>
      <w:r w:rsidRPr="00F8545D">
        <w:rPr>
          <w:lang w:val="el-GR"/>
        </w:rPr>
        <w:t xml:space="preserve"> και βλέπουμε πως από τις διαδρομές του 5.9 έχουν εισαχθεί αυτές για το 172.17.17.1/32 και το 192.168.1.0/24</w:t>
      </w:r>
    </w:p>
    <w:p w14:paraId="1246E0D2" w14:textId="3AD08FAE" w:rsidR="003C63D8" w:rsidRPr="00F8545D" w:rsidRDefault="003C63D8" w:rsidP="003C63D8">
      <w:pPr>
        <w:pStyle w:val="3"/>
        <w:rPr>
          <w:lang w:val="el-GR"/>
        </w:rPr>
      </w:pPr>
      <w:r w:rsidRPr="003C63D8">
        <w:rPr>
          <w:lang w:val="el-GR"/>
        </w:rPr>
        <w:t>5</w:t>
      </w:r>
      <w:r w:rsidRPr="00F8545D">
        <w:rPr>
          <w:lang w:val="el-GR"/>
        </w:rPr>
        <w:t>.14</w:t>
      </w:r>
    </w:p>
    <w:p w14:paraId="3F02FBC9" w14:textId="3FCDED21" w:rsidR="003C63D8" w:rsidRPr="009C5B38" w:rsidRDefault="00086A35" w:rsidP="003C63D8">
      <w:pPr>
        <w:rPr>
          <w:lang w:val="el-GR"/>
        </w:rPr>
      </w:pPr>
      <w:r>
        <w:rPr>
          <w:lang w:val="el-GR"/>
        </w:rPr>
        <w:t>Δεν</w:t>
      </w:r>
      <w:r w:rsidR="009C5B38" w:rsidRPr="009C5B38">
        <w:rPr>
          <w:lang w:val="el-GR"/>
        </w:rPr>
        <w:t xml:space="preserve"> έχουν εισαχθεί οι διαδρομές για τα 5.5.5.0/24, 172.17.17.2/32, 172.17.17.3/32 και 192.168.2.0/24 παρότι έχουν εγγραφεί στην </w:t>
      </w:r>
      <w:r w:rsidR="009C5B38">
        <w:t>RIB</w:t>
      </w:r>
      <w:r w:rsidR="009C5B38" w:rsidRPr="009C5B38">
        <w:rPr>
          <w:lang w:val="el-GR"/>
        </w:rPr>
        <w:t xml:space="preserve">. Ο λόγος που αγνοήθηκαν είναι πως το </w:t>
      </w:r>
      <w:r w:rsidR="009C5B38">
        <w:t>NEXT</w:t>
      </w:r>
      <w:r w:rsidR="009C5B38" w:rsidRPr="009C5B38">
        <w:rPr>
          <w:lang w:val="el-GR"/>
        </w:rPr>
        <w:t>_</w:t>
      </w:r>
      <w:r w:rsidR="009C5B38">
        <w:t>HOP</w:t>
      </w:r>
      <w:r w:rsidR="009C5B38" w:rsidRPr="009C5B38">
        <w:rPr>
          <w:lang w:val="el-GR"/>
        </w:rPr>
        <w:t xml:space="preserve"> αυτών είναι μη προσβάσιμο από το </w:t>
      </w:r>
      <w:r w:rsidR="009C5B38">
        <w:t>R</w:t>
      </w:r>
      <w:r w:rsidR="009C5B38" w:rsidRPr="009C5B38">
        <w:rPr>
          <w:lang w:val="el-GR"/>
        </w:rPr>
        <w:t>4.</w:t>
      </w:r>
    </w:p>
    <w:p w14:paraId="1655742D" w14:textId="7F230A74" w:rsidR="003C63D8" w:rsidRPr="009270A1" w:rsidRDefault="003C63D8" w:rsidP="003C63D8">
      <w:pPr>
        <w:pStyle w:val="3"/>
      </w:pPr>
      <w:r>
        <w:t>5.15</w:t>
      </w:r>
    </w:p>
    <w:p w14:paraId="6170C4AD" w14:textId="3BA71677" w:rsidR="007E2046" w:rsidRPr="007E2046" w:rsidRDefault="007E2046" w:rsidP="007E2046">
      <w:pPr>
        <w:rPr>
          <w:u w:val="single"/>
        </w:rPr>
      </w:pPr>
      <w:r w:rsidRPr="007E2046">
        <w:rPr>
          <w:u w:val="single"/>
        </w:rPr>
        <w:t>R4</w:t>
      </w:r>
    </w:p>
    <w:p w14:paraId="4BB8DAAC" w14:textId="1415B8B0" w:rsidR="003C63D8" w:rsidRPr="007E2046" w:rsidRDefault="007E2046" w:rsidP="003C63D8">
      <w:pPr>
        <w:rPr>
          <w:b/>
          <w:bCs/>
        </w:rPr>
      </w:pPr>
      <w:r w:rsidRPr="007E2046">
        <w:rPr>
          <w:b/>
          <w:bCs/>
        </w:rPr>
        <w:lastRenderedPageBreak/>
        <w:t>ip route 10.1.1.8/30 192.168.0.1</w:t>
      </w:r>
    </w:p>
    <w:p w14:paraId="1C4A101A" w14:textId="65817121" w:rsidR="003C63D8" w:rsidRDefault="003C63D8" w:rsidP="003C63D8">
      <w:pPr>
        <w:pStyle w:val="3"/>
      </w:pPr>
      <w:r>
        <w:t>5.16</w:t>
      </w:r>
    </w:p>
    <w:p w14:paraId="2E2AF804" w14:textId="342711FC" w:rsidR="00AB7083" w:rsidRPr="00AB7083" w:rsidRDefault="00AB7083" w:rsidP="00AB7083">
      <w:pPr>
        <w:rPr>
          <w:b/>
          <w:bCs/>
        </w:rPr>
      </w:pPr>
      <w:r w:rsidRPr="00AB7083">
        <w:rPr>
          <w:b/>
          <w:bCs/>
        </w:rPr>
        <w:t>do show ip route</w:t>
      </w:r>
    </w:p>
    <w:p w14:paraId="4730093D" w14:textId="0771F119" w:rsidR="003C63D8" w:rsidRPr="009270A1" w:rsidRDefault="007E2046" w:rsidP="003C63D8">
      <w:pPr>
        <w:rPr>
          <w:lang w:val="el-GR"/>
        </w:rPr>
      </w:pPr>
      <w:r w:rsidRPr="007E2046">
        <w:rPr>
          <w:lang w:val="el-GR"/>
        </w:rPr>
        <w:t>Πλέον έχουμε τον παρακάτω πίνακα δρομολόγησης, όπου και έχει προστεθεί εγγραφή για το 192.168.2.0/24. Η πληροφορία για το επόμενο βήμα, μας λέει πως είναι το 10.1.1.10, αναδρομικά μέσω του 192.168.0.1</w:t>
      </w:r>
    </w:p>
    <w:p w14:paraId="1DD34ACF" w14:textId="64BB0455" w:rsidR="00AB7083" w:rsidRPr="00AB7083" w:rsidRDefault="00AB7083" w:rsidP="003C63D8">
      <w:r w:rsidRPr="00AB7083">
        <w:rPr>
          <w:noProof/>
        </w:rPr>
        <w:drawing>
          <wp:inline distT="0" distB="0" distL="0" distR="0" wp14:anchorId="75A21F05" wp14:editId="678D0377">
            <wp:extent cx="6735115" cy="2152950"/>
            <wp:effectExtent l="0" t="0" r="8890" b="0"/>
            <wp:docPr id="1152220942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220942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735115" cy="21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DE760" w14:textId="2080D4D5" w:rsidR="003C63D8" w:rsidRPr="009270A1" w:rsidRDefault="003C63D8" w:rsidP="003C63D8">
      <w:pPr>
        <w:pStyle w:val="3"/>
        <w:rPr>
          <w:lang w:val="el-GR"/>
        </w:rPr>
      </w:pPr>
      <w:r w:rsidRPr="009270A1">
        <w:rPr>
          <w:lang w:val="el-GR"/>
        </w:rPr>
        <w:t>5.17</w:t>
      </w:r>
    </w:p>
    <w:p w14:paraId="472E7347" w14:textId="2A282F93" w:rsidR="003C63D8" w:rsidRPr="00C65C09" w:rsidRDefault="00C65C09" w:rsidP="003C63D8">
      <w:pPr>
        <w:rPr>
          <w:lang w:val="el-GR"/>
        </w:rPr>
      </w:pPr>
      <w:r w:rsidRPr="00C65C09">
        <w:rPr>
          <w:lang w:val="el-GR"/>
        </w:rPr>
        <w:t xml:space="preserve">Παρατηρούμε πως δεν έχουν εισαχθεί οι διαδρομές 5.5.5.0/24 και 172.17.17.2/32, οι οποίες είναι προσβάσιμες από το </w:t>
      </w:r>
      <w:r>
        <w:t>R</w:t>
      </w:r>
      <w:r w:rsidRPr="00C65C09">
        <w:rPr>
          <w:lang w:val="el-GR"/>
        </w:rPr>
        <w:t xml:space="preserve">2. Προηγουμένως προσθέσαμε στατική εγγραφή για το 10.1.1.8/30, δηλαδή για το </w:t>
      </w:r>
      <w:r>
        <w:t>WAN</w:t>
      </w:r>
      <w:r w:rsidRPr="00C65C09">
        <w:rPr>
          <w:lang w:val="el-GR"/>
        </w:rPr>
        <w:t xml:space="preserve">3, επομένως, πλέον το </w:t>
      </w:r>
      <w:r>
        <w:t>R</w:t>
      </w:r>
      <w:r w:rsidRPr="00C65C09">
        <w:rPr>
          <w:lang w:val="el-GR"/>
        </w:rPr>
        <w:t xml:space="preserve">4 έχει διαδρομή για να φτάσει το </w:t>
      </w:r>
      <w:r>
        <w:t>R</w:t>
      </w:r>
      <w:r w:rsidRPr="00C65C09">
        <w:rPr>
          <w:lang w:val="el-GR"/>
        </w:rPr>
        <w:t xml:space="preserve">3, οπότε και το </w:t>
      </w:r>
      <w:r>
        <w:t>NEXT</w:t>
      </w:r>
      <w:r w:rsidRPr="00C65C09">
        <w:rPr>
          <w:lang w:val="el-GR"/>
        </w:rPr>
        <w:t>_</w:t>
      </w:r>
      <w:r>
        <w:t>HOP</w:t>
      </w:r>
      <w:r w:rsidRPr="00C65C09">
        <w:rPr>
          <w:lang w:val="el-GR"/>
        </w:rPr>
        <w:t xml:space="preserve"> για τα 192.168.2.0/24 και 172.17.17.3/32 έγινε προσβάσιμο, οπότε και οι εγγραφές αυτές προστέθηκαν στον πίνακα δρομολόγησης.</w:t>
      </w:r>
    </w:p>
    <w:p w14:paraId="67A9BB6B" w14:textId="509FF642" w:rsidR="003C63D8" w:rsidRDefault="003C63D8" w:rsidP="003C63D8">
      <w:pPr>
        <w:pStyle w:val="3"/>
      </w:pPr>
      <w:r>
        <w:t>5.18</w:t>
      </w:r>
    </w:p>
    <w:p w14:paraId="13F3568F" w14:textId="39A03123" w:rsidR="004747F4" w:rsidRPr="004747F4" w:rsidRDefault="004747F4" w:rsidP="004747F4">
      <w:pPr>
        <w:rPr>
          <w:u w:val="single"/>
        </w:rPr>
      </w:pPr>
      <w:r w:rsidRPr="004747F4">
        <w:rPr>
          <w:u w:val="single"/>
        </w:rPr>
        <w:t>R1</w:t>
      </w:r>
    </w:p>
    <w:p w14:paraId="6BE27259" w14:textId="77777777" w:rsidR="009270A1" w:rsidRPr="009270A1" w:rsidRDefault="009270A1" w:rsidP="003C63D8">
      <w:pPr>
        <w:rPr>
          <w:b/>
          <w:bCs/>
        </w:rPr>
      </w:pPr>
      <w:r w:rsidRPr="009270A1">
        <w:rPr>
          <w:b/>
          <w:bCs/>
        </w:rPr>
        <w:t>router bgp 65010</w:t>
      </w:r>
    </w:p>
    <w:p w14:paraId="327F8DAD" w14:textId="0BB9908A" w:rsidR="003C63D8" w:rsidRPr="009270A1" w:rsidRDefault="009270A1" w:rsidP="003C63D8">
      <w:pPr>
        <w:rPr>
          <w:b/>
          <w:bCs/>
        </w:rPr>
      </w:pPr>
      <w:r w:rsidRPr="009270A1">
        <w:rPr>
          <w:b/>
          <w:bCs/>
        </w:rPr>
        <w:t>neighbor 192.168.0.2 next-hop-self</w:t>
      </w:r>
    </w:p>
    <w:p w14:paraId="41BE9D97" w14:textId="5567FA72" w:rsidR="003C63D8" w:rsidRPr="009270A1" w:rsidRDefault="003C63D8" w:rsidP="003C63D8">
      <w:pPr>
        <w:pStyle w:val="3"/>
        <w:rPr>
          <w:lang w:val="el-GR"/>
        </w:rPr>
      </w:pPr>
      <w:r w:rsidRPr="009270A1">
        <w:rPr>
          <w:lang w:val="el-GR"/>
        </w:rPr>
        <w:t>5.19</w:t>
      </w:r>
    </w:p>
    <w:p w14:paraId="3EE85FB7" w14:textId="13C86279" w:rsidR="003C63D8" w:rsidRPr="009270A1" w:rsidRDefault="009270A1" w:rsidP="003C63D8">
      <w:pPr>
        <w:rPr>
          <w:lang w:val="el-GR"/>
        </w:rPr>
      </w:pPr>
      <w:r w:rsidRPr="009270A1">
        <w:rPr>
          <w:lang w:val="el-GR"/>
        </w:rPr>
        <w:t xml:space="preserve">Βλέπουμε πως πλέον προστέθηκαν και τα εναπομείναντα δίκτυα από </w:t>
      </w:r>
      <w:r>
        <w:rPr>
          <w:lang w:val="el-GR"/>
        </w:rPr>
        <w:t>τ</w:t>
      </w:r>
      <w:r w:rsidR="000416F3">
        <w:rPr>
          <w:lang w:val="el-GR"/>
        </w:rPr>
        <w:t>ο 5.14</w:t>
      </w:r>
      <w:r w:rsidR="00321C18">
        <w:rPr>
          <w:lang w:val="el-GR"/>
        </w:rPr>
        <w:t>(5.5.5.0/24, 172.17.17.2/32)</w:t>
      </w:r>
      <w:r w:rsidRPr="009270A1">
        <w:rPr>
          <w:lang w:val="el-GR"/>
        </w:rPr>
        <w:t xml:space="preserve"> στον πίνακα δρομολόγησης και έχουν όλα ως επόμενο βήμα τον </w:t>
      </w:r>
      <w:r>
        <w:t>R</w:t>
      </w:r>
      <w:r w:rsidRPr="009270A1">
        <w:rPr>
          <w:lang w:val="el-GR"/>
        </w:rPr>
        <w:t>1.</w:t>
      </w:r>
    </w:p>
    <w:p w14:paraId="436AE4B5" w14:textId="4D2E9943" w:rsidR="009270A1" w:rsidRPr="009270A1" w:rsidRDefault="009270A1" w:rsidP="003C63D8">
      <w:r w:rsidRPr="009270A1">
        <w:rPr>
          <w:noProof/>
        </w:rPr>
        <w:lastRenderedPageBreak/>
        <w:drawing>
          <wp:inline distT="0" distB="0" distL="0" distR="0" wp14:anchorId="0FBA835F" wp14:editId="014E99CC">
            <wp:extent cx="6239746" cy="2610214"/>
            <wp:effectExtent l="0" t="0" r="8890" b="0"/>
            <wp:docPr id="409810769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810769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239746" cy="2610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68A16" w14:textId="16060B98" w:rsidR="003C63D8" w:rsidRDefault="003C63D8" w:rsidP="003C63D8">
      <w:pPr>
        <w:pStyle w:val="3"/>
        <w:rPr>
          <w:lang w:val="el-GR"/>
        </w:rPr>
      </w:pPr>
      <w:r w:rsidRPr="009270A1">
        <w:rPr>
          <w:lang w:val="el-GR"/>
        </w:rPr>
        <w:t>5.20</w:t>
      </w:r>
    </w:p>
    <w:p w14:paraId="51E715EA" w14:textId="714253CF" w:rsidR="000E2754" w:rsidRPr="008E5CC2" w:rsidRDefault="003F5C9E" w:rsidP="000E2754">
      <w:pPr>
        <w:rPr>
          <w:lang w:val="el-GR"/>
        </w:rPr>
      </w:pPr>
      <w:r w:rsidRPr="003F5C9E">
        <w:rPr>
          <w:lang w:val="el-GR"/>
        </w:rPr>
        <w:t xml:space="preserve">Βλέπουμε από τον παραπάνω πίνακα πως η διαχειριστική απόσταση των </w:t>
      </w:r>
      <w:r>
        <w:t>BGP</w:t>
      </w:r>
      <w:r w:rsidRPr="003F5C9E">
        <w:rPr>
          <w:lang w:val="el-GR"/>
        </w:rPr>
        <w:t xml:space="preserve"> διαδρομών είναι 200. Η τιμή αυτή είναι η </w:t>
      </w:r>
      <w:r>
        <w:t>default</w:t>
      </w:r>
      <w:r w:rsidRPr="003F5C9E">
        <w:rPr>
          <w:lang w:val="el-GR"/>
        </w:rPr>
        <w:t xml:space="preserve"> για το </w:t>
      </w:r>
      <w:r>
        <w:t>Internal</w:t>
      </w:r>
      <w:r w:rsidRPr="003F5C9E">
        <w:rPr>
          <w:lang w:val="el-GR"/>
        </w:rPr>
        <w:t xml:space="preserve"> </w:t>
      </w:r>
      <w:r>
        <w:t>BGP</w:t>
      </w:r>
      <w:r w:rsidRPr="003F5C9E">
        <w:rPr>
          <w:lang w:val="el-GR"/>
        </w:rPr>
        <w:t xml:space="preserve">, ενώ προηγουμένως το 20 αφορά την </w:t>
      </w:r>
      <w:r>
        <w:t>default</w:t>
      </w:r>
      <w:r w:rsidRPr="003F5C9E">
        <w:rPr>
          <w:lang w:val="el-GR"/>
        </w:rPr>
        <w:t xml:space="preserve"> τιμή για το </w:t>
      </w:r>
      <w:r>
        <w:t>External</w:t>
      </w:r>
      <w:r w:rsidRPr="003F5C9E">
        <w:rPr>
          <w:lang w:val="el-GR"/>
        </w:rPr>
        <w:t xml:space="preserve"> </w:t>
      </w:r>
      <w:r>
        <w:t>BGP</w:t>
      </w:r>
      <w:r w:rsidRPr="003F5C9E">
        <w:rPr>
          <w:lang w:val="el-GR"/>
        </w:rPr>
        <w:t>.</w:t>
      </w:r>
    </w:p>
    <w:p w14:paraId="3118926F" w14:textId="02A18818" w:rsidR="003C63D8" w:rsidRDefault="000E2754" w:rsidP="000E2754">
      <w:pPr>
        <w:pStyle w:val="3"/>
        <w:rPr>
          <w:lang w:val="el-GR"/>
        </w:rPr>
      </w:pPr>
      <w:r>
        <w:rPr>
          <w:lang w:val="el-GR"/>
        </w:rPr>
        <w:t>5.21</w:t>
      </w:r>
    </w:p>
    <w:p w14:paraId="2E417E7C" w14:textId="034DED4E" w:rsidR="000E2754" w:rsidRPr="000E2754" w:rsidRDefault="00D43982" w:rsidP="000E2754">
      <w:pPr>
        <w:rPr>
          <w:lang w:val="el-GR"/>
        </w:rPr>
      </w:pPr>
      <w:r w:rsidRPr="008E5CC2">
        <w:rPr>
          <w:lang w:val="el-GR"/>
        </w:rPr>
        <w:t>Ναι.</w:t>
      </w:r>
    </w:p>
    <w:p w14:paraId="243EE274" w14:textId="4469685D" w:rsidR="000E2754" w:rsidRDefault="000E2754" w:rsidP="000E2754">
      <w:pPr>
        <w:pStyle w:val="3"/>
        <w:rPr>
          <w:lang w:val="el-GR"/>
        </w:rPr>
      </w:pPr>
      <w:r>
        <w:rPr>
          <w:lang w:val="el-GR"/>
        </w:rPr>
        <w:t>5.22</w:t>
      </w:r>
    </w:p>
    <w:p w14:paraId="4C9C42EE" w14:textId="5EE74B3A" w:rsidR="000E2754" w:rsidRPr="00761860" w:rsidRDefault="00761860" w:rsidP="000E2754">
      <w:pPr>
        <w:rPr>
          <w:lang w:val="el-GR"/>
        </w:rPr>
      </w:pPr>
      <w:r w:rsidRPr="00761860">
        <w:rPr>
          <w:lang w:val="el-GR"/>
        </w:rPr>
        <w:t xml:space="preserve">Όχι δε μπορούμε να κάνουμε </w:t>
      </w:r>
      <w:r>
        <w:t>ping</w:t>
      </w:r>
      <w:r w:rsidRPr="00761860">
        <w:rPr>
          <w:lang w:val="el-GR"/>
        </w:rPr>
        <w:t xml:space="preserve"> στην 10.1.1.10 από το </w:t>
      </w:r>
      <w:r>
        <w:t>R</w:t>
      </w:r>
      <w:r w:rsidRPr="00761860">
        <w:rPr>
          <w:lang w:val="el-GR"/>
        </w:rPr>
        <w:t xml:space="preserve">4. Αναλυτικά, η διεύθυνση αυτή ανήκει στο 10.1.1.8/30, η οποία δρομολογείται από το </w:t>
      </w:r>
      <w:r>
        <w:t>R</w:t>
      </w:r>
      <w:r w:rsidRPr="00761860">
        <w:rPr>
          <w:lang w:val="el-GR"/>
        </w:rPr>
        <w:t xml:space="preserve">4 μέσω του </w:t>
      </w:r>
      <w:r>
        <w:t>R</w:t>
      </w:r>
      <w:r w:rsidRPr="00761860">
        <w:rPr>
          <w:lang w:val="el-GR"/>
        </w:rPr>
        <w:t xml:space="preserve">1, το οποίο και είναι άμεσα συνδεδεμένο στο δίκτυο αυτό. Όταν ωστόσο το </w:t>
      </w:r>
      <w:r>
        <w:t>R</w:t>
      </w:r>
      <w:r w:rsidRPr="00761860">
        <w:rPr>
          <w:lang w:val="el-GR"/>
        </w:rPr>
        <w:t xml:space="preserve">3 λάβει το πακέτο θα προσπαθήσει να στείλει απάντηση στην διεπαφή 192.168.0.2 του </w:t>
      </w:r>
      <w:r>
        <w:t>R</w:t>
      </w:r>
      <w:r w:rsidRPr="00761860">
        <w:rPr>
          <w:lang w:val="el-GR"/>
        </w:rPr>
        <w:t xml:space="preserve">3 (από όπου και προήλθε το </w:t>
      </w:r>
      <w:r>
        <w:t>Ping</w:t>
      </w:r>
      <w:r w:rsidRPr="00761860">
        <w:rPr>
          <w:lang w:val="el-GR"/>
        </w:rPr>
        <w:t xml:space="preserve">) και όχι στην 10.1.1.13 με την οποία είναι άμεσα συνδεδεμένο. Βλέποντας όμως τον πίνακα δρομολόγησης του </w:t>
      </w:r>
      <w:r>
        <w:t>R</w:t>
      </w:r>
      <w:r w:rsidRPr="00761860">
        <w:rPr>
          <w:lang w:val="el-GR"/>
        </w:rPr>
        <w:t>3, δεν έχει εγγραφή ούτε για το 192.168.0.0 (</w:t>
      </w:r>
      <w:r>
        <w:t>LAN</w:t>
      </w:r>
      <w:r w:rsidRPr="00761860">
        <w:rPr>
          <w:lang w:val="el-GR"/>
        </w:rPr>
        <w:t xml:space="preserve">3), αλλά ούτε και </w:t>
      </w:r>
      <w:r>
        <w:t>default</w:t>
      </w:r>
      <w:r w:rsidRPr="00761860">
        <w:rPr>
          <w:lang w:val="el-GR"/>
        </w:rPr>
        <w:t xml:space="preserve"> </w:t>
      </w:r>
      <w:r>
        <w:t>gateway</w:t>
      </w:r>
      <w:r w:rsidRPr="00761860">
        <w:rPr>
          <w:lang w:val="el-GR"/>
        </w:rPr>
        <w:t>, οπότε απλά απορρίπτει τα πακέτα.</w:t>
      </w:r>
    </w:p>
    <w:p w14:paraId="0EC1D2FB" w14:textId="60BF08EB" w:rsidR="000E2754" w:rsidRDefault="000E2754" w:rsidP="000E2754">
      <w:pPr>
        <w:pStyle w:val="3"/>
      </w:pPr>
      <w:r>
        <w:rPr>
          <w:lang w:val="el-GR"/>
        </w:rPr>
        <w:t>5.23</w:t>
      </w:r>
    </w:p>
    <w:p w14:paraId="0E148570" w14:textId="45DD4627" w:rsidR="00625CE7" w:rsidRPr="00625CE7" w:rsidRDefault="00625CE7" w:rsidP="00625CE7">
      <w:pPr>
        <w:rPr>
          <w:u w:val="single"/>
        </w:rPr>
      </w:pPr>
      <w:r w:rsidRPr="00625CE7">
        <w:rPr>
          <w:u w:val="single"/>
        </w:rPr>
        <w:t>R1</w:t>
      </w:r>
    </w:p>
    <w:p w14:paraId="72694E3E" w14:textId="27D31A75" w:rsidR="000E2754" w:rsidRPr="00625CE7" w:rsidRDefault="00CD3DF6" w:rsidP="000E2754">
      <w:pPr>
        <w:rPr>
          <w:b/>
          <w:bCs/>
          <w:lang w:val="el-GR"/>
        </w:rPr>
      </w:pPr>
      <w:r w:rsidRPr="00625CE7">
        <w:rPr>
          <w:b/>
          <w:bCs/>
        </w:rPr>
        <w:t>network</w:t>
      </w:r>
      <w:r w:rsidRPr="00625CE7">
        <w:rPr>
          <w:b/>
          <w:bCs/>
          <w:lang w:val="el-GR"/>
        </w:rPr>
        <w:t xml:space="preserve"> 192.168.0.0/24</w:t>
      </w:r>
    </w:p>
    <w:p w14:paraId="1726E513" w14:textId="35404AE7" w:rsidR="000E2754" w:rsidRDefault="000E2754" w:rsidP="000E2754">
      <w:pPr>
        <w:pStyle w:val="3"/>
        <w:rPr>
          <w:lang w:val="el-GR"/>
        </w:rPr>
      </w:pPr>
      <w:r>
        <w:rPr>
          <w:lang w:val="el-GR"/>
        </w:rPr>
        <w:t>5.24</w:t>
      </w:r>
    </w:p>
    <w:p w14:paraId="05C9D999" w14:textId="256F100F" w:rsidR="000E2754" w:rsidRPr="00CD3DF6" w:rsidRDefault="00CD3DF6" w:rsidP="000E2754">
      <w:pPr>
        <w:rPr>
          <w:lang w:val="el-GR"/>
        </w:rPr>
      </w:pPr>
      <w:r w:rsidRPr="00CD3DF6">
        <w:rPr>
          <w:lang w:val="el-GR"/>
        </w:rPr>
        <w:t xml:space="preserve">Ναι, πλέον το </w:t>
      </w:r>
      <w:r>
        <w:t>ping</w:t>
      </w:r>
      <w:r w:rsidRPr="00CD3DF6">
        <w:rPr>
          <w:lang w:val="el-GR"/>
        </w:rPr>
        <w:t xml:space="preserve"> επιτυγχάνει.</w:t>
      </w:r>
    </w:p>
    <w:p w14:paraId="5E7F1282" w14:textId="3683526C" w:rsidR="000E2754" w:rsidRDefault="000E2754" w:rsidP="000E2754">
      <w:pPr>
        <w:pStyle w:val="3"/>
        <w:rPr>
          <w:lang w:val="el-GR"/>
        </w:rPr>
      </w:pPr>
      <w:r>
        <w:rPr>
          <w:lang w:val="el-GR"/>
        </w:rPr>
        <w:t>5.25</w:t>
      </w:r>
    </w:p>
    <w:p w14:paraId="38D90C26" w14:textId="3D13A25B" w:rsidR="000E2754" w:rsidRPr="00EB510A" w:rsidRDefault="00EB510A" w:rsidP="000E2754">
      <w:pPr>
        <w:rPr>
          <w:b/>
          <w:bCs/>
          <w:lang w:val="el-GR"/>
        </w:rPr>
      </w:pPr>
      <w:r w:rsidRPr="00EB510A">
        <w:rPr>
          <w:b/>
          <w:bCs/>
        </w:rPr>
        <w:t>aggregate</w:t>
      </w:r>
      <w:r w:rsidRPr="00B34987">
        <w:rPr>
          <w:b/>
          <w:bCs/>
          <w:lang w:val="el-GR"/>
        </w:rPr>
        <w:t>-</w:t>
      </w:r>
      <w:r w:rsidRPr="00EB510A">
        <w:rPr>
          <w:b/>
          <w:bCs/>
        </w:rPr>
        <w:t>address</w:t>
      </w:r>
      <w:r w:rsidRPr="00B34987">
        <w:rPr>
          <w:b/>
          <w:bCs/>
          <w:lang w:val="el-GR"/>
        </w:rPr>
        <w:t xml:space="preserve"> 192.168.0.0/23</w:t>
      </w:r>
    </w:p>
    <w:p w14:paraId="2F4757BA" w14:textId="796D3831" w:rsidR="000E2754" w:rsidRDefault="000E2754" w:rsidP="000E2754">
      <w:pPr>
        <w:pStyle w:val="3"/>
        <w:rPr>
          <w:lang w:val="el-GR"/>
        </w:rPr>
      </w:pPr>
      <w:r>
        <w:rPr>
          <w:lang w:val="el-GR"/>
        </w:rPr>
        <w:t>5.26</w:t>
      </w:r>
    </w:p>
    <w:p w14:paraId="03047690" w14:textId="7391095C" w:rsidR="000E2754" w:rsidRPr="008E5CC2" w:rsidRDefault="00B34987" w:rsidP="000E2754">
      <w:pPr>
        <w:rPr>
          <w:lang w:val="el-GR"/>
        </w:rPr>
      </w:pPr>
      <w:r w:rsidRPr="00B34987">
        <w:rPr>
          <w:lang w:val="el-GR"/>
        </w:rPr>
        <w:t xml:space="preserve">Εκτελούμε στον </w:t>
      </w:r>
      <w:r>
        <w:t>R</w:t>
      </w:r>
      <w:r w:rsidRPr="00B34987">
        <w:rPr>
          <w:lang w:val="el-GR"/>
        </w:rPr>
        <w:t>3 “</w:t>
      </w:r>
      <w:r>
        <w:t>do</w:t>
      </w:r>
      <w:r w:rsidRPr="00B34987">
        <w:rPr>
          <w:lang w:val="el-GR"/>
        </w:rPr>
        <w:t xml:space="preserve"> </w:t>
      </w:r>
      <w:r>
        <w:t>show</w:t>
      </w:r>
      <w:r w:rsidRPr="00B34987">
        <w:rPr>
          <w:lang w:val="el-GR"/>
        </w:rPr>
        <w:t xml:space="preserve"> </w:t>
      </w:r>
      <w:r>
        <w:t>ip</w:t>
      </w:r>
      <w:r w:rsidRPr="00B34987">
        <w:rPr>
          <w:lang w:val="el-GR"/>
        </w:rPr>
        <w:t xml:space="preserve"> </w:t>
      </w:r>
      <w:r>
        <w:t>bgp</w:t>
      </w:r>
      <w:r w:rsidRPr="00B34987">
        <w:rPr>
          <w:lang w:val="el-GR"/>
        </w:rPr>
        <w:t>” και βλέπουμε 2 εγγραφές για το 192.168.0.0/23, 2 για το 192.168.0.0 και 2 για το 192.168.1.0</w:t>
      </w:r>
    </w:p>
    <w:p w14:paraId="6D56EDD9" w14:textId="36BE5866" w:rsidR="00B34987" w:rsidRPr="00B34987" w:rsidRDefault="00B34987" w:rsidP="000E2754">
      <w:r w:rsidRPr="00B34987">
        <w:rPr>
          <w:noProof/>
        </w:rPr>
        <w:lastRenderedPageBreak/>
        <w:drawing>
          <wp:inline distT="0" distB="0" distL="0" distR="0" wp14:anchorId="3F521F51" wp14:editId="4C882D3C">
            <wp:extent cx="6639852" cy="1295581"/>
            <wp:effectExtent l="0" t="0" r="0" b="0"/>
            <wp:docPr id="1935590122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590122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6639852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516CD" w14:textId="3E1AD82F" w:rsidR="000E2754" w:rsidRDefault="000E2754" w:rsidP="000E2754">
      <w:pPr>
        <w:pStyle w:val="3"/>
      </w:pPr>
      <w:r w:rsidRPr="008E5CC2">
        <w:t>5.27</w:t>
      </w:r>
    </w:p>
    <w:p w14:paraId="39EC145C" w14:textId="77777777" w:rsidR="00B34987" w:rsidRPr="007C3402" w:rsidRDefault="00B34987" w:rsidP="00B34987">
      <w:pPr>
        <w:rPr>
          <w:b/>
          <w:bCs/>
        </w:rPr>
      </w:pPr>
      <w:r w:rsidRPr="007C3402">
        <w:rPr>
          <w:b/>
          <w:bCs/>
        </w:rPr>
        <w:t xml:space="preserve">no aggregate-address 192.168.0.0/23 </w:t>
      </w:r>
    </w:p>
    <w:p w14:paraId="30717D1E" w14:textId="603A8B40" w:rsidR="00A6601D" w:rsidRPr="008E5CC2" w:rsidRDefault="00B34987" w:rsidP="00A6601D">
      <w:pPr>
        <w:rPr>
          <w:b/>
          <w:bCs/>
        </w:rPr>
      </w:pPr>
      <w:r w:rsidRPr="007C3402">
        <w:rPr>
          <w:b/>
          <w:bCs/>
        </w:rPr>
        <w:t>aggregate</w:t>
      </w:r>
      <w:r w:rsidRPr="008E5CC2">
        <w:rPr>
          <w:b/>
          <w:bCs/>
        </w:rPr>
        <w:t>-</w:t>
      </w:r>
      <w:r w:rsidRPr="007C3402">
        <w:rPr>
          <w:b/>
          <w:bCs/>
        </w:rPr>
        <w:t>address</w:t>
      </w:r>
      <w:r w:rsidRPr="008E5CC2">
        <w:rPr>
          <w:b/>
          <w:bCs/>
        </w:rPr>
        <w:t xml:space="preserve"> 192.168.0.0/23 </w:t>
      </w:r>
      <w:r w:rsidRPr="007C3402">
        <w:rPr>
          <w:b/>
          <w:bCs/>
        </w:rPr>
        <w:t>summary</w:t>
      </w:r>
      <w:r w:rsidRPr="008E5CC2">
        <w:rPr>
          <w:b/>
          <w:bCs/>
        </w:rPr>
        <w:t>-</w:t>
      </w:r>
      <w:r w:rsidRPr="007C3402">
        <w:rPr>
          <w:b/>
          <w:bCs/>
        </w:rPr>
        <w:t>only</w:t>
      </w:r>
    </w:p>
    <w:p w14:paraId="4F98CFB6" w14:textId="0075BBF0" w:rsidR="009B369E" w:rsidRDefault="009B369E" w:rsidP="00A6601D">
      <w:pPr>
        <w:pStyle w:val="3"/>
        <w:rPr>
          <w:lang w:val="el-GR"/>
        </w:rPr>
      </w:pPr>
      <w:r>
        <w:rPr>
          <w:lang w:val="el-GR"/>
        </w:rPr>
        <w:t>5.28</w:t>
      </w:r>
    </w:p>
    <w:p w14:paraId="1832499D" w14:textId="71A7B7B3" w:rsidR="00A6601D" w:rsidRPr="00E81071" w:rsidRDefault="00E81071" w:rsidP="00A6601D">
      <w:pPr>
        <w:rPr>
          <w:lang w:val="el-GR"/>
        </w:rPr>
      </w:pPr>
      <w:r w:rsidRPr="00E81071">
        <w:rPr>
          <w:lang w:val="el-GR"/>
        </w:rPr>
        <w:t xml:space="preserve">Παρατηρούμε πως πλέον βλέπουμε 2 μόνο εγγραφές για το 192.168.0.0/23, καθώς με την επιλογή </w:t>
      </w:r>
      <w:r>
        <w:t>summary</w:t>
      </w:r>
      <w:r w:rsidRPr="00E81071">
        <w:rPr>
          <w:lang w:val="el-GR"/>
        </w:rPr>
        <w:t>-</w:t>
      </w:r>
      <w:r>
        <w:t>only</w:t>
      </w:r>
      <w:r w:rsidRPr="00E81071">
        <w:rPr>
          <w:lang w:val="el-GR"/>
        </w:rPr>
        <w:t>, έγινε σύμπτυξη των υποδίκτυων του σε αυτό.</w:t>
      </w:r>
    </w:p>
    <w:p w14:paraId="01F09C0A" w14:textId="645CFD8D" w:rsidR="009B369E" w:rsidRPr="008E5CC2" w:rsidRDefault="009B369E" w:rsidP="00A6601D">
      <w:pPr>
        <w:pStyle w:val="3"/>
      </w:pPr>
      <w:r w:rsidRPr="008E5CC2">
        <w:t>5.29</w:t>
      </w:r>
    </w:p>
    <w:p w14:paraId="6D7C9F50" w14:textId="519A39AC" w:rsidR="00A6601D" w:rsidRPr="008E5CC2" w:rsidRDefault="00D46794" w:rsidP="00A6601D">
      <w:pPr>
        <w:rPr>
          <w:b/>
          <w:bCs/>
        </w:rPr>
      </w:pPr>
      <w:r w:rsidRPr="0043195B">
        <w:rPr>
          <w:b/>
          <w:bCs/>
        </w:rPr>
        <w:t>no aggregate-address 192.168.0.0/23 summary-only</w:t>
      </w:r>
    </w:p>
    <w:p w14:paraId="3A8313D2" w14:textId="16230A3B" w:rsidR="009B369E" w:rsidRPr="008E5CC2" w:rsidRDefault="009B369E" w:rsidP="00A6601D">
      <w:pPr>
        <w:pStyle w:val="3"/>
      </w:pPr>
      <w:r w:rsidRPr="008E5CC2">
        <w:t>5.30</w:t>
      </w:r>
    </w:p>
    <w:p w14:paraId="687193B8" w14:textId="30F2A622" w:rsidR="00A6601D" w:rsidRPr="008D57F4" w:rsidRDefault="0043195B" w:rsidP="00A6601D">
      <w:pPr>
        <w:rPr>
          <w:b/>
          <w:bCs/>
        </w:rPr>
      </w:pPr>
      <w:r w:rsidRPr="008D57F4">
        <w:rPr>
          <w:b/>
          <w:bCs/>
        </w:rPr>
        <w:t>tcpdump -vvvni em0 tcp port 179</w:t>
      </w:r>
    </w:p>
    <w:p w14:paraId="5A275B08" w14:textId="38D727AD" w:rsidR="009B369E" w:rsidRPr="008E5CC2" w:rsidRDefault="009B369E" w:rsidP="00A6601D">
      <w:pPr>
        <w:pStyle w:val="3"/>
        <w:rPr>
          <w:lang w:val="el-GR"/>
        </w:rPr>
      </w:pPr>
      <w:r w:rsidRPr="008E5CC2">
        <w:rPr>
          <w:lang w:val="el-GR"/>
        </w:rPr>
        <w:t>5.31</w:t>
      </w:r>
    </w:p>
    <w:p w14:paraId="3F20630A" w14:textId="0E131644" w:rsidR="00A6601D" w:rsidRPr="0043195B" w:rsidRDefault="0043195B" w:rsidP="00A6601D">
      <w:pPr>
        <w:rPr>
          <w:lang w:val="el-GR"/>
        </w:rPr>
      </w:pPr>
      <w:r>
        <w:t>TTL</w:t>
      </w:r>
      <w:r w:rsidRPr="0043195B">
        <w:rPr>
          <w:lang w:val="el-GR"/>
        </w:rPr>
        <w:t xml:space="preserve"> = 64. Το </w:t>
      </w:r>
      <w:r>
        <w:t>TTL</w:t>
      </w:r>
      <w:r w:rsidRPr="0043195B">
        <w:rPr>
          <w:lang w:val="el-GR"/>
        </w:rPr>
        <w:t xml:space="preserve">=1 που παρατηρήσαμε προηγουμένως είναι η </w:t>
      </w:r>
      <w:r>
        <w:t>default</w:t>
      </w:r>
      <w:r w:rsidRPr="0043195B">
        <w:rPr>
          <w:lang w:val="el-GR"/>
        </w:rPr>
        <w:t xml:space="preserve"> τιμή για το </w:t>
      </w:r>
      <w:r>
        <w:t>external</w:t>
      </w:r>
      <w:r w:rsidRPr="0043195B">
        <w:rPr>
          <w:lang w:val="el-GR"/>
        </w:rPr>
        <w:t xml:space="preserve"> </w:t>
      </w:r>
      <w:r>
        <w:t>BGP</w:t>
      </w:r>
      <w:r w:rsidRPr="0043195B">
        <w:rPr>
          <w:lang w:val="el-GR"/>
        </w:rPr>
        <w:t xml:space="preserve">, ενώ εσωτερικά του ίδιου </w:t>
      </w:r>
      <w:r>
        <w:t>AS</w:t>
      </w:r>
      <w:r w:rsidRPr="0043195B">
        <w:rPr>
          <w:lang w:val="el-GR"/>
        </w:rPr>
        <w:t xml:space="preserve"> το </w:t>
      </w:r>
      <w:r>
        <w:t>TTL</w:t>
      </w:r>
      <w:r w:rsidRPr="0043195B">
        <w:rPr>
          <w:lang w:val="el-GR"/>
        </w:rPr>
        <w:t xml:space="preserve"> παίρνει την </w:t>
      </w:r>
      <w:r>
        <w:t>default</w:t>
      </w:r>
      <w:r w:rsidRPr="0043195B">
        <w:rPr>
          <w:lang w:val="el-GR"/>
        </w:rPr>
        <w:t xml:space="preserve"> τιμή του (γενικά), δηλαδή 64.</w:t>
      </w:r>
    </w:p>
    <w:p w14:paraId="5068AE87" w14:textId="469B16BD" w:rsidR="00736525" w:rsidRPr="008E5CC2" w:rsidRDefault="00736525" w:rsidP="00736525">
      <w:pPr>
        <w:pStyle w:val="1"/>
        <w:rPr>
          <w:lang w:val="el-GR"/>
        </w:rPr>
      </w:pPr>
      <w:r w:rsidRPr="00736525">
        <w:rPr>
          <w:lang w:val="el-GR"/>
        </w:rPr>
        <w:lastRenderedPageBreak/>
        <w:t xml:space="preserve">Άσκηση 6: Περισσότερα περί πολιτικών στο </w:t>
      </w:r>
      <w:r>
        <w:t>BGP</w:t>
      </w:r>
    </w:p>
    <w:p w14:paraId="7030B8E5" w14:textId="18320E59" w:rsidR="00203AB9" w:rsidRPr="00203AB9" w:rsidRDefault="00203AB9" w:rsidP="00203AB9">
      <w:r w:rsidRPr="00484DB2">
        <w:rPr>
          <w:noProof/>
        </w:rPr>
        <w:drawing>
          <wp:inline distT="0" distB="0" distL="0" distR="0" wp14:anchorId="535D2833" wp14:editId="24291C02">
            <wp:extent cx="6858000" cy="3074670"/>
            <wp:effectExtent l="0" t="0" r="0" b="0"/>
            <wp:docPr id="1285029865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5310684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3F605" w14:textId="5CFE8F09" w:rsidR="004E183E" w:rsidRPr="008E5CC2" w:rsidRDefault="004E183E" w:rsidP="007E5380">
      <w:pPr>
        <w:pStyle w:val="3"/>
        <w:rPr>
          <w:lang w:val="el-GR"/>
        </w:rPr>
      </w:pPr>
      <w:r w:rsidRPr="008E5CC2">
        <w:rPr>
          <w:lang w:val="el-GR"/>
        </w:rPr>
        <w:t>6.1</w:t>
      </w:r>
    </w:p>
    <w:p w14:paraId="657501D7" w14:textId="77777777" w:rsidR="006D569D" w:rsidRPr="008E5CC2" w:rsidRDefault="006D569D" w:rsidP="007E5380">
      <w:pPr>
        <w:rPr>
          <w:lang w:val="el-GR"/>
        </w:rPr>
      </w:pPr>
      <w:r w:rsidRPr="008E5CC2">
        <w:rPr>
          <w:lang w:val="el-GR"/>
        </w:rPr>
        <w:t xml:space="preserve">Εκτελούμε στον </w:t>
      </w:r>
      <w:r>
        <w:t>R</w:t>
      </w:r>
      <w:r w:rsidRPr="008E5CC2">
        <w:rPr>
          <w:lang w:val="el-GR"/>
        </w:rPr>
        <w:t xml:space="preserve">3 σε </w:t>
      </w:r>
      <w:r>
        <w:t>GCM</w:t>
      </w:r>
      <w:r w:rsidRPr="008E5CC2">
        <w:rPr>
          <w:lang w:val="el-GR"/>
        </w:rPr>
        <w:t xml:space="preserve"> </w:t>
      </w:r>
    </w:p>
    <w:p w14:paraId="0DAE68F2" w14:textId="77777777" w:rsidR="006D569D" w:rsidRPr="008E5CC2" w:rsidRDefault="006D569D" w:rsidP="006D569D">
      <w:pPr>
        <w:ind w:left="720"/>
        <w:rPr>
          <w:b/>
          <w:bCs/>
          <w:lang w:val="el-GR"/>
        </w:rPr>
      </w:pPr>
      <w:r w:rsidRPr="006D569D">
        <w:rPr>
          <w:b/>
          <w:bCs/>
        </w:rPr>
        <w:t>router</w:t>
      </w:r>
      <w:r w:rsidRPr="008E5CC2">
        <w:rPr>
          <w:b/>
          <w:bCs/>
          <w:lang w:val="el-GR"/>
        </w:rPr>
        <w:t xml:space="preserve"> </w:t>
      </w:r>
      <w:r w:rsidRPr="006D569D">
        <w:rPr>
          <w:b/>
          <w:bCs/>
        </w:rPr>
        <w:t>bgp</w:t>
      </w:r>
      <w:r w:rsidRPr="008E5CC2">
        <w:rPr>
          <w:b/>
          <w:bCs/>
          <w:lang w:val="el-GR"/>
        </w:rPr>
        <w:t xml:space="preserve"> 65030</w:t>
      </w:r>
    </w:p>
    <w:p w14:paraId="1AD24F25" w14:textId="6EF8422E" w:rsidR="006D569D" w:rsidRDefault="006D569D" w:rsidP="006D569D">
      <w:pPr>
        <w:ind w:left="720"/>
      </w:pPr>
      <w:r w:rsidRPr="006D569D">
        <w:rPr>
          <w:b/>
          <w:bCs/>
        </w:rPr>
        <w:t>neighbor 10.1.1.13 remote-as 65010</w:t>
      </w:r>
    </w:p>
    <w:p w14:paraId="038C368B" w14:textId="77777777" w:rsidR="006D569D" w:rsidRDefault="006D569D" w:rsidP="007E5380">
      <w:r>
        <w:t xml:space="preserve">Αντίστοιχα στον R4 σε GCM </w:t>
      </w:r>
    </w:p>
    <w:p w14:paraId="608AEFE8" w14:textId="77777777" w:rsidR="006D569D" w:rsidRPr="006D569D" w:rsidRDefault="006D569D" w:rsidP="006D569D">
      <w:pPr>
        <w:ind w:firstLine="720"/>
        <w:rPr>
          <w:b/>
          <w:bCs/>
        </w:rPr>
      </w:pPr>
      <w:r w:rsidRPr="006D569D">
        <w:rPr>
          <w:b/>
          <w:bCs/>
        </w:rPr>
        <w:t>router bgp 65010</w:t>
      </w:r>
    </w:p>
    <w:p w14:paraId="427EEC02" w14:textId="4D227098" w:rsidR="007E5380" w:rsidRPr="006D569D" w:rsidRDefault="006D569D" w:rsidP="006D569D">
      <w:pPr>
        <w:ind w:firstLine="720"/>
        <w:rPr>
          <w:b/>
          <w:bCs/>
        </w:rPr>
      </w:pPr>
      <w:r w:rsidRPr="006D569D">
        <w:rPr>
          <w:b/>
          <w:bCs/>
        </w:rPr>
        <w:t>neighbor 10.1.1.14 remote-as 65030</w:t>
      </w:r>
    </w:p>
    <w:p w14:paraId="300BC889" w14:textId="16E74221" w:rsidR="004E183E" w:rsidRDefault="004E183E" w:rsidP="007E5380">
      <w:pPr>
        <w:pStyle w:val="3"/>
      </w:pPr>
      <w:r>
        <w:t>6.2</w:t>
      </w:r>
    </w:p>
    <w:p w14:paraId="60064B22" w14:textId="6764B413" w:rsidR="007E5380" w:rsidRPr="007E5380" w:rsidRDefault="00180F0D" w:rsidP="007E5380">
      <w:r w:rsidRPr="00180F0D">
        <w:rPr>
          <w:b/>
          <w:bCs/>
        </w:rPr>
        <w:t>neighbor 192.168.0.1 next-hop-self</w:t>
      </w:r>
      <w:r>
        <w:t xml:space="preserve"> --&gt; R4</w:t>
      </w:r>
    </w:p>
    <w:p w14:paraId="04218C1B" w14:textId="59911293" w:rsidR="004E183E" w:rsidRDefault="004E183E" w:rsidP="007E5380">
      <w:pPr>
        <w:pStyle w:val="3"/>
      </w:pPr>
      <w:r>
        <w:t>6.3</w:t>
      </w:r>
    </w:p>
    <w:p w14:paraId="16799683" w14:textId="2799202A" w:rsidR="00180F0D" w:rsidRPr="00180F0D" w:rsidRDefault="00180F0D" w:rsidP="00180F0D">
      <w:pPr>
        <w:rPr>
          <w:b/>
          <w:bCs/>
        </w:rPr>
      </w:pPr>
      <w:r w:rsidRPr="00180F0D">
        <w:rPr>
          <w:b/>
          <w:bCs/>
        </w:rPr>
        <w:t>do show ip bgp</w:t>
      </w:r>
      <w:r>
        <w:rPr>
          <w:b/>
          <w:bCs/>
        </w:rPr>
        <w:t xml:space="preserve"> </w:t>
      </w:r>
      <w:r>
        <w:t>--&gt; R1</w:t>
      </w:r>
      <w:r w:rsidRPr="00180F0D">
        <w:rPr>
          <w:b/>
          <w:bCs/>
        </w:rPr>
        <w:t xml:space="preserve"> </w:t>
      </w:r>
    </w:p>
    <w:p w14:paraId="199E58EF" w14:textId="4A7EA7B0" w:rsidR="007E5380" w:rsidRDefault="00180F0D" w:rsidP="007E5380">
      <w:r w:rsidRPr="00180F0D">
        <w:rPr>
          <w:noProof/>
        </w:rPr>
        <w:drawing>
          <wp:inline distT="0" distB="0" distL="0" distR="0" wp14:anchorId="77F3EC6B" wp14:editId="703AD70C">
            <wp:extent cx="6521450" cy="444438"/>
            <wp:effectExtent l="0" t="0" r="0" b="0"/>
            <wp:docPr id="964293829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293829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6533659" cy="44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3CD19" w14:textId="3C1DBCF6" w:rsidR="00005866" w:rsidRPr="00005866" w:rsidRDefault="00005866" w:rsidP="007E5380">
      <w:pPr>
        <w:rPr>
          <w:lang w:val="el-GR"/>
        </w:rPr>
      </w:pPr>
      <w:r w:rsidRPr="00005866">
        <w:rPr>
          <w:lang w:val="el-GR"/>
        </w:rPr>
        <w:t>Βλέπουμε πως υπάρχουν 3 διαδρομές (</w:t>
      </w:r>
      <w:r>
        <w:t>R</w:t>
      </w:r>
      <w:r w:rsidRPr="00005866">
        <w:rPr>
          <w:lang w:val="el-GR"/>
        </w:rPr>
        <w:t xml:space="preserve">1 → </w:t>
      </w:r>
      <w:r>
        <w:t>R</w:t>
      </w:r>
      <w:r w:rsidRPr="00005866">
        <w:rPr>
          <w:lang w:val="el-GR"/>
        </w:rPr>
        <w:t xml:space="preserve">2 → </w:t>
      </w:r>
      <w:r>
        <w:t>R</w:t>
      </w:r>
      <w:r w:rsidRPr="00005866">
        <w:rPr>
          <w:lang w:val="el-GR"/>
        </w:rPr>
        <w:t xml:space="preserve">3 → </w:t>
      </w:r>
      <w:r>
        <w:t>LAN</w:t>
      </w:r>
      <w:r w:rsidRPr="00005866">
        <w:rPr>
          <w:lang w:val="el-GR"/>
        </w:rPr>
        <w:t xml:space="preserve">2, </w:t>
      </w:r>
      <w:r>
        <w:t>R</w:t>
      </w:r>
      <w:r w:rsidRPr="00005866">
        <w:rPr>
          <w:lang w:val="el-GR"/>
        </w:rPr>
        <w:t xml:space="preserve">1 → </w:t>
      </w:r>
      <w:r>
        <w:t>R</w:t>
      </w:r>
      <w:r w:rsidRPr="00005866">
        <w:rPr>
          <w:lang w:val="el-GR"/>
        </w:rPr>
        <w:t xml:space="preserve">4 → </w:t>
      </w:r>
      <w:r>
        <w:t>R</w:t>
      </w:r>
      <w:r w:rsidRPr="00005866">
        <w:rPr>
          <w:lang w:val="el-GR"/>
        </w:rPr>
        <w:t xml:space="preserve">3 → </w:t>
      </w:r>
      <w:r>
        <w:t>LAN</w:t>
      </w:r>
      <w:r w:rsidRPr="00005866">
        <w:rPr>
          <w:lang w:val="el-GR"/>
        </w:rPr>
        <w:t xml:space="preserve">2, </w:t>
      </w:r>
      <w:r>
        <w:t>R</w:t>
      </w:r>
      <w:r w:rsidRPr="00005866">
        <w:rPr>
          <w:lang w:val="el-GR"/>
        </w:rPr>
        <w:t xml:space="preserve">1 → </w:t>
      </w:r>
      <w:r>
        <w:t>R</w:t>
      </w:r>
      <w:r w:rsidRPr="00005866">
        <w:rPr>
          <w:lang w:val="el-GR"/>
        </w:rPr>
        <w:t xml:space="preserve">3 → </w:t>
      </w:r>
      <w:r>
        <w:t>LAN</w:t>
      </w:r>
      <w:r w:rsidRPr="00005866">
        <w:rPr>
          <w:lang w:val="el-GR"/>
        </w:rPr>
        <w:t>2), και από αυτές στον πίνακα δρομολόγησης υπάρχει η τελευταία(</w:t>
      </w:r>
      <w:r>
        <w:rPr>
          <w:lang w:val="el-GR"/>
        </w:rPr>
        <w:t>μέσω 10.1.1.10</w:t>
      </w:r>
      <w:r w:rsidRPr="00005866">
        <w:rPr>
          <w:lang w:val="el-GR"/>
        </w:rPr>
        <w:t>).</w:t>
      </w:r>
    </w:p>
    <w:p w14:paraId="03C5883F" w14:textId="4B3F45B3" w:rsidR="004E183E" w:rsidRDefault="004E183E" w:rsidP="007E5380">
      <w:pPr>
        <w:pStyle w:val="3"/>
      </w:pPr>
      <w:r>
        <w:lastRenderedPageBreak/>
        <w:t>6.4</w:t>
      </w:r>
    </w:p>
    <w:p w14:paraId="5BC96593" w14:textId="54E84EBF" w:rsidR="007E5380" w:rsidRDefault="00A86199" w:rsidP="007E5380">
      <w:pPr>
        <w:rPr>
          <w:lang w:val="el-GR"/>
        </w:rPr>
      </w:pPr>
      <w:r w:rsidRPr="00A86199">
        <w:rPr>
          <w:noProof/>
        </w:rPr>
        <w:drawing>
          <wp:inline distT="0" distB="0" distL="0" distR="0" wp14:anchorId="6F21DA50" wp14:editId="00C1229B">
            <wp:extent cx="6649378" cy="3019846"/>
            <wp:effectExtent l="0" t="0" r="0" b="9525"/>
            <wp:docPr id="1700820971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82097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6649378" cy="3019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DB57C" w14:textId="14BE7990" w:rsidR="00A86199" w:rsidRPr="00A86199" w:rsidRDefault="00A86199" w:rsidP="007E5380">
      <w:pPr>
        <w:rPr>
          <w:lang w:val="el-GR"/>
        </w:rPr>
      </w:pPr>
      <w:r w:rsidRPr="00A86199">
        <w:rPr>
          <w:lang w:val="el-GR"/>
        </w:rPr>
        <w:t>Εφόσον δεν είχαμε επίλυση με κάποιο προηγούμενο κριτήριο, επιλέχθηκε η</w:t>
      </w:r>
      <w:r>
        <w:rPr>
          <w:lang w:val="el-GR"/>
        </w:rPr>
        <w:t xml:space="preserve"> </w:t>
      </w:r>
      <w:r w:rsidRPr="00A86199">
        <w:rPr>
          <w:lang w:val="el-GR"/>
        </w:rPr>
        <w:t>διαδρομή</w:t>
      </w:r>
      <w:r>
        <w:rPr>
          <w:lang w:val="el-GR"/>
        </w:rPr>
        <w:t xml:space="preserve"> μέσω 10.1.1.10</w:t>
      </w:r>
      <w:r w:rsidR="006B67D8" w:rsidRPr="006B67D8">
        <w:rPr>
          <w:lang w:val="el-GR"/>
        </w:rPr>
        <w:t>(</w:t>
      </w:r>
      <w:r w:rsidR="006B67D8">
        <w:t>R</w:t>
      </w:r>
      <w:r w:rsidR="006B67D8" w:rsidRPr="006B67D8">
        <w:rPr>
          <w:lang w:val="el-GR"/>
        </w:rPr>
        <w:t>3)</w:t>
      </w:r>
      <w:r w:rsidRPr="00A86199">
        <w:rPr>
          <w:lang w:val="el-GR"/>
        </w:rPr>
        <w:t xml:space="preserve">, καθώς έγινε γνωστή από γείτονα </w:t>
      </w:r>
      <w:r>
        <w:t>eBGP</w:t>
      </w:r>
      <w:r w:rsidRPr="00A86199">
        <w:rPr>
          <w:lang w:val="el-GR"/>
        </w:rPr>
        <w:t xml:space="preserve">, ενώ η 192.168.0.2 από </w:t>
      </w:r>
      <w:r>
        <w:t>iBGP</w:t>
      </w:r>
      <w:r w:rsidRPr="00A86199">
        <w:rPr>
          <w:lang w:val="el-GR"/>
        </w:rPr>
        <w:t xml:space="preserve">. Τέλος, η τρίτη διαδρομή μέσω </w:t>
      </w:r>
      <w:r>
        <w:t>R</w:t>
      </w:r>
      <w:r w:rsidRPr="00A86199">
        <w:rPr>
          <w:lang w:val="el-GR"/>
        </w:rPr>
        <w:t xml:space="preserve">2 έχει 2 </w:t>
      </w:r>
      <w:r>
        <w:t>AS</w:t>
      </w:r>
      <w:r w:rsidRPr="00A86199">
        <w:rPr>
          <w:lang w:val="el-GR"/>
        </w:rPr>
        <w:t xml:space="preserve"> αντί 1 των άλλων 2 διαδρομών.</w:t>
      </w:r>
    </w:p>
    <w:p w14:paraId="21DA7E07" w14:textId="658D0CA1" w:rsidR="004E183E" w:rsidRPr="008E5CC2" w:rsidRDefault="004E183E" w:rsidP="007E5380">
      <w:pPr>
        <w:pStyle w:val="3"/>
        <w:rPr>
          <w:lang w:val="el-GR"/>
        </w:rPr>
      </w:pPr>
      <w:r w:rsidRPr="008E5CC2">
        <w:rPr>
          <w:lang w:val="el-GR"/>
        </w:rPr>
        <w:t>6.5</w:t>
      </w:r>
    </w:p>
    <w:p w14:paraId="416B9417" w14:textId="1ECBC953" w:rsidR="007E5380" w:rsidRPr="004350A5" w:rsidRDefault="008E5CC2" w:rsidP="007E5380">
      <w:pPr>
        <w:rPr>
          <w:lang w:val="el-GR"/>
        </w:rPr>
      </w:pPr>
      <w:r w:rsidRPr="008E5CC2">
        <w:rPr>
          <w:lang w:val="el-GR"/>
        </w:rPr>
        <w:t xml:space="preserve">Με </w:t>
      </w:r>
      <w:r>
        <w:rPr>
          <w:lang w:val="el-GR"/>
        </w:rPr>
        <w:t xml:space="preserve">« </w:t>
      </w:r>
      <w:r w:rsidRPr="004350A5">
        <w:rPr>
          <w:b/>
          <w:bCs/>
        </w:rPr>
        <w:t>do</w:t>
      </w:r>
      <w:r w:rsidRPr="004350A5">
        <w:rPr>
          <w:b/>
          <w:bCs/>
          <w:lang w:val="el-GR"/>
        </w:rPr>
        <w:t xml:space="preserve"> </w:t>
      </w:r>
      <w:r w:rsidRPr="004350A5">
        <w:rPr>
          <w:b/>
          <w:bCs/>
        </w:rPr>
        <w:t>show</w:t>
      </w:r>
      <w:r w:rsidRPr="004350A5">
        <w:rPr>
          <w:b/>
          <w:bCs/>
          <w:lang w:val="el-GR"/>
        </w:rPr>
        <w:t xml:space="preserve"> </w:t>
      </w:r>
      <w:r w:rsidRPr="004350A5">
        <w:rPr>
          <w:b/>
          <w:bCs/>
        </w:rPr>
        <w:t>ip</w:t>
      </w:r>
      <w:r w:rsidRPr="004350A5">
        <w:rPr>
          <w:b/>
          <w:bCs/>
          <w:lang w:val="el-GR"/>
        </w:rPr>
        <w:t xml:space="preserve"> </w:t>
      </w:r>
      <w:r w:rsidRPr="004350A5">
        <w:rPr>
          <w:b/>
          <w:bCs/>
        </w:rPr>
        <w:t>bgp</w:t>
      </w:r>
      <w:r>
        <w:rPr>
          <w:lang w:val="el-GR"/>
        </w:rPr>
        <w:t xml:space="preserve"> »</w:t>
      </w:r>
      <w:r w:rsidRPr="008E5CC2">
        <w:rPr>
          <w:lang w:val="el-GR"/>
        </w:rPr>
        <w:t xml:space="preserve"> βλέπουμε πως η </w:t>
      </w:r>
      <w:r>
        <w:t>RIB</w:t>
      </w:r>
      <w:r w:rsidRPr="008E5CC2">
        <w:rPr>
          <w:lang w:val="el-GR"/>
        </w:rPr>
        <w:t xml:space="preserve"> του </w:t>
      </w:r>
      <w:r>
        <w:t>R</w:t>
      </w:r>
      <w:r w:rsidRPr="008E5CC2">
        <w:rPr>
          <w:lang w:val="el-GR"/>
        </w:rPr>
        <w:t>4 έχει 2 διαδρομές για το 192.168.2.0/24 (</w:t>
      </w:r>
      <w:r>
        <w:t>R</w:t>
      </w:r>
      <w:r w:rsidRPr="008E5CC2">
        <w:rPr>
          <w:lang w:val="el-GR"/>
        </w:rPr>
        <w:t xml:space="preserve">4 → </w:t>
      </w:r>
      <w:r>
        <w:t>R</w:t>
      </w:r>
      <w:r w:rsidRPr="008E5CC2">
        <w:rPr>
          <w:lang w:val="el-GR"/>
        </w:rPr>
        <w:t xml:space="preserve">1 → </w:t>
      </w:r>
      <w:r>
        <w:t>R</w:t>
      </w:r>
      <w:r w:rsidRPr="008E5CC2">
        <w:rPr>
          <w:lang w:val="el-GR"/>
        </w:rPr>
        <w:t xml:space="preserve">3 → </w:t>
      </w:r>
      <w:r>
        <w:t>LAN</w:t>
      </w:r>
      <w:r w:rsidRPr="008E5CC2">
        <w:rPr>
          <w:lang w:val="el-GR"/>
        </w:rPr>
        <w:t xml:space="preserve">2, </w:t>
      </w:r>
      <w:r w:rsidR="004350A5" w:rsidRPr="004350A5">
        <w:rPr>
          <w:lang w:val="el-GR"/>
        </w:rPr>
        <w:t xml:space="preserve">   </w:t>
      </w:r>
      <w:r>
        <w:t>R</w:t>
      </w:r>
      <w:r w:rsidRPr="008E5CC2">
        <w:rPr>
          <w:lang w:val="el-GR"/>
        </w:rPr>
        <w:t xml:space="preserve">4 → </w:t>
      </w:r>
      <w:r>
        <w:t>R</w:t>
      </w:r>
      <w:r w:rsidRPr="008E5CC2">
        <w:rPr>
          <w:lang w:val="el-GR"/>
        </w:rPr>
        <w:t xml:space="preserve">3 → </w:t>
      </w:r>
      <w:r>
        <w:t>LAN</w:t>
      </w:r>
      <w:r w:rsidRPr="008E5CC2">
        <w:rPr>
          <w:lang w:val="el-GR"/>
        </w:rPr>
        <w:t>2), εκ των οποίων για τη δρομολόγηση χρησιμοποιείται η 2</w:t>
      </w:r>
      <w:r w:rsidRPr="004350A5">
        <w:rPr>
          <w:vertAlign w:val="superscript"/>
          <w:lang w:val="el-GR"/>
        </w:rPr>
        <w:t>η</w:t>
      </w:r>
      <w:r w:rsidR="004350A5" w:rsidRPr="004350A5">
        <w:rPr>
          <w:lang w:val="el-GR"/>
        </w:rPr>
        <w:t>.</w:t>
      </w:r>
    </w:p>
    <w:p w14:paraId="40C6D40D" w14:textId="237B5137" w:rsidR="004350A5" w:rsidRPr="004350A5" w:rsidRDefault="004350A5" w:rsidP="007E5380">
      <w:r w:rsidRPr="004350A5">
        <w:rPr>
          <w:noProof/>
        </w:rPr>
        <w:drawing>
          <wp:inline distT="0" distB="0" distL="0" distR="0" wp14:anchorId="4CE7602E" wp14:editId="63619D33">
            <wp:extent cx="6716062" cy="2200582"/>
            <wp:effectExtent l="0" t="0" r="8890" b="9525"/>
            <wp:docPr id="585632027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632027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6716062" cy="2200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87478" w14:textId="397A40DF" w:rsidR="004E183E" w:rsidRPr="004350A5" w:rsidRDefault="004E183E" w:rsidP="007E5380">
      <w:pPr>
        <w:pStyle w:val="3"/>
        <w:rPr>
          <w:lang w:val="el-GR"/>
        </w:rPr>
      </w:pPr>
      <w:r w:rsidRPr="004350A5">
        <w:rPr>
          <w:lang w:val="el-GR"/>
        </w:rPr>
        <w:t>6.6</w:t>
      </w:r>
    </w:p>
    <w:p w14:paraId="696FC192" w14:textId="3545895B" w:rsidR="0053153A" w:rsidRPr="004350A5" w:rsidRDefault="004350A5" w:rsidP="0053153A">
      <w:pPr>
        <w:rPr>
          <w:lang w:val="el-GR"/>
        </w:rPr>
      </w:pPr>
      <w:r w:rsidRPr="004350A5">
        <w:rPr>
          <w:lang w:val="el-GR"/>
        </w:rPr>
        <w:t xml:space="preserve">Όπως το 6.4, η επιλεγμένη διαδρομή μαθεύτηκε μέσω </w:t>
      </w:r>
      <w:r>
        <w:t>externalBGP</w:t>
      </w:r>
      <w:r w:rsidRPr="004350A5">
        <w:rPr>
          <w:lang w:val="el-GR"/>
        </w:rPr>
        <w:t>.</w:t>
      </w:r>
    </w:p>
    <w:p w14:paraId="780916A1" w14:textId="54C8B2CC" w:rsidR="004E183E" w:rsidRPr="004350A5" w:rsidRDefault="004E183E" w:rsidP="007E5380">
      <w:pPr>
        <w:pStyle w:val="3"/>
        <w:rPr>
          <w:lang w:val="el-GR"/>
        </w:rPr>
      </w:pPr>
      <w:r w:rsidRPr="004350A5">
        <w:rPr>
          <w:lang w:val="el-GR"/>
        </w:rPr>
        <w:t>6.7</w:t>
      </w:r>
    </w:p>
    <w:p w14:paraId="32456549" w14:textId="0EAD9C26" w:rsidR="00DC68DF" w:rsidRPr="00E0799F" w:rsidRDefault="004350A5" w:rsidP="0053153A">
      <w:pPr>
        <w:rPr>
          <w:lang w:val="el-GR"/>
        </w:rPr>
      </w:pPr>
      <w:r w:rsidRPr="004350A5">
        <w:rPr>
          <w:lang w:val="el-GR"/>
        </w:rPr>
        <w:t>Έχει 2 διαδρομές</w:t>
      </w:r>
      <w:r w:rsidR="00DC68DF" w:rsidRPr="00DC68DF">
        <w:rPr>
          <w:lang w:val="el-GR"/>
        </w:rPr>
        <w:t xml:space="preserve"> </w:t>
      </w:r>
      <w:r w:rsidRPr="004350A5">
        <w:rPr>
          <w:lang w:val="el-GR"/>
        </w:rPr>
        <w:t>(</w:t>
      </w:r>
      <w:r>
        <w:t>R</w:t>
      </w:r>
      <w:r w:rsidRPr="004350A5">
        <w:rPr>
          <w:lang w:val="el-GR"/>
        </w:rPr>
        <w:t xml:space="preserve">4 → </w:t>
      </w:r>
      <w:r>
        <w:t>R</w:t>
      </w:r>
      <w:r w:rsidRPr="004350A5">
        <w:rPr>
          <w:lang w:val="el-GR"/>
        </w:rPr>
        <w:t>1</w:t>
      </w:r>
      <w:r w:rsidR="00E0799F" w:rsidRPr="00E0799F">
        <w:rPr>
          <w:lang w:val="el-GR"/>
        </w:rPr>
        <w:t>(192.168.0.1)</w:t>
      </w:r>
      <w:r w:rsidRPr="004350A5">
        <w:rPr>
          <w:lang w:val="el-GR"/>
        </w:rPr>
        <w:t xml:space="preserve"> → </w:t>
      </w:r>
      <w:r>
        <w:t>R</w:t>
      </w:r>
      <w:r w:rsidRPr="004350A5">
        <w:rPr>
          <w:lang w:val="el-GR"/>
        </w:rPr>
        <w:t xml:space="preserve">2, </w:t>
      </w:r>
      <w:r>
        <w:t>R</w:t>
      </w:r>
      <w:r w:rsidRPr="004350A5">
        <w:rPr>
          <w:lang w:val="el-GR"/>
        </w:rPr>
        <w:t xml:space="preserve">4 → </w:t>
      </w:r>
      <w:r>
        <w:t>R</w:t>
      </w:r>
      <w:r w:rsidRPr="004350A5">
        <w:rPr>
          <w:lang w:val="el-GR"/>
        </w:rPr>
        <w:t>3</w:t>
      </w:r>
      <w:r w:rsidR="00E0799F" w:rsidRPr="00E0799F">
        <w:rPr>
          <w:lang w:val="el-GR"/>
        </w:rPr>
        <w:t>(10.1.1.14)</w:t>
      </w:r>
      <w:r w:rsidRPr="004350A5">
        <w:rPr>
          <w:lang w:val="el-GR"/>
        </w:rPr>
        <w:t xml:space="preserve"> → </w:t>
      </w:r>
      <w:r>
        <w:t>R</w:t>
      </w:r>
      <w:r w:rsidRPr="004350A5">
        <w:rPr>
          <w:lang w:val="el-GR"/>
        </w:rPr>
        <w:t>2) και επιλέχθηκε η πρώτη.</w:t>
      </w:r>
    </w:p>
    <w:p w14:paraId="78F344A2" w14:textId="41BC0854" w:rsidR="004E183E" w:rsidRPr="003C257D" w:rsidRDefault="004E183E" w:rsidP="007E5380">
      <w:pPr>
        <w:pStyle w:val="3"/>
      </w:pPr>
      <w:r w:rsidRPr="003C257D">
        <w:lastRenderedPageBreak/>
        <w:t>6.8</w:t>
      </w:r>
    </w:p>
    <w:p w14:paraId="54E86780" w14:textId="5E0F6730" w:rsidR="0053153A" w:rsidRPr="003C257D" w:rsidRDefault="00B216A5" w:rsidP="0053153A">
      <w:r>
        <w:t>Λόγω μικρότερου AS_PATH.</w:t>
      </w:r>
    </w:p>
    <w:p w14:paraId="1DF30A38" w14:textId="2C4C55CA" w:rsidR="004E183E" w:rsidRPr="003C257D" w:rsidRDefault="004E183E" w:rsidP="007E5380">
      <w:pPr>
        <w:pStyle w:val="3"/>
      </w:pPr>
      <w:r w:rsidRPr="003C257D">
        <w:t>6.9</w:t>
      </w:r>
    </w:p>
    <w:p w14:paraId="06786D52" w14:textId="5BBA9E9A" w:rsidR="00974451" w:rsidRPr="00974451" w:rsidRDefault="00974451" w:rsidP="00974451">
      <w:pPr>
        <w:rPr>
          <w:b/>
          <w:bCs/>
        </w:rPr>
      </w:pPr>
      <w:r w:rsidRPr="00974451">
        <w:rPr>
          <w:b/>
          <w:bCs/>
        </w:rPr>
        <w:t>do show ip bgp</w:t>
      </w:r>
    </w:p>
    <w:p w14:paraId="06D79C30" w14:textId="2C214AA2" w:rsidR="0053153A" w:rsidRDefault="00476C77" w:rsidP="0053153A">
      <w:pPr>
        <w:rPr>
          <w:lang w:val="el-GR"/>
        </w:rPr>
      </w:pPr>
      <w:r w:rsidRPr="00476C77">
        <w:rPr>
          <w:lang w:val="el-GR"/>
        </w:rPr>
        <w:t>Βλέπουμε 3 διαδρομές (</w:t>
      </w:r>
      <w:r>
        <w:t>R</w:t>
      </w:r>
      <w:r w:rsidRPr="00476C77">
        <w:rPr>
          <w:lang w:val="el-GR"/>
        </w:rPr>
        <w:t xml:space="preserve">3 → </w:t>
      </w:r>
      <w:r>
        <w:t>R</w:t>
      </w:r>
      <w:r w:rsidRPr="00476C77">
        <w:rPr>
          <w:lang w:val="el-GR"/>
        </w:rPr>
        <w:t xml:space="preserve">4 → </w:t>
      </w:r>
      <w:r>
        <w:t>R</w:t>
      </w:r>
      <w:r w:rsidRPr="00476C77">
        <w:rPr>
          <w:lang w:val="el-GR"/>
        </w:rPr>
        <w:t xml:space="preserve">1 → </w:t>
      </w:r>
      <w:r>
        <w:t>LAN</w:t>
      </w:r>
      <w:r w:rsidRPr="00476C77">
        <w:rPr>
          <w:lang w:val="el-GR"/>
        </w:rPr>
        <w:t xml:space="preserve">1, </w:t>
      </w:r>
      <w:r w:rsidR="007A644E">
        <w:t>R</w:t>
      </w:r>
      <w:r w:rsidR="007A644E" w:rsidRPr="00476C77">
        <w:rPr>
          <w:lang w:val="el-GR"/>
        </w:rPr>
        <w:t xml:space="preserve">3 → </w:t>
      </w:r>
      <w:r w:rsidR="007A644E">
        <w:t>R</w:t>
      </w:r>
      <w:r w:rsidR="007A644E" w:rsidRPr="00476C77">
        <w:rPr>
          <w:lang w:val="el-GR"/>
        </w:rPr>
        <w:t xml:space="preserve">2 → </w:t>
      </w:r>
      <w:r w:rsidR="007A644E">
        <w:t>R</w:t>
      </w:r>
      <w:r w:rsidR="007A644E" w:rsidRPr="00476C77">
        <w:rPr>
          <w:lang w:val="el-GR"/>
        </w:rPr>
        <w:t xml:space="preserve">1 → </w:t>
      </w:r>
      <w:r w:rsidR="007A644E">
        <w:t>LAN</w:t>
      </w:r>
      <w:r w:rsidR="007A644E" w:rsidRPr="00476C77">
        <w:rPr>
          <w:lang w:val="el-GR"/>
        </w:rPr>
        <w:t>1</w:t>
      </w:r>
      <w:r w:rsidR="007A644E" w:rsidRPr="007A644E">
        <w:rPr>
          <w:lang w:val="el-GR"/>
        </w:rPr>
        <w:t xml:space="preserve">, </w:t>
      </w:r>
      <w:r>
        <w:t>R</w:t>
      </w:r>
      <w:r w:rsidRPr="00476C77">
        <w:rPr>
          <w:lang w:val="el-GR"/>
        </w:rPr>
        <w:t xml:space="preserve">3 → </w:t>
      </w:r>
      <w:r>
        <w:t>R</w:t>
      </w:r>
      <w:r w:rsidRPr="00476C77">
        <w:rPr>
          <w:lang w:val="el-GR"/>
        </w:rPr>
        <w:t xml:space="preserve">1 → </w:t>
      </w:r>
      <w:r>
        <w:t>LAN</w:t>
      </w:r>
      <w:r w:rsidRPr="00476C77">
        <w:rPr>
          <w:lang w:val="el-GR"/>
        </w:rPr>
        <w:t xml:space="preserve">1) και από αυτές έχει μπει στον πίνακα δρομολόγησης η </w:t>
      </w:r>
      <w:r w:rsidR="00605F97">
        <w:rPr>
          <w:lang w:val="el-GR"/>
        </w:rPr>
        <w:t>τρίτη</w:t>
      </w:r>
      <w:r w:rsidRPr="00476C77">
        <w:rPr>
          <w:lang w:val="el-GR"/>
        </w:rPr>
        <w:t>.</w:t>
      </w:r>
    </w:p>
    <w:p w14:paraId="623B9A10" w14:textId="2E8B4A28" w:rsidR="00974451" w:rsidRPr="00476C77" w:rsidRDefault="00974451" w:rsidP="0053153A">
      <w:pPr>
        <w:rPr>
          <w:lang w:val="el-GR"/>
        </w:rPr>
      </w:pPr>
      <w:r w:rsidRPr="00974451">
        <w:rPr>
          <w:noProof/>
          <w:lang w:val="el-GR"/>
        </w:rPr>
        <w:drawing>
          <wp:inline distT="0" distB="0" distL="0" distR="0" wp14:anchorId="30A8B6A0" wp14:editId="5372E6A6">
            <wp:extent cx="6839905" cy="495369"/>
            <wp:effectExtent l="0" t="0" r="0" b="0"/>
            <wp:docPr id="177556821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5682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6839905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B005F" w14:textId="5A2A190C" w:rsidR="00201CCA" w:rsidRPr="00201CCA" w:rsidRDefault="004E183E" w:rsidP="00201CCA">
      <w:pPr>
        <w:pStyle w:val="3"/>
      </w:pPr>
      <w:r w:rsidRPr="004350A5">
        <w:rPr>
          <w:lang w:val="el-GR"/>
        </w:rPr>
        <w:t>6.10</w:t>
      </w:r>
    </w:p>
    <w:p w14:paraId="613FBF91" w14:textId="32DAF37E" w:rsidR="0053153A" w:rsidRDefault="00476C77" w:rsidP="0053153A">
      <w:pPr>
        <w:rPr>
          <w:lang w:val="el-GR"/>
        </w:rPr>
      </w:pPr>
      <w:r w:rsidRPr="00476C77">
        <w:rPr>
          <w:noProof/>
          <w:lang w:val="el-GR"/>
        </w:rPr>
        <w:drawing>
          <wp:inline distT="0" distB="0" distL="0" distR="0" wp14:anchorId="14BC09A9" wp14:editId="0CCB468E">
            <wp:extent cx="6544588" cy="3067478"/>
            <wp:effectExtent l="0" t="0" r="8890" b="0"/>
            <wp:docPr id="1570840747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840747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6544588" cy="3067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8C39A" w14:textId="617E3106" w:rsidR="00CC5818" w:rsidRPr="00201CCA" w:rsidRDefault="00201CCA" w:rsidP="0053153A">
      <w:pPr>
        <w:rPr>
          <w:lang w:val="el-GR"/>
        </w:rPr>
      </w:pPr>
      <w:r w:rsidRPr="00201CCA">
        <w:rPr>
          <w:lang w:val="el-GR"/>
        </w:rPr>
        <w:t xml:space="preserve">Είναι όπως βλέπουμε η αρχαιότερη από τις </w:t>
      </w:r>
      <w:r>
        <w:t>External</w:t>
      </w:r>
      <w:r w:rsidRPr="00201CCA">
        <w:rPr>
          <w:lang w:val="el-GR"/>
        </w:rPr>
        <w:t xml:space="preserve"> διαδρομές (δεδομένου ότι έχει φτάσει η επίλυση ισότητας σε αυτό το κριτήριο).</w:t>
      </w:r>
    </w:p>
    <w:p w14:paraId="3B26388A" w14:textId="4F7CEC98" w:rsidR="0053153A" w:rsidRDefault="004E183E" w:rsidP="001A36FA">
      <w:pPr>
        <w:pStyle w:val="3"/>
        <w:rPr>
          <w:lang w:val="el-GR"/>
        </w:rPr>
      </w:pPr>
      <w:r w:rsidRPr="004350A5">
        <w:rPr>
          <w:lang w:val="el-GR"/>
        </w:rPr>
        <w:t>6.11</w:t>
      </w:r>
    </w:p>
    <w:p w14:paraId="366AC7D2" w14:textId="7040F44F" w:rsidR="00364C41" w:rsidRPr="00364C41" w:rsidRDefault="00364C41" w:rsidP="00364C41">
      <w:pPr>
        <w:rPr>
          <w:b/>
          <w:bCs/>
        </w:rPr>
      </w:pPr>
      <w:r w:rsidRPr="00364C41">
        <w:rPr>
          <w:b/>
          <w:bCs/>
        </w:rPr>
        <w:t>do clear ip bgp 10.1.1.10</w:t>
      </w:r>
    </w:p>
    <w:p w14:paraId="201E44CD" w14:textId="34B1A7C4" w:rsidR="0053153A" w:rsidRDefault="001629D6" w:rsidP="0053153A">
      <w:pPr>
        <w:rPr>
          <w:lang w:val="el-GR"/>
        </w:rPr>
      </w:pPr>
      <w:r w:rsidRPr="001629D6">
        <w:rPr>
          <w:noProof/>
          <w:lang w:val="el-GR"/>
        </w:rPr>
        <w:lastRenderedPageBreak/>
        <w:drawing>
          <wp:inline distT="0" distB="0" distL="0" distR="0" wp14:anchorId="1E7DCF5D" wp14:editId="5B88EF5C">
            <wp:extent cx="6335009" cy="3010320"/>
            <wp:effectExtent l="0" t="0" r="8890" b="0"/>
            <wp:docPr id="1109091463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091463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6335009" cy="301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B16C2" w14:textId="451EB9BC" w:rsidR="001629D6" w:rsidRPr="001629D6" w:rsidRDefault="001629D6" w:rsidP="0053153A">
      <w:pPr>
        <w:rPr>
          <w:lang w:val="el-GR"/>
        </w:rPr>
      </w:pPr>
      <w:r w:rsidRPr="001629D6">
        <w:rPr>
          <w:lang w:val="el-GR"/>
        </w:rPr>
        <w:t xml:space="preserve">Τώρα είναι επιλεγμένη αυτή μέσω του </w:t>
      </w:r>
      <w:r>
        <w:t>R</w:t>
      </w:r>
      <w:r>
        <w:rPr>
          <w:lang w:val="el-GR"/>
        </w:rPr>
        <w:t>4.</w:t>
      </w:r>
    </w:p>
    <w:p w14:paraId="465FA419" w14:textId="6A53148A" w:rsidR="004E183E" w:rsidRPr="004350A5" w:rsidRDefault="004E183E" w:rsidP="007E5380">
      <w:pPr>
        <w:pStyle w:val="3"/>
        <w:rPr>
          <w:lang w:val="el-GR"/>
        </w:rPr>
      </w:pPr>
      <w:r w:rsidRPr="004350A5">
        <w:rPr>
          <w:lang w:val="el-GR"/>
        </w:rPr>
        <w:t>6.12</w:t>
      </w:r>
    </w:p>
    <w:p w14:paraId="4423434F" w14:textId="4AC3ECF3" w:rsidR="0053153A" w:rsidRPr="00364C41" w:rsidRDefault="00364C41" w:rsidP="0053153A">
      <w:pPr>
        <w:rPr>
          <w:lang w:val="el-GR"/>
        </w:rPr>
      </w:pPr>
      <w:r w:rsidRPr="00364C41">
        <w:rPr>
          <w:lang w:val="el-GR"/>
        </w:rPr>
        <w:t xml:space="preserve">Εκτελούμε στον </w:t>
      </w:r>
      <w:r>
        <w:t>R</w:t>
      </w:r>
      <w:r w:rsidRPr="00364C41">
        <w:rPr>
          <w:lang w:val="el-GR"/>
        </w:rPr>
        <w:t xml:space="preserve">4 </w:t>
      </w:r>
      <w:r>
        <w:rPr>
          <w:lang w:val="el-GR"/>
        </w:rPr>
        <w:t xml:space="preserve">« </w:t>
      </w:r>
      <w:r w:rsidRPr="007400FB">
        <w:rPr>
          <w:b/>
          <w:bCs/>
        </w:rPr>
        <w:t>do</w:t>
      </w:r>
      <w:r w:rsidRPr="007400FB">
        <w:rPr>
          <w:b/>
          <w:bCs/>
          <w:lang w:val="el-GR"/>
        </w:rPr>
        <w:t xml:space="preserve"> </w:t>
      </w:r>
      <w:r w:rsidRPr="007400FB">
        <w:rPr>
          <w:b/>
          <w:bCs/>
        </w:rPr>
        <w:t>clear</w:t>
      </w:r>
      <w:r w:rsidRPr="007400FB">
        <w:rPr>
          <w:b/>
          <w:bCs/>
          <w:lang w:val="el-GR"/>
        </w:rPr>
        <w:t xml:space="preserve"> </w:t>
      </w:r>
      <w:r w:rsidRPr="007400FB">
        <w:rPr>
          <w:b/>
          <w:bCs/>
        </w:rPr>
        <w:t>ip</w:t>
      </w:r>
      <w:r w:rsidRPr="007400FB">
        <w:rPr>
          <w:b/>
          <w:bCs/>
          <w:lang w:val="el-GR"/>
        </w:rPr>
        <w:t xml:space="preserve"> </w:t>
      </w:r>
      <w:r w:rsidRPr="007400FB">
        <w:rPr>
          <w:b/>
          <w:bCs/>
        </w:rPr>
        <w:t>bgp</w:t>
      </w:r>
      <w:r w:rsidRPr="007400FB">
        <w:rPr>
          <w:b/>
          <w:bCs/>
          <w:lang w:val="el-GR"/>
        </w:rPr>
        <w:t xml:space="preserve"> 10.1.1.14</w:t>
      </w:r>
      <w:r>
        <w:rPr>
          <w:lang w:val="el-GR"/>
        </w:rPr>
        <w:t xml:space="preserve"> »</w:t>
      </w:r>
      <w:r w:rsidRPr="00364C41">
        <w:rPr>
          <w:lang w:val="el-GR"/>
        </w:rPr>
        <w:t xml:space="preserve"> και παρατηρούμε πως πλέον η διαδρομή προς το </w:t>
      </w:r>
      <w:r>
        <w:t>LAN</w:t>
      </w:r>
      <w:r w:rsidRPr="00364C41">
        <w:rPr>
          <w:lang w:val="el-GR"/>
        </w:rPr>
        <w:t xml:space="preserve">1 από το </w:t>
      </w:r>
      <w:r>
        <w:t>R</w:t>
      </w:r>
      <w:r w:rsidRPr="00364C41">
        <w:rPr>
          <w:lang w:val="el-GR"/>
        </w:rPr>
        <w:t xml:space="preserve">3 που έχει επιλεχθεί για δρομολόγηση είναι αυτή μέσω του </w:t>
      </w:r>
      <w:r>
        <w:t>R</w:t>
      </w:r>
      <w:r w:rsidRPr="00364C41">
        <w:rPr>
          <w:lang w:val="el-GR"/>
        </w:rPr>
        <w:t>1 (</w:t>
      </w:r>
      <w:r>
        <w:t>R</w:t>
      </w:r>
      <w:r w:rsidRPr="00364C41">
        <w:rPr>
          <w:lang w:val="el-GR"/>
        </w:rPr>
        <w:t xml:space="preserve">3 → </w:t>
      </w:r>
      <w:r>
        <w:t>R</w:t>
      </w:r>
      <w:r w:rsidRPr="00364C41">
        <w:rPr>
          <w:lang w:val="el-GR"/>
        </w:rPr>
        <w:t xml:space="preserve">1 → </w:t>
      </w:r>
      <w:r>
        <w:t>LAN</w:t>
      </w:r>
      <w:r w:rsidRPr="00364C41">
        <w:rPr>
          <w:lang w:val="el-GR"/>
        </w:rPr>
        <w:t>1)</w:t>
      </w:r>
      <w:r w:rsidR="007400FB">
        <w:rPr>
          <w:lang w:val="el-GR"/>
        </w:rPr>
        <w:t>.</w:t>
      </w:r>
    </w:p>
    <w:p w14:paraId="30F53843" w14:textId="64173CF5" w:rsidR="004E183E" w:rsidRDefault="004E183E" w:rsidP="007E5380">
      <w:pPr>
        <w:pStyle w:val="3"/>
      </w:pPr>
      <w:r w:rsidRPr="0049088A">
        <w:t>6.13</w:t>
      </w:r>
    </w:p>
    <w:p w14:paraId="29DA559B" w14:textId="0AA9FD67" w:rsidR="00AB7937" w:rsidRPr="00AB7937" w:rsidRDefault="00AB7937" w:rsidP="00AB7937">
      <w:pPr>
        <w:rPr>
          <w:u w:val="single"/>
        </w:rPr>
      </w:pPr>
      <w:r w:rsidRPr="00AB7937">
        <w:rPr>
          <w:u w:val="single"/>
        </w:rPr>
        <w:t>R4</w:t>
      </w:r>
    </w:p>
    <w:p w14:paraId="21C52338" w14:textId="50DF8CCD" w:rsidR="0053153A" w:rsidRPr="00AB7937" w:rsidRDefault="0049088A" w:rsidP="0053153A">
      <w:pPr>
        <w:rPr>
          <w:b/>
          <w:bCs/>
        </w:rPr>
      </w:pPr>
      <w:r w:rsidRPr="00AB7937">
        <w:rPr>
          <w:b/>
          <w:bCs/>
        </w:rPr>
        <w:t>ip prefix-list AS65030 permit 192.168.2.0/24</w:t>
      </w:r>
    </w:p>
    <w:p w14:paraId="73F28A2A" w14:textId="4B710EFD" w:rsidR="0049088A" w:rsidRPr="00AB7937" w:rsidRDefault="0049088A" w:rsidP="0053153A">
      <w:pPr>
        <w:rPr>
          <w:b/>
          <w:bCs/>
        </w:rPr>
      </w:pPr>
      <w:r w:rsidRPr="00AB7937">
        <w:rPr>
          <w:b/>
          <w:bCs/>
        </w:rPr>
        <w:t>ip prefix-list AS65030 permit</w:t>
      </w:r>
      <w:r w:rsidR="00AB7937" w:rsidRPr="00AB7937">
        <w:rPr>
          <w:b/>
          <w:bCs/>
        </w:rPr>
        <w:t xml:space="preserve"> 172.17.17.3/32</w:t>
      </w:r>
    </w:p>
    <w:p w14:paraId="5C9F3388" w14:textId="0DAEB76D" w:rsidR="004E183E" w:rsidRDefault="004E183E" w:rsidP="007E5380">
      <w:pPr>
        <w:pStyle w:val="3"/>
      </w:pPr>
      <w:r w:rsidRPr="0049088A">
        <w:t>6.14</w:t>
      </w:r>
    </w:p>
    <w:p w14:paraId="76F0282A" w14:textId="5496DBFE" w:rsidR="00AB7937" w:rsidRPr="00AB7937" w:rsidRDefault="00AB7937" w:rsidP="00AB7937">
      <w:pPr>
        <w:rPr>
          <w:u w:val="single"/>
        </w:rPr>
      </w:pPr>
      <w:r w:rsidRPr="00AB7937">
        <w:rPr>
          <w:u w:val="single"/>
        </w:rPr>
        <w:t>R4</w:t>
      </w:r>
    </w:p>
    <w:p w14:paraId="07CE1353" w14:textId="7B0C6F85" w:rsidR="0053153A" w:rsidRPr="00AB7937" w:rsidRDefault="00AB7937" w:rsidP="0053153A">
      <w:pPr>
        <w:rPr>
          <w:b/>
          <w:bCs/>
        </w:rPr>
      </w:pPr>
      <w:r w:rsidRPr="00AB7937">
        <w:rPr>
          <w:b/>
          <w:bCs/>
        </w:rPr>
        <w:t>route-map set-locpref permit 10</w:t>
      </w:r>
    </w:p>
    <w:p w14:paraId="0A850432" w14:textId="07B70ABB" w:rsidR="004E183E" w:rsidRDefault="004E183E" w:rsidP="007E5380">
      <w:pPr>
        <w:pStyle w:val="3"/>
      </w:pPr>
      <w:r w:rsidRPr="003C257D">
        <w:t>6.15</w:t>
      </w:r>
    </w:p>
    <w:p w14:paraId="46FE302B" w14:textId="6FAFB4FD" w:rsidR="0064544C" w:rsidRPr="0064544C" w:rsidRDefault="0064544C" w:rsidP="0064544C">
      <w:pPr>
        <w:rPr>
          <w:u w:val="single"/>
        </w:rPr>
      </w:pPr>
      <w:r w:rsidRPr="0064544C">
        <w:rPr>
          <w:u w:val="single"/>
        </w:rPr>
        <w:t>R4</w:t>
      </w:r>
    </w:p>
    <w:p w14:paraId="2BADADFA" w14:textId="368DDE90" w:rsidR="0053153A" w:rsidRPr="0064544C" w:rsidRDefault="0064544C" w:rsidP="0053153A">
      <w:pPr>
        <w:rPr>
          <w:b/>
          <w:bCs/>
        </w:rPr>
      </w:pPr>
      <w:r w:rsidRPr="0064544C">
        <w:rPr>
          <w:b/>
          <w:bCs/>
        </w:rPr>
        <w:t>match ip address prefix-list AS65030</w:t>
      </w:r>
    </w:p>
    <w:p w14:paraId="2C00969C" w14:textId="027C9756" w:rsidR="004E183E" w:rsidRDefault="004E183E" w:rsidP="007E5380">
      <w:pPr>
        <w:pStyle w:val="3"/>
      </w:pPr>
      <w:r w:rsidRPr="003C257D">
        <w:t>6.16</w:t>
      </w:r>
    </w:p>
    <w:p w14:paraId="190A8530" w14:textId="109AC251" w:rsidR="00420FCF" w:rsidRPr="00420FCF" w:rsidRDefault="00420FCF" w:rsidP="00420FCF">
      <w:pPr>
        <w:rPr>
          <w:u w:val="single"/>
        </w:rPr>
      </w:pPr>
      <w:r w:rsidRPr="00420FCF">
        <w:rPr>
          <w:u w:val="single"/>
        </w:rPr>
        <w:t>R4</w:t>
      </w:r>
    </w:p>
    <w:p w14:paraId="3101FD8B" w14:textId="4C9ED5D9" w:rsidR="0053153A" w:rsidRPr="003C257D" w:rsidRDefault="00BA22A2" w:rsidP="0053153A">
      <w:pPr>
        <w:rPr>
          <w:b/>
          <w:bCs/>
        </w:rPr>
      </w:pPr>
      <w:r w:rsidRPr="00BA22A2">
        <w:rPr>
          <w:b/>
          <w:bCs/>
        </w:rPr>
        <w:t>set local-preference 150</w:t>
      </w:r>
    </w:p>
    <w:p w14:paraId="5692A233" w14:textId="67AB9187" w:rsidR="004E183E" w:rsidRDefault="004E183E" w:rsidP="007E5380">
      <w:pPr>
        <w:pStyle w:val="3"/>
      </w:pPr>
      <w:r w:rsidRPr="003C257D">
        <w:lastRenderedPageBreak/>
        <w:t>6.17</w:t>
      </w:r>
    </w:p>
    <w:p w14:paraId="5D1BF78D" w14:textId="0D40DB3C" w:rsidR="00096C74" w:rsidRDefault="00096C74" w:rsidP="00096C74">
      <w:pPr>
        <w:rPr>
          <w:u w:val="single"/>
        </w:rPr>
      </w:pPr>
      <w:r w:rsidRPr="00096C74">
        <w:rPr>
          <w:u w:val="single"/>
        </w:rPr>
        <w:t>R4</w:t>
      </w:r>
    </w:p>
    <w:p w14:paraId="5E90BC4E" w14:textId="24CB987D" w:rsidR="00C477EB" w:rsidRPr="00C477EB" w:rsidRDefault="00C477EB" w:rsidP="00096C74">
      <w:pPr>
        <w:rPr>
          <w:b/>
          <w:bCs/>
        </w:rPr>
      </w:pPr>
      <w:r w:rsidRPr="00C477EB">
        <w:rPr>
          <w:b/>
          <w:bCs/>
        </w:rPr>
        <w:t>exit</w:t>
      </w:r>
    </w:p>
    <w:p w14:paraId="0CD1D558" w14:textId="3E88F7ED" w:rsidR="0053153A" w:rsidRPr="00096C74" w:rsidRDefault="00420FCF" w:rsidP="0053153A">
      <w:pPr>
        <w:rPr>
          <w:b/>
          <w:bCs/>
        </w:rPr>
      </w:pPr>
      <w:r w:rsidRPr="00096C74">
        <w:rPr>
          <w:b/>
          <w:bCs/>
        </w:rPr>
        <w:t>route-map set-locpref permi</w:t>
      </w:r>
      <w:r w:rsidR="00096C74" w:rsidRPr="00096C74">
        <w:rPr>
          <w:b/>
          <w:bCs/>
        </w:rPr>
        <w:t>t</w:t>
      </w:r>
      <w:r w:rsidR="00F372C3">
        <w:rPr>
          <w:b/>
          <w:bCs/>
        </w:rPr>
        <w:t xml:space="preserve"> 20</w:t>
      </w:r>
    </w:p>
    <w:p w14:paraId="364FBB1E" w14:textId="40037390" w:rsidR="004E183E" w:rsidRDefault="004E183E" w:rsidP="007E5380">
      <w:pPr>
        <w:pStyle w:val="3"/>
      </w:pPr>
      <w:r w:rsidRPr="003C257D">
        <w:t>6.18</w:t>
      </w:r>
    </w:p>
    <w:p w14:paraId="657ADB67" w14:textId="6FDEF08C" w:rsidR="0064544C" w:rsidRPr="0064544C" w:rsidRDefault="0064544C" w:rsidP="0064544C">
      <w:pPr>
        <w:rPr>
          <w:u w:val="single"/>
        </w:rPr>
      </w:pPr>
      <w:r w:rsidRPr="0064544C">
        <w:rPr>
          <w:u w:val="single"/>
        </w:rPr>
        <w:t>R4</w:t>
      </w:r>
    </w:p>
    <w:p w14:paraId="4E7E1B0F" w14:textId="2487B6A0" w:rsidR="0053153A" w:rsidRPr="0064544C" w:rsidRDefault="0064544C" w:rsidP="0053153A">
      <w:pPr>
        <w:rPr>
          <w:b/>
          <w:bCs/>
        </w:rPr>
      </w:pPr>
      <w:r w:rsidRPr="0064544C">
        <w:rPr>
          <w:b/>
          <w:bCs/>
        </w:rPr>
        <w:t>neighbor 10.1.1.14 route-map set-locpref</w:t>
      </w:r>
      <w:r w:rsidR="00E6540A">
        <w:rPr>
          <w:b/>
          <w:bCs/>
        </w:rPr>
        <w:t xml:space="preserve"> in</w:t>
      </w:r>
    </w:p>
    <w:p w14:paraId="2F7C1FB8" w14:textId="29C34811" w:rsidR="004E183E" w:rsidRDefault="004E183E" w:rsidP="007E5380">
      <w:pPr>
        <w:pStyle w:val="3"/>
      </w:pPr>
      <w:r w:rsidRPr="00E6540A">
        <w:t>6.19</w:t>
      </w:r>
    </w:p>
    <w:p w14:paraId="39A80E77" w14:textId="04EC55D4" w:rsidR="007415E1" w:rsidRPr="007415E1" w:rsidRDefault="007415E1" w:rsidP="007415E1">
      <w:pPr>
        <w:rPr>
          <w:b/>
          <w:bCs/>
        </w:rPr>
      </w:pPr>
      <w:r w:rsidRPr="007415E1">
        <w:rPr>
          <w:b/>
          <w:bCs/>
        </w:rPr>
        <w:t xml:space="preserve">do show </w:t>
      </w:r>
      <w:r>
        <w:rPr>
          <w:b/>
          <w:bCs/>
        </w:rPr>
        <w:t>i</w:t>
      </w:r>
      <w:r w:rsidRPr="007415E1">
        <w:rPr>
          <w:b/>
          <w:bCs/>
        </w:rPr>
        <w:t>p</w:t>
      </w:r>
      <w:r>
        <w:rPr>
          <w:b/>
          <w:bCs/>
        </w:rPr>
        <w:t xml:space="preserve"> </w:t>
      </w:r>
      <w:r w:rsidRPr="007415E1">
        <w:rPr>
          <w:b/>
          <w:bCs/>
        </w:rPr>
        <w:t>bgp</w:t>
      </w:r>
    </w:p>
    <w:p w14:paraId="6BB6CBC7" w14:textId="55033C8E" w:rsidR="0053153A" w:rsidRDefault="007415E1" w:rsidP="0053153A">
      <w:r w:rsidRPr="007415E1">
        <w:rPr>
          <w:noProof/>
          <w:lang w:val="el-GR"/>
        </w:rPr>
        <w:drawing>
          <wp:inline distT="0" distB="0" distL="0" distR="0" wp14:anchorId="7836F72A" wp14:editId="6FB4EF74">
            <wp:extent cx="6782747" cy="2657846"/>
            <wp:effectExtent l="0" t="0" r="0" b="9525"/>
            <wp:docPr id="2143682782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682782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6782747" cy="2657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4C12B" w14:textId="6569C301" w:rsidR="007415E1" w:rsidRPr="007415E1" w:rsidRDefault="007415E1" w:rsidP="0053153A">
      <w:pPr>
        <w:rPr>
          <w:lang w:val="el-GR"/>
        </w:rPr>
      </w:pPr>
      <w:r w:rsidRPr="007415E1">
        <w:rPr>
          <w:lang w:val="el-GR"/>
        </w:rPr>
        <w:t xml:space="preserve">Έχει αλλάξει το </w:t>
      </w:r>
      <w:r>
        <w:t>local</w:t>
      </w:r>
      <w:r w:rsidRPr="007415E1">
        <w:rPr>
          <w:lang w:val="el-GR"/>
        </w:rPr>
        <w:t xml:space="preserve"> </w:t>
      </w:r>
      <w:r>
        <w:t>preference</w:t>
      </w:r>
      <w:r w:rsidRPr="007415E1">
        <w:rPr>
          <w:lang w:val="el-GR"/>
        </w:rPr>
        <w:t xml:space="preserve"> για τα δίκτυα 192.168.2.0/24 και 172.17.17.3/32</w:t>
      </w:r>
    </w:p>
    <w:p w14:paraId="63B8A9FD" w14:textId="5C97C845" w:rsidR="004E183E" w:rsidRPr="004350A5" w:rsidRDefault="004E183E" w:rsidP="007E5380">
      <w:pPr>
        <w:pStyle w:val="3"/>
        <w:rPr>
          <w:lang w:val="el-GR"/>
        </w:rPr>
      </w:pPr>
      <w:r w:rsidRPr="004350A5">
        <w:rPr>
          <w:lang w:val="el-GR"/>
        </w:rPr>
        <w:t>6.20</w:t>
      </w:r>
    </w:p>
    <w:p w14:paraId="5C52F345" w14:textId="737F4B8A" w:rsidR="0053153A" w:rsidRPr="003C257D" w:rsidRDefault="004C080B" w:rsidP="0053153A">
      <w:pPr>
        <w:rPr>
          <w:lang w:val="el-GR"/>
        </w:rPr>
      </w:pPr>
      <w:r w:rsidRPr="004C080B">
        <w:rPr>
          <w:lang w:val="el-GR"/>
        </w:rPr>
        <w:t xml:space="preserve">Για το 192.168.2.0/24 έχει επιλεγεί αυτή με </w:t>
      </w:r>
      <w:r>
        <w:t>next</w:t>
      </w:r>
      <w:r w:rsidRPr="004C080B">
        <w:rPr>
          <w:lang w:val="el-GR"/>
        </w:rPr>
        <w:t xml:space="preserve"> </w:t>
      </w:r>
      <w:r>
        <w:t>hop</w:t>
      </w:r>
      <w:r w:rsidRPr="004C080B">
        <w:rPr>
          <w:lang w:val="el-GR"/>
        </w:rPr>
        <w:t xml:space="preserve"> στον </w:t>
      </w:r>
      <w:r>
        <w:t>R</w:t>
      </w:r>
      <w:r w:rsidRPr="004C080B">
        <w:rPr>
          <w:lang w:val="el-GR"/>
        </w:rPr>
        <w:t xml:space="preserve">4, το ίδιο και για το 172.17.17.3/32 . Ο λόγος είναι επειδή το </w:t>
      </w:r>
      <w:r>
        <w:t>local</w:t>
      </w:r>
      <w:r w:rsidRPr="004C080B">
        <w:rPr>
          <w:lang w:val="el-GR"/>
        </w:rPr>
        <w:t xml:space="preserve"> </w:t>
      </w:r>
      <w:r>
        <w:t>preference</w:t>
      </w:r>
      <w:r w:rsidRPr="004C080B">
        <w:rPr>
          <w:lang w:val="el-GR"/>
        </w:rPr>
        <w:t xml:space="preserve"> έχει μεγαλύτερη βαρύτητα από το αν η διαδρομή έγινε γνωστή από </w:t>
      </w:r>
      <w:r>
        <w:t>eBGP</w:t>
      </w:r>
      <w:r w:rsidRPr="004C080B">
        <w:rPr>
          <w:lang w:val="el-GR"/>
        </w:rPr>
        <w:t xml:space="preserve"> ή </w:t>
      </w:r>
      <w:r>
        <w:t>iBGP</w:t>
      </w:r>
      <w:r w:rsidRPr="004C080B">
        <w:rPr>
          <w:lang w:val="el-GR"/>
        </w:rPr>
        <w:t>.</w:t>
      </w:r>
    </w:p>
    <w:p w14:paraId="0ED76232" w14:textId="5172C6D9" w:rsidR="007C3CA9" w:rsidRDefault="007C3CA9" w:rsidP="0053153A">
      <w:r w:rsidRPr="007C3CA9">
        <w:rPr>
          <w:noProof/>
        </w:rPr>
        <w:lastRenderedPageBreak/>
        <w:drawing>
          <wp:inline distT="0" distB="0" distL="0" distR="0" wp14:anchorId="3B434148" wp14:editId="1E2C47D1">
            <wp:extent cx="6344535" cy="3048425"/>
            <wp:effectExtent l="0" t="0" r="0" b="0"/>
            <wp:docPr id="896863045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863045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6344535" cy="304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87C23" w14:textId="1811D706" w:rsidR="007C3CA9" w:rsidRPr="007C3CA9" w:rsidRDefault="007C3CA9" w:rsidP="0053153A">
      <w:r w:rsidRPr="007C3CA9">
        <w:rPr>
          <w:noProof/>
        </w:rPr>
        <w:drawing>
          <wp:inline distT="0" distB="0" distL="0" distR="0" wp14:anchorId="7F72C390" wp14:editId="70C568F7">
            <wp:extent cx="6201640" cy="3019846"/>
            <wp:effectExtent l="0" t="0" r="8890" b="9525"/>
            <wp:docPr id="491004018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004018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6201640" cy="3019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59C08" w14:textId="0EF205AD" w:rsidR="004E183E" w:rsidRPr="004350A5" w:rsidRDefault="004E183E" w:rsidP="007E5380">
      <w:pPr>
        <w:pStyle w:val="3"/>
        <w:rPr>
          <w:lang w:val="el-GR"/>
        </w:rPr>
      </w:pPr>
      <w:r w:rsidRPr="004350A5">
        <w:rPr>
          <w:lang w:val="el-GR"/>
        </w:rPr>
        <w:lastRenderedPageBreak/>
        <w:t>6.21</w:t>
      </w:r>
    </w:p>
    <w:p w14:paraId="63B70A6C" w14:textId="4B190101" w:rsidR="007E5380" w:rsidRDefault="00DC68DF" w:rsidP="007E5380">
      <w:r w:rsidRPr="00DC68DF">
        <w:rPr>
          <w:noProof/>
          <w:lang w:val="el-GR"/>
        </w:rPr>
        <w:drawing>
          <wp:inline distT="0" distB="0" distL="0" distR="0" wp14:anchorId="19484E98" wp14:editId="05FBDEC9">
            <wp:extent cx="6544588" cy="2981741"/>
            <wp:effectExtent l="0" t="0" r="8890" b="9525"/>
            <wp:docPr id="1749764631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76463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6544588" cy="2981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29614" w14:textId="14A12669" w:rsidR="00DC68DF" w:rsidRPr="00FA1B69" w:rsidRDefault="00FA1B69" w:rsidP="007E5380">
      <w:pPr>
        <w:rPr>
          <w:lang w:val="el-GR"/>
        </w:rPr>
      </w:pPr>
      <w:r w:rsidRPr="00FA1B69">
        <w:rPr>
          <w:lang w:val="el-GR"/>
        </w:rPr>
        <w:t xml:space="preserve">Βλέπουμε ότι έχει αλλάξει το </w:t>
      </w:r>
      <w:r>
        <w:t>local</w:t>
      </w:r>
      <w:r w:rsidRPr="00FA1B69">
        <w:rPr>
          <w:lang w:val="el-GR"/>
        </w:rPr>
        <w:t>-</w:t>
      </w:r>
      <w:r>
        <w:t>preference</w:t>
      </w:r>
      <w:r w:rsidRPr="00FA1B69">
        <w:rPr>
          <w:lang w:val="el-GR"/>
        </w:rPr>
        <w:t xml:space="preserve"> των διαδρομών των δικτύων 172.17.17.3/32 και 192.168.2.0/2</w:t>
      </w:r>
      <w:r w:rsidRPr="007D047B">
        <w:rPr>
          <w:lang w:val="el-GR"/>
        </w:rPr>
        <w:t>4</w:t>
      </w:r>
      <w:r w:rsidRPr="00FA1B69">
        <w:rPr>
          <w:lang w:val="el-GR"/>
        </w:rPr>
        <w:t xml:space="preserve"> αλλά και ότι πλέον δεν τα διαφημίζει στον </w:t>
      </w:r>
      <w:r>
        <w:t>R</w:t>
      </w:r>
      <w:r w:rsidRPr="00FA1B69">
        <w:rPr>
          <w:lang w:val="el-GR"/>
        </w:rPr>
        <w:t xml:space="preserve">4 ο </w:t>
      </w:r>
      <w:r>
        <w:t>R</w:t>
      </w:r>
      <w:r w:rsidRPr="00FA1B69">
        <w:rPr>
          <w:lang w:val="el-GR"/>
        </w:rPr>
        <w:t>1.</w:t>
      </w:r>
    </w:p>
    <w:p w14:paraId="58C663C2" w14:textId="188A97D6" w:rsidR="004E183E" w:rsidRPr="003C257D" w:rsidRDefault="004E183E" w:rsidP="007E5380">
      <w:pPr>
        <w:pStyle w:val="3"/>
        <w:rPr>
          <w:lang w:val="el-GR"/>
        </w:rPr>
      </w:pPr>
      <w:r w:rsidRPr="004350A5">
        <w:rPr>
          <w:lang w:val="el-GR"/>
        </w:rPr>
        <w:t>6.22</w:t>
      </w:r>
    </w:p>
    <w:p w14:paraId="025F715A" w14:textId="21104122" w:rsidR="00547BC9" w:rsidRPr="00547BC9" w:rsidRDefault="00547BC9" w:rsidP="00547BC9">
      <w:pPr>
        <w:rPr>
          <w:lang w:val="el-GR"/>
        </w:rPr>
      </w:pPr>
      <w:r w:rsidRPr="00547BC9">
        <w:rPr>
          <w:lang w:val="el-GR"/>
        </w:rPr>
        <w:t xml:space="preserve">Όχι δεν υπάρχουν δίκτυα του </w:t>
      </w:r>
      <w:r>
        <w:t>AS</w:t>
      </w:r>
      <w:r w:rsidRPr="00547BC9">
        <w:rPr>
          <w:lang w:val="el-GR"/>
        </w:rPr>
        <w:t>65030.</w:t>
      </w:r>
    </w:p>
    <w:p w14:paraId="61D631E0" w14:textId="37E9BDA0" w:rsidR="007E5380" w:rsidRPr="004350A5" w:rsidRDefault="00547BC9" w:rsidP="007E5380">
      <w:pPr>
        <w:rPr>
          <w:lang w:val="el-GR"/>
        </w:rPr>
      </w:pPr>
      <w:r w:rsidRPr="00547BC9">
        <w:rPr>
          <w:noProof/>
          <w:lang w:val="el-GR"/>
        </w:rPr>
        <w:drawing>
          <wp:inline distT="0" distB="0" distL="0" distR="0" wp14:anchorId="1D1C7001" wp14:editId="670197C6">
            <wp:extent cx="6801799" cy="2133898"/>
            <wp:effectExtent l="0" t="0" r="0" b="0"/>
            <wp:docPr id="585263245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263245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6801799" cy="213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5974F" w14:textId="49EDCBC9" w:rsidR="004E183E" w:rsidRPr="003C257D" w:rsidRDefault="004E183E" w:rsidP="007E5380">
      <w:pPr>
        <w:pStyle w:val="3"/>
        <w:rPr>
          <w:lang w:val="el-GR"/>
        </w:rPr>
      </w:pPr>
      <w:r w:rsidRPr="004350A5">
        <w:rPr>
          <w:lang w:val="el-GR"/>
        </w:rPr>
        <w:t>6.23</w:t>
      </w:r>
    </w:p>
    <w:p w14:paraId="3F0C85F8" w14:textId="32289752" w:rsidR="007E5380" w:rsidRPr="003D4E12" w:rsidRDefault="003D4E12" w:rsidP="007E5380">
      <w:pPr>
        <w:rPr>
          <w:lang w:val="el-GR"/>
        </w:rPr>
      </w:pPr>
      <w:r w:rsidRPr="003D4E12">
        <w:rPr>
          <w:lang w:val="el-GR"/>
        </w:rPr>
        <w:t xml:space="preserve">Όταν άλλαξε το </w:t>
      </w:r>
      <w:r>
        <w:t>local</w:t>
      </w:r>
      <w:r w:rsidRPr="003D4E12">
        <w:rPr>
          <w:lang w:val="el-GR"/>
        </w:rPr>
        <w:t xml:space="preserve"> </w:t>
      </w:r>
      <w:r>
        <w:t>preference</w:t>
      </w:r>
      <w:r w:rsidRPr="003D4E12">
        <w:rPr>
          <w:lang w:val="el-GR"/>
        </w:rPr>
        <w:t xml:space="preserve"> , ο </w:t>
      </w:r>
      <w:r>
        <w:t>R</w:t>
      </w:r>
      <w:r w:rsidRPr="003D4E12">
        <w:rPr>
          <w:lang w:val="el-GR"/>
        </w:rPr>
        <w:t xml:space="preserve">4 διαφήμισε αυτά τα δίκτυα στον </w:t>
      </w:r>
      <w:r>
        <w:t>R</w:t>
      </w:r>
      <w:r w:rsidRPr="003D4E12">
        <w:rPr>
          <w:lang w:val="el-GR"/>
        </w:rPr>
        <w:t xml:space="preserve">1 και έτσι σβήστηκαν οι προηγούμενες διαδρομές από την </w:t>
      </w:r>
      <w:r>
        <w:t>RIB</w:t>
      </w:r>
      <w:r w:rsidRPr="003D4E12">
        <w:rPr>
          <w:lang w:val="el-GR"/>
        </w:rPr>
        <w:t xml:space="preserve"> του </w:t>
      </w:r>
      <w:r>
        <w:t>R</w:t>
      </w:r>
      <w:r w:rsidRPr="003D4E12">
        <w:rPr>
          <w:lang w:val="el-GR"/>
        </w:rPr>
        <w:t xml:space="preserve">4. Ύστερα ο </w:t>
      </w:r>
      <w:r>
        <w:t>R</w:t>
      </w:r>
      <w:r w:rsidRPr="003D4E12">
        <w:rPr>
          <w:lang w:val="el-GR"/>
        </w:rPr>
        <w:t xml:space="preserve">1 ανανέωσε τον πίνακα δρομολόγησης του αφού αυτό που του διαφημίζει ο </w:t>
      </w:r>
      <w:r>
        <w:t>R</w:t>
      </w:r>
      <w:r w:rsidRPr="003D4E12">
        <w:rPr>
          <w:lang w:val="el-GR"/>
        </w:rPr>
        <w:t xml:space="preserve">4 είναι καλύτερο από αυτό που έχει και δεν ξαναδιαφημίζει τις διαδρομές προς τον </w:t>
      </w:r>
      <w:r>
        <w:t>R</w:t>
      </w:r>
      <w:r w:rsidRPr="003D4E12">
        <w:rPr>
          <w:lang w:val="el-GR"/>
        </w:rPr>
        <w:t xml:space="preserve">4 γιατί στο </w:t>
      </w:r>
      <w:r>
        <w:t>iBGP</w:t>
      </w:r>
      <w:r w:rsidRPr="003D4E12">
        <w:rPr>
          <w:lang w:val="el-GR"/>
        </w:rPr>
        <w:t xml:space="preserve"> δεν διαφημίζουμε διαδρομές που μάθαμε από εσωτερικό συνομιλητή σε </w:t>
      </w:r>
      <w:r>
        <w:rPr>
          <w:lang w:val="el-GR"/>
        </w:rPr>
        <w:t xml:space="preserve">άλλους </w:t>
      </w:r>
      <w:r w:rsidRPr="003D4E12">
        <w:rPr>
          <w:lang w:val="el-GR"/>
        </w:rPr>
        <w:t>εσωτερικού</w:t>
      </w:r>
      <w:r>
        <w:rPr>
          <w:lang w:val="el-GR"/>
        </w:rPr>
        <w:t>ς συνομιλητές.</w:t>
      </w:r>
    </w:p>
    <w:p w14:paraId="686CD8C4" w14:textId="7889C672" w:rsidR="004E183E" w:rsidRPr="004350A5" w:rsidRDefault="004E183E" w:rsidP="007E5380">
      <w:pPr>
        <w:pStyle w:val="3"/>
        <w:rPr>
          <w:lang w:val="el-GR"/>
        </w:rPr>
      </w:pPr>
      <w:r w:rsidRPr="004350A5">
        <w:rPr>
          <w:lang w:val="el-GR"/>
        </w:rPr>
        <w:t>6.24</w:t>
      </w:r>
    </w:p>
    <w:p w14:paraId="2B94E24A" w14:textId="5FB2F993" w:rsidR="007E5380" w:rsidRPr="004350A5" w:rsidRDefault="00CD7E78" w:rsidP="007E5380">
      <w:pPr>
        <w:rPr>
          <w:lang w:val="el-GR"/>
        </w:rPr>
      </w:pPr>
      <w:r w:rsidRPr="00CD7E78">
        <w:rPr>
          <w:lang w:val="el-GR"/>
        </w:rPr>
        <w:t>PC1 → R1 → R4 → R3 → PC2 → R3 → R1 → PC1</w:t>
      </w:r>
    </w:p>
    <w:p w14:paraId="1F261EAE" w14:textId="7D00B174" w:rsidR="004E183E" w:rsidRDefault="007E5380" w:rsidP="007E5380">
      <w:pPr>
        <w:pStyle w:val="3"/>
      </w:pPr>
      <w:r w:rsidRPr="003C257D">
        <w:lastRenderedPageBreak/>
        <w:t>6.25</w:t>
      </w:r>
    </w:p>
    <w:p w14:paraId="24930EBE" w14:textId="42D78756" w:rsidR="00B864FC" w:rsidRPr="00B864FC" w:rsidRDefault="00B864FC" w:rsidP="00B864FC">
      <w:pPr>
        <w:rPr>
          <w:u w:val="single"/>
        </w:rPr>
      </w:pPr>
      <w:r w:rsidRPr="00B864FC">
        <w:rPr>
          <w:u w:val="single"/>
        </w:rPr>
        <w:t>R1</w:t>
      </w:r>
    </w:p>
    <w:p w14:paraId="323F8A17" w14:textId="600A79AC" w:rsidR="007E5380" w:rsidRPr="008A1639" w:rsidRDefault="008A1639" w:rsidP="007E5380">
      <w:pPr>
        <w:rPr>
          <w:b/>
          <w:bCs/>
        </w:rPr>
      </w:pPr>
      <w:r w:rsidRPr="008A1639">
        <w:rPr>
          <w:b/>
          <w:bCs/>
        </w:rPr>
        <w:t>route-map set-MED permit 15</w:t>
      </w:r>
    </w:p>
    <w:p w14:paraId="2F40B0C8" w14:textId="025764B4" w:rsidR="007E5380" w:rsidRDefault="007E5380" w:rsidP="007E5380">
      <w:pPr>
        <w:pStyle w:val="3"/>
      </w:pPr>
      <w:r w:rsidRPr="008A1639">
        <w:t>6.26</w:t>
      </w:r>
    </w:p>
    <w:p w14:paraId="26F3E59B" w14:textId="3F142496" w:rsidR="00ED1C1C" w:rsidRPr="00ED1C1C" w:rsidRDefault="00ED1C1C" w:rsidP="00ED1C1C">
      <w:pPr>
        <w:rPr>
          <w:u w:val="single"/>
        </w:rPr>
      </w:pPr>
      <w:r w:rsidRPr="00ED1C1C">
        <w:rPr>
          <w:u w:val="single"/>
        </w:rPr>
        <w:t>R1</w:t>
      </w:r>
    </w:p>
    <w:p w14:paraId="55704C32" w14:textId="77777777" w:rsidR="00ED1C1C" w:rsidRPr="00ED1C1C" w:rsidRDefault="00ED1C1C" w:rsidP="007E5380">
      <w:pPr>
        <w:rPr>
          <w:b/>
          <w:bCs/>
        </w:rPr>
      </w:pPr>
      <w:r w:rsidRPr="00ED1C1C">
        <w:rPr>
          <w:b/>
          <w:bCs/>
        </w:rPr>
        <w:t xml:space="preserve">set metric 1 </w:t>
      </w:r>
    </w:p>
    <w:p w14:paraId="174F77FA" w14:textId="0C9BF0C4" w:rsidR="007E5380" w:rsidRPr="00ED1C1C" w:rsidRDefault="00ED1C1C" w:rsidP="007E5380">
      <w:pPr>
        <w:rPr>
          <w:b/>
          <w:bCs/>
        </w:rPr>
      </w:pPr>
      <w:r w:rsidRPr="00ED1C1C">
        <w:rPr>
          <w:b/>
          <w:bCs/>
        </w:rPr>
        <w:t>exit</w:t>
      </w:r>
    </w:p>
    <w:p w14:paraId="5205D81B" w14:textId="03F4313F" w:rsidR="007E5380" w:rsidRPr="003C257D" w:rsidRDefault="007E5380" w:rsidP="007E5380">
      <w:pPr>
        <w:pStyle w:val="3"/>
      </w:pPr>
      <w:r w:rsidRPr="003C257D">
        <w:t>6.27</w:t>
      </w:r>
    </w:p>
    <w:p w14:paraId="1C6B4818" w14:textId="5A495EB1" w:rsidR="007E5380" w:rsidRPr="006A4B7C" w:rsidRDefault="00050DA0" w:rsidP="007E5380">
      <w:pPr>
        <w:rPr>
          <w:b/>
          <w:bCs/>
        </w:rPr>
      </w:pPr>
      <w:r w:rsidRPr="006A4B7C">
        <w:rPr>
          <w:b/>
          <w:bCs/>
        </w:rPr>
        <w:t>neighbor 10.1.1.10 route-map se</w:t>
      </w:r>
      <w:r w:rsidR="000C3D37" w:rsidRPr="006A4B7C">
        <w:rPr>
          <w:b/>
          <w:bCs/>
        </w:rPr>
        <w:t>t</w:t>
      </w:r>
      <w:r w:rsidR="00E76B85">
        <w:rPr>
          <w:b/>
          <w:bCs/>
        </w:rPr>
        <w:t>-</w:t>
      </w:r>
      <w:r w:rsidR="000C3D37" w:rsidRPr="006A4B7C">
        <w:rPr>
          <w:b/>
          <w:bCs/>
        </w:rPr>
        <w:t>MED</w:t>
      </w:r>
      <w:r w:rsidR="00E76B85">
        <w:rPr>
          <w:b/>
          <w:bCs/>
        </w:rPr>
        <w:t xml:space="preserve"> </w:t>
      </w:r>
      <w:r w:rsidR="000C3D37" w:rsidRPr="006A4B7C">
        <w:rPr>
          <w:b/>
          <w:bCs/>
        </w:rPr>
        <w:t xml:space="preserve">out </w:t>
      </w:r>
    </w:p>
    <w:p w14:paraId="2EC9BE6C" w14:textId="58F71C80" w:rsidR="007E5380" w:rsidRDefault="007E5380" w:rsidP="007E5380">
      <w:pPr>
        <w:pStyle w:val="3"/>
      </w:pPr>
      <w:r w:rsidRPr="004350A5">
        <w:rPr>
          <w:lang w:val="el-GR"/>
        </w:rPr>
        <w:t>6.28</w:t>
      </w:r>
    </w:p>
    <w:p w14:paraId="6CE88C53" w14:textId="7816EEDA" w:rsidR="0084416C" w:rsidRPr="0084416C" w:rsidRDefault="0084416C" w:rsidP="0084416C">
      <w:pPr>
        <w:rPr>
          <w:b/>
          <w:bCs/>
        </w:rPr>
      </w:pPr>
      <w:r w:rsidRPr="0084416C">
        <w:rPr>
          <w:b/>
          <w:bCs/>
        </w:rPr>
        <w:t>do clear ip bgp 10.1.1.10</w:t>
      </w:r>
    </w:p>
    <w:p w14:paraId="4E4028CE" w14:textId="549CCA90" w:rsidR="007E5380" w:rsidRDefault="00FB767F" w:rsidP="007E5380">
      <w:r w:rsidRPr="00FB767F">
        <w:rPr>
          <w:noProof/>
          <w:lang w:val="el-GR"/>
        </w:rPr>
        <w:drawing>
          <wp:inline distT="0" distB="0" distL="0" distR="0" wp14:anchorId="1E13DDA4" wp14:editId="7B2AA28F">
            <wp:extent cx="6773220" cy="3581900"/>
            <wp:effectExtent l="0" t="0" r="8890" b="0"/>
            <wp:docPr id="1443776135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776135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6773220" cy="358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BC0A4" w14:textId="377A7DBD" w:rsidR="00C8693A" w:rsidRPr="00C8693A" w:rsidRDefault="00C8693A" w:rsidP="00C8693A">
      <w:pPr>
        <w:rPr>
          <w:lang w:val="el-GR"/>
        </w:rPr>
      </w:pPr>
      <w:r w:rsidRPr="00C8693A">
        <w:rPr>
          <w:lang w:val="el-GR"/>
        </w:rPr>
        <w:t>Βλέπουμε πως σε κάποιες διαδρομές η μετρική έχει γίνει 1 αντί 0 των άλλων. Αυτό</w:t>
      </w:r>
      <w:r w:rsidRPr="00843FA0">
        <w:rPr>
          <w:lang w:val="el-GR"/>
        </w:rPr>
        <w:t xml:space="preserve"> </w:t>
      </w:r>
      <w:r w:rsidRPr="00C8693A">
        <w:rPr>
          <w:lang w:val="el-GR"/>
        </w:rPr>
        <w:t xml:space="preserve">αφορά όσες διαδρομές έχουν </w:t>
      </w:r>
      <w:r>
        <w:t>NEXT</w:t>
      </w:r>
      <w:r w:rsidRPr="00C8693A">
        <w:rPr>
          <w:lang w:val="el-GR"/>
        </w:rPr>
        <w:t>_</w:t>
      </w:r>
      <w:r>
        <w:t>HOP</w:t>
      </w:r>
      <w:r w:rsidRPr="00C8693A">
        <w:rPr>
          <w:lang w:val="el-GR"/>
        </w:rPr>
        <w:t xml:space="preserve"> τον </w:t>
      </w:r>
      <w:r>
        <w:t>R</w:t>
      </w:r>
      <w:r w:rsidRPr="00C8693A">
        <w:rPr>
          <w:lang w:val="el-GR"/>
        </w:rPr>
        <w:t xml:space="preserve">1 από τον </w:t>
      </w:r>
      <w:r>
        <w:t>R</w:t>
      </w:r>
      <w:r w:rsidRPr="00C8693A">
        <w:rPr>
          <w:lang w:val="el-GR"/>
        </w:rPr>
        <w:t>3</w:t>
      </w:r>
    </w:p>
    <w:p w14:paraId="65FC6F7F" w14:textId="45E33035" w:rsidR="007E5380" w:rsidRPr="004350A5" w:rsidRDefault="007E5380" w:rsidP="007E5380">
      <w:pPr>
        <w:pStyle w:val="3"/>
        <w:rPr>
          <w:lang w:val="el-GR"/>
        </w:rPr>
      </w:pPr>
      <w:r w:rsidRPr="004350A5">
        <w:rPr>
          <w:lang w:val="el-GR"/>
        </w:rPr>
        <w:t>6.29</w:t>
      </w:r>
    </w:p>
    <w:p w14:paraId="72BA5F81" w14:textId="01825A23" w:rsidR="007E5380" w:rsidRPr="004350A5" w:rsidRDefault="00C8693A" w:rsidP="007E5380">
      <w:pPr>
        <w:rPr>
          <w:lang w:val="el-GR"/>
        </w:rPr>
      </w:pPr>
      <w:r w:rsidRPr="00C8693A">
        <w:rPr>
          <w:lang w:val="el-GR"/>
        </w:rPr>
        <w:t xml:space="preserve">Έχει επιλεγεί διαδρομή μέσω του </w:t>
      </w:r>
      <w:r>
        <w:t>WAN</w:t>
      </w:r>
      <w:r w:rsidRPr="00C8693A">
        <w:rPr>
          <w:lang w:val="el-GR"/>
        </w:rPr>
        <w:t xml:space="preserve">5 γιατί αυτή μέσω του </w:t>
      </w:r>
      <w:r>
        <w:t>WAN</w:t>
      </w:r>
      <w:r w:rsidRPr="00C8693A">
        <w:rPr>
          <w:lang w:val="el-GR"/>
        </w:rPr>
        <w:t xml:space="preserve">3 έχει </w:t>
      </w:r>
      <w:r>
        <w:t>metric</w:t>
      </w:r>
      <w:r w:rsidRPr="00C8693A">
        <w:rPr>
          <w:lang w:val="el-GR"/>
        </w:rPr>
        <w:t xml:space="preserve"> 1. Και όπως γνωρίζουμε προτιμάται η διαδρομή με χαμηλότερο </w:t>
      </w:r>
      <w:r>
        <w:t>metric</w:t>
      </w:r>
      <w:r w:rsidRPr="00C8693A">
        <w:rPr>
          <w:lang w:val="el-GR"/>
        </w:rPr>
        <w:t xml:space="preserve"> (</w:t>
      </w:r>
      <w:r>
        <w:t>MED</w:t>
      </w:r>
      <w:r w:rsidRPr="00C8693A">
        <w:rPr>
          <w:lang w:val="el-GR"/>
        </w:rPr>
        <w:t xml:space="preserve">) για διαδρομές με ίδιο πρώτο βήμα </w:t>
      </w:r>
      <w:r>
        <w:t>A</w:t>
      </w:r>
      <w:r w:rsidR="00843FA0">
        <w:t>S</w:t>
      </w:r>
    </w:p>
    <w:p w14:paraId="736B240D" w14:textId="1B2A59C2" w:rsidR="007E5380" w:rsidRPr="004350A5" w:rsidRDefault="007E5380" w:rsidP="007E5380">
      <w:pPr>
        <w:pStyle w:val="3"/>
        <w:rPr>
          <w:lang w:val="el-GR"/>
        </w:rPr>
      </w:pPr>
      <w:r w:rsidRPr="004350A5">
        <w:rPr>
          <w:lang w:val="el-GR"/>
        </w:rPr>
        <w:lastRenderedPageBreak/>
        <w:t>6.30</w:t>
      </w:r>
    </w:p>
    <w:p w14:paraId="34C1DFBA" w14:textId="52FFDBBA" w:rsidR="007E5380" w:rsidRPr="00335E7D" w:rsidRDefault="00335E7D" w:rsidP="007E5380">
      <w:pPr>
        <w:rPr>
          <w:lang w:val="el-GR"/>
        </w:rPr>
      </w:pPr>
      <w:r w:rsidRPr="00335E7D">
        <w:rPr>
          <w:lang w:val="el-GR"/>
        </w:rPr>
        <w:t xml:space="preserve">Μέσω του </w:t>
      </w:r>
      <w:r>
        <w:t>WAN</w:t>
      </w:r>
      <w:r w:rsidRPr="00335E7D">
        <w:rPr>
          <w:lang w:val="el-GR"/>
        </w:rPr>
        <w:t xml:space="preserve">5 και </w:t>
      </w:r>
      <w:r>
        <w:rPr>
          <w:lang w:val="el-GR"/>
        </w:rPr>
        <w:t xml:space="preserve">το </w:t>
      </w:r>
      <w:r>
        <w:t>ping</w:t>
      </w:r>
      <w:r w:rsidRPr="00335E7D">
        <w:rPr>
          <w:lang w:val="el-GR"/>
        </w:rPr>
        <w:t xml:space="preserve"> </w:t>
      </w:r>
      <w:r>
        <w:t>reply</w:t>
      </w:r>
      <w:r w:rsidRPr="00335E7D">
        <w:rPr>
          <w:lang w:val="el-GR"/>
        </w:rPr>
        <w:t>.</w:t>
      </w:r>
    </w:p>
    <w:p w14:paraId="2EF4ED42" w14:textId="789AA106" w:rsidR="007E5380" w:rsidRPr="003C3A59" w:rsidRDefault="007E5380" w:rsidP="007E5380">
      <w:pPr>
        <w:pStyle w:val="3"/>
      </w:pPr>
      <w:r w:rsidRPr="003C3A59">
        <w:t>6.31</w:t>
      </w:r>
    </w:p>
    <w:p w14:paraId="19DB774F" w14:textId="17059A0B" w:rsidR="007E5380" w:rsidRPr="00C74A07" w:rsidRDefault="003C3A59" w:rsidP="007E5380">
      <w:pPr>
        <w:rPr>
          <w:b/>
          <w:bCs/>
        </w:rPr>
      </w:pPr>
      <w:r w:rsidRPr="00C74A07">
        <w:rPr>
          <w:b/>
          <w:bCs/>
        </w:rPr>
        <w:t xml:space="preserve">route-map set-prepend permit 5 </w:t>
      </w:r>
    </w:p>
    <w:p w14:paraId="772468B2" w14:textId="17C19166" w:rsidR="007E5380" w:rsidRPr="003C257D" w:rsidRDefault="007E5380" w:rsidP="007E5380">
      <w:pPr>
        <w:pStyle w:val="3"/>
      </w:pPr>
      <w:r w:rsidRPr="003C257D">
        <w:t>6.32</w:t>
      </w:r>
    </w:p>
    <w:p w14:paraId="10B86334" w14:textId="42B14855" w:rsidR="007E5380" w:rsidRPr="003C257D" w:rsidRDefault="00C74A07" w:rsidP="007E5380">
      <w:pPr>
        <w:rPr>
          <w:b/>
          <w:bCs/>
        </w:rPr>
      </w:pPr>
      <w:r w:rsidRPr="00C74A07">
        <w:rPr>
          <w:b/>
          <w:bCs/>
        </w:rPr>
        <w:t xml:space="preserve">set as-path prepend 65010 65010 </w:t>
      </w:r>
    </w:p>
    <w:p w14:paraId="59BE77F3" w14:textId="68981AC2" w:rsidR="007E5380" w:rsidRDefault="007E5380" w:rsidP="007E5380">
      <w:pPr>
        <w:pStyle w:val="3"/>
      </w:pPr>
      <w:r w:rsidRPr="003C257D">
        <w:t>6.33</w:t>
      </w:r>
    </w:p>
    <w:p w14:paraId="45EE1EA2" w14:textId="77777777" w:rsidR="001869B1" w:rsidRPr="001869B1" w:rsidRDefault="001869B1" w:rsidP="00C8693A">
      <w:pPr>
        <w:rPr>
          <w:b/>
          <w:bCs/>
        </w:rPr>
      </w:pPr>
      <w:r w:rsidRPr="001869B1">
        <w:rPr>
          <w:b/>
          <w:bCs/>
        </w:rPr>
        <w:t xml:space="preserve">router bgp 65010 </w:t>
      </w:r>
    </w:p>
    <w:p w14:paraId="0E6B9F19" w14:textId="37E469E7" w:rsidR="00C8693A" w:rsidRPr="001869B1" w:rsidRDefault="001869B1" w:rsidP="00C8693A">
      <w:pPr>
        <w:rPr>
          <w:b/>
          <w:bCs/>
        </w:rPr>
      </w:pPr>
      <w:r w:rsidRPr="001869B1">
        <w:rPr>
          <w:b/>
          <w:bCs/>
        </w:rPr>
        <w:t>neighbor 10.1.1.2 route-map set-prepend</w:t>
      </w:r>
      <w:r w:rsidR="005757C9">
        <w:rPr>
          <w:b/>
          <w:bCs/>
        </w:rPr>
        <w:t xml:space="preserve"> out</w:t>
      </w:r>
    </w:p>
    <w:p w14:paraId="7A964D4E" w14:textId="071AF956" w:rsidR="00C8693A" w:rsidRDefault="00C8693A" w:rsidP="00C8693A">
      <w:pPr>
        <w:pStyle w:val="3"/>
      </w:pPr>
      <w:r>
        <w:t>6.34</w:t>
      </w:r>
    </w:p>
    <w:p w14:paraId="4852277A" w14:textId="480237C4" w:rsidR="00C8693A" w:rsidRPr="003C257D" w:rsidRDefault="001869B1" w:rsidP="00C8693A">
      <w:pPr>
        <w:rPr>
          <w:b/>
          <w:bCs/>
          <w:lang w:val="el-GR"/>
        </w:rPr>
      </w:pPr>
      <w:r w:rsidRPr="001869B1">
        <w:rPr>
          <w:b/>
          <w:bCs/>
        </w:rPr>
        <w:t>do</w:t>
      </w:r>
      <w:r w:rsidRPr="003C257D">
        <w:rPr>
          <w:b/>
          <w:bCs/>
          <w:lang w:val="el-GR"/>
        </w:rPr>
        <w:t xml:space="preserve"> </w:t>
      </w:r>
      <w:r w:rsidRPr="001869B1">
        <w:rPr>
          <w:b/>
          <w:bCs/>
        </w:rPr>
        <w:t>clear</w:t>
      </w:r>
      <w:r w:rsidRPr="003C257D">
        <w:rPr>
          <w:b/>
          <w:bCs/>
          <w:lang w:val="el-GR"/>
        </w:rPr>
        <w:t xml:space="preserve"> </w:t>
      </w:r>
      <w:r w:rsidRPr="001869B1">
        <w:rPr>
          <w:b/>
          <w:bCs/>
        </w:rPr>
        <w:t>ip</w:t>
      </w:r>
      <w:r w:rsidRPr="003C257D">
        <w:rPr>
          <w:b/>
          <w:bCs/>
          <w:lang w:val="el-GR"/>
        </w:rPr>
        <w:t xml:space="preserve"> </w:t>
      </w:r>
      <w:r w:rsidRPr="001869B1">
        <w:rPr>
          <w:b/>
          <w:bCs/>
        </w:rPr>
        <w:t>bgp</w:t>
      </w:r>
      <w:r w:rsidRPr="003C257D">
        <w:rPr>
          <w:b/>
          <w:bCs/>
          <w:lang w:val="el-GR"/>
        </w:rPr>
        <w:t xml:space="preserve"> 10.1.1.2</w:t>
      </w:r>
    </w:p>
    <w:p w14:paraId="77F60D08" w14:textId="77777777" w:rsidR="00E050CF" w:rsidRPr="003C257D" w:rsidRDefault="00E050CF" w:rsidP="00C8693A">
      <w:pPr>
        <w:rPr>
          <w:lang w:val="el-GR"/>
        </w:rPr>
      </w:pPr>
      <w:r w:rsidRPr="00E050CF">
        <w:rPr>
          <w:lang w:val="el-GR"/>
        </w:rPr>
        <w:t xml:space="preserve">Παρατηρούμε πως όσες διαδρομές είχαν πρώτο το </w:t>
      </w:r>
      <w:r>
        <w:t>AS</w:t>
      </w:r>
      <w:r w:rsidRPr="00E050CF">
        <w:rPr>
          <w:lang w:val="el-GR"/>
        </w:rPr>
        <w:t xml:space="preserve"> 65010 στο </w:t>
      </w:r>
      <w:r>
        <w:t>AS</w:t>
      </w:r>
      <w:r w:rsidRPr="00E050CF">
        <w:rPr>
          <w:lang w:val="el-GR"/>
        </w:rPr>
        <w:t>_</w:t>
      </w:r>
      <w:r>
        <w:t>PATH</w:t>
      </w:r>
      <w:r w:rsidRPr="00E050CF">
        <w:rPr>
          <w:lang w:val="el-GR"/>
        </w:rPr>
        <w:t xml:space="preserve"> έχουν πλέον αντί για </w:t>
      </w:r>
    </w:p>
    <w:p w14:paraId="14759A7E" w14:textId="3F37487D" w:rsidR="00E050CF" w:rsidRPr="004E3100" w:rsidRDefault="00E050CF" w:rsidP="00C8693A">
      <w:r w:rsidRPr="00E050CF">
        <w:rPr>
          <w:lang w:val="el-GR"/>
        </w:rPr>
        <w:t xml:space="preserve">&lt;65010 </w:t>
      </w:r>
      <w:r>
        <w:rPr>
          <w:lang w:val="el-GR"/>
        </w:rPr>
        <w:t>…</w:t>
      </w:r>
      <w:r w:rsidRPr="00E050CF">
        <w:rPr>
          <w:lang w:val="el-GR"/>
        </w:rPr>
        <w:t xml:space="preserve">&gt;  → </w:t>
      </w:r>
      <w:r w:rsidRPr="00A250A0">
        <w:rPr>
          <w:lang w:val="el-GR"/>
        </w:rPr>
        <w:t>&lt;65010 65010 65010 …&gt;</w:t>
      </w:r>
      <w:r w:rsidRPr="00E050CF">
        <w:rPr>
          <w:lang w:val="el-GR"/>
        </w:rPr>
        <w:t xml:space="preserve">, έγινε δηλαδή </w:t>
      </w:r>
      <w:r>
        <w:t>prepend</w:t>
      </w:r>
      <w:r w:rsidRPr="00E050CF">
        <w:rPr>
          <w:lang w:val="el-GR"/>
        </w:rPr>
        <w:t xml:space="preserve"> το </w:t>
      </w:r>
      <w:r w:rsidR="00A250A0">
        <w:t>&lt;65010 65010</w:t>
      </w:r>
      <w:r w:rsidR="00A250A0" w:rsidRPr="00A250A0">
        <w:rPr>
          <w:lang w:val="el-GR"/>
        </w:rPr>
        <w:t>&gt;</w:t>
      </w:r>
      <w:r w:rsidR="004E3100">
        <w:t>.</w:t>
      </w:r>
    </w:p>
    <w:p w14:paraId="1407C3AE" w14:textId="39A3E926" w:rsidR="00E050CF" w:rsidRPr="00E050CF" w:rsidRDefault="00E050CF" w:rsidP="00C8693A">
      <w:pPr>
        <w:rPr>
          <w:b/>
          <w:bCs/>
        </w:rPr>
      </w:pPr>
      <w:r w:rsidRPr="00E050CF">
        <w:rPr>
          <w:b/>
          <w:bCs/>
          <w:noProof/>
        </w:rPr>
        <w:drawing>
          <wp:inline distT="0" distB="0" distL="0" distR="0" wp14:anchorId="60342733" wp14:editId="35661C36">
            <wp:extent cx="6297433" cy="2851921"/>
            <wp:effectExtent l="0" t="0" r="0" b="0"/>
            <wp:docPr id="1456288459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288459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6304097" cy="2854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FDB80" w14:textId="248A558F" w:rsidR="00C8693A" w:rsidRPr="003C257D" w:rsidRDefault="00C8693A" w:rsidP="00C8693A">
      <w:pPr>
        <w:pStyle w:val="3"/>
        <w:rPr>
          <w:lang w:val="el-GR"/>
        </w:rPr>
      </w:pPr>
      <w:r w:rsidRPr="003C257D">
        <w:rPr>
          <w:lang w:val="el-GR"/>
        </w:rPr>
        <w:t>6.35</w:t>
      </w:r>
    </w:p>
    <w:p w14:paraId="5B46300A" w14:textId="1BD85328" w:rsidR="004E2D31" w:rsidRPr="004E2D31" w:rsidRDefault="004E2D31" w:rsidP="004E2D31">
      <w:pPr>
        <w:rPr>
          <w:lang w:val="el-GR"/>
        </w:rPr>
      </w:pPr>
      <w:r w:rsidRPr="004E2D31">
        <w:rPr>
          <w:lang w:val="el-GR"/>
        </w:rPr>
        <w:t xml:space="preserve">Το 10.1.1.6, δηλαδή ο </w:t>
      </w:r>
      <w:r>
        <w:t>R</w:t>
      </w:r>
      <w:r w:rsidRPr="004E2D31">
        <w:rPr>
          <w:lang w:val="el-GR"/>
        </w:rPr>
        <w:t>3.</w:t>
      </w:r>
    </w:p>
    <w:p w14:paraId="236FB45A" w14:textId="7084F731" w:rsidR="00C8693A" w:rsidRDefault="00C8693A" w:rsidP="000A1A94">
      <w:pPr>
        <w:pStyle w:val="3"/>
        <w:rPr>
          <w:lang w:val="el-GR"/>
        </w:rPr>
      </w:pPr>
      <w:r w:rsidRPr="004E2D31">
        <w:rPr>
          <w:lang w:val="el-GR"/>
        </w:rPr>
        <w:t>6.36</w:t>
      </w:r>
    </w:p>
    <w:p w14:paraId="01318D79" w14:textId="6E59E53C" w:rsidR="00EE508F" w:rsidRPr="004E2D31" w:rsidRDefault="000A1A94" w:rsidP="000A1A94">
      <w:pPr>
        <w:rPr>
          <w:lang w:val="el-GR"/>
        </w:rPr>
      </w:pPr>
      <w:r w:rsidRPr="000A1A94">
        <w:rPr>
          <w:lang w:val="el-GR"/>
        </w:rPr>
        <w:t>Έχουν διαγραφεί όλες οι διαδρομές προς το AS 65010 οι οποίες ξεκινούσαν από το</w:t>
      </w:r>
      <w:r>
        <w:rPr>
          <w:lang w:val="el-GR"/>
        </w:rPr>
        <w:t xml:space="preserve"> </w:t>
      </w:r>
      <w:r w:rsidRPr="000A1A94">
        <w:rPr>
          <w:lang w:val="el-GR"/>
        </w:rPr>
        <w:t>μονοπάτι R3 → R2.</w:t>
      </w:r>
    </w:p>
    <w:p w14:paraId="25D84535" w14:textId="287D8038" w:rsidR="00C8693A" w:rsidRPr="004E2D31" w:rsidRDefault="00C8693A" w:rsidP="00C8693A">
      <w:pPr>
        <w:pStyle w:val="3"/>
        <w:rPr>
          <w:lang w:val="el-GR"/>
        </w:rPr>
      </w:pPr>
      <w:r w:rsidRPr="004E2D31">
        <w:rPr>
          <w:lang w:val="el-GR"/>
        </w:rPr>
        <w:lastRenderedPageBreak/>
        <w:t>6.37</w:t>
      </w:r>
    </w:p>
    <w:p w14:paraId="06D01360" w14:textId="11D07900" w:rsidR="00C8693A" w:rsidRPr="004E2D31" w:rsidRDefault="004E2D31" w:rsidP="004E2D31">
      <w:pPr>
        <w:rPr>
          <w:lang w:val="el-GR"/>
        </w:rPr>
      </w:pPr>
      <w:r>
        <w:rPr>
          <w:lang w:val="el-GR"/>
        </w:rPr>
        <w:t>Ο</w:t>
      </w:r>
      <w:r w:rsidRPr="004E2D31">
        <w:rPr>
          <w:lang w:val="el-GR"/>
        </w:rPr>
        <w:t>ι αναγγελίες που αφορούν την μετρική αυτή περιλαμβάνονται σε αυτές προς γείτονες</w:t>
      </w:r>
      <w:r w:rsidR="00EE508F">
        <w:rPr>
          <w:lang w:val="el-GR"/>
        </w:rPr>
        <w:t xml:space="preserve"> </w:t>
      </w:r>
      <w:r>
        <w:t>eBGP</w:t>
      </w:r>
      <w:r w:rsidRPr="004E2D31">
        <w:rPr>
          <w:lang w:val="el-GR"/>
        </w:rPr>
        <w:t xml:space="preserve">, αλλά ο </w:t>
      </w:r>
      <w:r>
        <w:t>R</w:t>
      </w:r>
      <w:r w:rsidRPr="004E2D31">
        <w:rPr>
          <w:lang w:val="el-GR"/>
        </w:rPr>
        <w:t xml:space="preserve">4 ανήκει στο </w:t>
      </w:r>
      <w:r>
        <w:t>AS</w:t>
      </w:r>
      <w:r w:rsidRPr="004E2D31">
        <w:rPr>
          <w:lang w:val="el-GR"/>
        </w:rPr>
        <w:t xml:space="preserve"> 65010, οπότε και δεν επηρεάζεται από τις αλλαγές</w:t>
      </w:r>
      <w:r w:rsidR="00EE508F">
        <w:rPr>
          <w:lang w:val="el-GR"/>
        </w:rPr>
        <w:t>.</w:t>
      </w:r>
    </w:p>
    <w:p w14:paraId="4932799D" w14:textId="5A064E9A" w:rsidR="001869B1" w:rsidRPr="00DC6753" w:rsidRDefault="0057505E" w:rsidP="008C2505">
      <w:pPr>
        <w:pStyle w:val="1"/>
        <w:rPr>
          <w:lang w:val="el-GR"/>
        </w:rPr>
      </w:pPr>
      <w:r w:rsidRPr="0057505E">
        <w:rPr>
          <w:lang w:val="el-GR"/>
        </w:rPr>
        <w:t xml:space="preserve">Άσκηση 7: Περισσότερα για το </w:t>
      </w:r>
      <w:r>
        <w:t>iBGP</w:t>
      </w:r>
      <w:r w:rsidRPr="0057505E">
        <w:rPr>
          <w:lang w:val="el-GR"/>
        </w:rPr>
        <w:t xml:space="preserve"> και την προκαθορισμένη διαδρομή</w:t>
      </w:r>
    </w:p>
    <w:p w14:paraId="43EF782C" w14:textId="76ECB0E7" w:rsidR="00026BCB" w:rsidRPr="008C24E7" w:rsidRDefault="00026BCB" w:rsidP="008C24E7">
      <w:pPr>
        <w:pStyle w:val="3"/>
      </w:pPr>
      <w:r>
        <w:rPr>
          <w:lang w:val="el-GR"/>
        </w:rPr>
        <w:t>7.1</w:t>
      </w:r>
    </w:p>
    <w:p w14:paraId="5291E342" w14:textId="2C5B4193" w:rsidR="00026BCB" w:rsidRPr="00026BCB" w:rsidRDefault="00026BCB" w:rsidP="00026BCB">
      <w:pPr>
        <w:rPr>
          <w:lang w:val="el-GR"/>
        </w:rPr>
      </w:pPr>
      <w:r w:rsidRPr="00026BCB">
        <w:rPr>
          <w:noProof/>
          <w:lang w:val="el-GR"/>
        </w:rPr>
        <w:drawing>
          <wp:inline distT="0" distB="0" distL="0" distR="0" wp14:anchorId="4F13E87B" wp14:editId="3868ED10">
            <wp:extent cx="5873695" cy="666750"/>
            <wp:effectExtent l="0" t="0" r="0" b="0"/>
            <wp:docPr id="1069870099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870099" name=""/>
                    <pic:cNvPicPr/>
                  </pic:nvPicPr>
                  <pic:blipFill rotWithShape="1">
                    <a:blip r:embed="rId81"/>
                    <a:srcRect l="539"/>
                    <a:stretch/>
                  </pic:blipFill>
                  <pic:spPr bwMode="auto">
                    <a:xfrm>
                      <a:off x="0" y="0"/>
                      <a:ext cx="5874514" cy="6668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5BC048" w14:textId="57FEB043" w:rsidR="00026BCB" w:rsidRDefault="00026BCB" w:rsidP="00026BCB">
      <w:pPr>
        <w:pStyle w:val="3"/>
        <w:rPr>
          <w:lang w:val="el-GR"/>
        </w:rPr>
      </w:pPr>
      <w:r>
        <w:rPr>
          <w:lang w:val="el-GR"/>
        </w:rPr>
        <w:t>7.2</w:t>
      </w:r>
    </w:p>
    <w:p w14:paraId="7F0CF068" w14:textId="6951DEB6" w:rsidR="00026BCB" w:rsidRPr="00DF347D" w:rsidRDefault="003C257D" w:rsidP="00026BCB">
      <w:pPr>
        <w:rPr>
          <w:b/>
          <w:bCs/>
          <w:lang w:val="el-GR"/>
        </w:rPr>
      </w:pPr>
      <w:r w:rsidRPr="003C257D">
        <w:rPr>
          <w:b/>
          <w:bCs/>
        </w:rPr>
        <w:t>neighbor</w:t>
      </w:r>
      <w:r w:rsidRPr="00DF347D">
        <w:rPr>
          <w:b/>
          <w:bCs/>
          <w:lang w:val="el-GR"/>
        </w:rPr>
        <w:t xml:space="preserve"> 192.168.1.2 </w:t>
      </w:r>
      <w:r w:rsidRPr="003C257D">
        <w:rPr>
          <w:b/>
          <w:bCs/>
        </w:rPr>
        <w:t>remote</w:t>
      </w:r>
      <w:r w:rsidRPr="00DF347D">
        <w:rPr>
          <w:b/>
          <w:bCs/>
          <w:lang w:val="el-GR"/>
        </w:rPr>
        <w:t>-</w:t>
      </w:r>
      <w:r w:rsidRPr="003C257D">
        <w:rPr>
          <w:b/>
          <w:bCs/>
        </w:rPr>
        <w:t>as</w:t>
      </w:r>
      <w:r w:rsidRPr="00DF347D">
        <w:rPr>
          <w:b/>
          <w:bCs/>
          <w:lang w:val="el-GR"/>
        </w:rPr>
        <w:t xml:space="preserve"> 65010</w:t>
      </w:r>
    </w:p>
    <w:p w14:paraId="494F816C" w14:textId="7FDE6877" w:rsidR="00026BCB" w:rsidRDefault="00026BCB" w:rsidP="00026BCB">
      <w:pPr>
        <w:pStyle w:val="3"/>
        <w:rPr>
          <w:lang w:val="el-GR"/>
        </w:rPr>
      </w:pPr>
      <w:r>
        <w:rPr>
          <w:lang w:val="el-GR"/>
        </w:rPr>
        <w:t>7.3</w:t>
      </w:r>
    </w:p>
    <w:p w14:paraId="10812C81" w14:textId="7F7392CD" w:rsidR="00026BCB" w:rsidRPr="00DC6753" w:rsidRDefault="00DF347D" w:rsidP="00026BCB">
      <w:pPr>
        <w:rPr>
          <w:lang w:val="el-GR"/>
        </w:rPr>
      </w:pPr>
      <w:r w:rsidRPr="00DF347D">
        <w:rPr>
          <w:lang w:val="el-GR"/>
        </w:rPr>
        <w:t xml:space="preserve">Έχουν προστεθεί στον πίνακα δρομολόγησης οι εγγραφές που μαθαίνει μόνο για δίκτυα του </w:t>
      </w:r>
      <w:r>
        <w:t>AS</w:t>
      </w:r>
      <w:r w:rsidRPr="00DF347D">
        <w:rPr>
          <w:lang w:val="el-GR"/>
        </w:rPr>
        <w:t xml:space="preserve"> 65010. Ωστόσο, βλέποντας και τον </w:t>
      </w:r>
      <w:r>
        <w:t>RIB</w:t>
      </w:r>
      <w:r w:rsidRPr="00DF347D">
        <w:rPr>
          <w:lang w:val="el-GR"/>
        </w:rPr>
        <w:t xml:space="preserve"> του </w:t>
      </w:r>
      <w:r>
        <w:t>PC</w:t>
      </w:r>
      <w:r w:rsidRPr="00DF347D">
        <w:rPr>
          <w:lang w:val="el-GR"/>
        </w:rPr>
        <w:t>1, βλέπουμε πως έμαθε και για τα δίκτυα 5.5.5.0/24 και 172.17.17.2/32, αλλά επειδή δεν έχει εγγραφή για το 10.1.1.2 (</w:t>
      </w:r>
      <w:r>
        <w:t>NEXT</w:t>
      </w:r>
      <w:r w:rsidRPr="00DF347D">
        <w:rPr>
          <w:lang w:val="el-GR"/>
        </w:rPr>
        <w:t>_</w:t>
      </w:r>
      <w:r>
        <w:t>HOP</w:t>
      </w:r>
      <w:r w:rsidRPr="00DF347D">
        <w:rPr>
          <w:lang w:val="el-GR"/>
        </w:rPr>
        <w:t xml:space="preserve">) αγνόησε τις διαδρομές αυτές. Επιπλέον, οι υπόλοιπες διαδρομές (για τα 172.17.17.3/32, 172.17.17.4/32 και 192.168.2.0/24) που έχει μάθει ο </w:t>
      </w:r>
      <w:r>
        <w:t>R</w:t>
      </w:r>
      <w:r w:rsidRPr="00DF347D">
        <w:rPr>
          <w:lang w:val="el-GR"/>
        </w:rPr>
        <w:t xml:space="preserve">1 έχουν </w:t>
      </w:r>
      <w:r>
        <w:t>NEXT</w:t>
      </w:r>
      <w:r w:rsidRPr="00DF347D">
        <w:rPr>
          <w:lang w:val="el-GR"/>
        </w:rPr>
        <w:t>_</w:t>
      </w:r>
      <w:r>
        <w:t>HOP</w:t>
      </w:r>
      <w:r w:rsidRPr="00DF347D">
        <w:rPr>
          <w:lang w:val="el-GR"/>
        </w:rPr>
        <w:t xml:space="preserve"> τον </w:t>
      </w:r>
      <w:r>
        <w:t>R</w:t>
      </w:r>
      <w:r w:rsidRPr="00DF347D">
        <w:rPr>
          <w:lang w:val="el-GR"/>
        </w:rPr>
        <w:t xml:space="preserve">4, οπότε αφού είναι εσωτερικός του </w:t>
      </w:r>
      <w:r>
        <w:t>AS</w:t>
      </w:r>
      <w:r w:rsidRPr="00DF347D">
        <w:rPr>
          <w:lang w:val="el-GR"/>
        </w:rPr>
        <w:t xml:space="preserve"> δρομολογητής, δεν ενημερώνει τον </w:t>
      </w:r>
      <w:r>
        <w:t>PC</w:t>
      </w:r>
      <w:r w:rsidRPr="00DF347D">
        <w:rPr>
          <w:lang w:val="el-GR"/>
        </w:rPr>
        <w:t>1 με τις διαδρομές αυτές για αποφυγή βρόχων.</w:t>
      </w:r>
    </w:p>
    <w:p w14:paraId="3AE617E2" w14:textId="707FE40E" w:rsidR="00DF347D" w:rsidRDefault="00DF347D" w:rsidP="00026BCB">
      <w:r w:rsidRPr="00DF347D">
        <w:rPr>
          <w:noProof/>
        </w:rPr>
        <w:drawing>
          <wp:inline distT="0" distB="0" distL="0" distR="0" wp14:anchorId="755CF2C1" wp14:editId="09D9D81E">
            <wp:extent cx="6782747" cy="1705213"/>
            <wp:effectExtent l="0" t="0" r="0" b="9525"/>
            <wp:docPr id="1091935036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935036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6782747" cy="1705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36CB8" w14:textId="6A410D7B" w:rsidR="00DF347D" w:rsidRPr="00DF347D" w:rsidRDefault="00DF347D" w:rsidP="00026BCB">
      <w:r w:rsidRPr="00DF347D">
        <w:rPr>
          <w:noProof/>
        </w:rPr>
        <w:lastRenderedPageBreak/>
        <w:drawing>
          <wp:inline distT="0" distB="0" distL="0" distR="0" wp14:anchorId="5CAF29D5" wp14:editId="46E4BDC6">
            <wp:extent cx="6773220" cy="2600688"/>
            <wp:effectExtent l="0" t="0" r="8890" b="9525"/>
            <wp:docPr id="1268880591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88059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6773220" cy="2600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3FEA0" w14:textId="12C8B719" w:rsidR="00026BCB" w:rsidRDefault="00026BCB" w:rsidP="00026BCB">
      <w:pPr>
        <w:pStyle w:val="3"/>
      </w:pPr>
      <w:r>
        <w:rPr>
          <w:lang w:val="el-GR"/>
        </w:rPr>
        <w:t>7.4</w:t>
      </w:r>
    </w:p>
    <w:p w14:paraId="011E7D62" w14:textId="1EFF50CB" w:rsidR="00B45634" w:rsidRPr="00B45634" w:rsidRDefault="00B45634" w:rsidP="00B45634">
      <w:pPr>
        <w:rPr>
          <w:b/>
          <w:bCs/>
        </w:rPr>
      </w:pPr>
      <w:r w:rsidRPr="00B45634">
        <w:rPr>
          <w:b/>
          <w:bCs/>
        </w:rPr>
        <w:t>neighbor 192.168.1.2 next-hop-self</w:t>
      </w:r>
    </w:p>
    <w:p w14:paraId="5FB459AE" w14:textId="7324FA82" w:rsidR="00026BCB" w:rsidRDefault="00B45634" w:rsidP="00026BCB">
      <w:r w:rsidRPr="00B45634">
        <w:rPr>
          <w:noProof/>
          <w:lang w:val="el-GR"/>
        </w:rPr>
        <w:drawing>
          <wp:inline distT="0" distB="0" distL="0" distR="0" wp14:anchorId="6CAB4F3A" wp14:editId="030B439C">
            <wp:extent cx="6773220" cy="2057687"/>
            <wp:effectExtent l="0" t="0" r="8890" b="0"/>
            <wp:docPr id="615368497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368497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6773220" cy="2057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0CC27" w14:textId="1B290F02" w:rsidR="002E0CD0" w:rsidRPr="002E0CD0" w:rsidRDefault="002E0CD0" w:rsidP="00026BCB">
      <w:pPr>
        <w:rPr>
          <w:lang w:val="el-GR"/>
        </w:rPr>
      </w:pPr>
      <w:r w:rsidRPr="002E0CD0">
        <w:rPr>
          <w:lang w:val="el-GR"/>
        </w:rPr>
        <w:t xml:space="preserve">Γνωρίζει </w:t>
      </w:r>
      <w:r>
        <w:rPr>
          <w:lang w:val="el-GR"/>
        </w:rPr>
        <w:t>επι</w:t>
      </w:r>
      <w:r w:rsidRPr="002E0CD0">
        <w:rPr>
          <w:lang w:val="el-GR"/>
        </w:rPr>
        <w:t xml:space="preserve">πλέον για τα 2 δίκτυα του </w:t>
      </w:r>
      <w:r>
        <w:t>AS</w:t>
      </w:r>
      <w:r w:rsidRPr="002E0CD0">
        <w:rPr>
          <w:lang w:val="el-GR"/>
        </w:rPr>
        <w:t xml:space="preserve"> 65020 (5.5.5.0/24 και 172.17.17.2/32).</w:t>
      </w:r>
    </w:p>
    <w:p w14:paraId="58AED923" w14:textId="66085958" w:rsidR="00026BCB" w:rsidRDefault="00026BCB" w:rsidP="00026BCB">
      <w:pPr>
        <w:pStyle w:val="3"/>
        <w:rPr>
          <w:lang w:val="el-GR"/>
        </w:rPr>
      </w:pPr>
      <w:r>
        <w:rPr>
          <w:lang w:val="el-GR"/>
        </w:rPr>
        <w:t>7.5</w:t>
      </w:r>
    </w:p>
    <w:p w14:paraId="03A93E48" w14:textId="645C818D" w:rsidR="00026BCB" w:rsidRPr="00602DA7" w:rsidRDefault="00602DA7" w:rsidP="00026BCB">
      <w:pPr>
        <w:rPr>
          <w:lang w:val="el-GR"/>
        </w:rPr>
      </w:pPr>
      <w:r w:rsidRPr="00602DA7">
        <w:rPr>
          <w:lang w:val="el-GR"/>
        </w:rPr>
        <w:t xml:space="preserve">Γιατί ο </w:t>
      </w:r>
      <w:r>
        <w:t>R</w:t>
      </w:r>
      <w:r w:rsidRPr="00602DA7">
        <w:rPr>
          <w:lang w:val="el-GR"/>
        </w:rPr>
        <w:t xml:space="preserve">1 δεν διαφημίζει αυτά τα δίκτυα γιατί διαφημίζονται ήδη από τον </w:t>
      </w:r>
      <w:r>
        <w:t>R</w:t>
      </w:r>
      <w:r w:rsidRPr="00602DA7">
        <w:rPr>
          <w:lang w:val="el-GR"/>
        </w:rPr>
        <w:t xml:space="preserve">4 δηλαδή από συνομιλητή </w:t>
      </w:r>
      <w:r>
        <w:t>iBGP</w:t>
      </w:r>
      <w:r w:rsidRPr="00602DA7">
        <w:rPr>
          <w:lang w:val="el-GR"/>
        </w:rPr>
        <w:t xml:space="preserve"> και συνεπώς δεν προωθούνται σε άλλους εσωτερικούς συνομιλητές όπως ο </w:t>
      </w:r>
      <w:r>
        <w:t>PC</w:t>
      </w:r>
      <w:r w:rsidRPr="00602DA7">
        <w:rPr>
          <w:lang w:val="el-GR"/>
        </w:rPr>
        <w:t>1.</w:t>
      </w:r>
    </w:p>
    <w:p w14:paraId="346A6A98" w14:textId="2A2909AD" w:rsidR="00026BCB" w:rsidRPr="00DC6753" w:rsidRDefault="00026BCB" w:rsidP="00026BCB">
      <w:pPr>
        <w:pStyle w:val="3"/>
      </w:pPr>
      <w:r w:rsidRPr="00DC6753">
        <w:t>7.6</w:t>
      </w:r>
    </w:p>
    <w:p w14:paraId="059135C7" w14:textId="4FC7D488" w:rsidR="00334497" w:rsidRDefault="00334497" w:rsidP="00026BCB">
      <w:r>
        <w:t xml:space="preserve">PC1 --&gt; </w:t>
      </w:r>
      <w:r w:rsidRPr="00334497">
        <w:rPr>
          <w:b/>
          <w:bCs/>
        </w:rPr>
        <w:t>neighbor 192.168.0.2 remote-as 65010</w:t>
      </w:r>
      <w:r>
        <w:t xml:space="preserve"> </w:t>
      </w:r>
    </w:p>
    <w:p w14:paraId="03DD6FC9" w14:textId="1D15BCCD" w:rsidR="00026BCB" w:rsidRPr="00334497" w:rsidRDefault="00334497" w:rsidP="00026BCB">
      <w:pPr>
        <w:rPr>
          <w:b/>
          <w:bCs/>
        </w:rPr>
      </w:pPr>
      <w:r>
        <w:t xml:space="preserve">R4 --&gt; </w:t>
      </w:r>
      <w:r w:rsidRPr="00334497">
        <w:rPr>
          <w:b/>
          <w:bCs/>
        </w:rPr>
        <w:t>neighbor 192.168.1.2 remote-as 65010</w:t>
      </w:r>
    </w:p>
    <w:p w14:paraId="52D7FAA4" w14:textId="71553E76" w:rsidR="00026BCB" w:rsidRDefault="00026BCB" w:rsidP="00026BCB">
      <w:pPr>
        <w:pStyle w:val="3"/>
        <w:rPr>
          <w:lang w:val="el-GR"/>
        </w:rPr>
      </w:pPr>
      <w:r>
        <w:rPr>
          <w:lang w:val="el-GR"/>
        </w:rPr>
        <w:t>7.7</w:t>
      </w:r>
    </w:p>
    <w:p w14:paraId="2AD43D5C" w14:textId="00332778" w:rsidR="00026BCB" w:rsidRPr="00DC6753" w:rsidRDefault="00C257EC" w:rsidP="00026BCB">
      <w:pPr>
        <w:rPr>
          <w:lang w:val="el-GR"/>
        </w:rPr>
      </w:pPr>
      <w:r w:rsidRPr="00C257EC">
        <w:rPr>
          <w:lang w:val="el-GR"/>
        </w:rPr>
        <w:t xml:space="preserve">Στον </w:t>
      </w:r>
      <w:r>
        <w:t>R</w:t>
      </w:r>
      <w:r w:rsidRPr="00C257EC">
        <w:rPr>
          <w:lang w:val="el-GR"/>
        </w:rPr>
        <w:t xml:space="preserve">4 να ορίσουμε ως </w:t>
      </w:r>
      <w:r>
        <w:t>next</w:t>
      </w:r>
      <w:r w:rsidRPr="00C257EC">
        <w:rPr>
          <w:lang w:val="el-GR"/>
        </w:rPr>
        <w:t xml:space="preserve"> </w:t>
      </w:r>
      <w:r>
        <w:t>hop</w:t>
      </w:r>
      <w:r w:rsidRPr="00C257EC">
        <w:rPr>
          <w:lang w:val="el-GR"/>
        </w:rPr>
        <w:t xml:space="preserve"> τον εαυτό του για όσα διαφημίζει στο </w:t>
      </w:r>
      <w:r>
        <w:t>PC</w:t>
      </w:r>
      <w:r w:rsidRPr="00C257EC">
        <w:rPr>
          <w:lang w:val="el-GR"/>
        </w:rPr>
        <w:t xml:space="preserve">1 : </w:t>
      </w:r>
    </w:p>
    <w:p w14:paraId="0837D550" w14:textId="4442ADF8" w:rsidR="00C257EC" w:rsidRPr="00DC6753" w:rsidRDefault="00C257EC" w:rsidP="00026BCB">
      <w:pPr>
        <w:rPr>
          <w:b/>
          <w:bCs/>
          <w:lang w:val="el-GR"/>
        </w:rPr>
      </w:pPr>
      <w:r w:rsidRPr="00334497">
        <w:rPr>
          <w:b/>
          <w:bCs/>
        </w:rPr>
        <w:t>neighbor</w:t>
      </w:r>
      <w:r w:rsidRPr="00DC6753">
        <w:rPr>
          <w:b/>
          <w:bCs/>
          <w:lang w:val="el-GR"/>
        </w:rPr>
        <w:t xml:space="preserve"> 192.168.1.2 </w:t>
      </w:r>
      <w:r w:rsidRPr="00334497">
        <w:rPr>
          <w:b/>
          <w:bCs/>
        </w:rPr>
        <w:t>next</w:t>
      </w:r>
      <w:r w:rsidRPr="00DC6753">
        <w:rPr>
          <w:b/>
          <w:bCs/>
          <w:lang w:val="el-GR"/>
        </w:rPr>
        <w:t>-</w:t>
      </w:r>
      <w:r w:rsidRPr="00334497">
        <w:rPr>
          <w:b/>
          <w:bCs/>
        </w:rPr>
        <w:t>hop</w:t>
      </w:r>
      <w:r w:rsidRPr="00DC6753">
        <w:rPr>
          <w:b/>
          <w:bCs/>
          <w:lang w:val="el-GR"/>
        </w:rPr>
        <w:t>-</w:t>
      </w:r>
      <w:r w:rsidRPr="00334497">
        <w:rPr>
          <w:b/>
          <w:bCs/>
        </w:rPr>
        <w:t>self</w:t>
      </w:r>
    </w:p>
    <w:p w14:paraId="43C72679" w14:textId="718C1E5A" w:rsidR="00026BCB" w:rsidRDefault="00026BCB" w:rsidP="00026BCB">
      <w:pPr>
        <w:pStyle w:val="3"/>
        <w:rPr>
          <w:lang w:val="el-GR"/>
        </w:rPr>
      </w:pPr>
      <w:r>
        <w:rPr>
          <w:lang w:val="el-GR"/>
        </w:rPr>
        <w:lastRenderedPageBreak/>
        <w:t>7.8</w:t>
      </w:r>
    </w:p>
    <w:p w14:paraId="3B94C42B" w14:textId="190419E3" w:rsidR="00026BCB" w:rsidRPr="00381508" w:rsidRDefault="001A2C0D" w:rsidP="00026BCB">
      <w:pPr>
        <w:rPr>
          <w:lang w:val="el-GR"/>
        </w:rPr>
      </w:pPr>
      <w:r w:rsidRPr="001A2C0D">
        <w:rPr>
          <w:lang w:val="el-GR"/>
        </w:rPr>
        <w:t xml:space="preserve">Όχι, δεν υπάρχουν εγγραφές για τα </w:t>
      </w:r>
      <w:r>
        <w:t>WAN</w:t>
      </w:r>
      <w:r w:rsidRPr="001A2C0D">
        <w:rPr>
          <w:lang w:val="el-GR"/>
        </w:rPr>
        <w:t xml:space="preserve"> και επιτυγχάνουν μόνο τα </w:t>
      </w:r>
      <w:r>
        <w:t>ping</w:t>
      </w:r>
      <w:r w:rsidRPr="001A2C0D">
        <w:rPr>
          <w:lang w:val="el-GR"/>
        </w:rPr>
        <w:t xml:space="preserve"> προς τα </w:t>
      </w:r>
      <w:r>
        <w:t>LAN</w:t>
      </w:r>
      <w:r w:rsidR="00381508" w:rsidRPr="00381508">
        <w:rPr>
          <w:lang w:val="el-GR"/>
        </w:rPr>
        <w:t>.</w:t>
      </w:r>
    </w:p>
    <w:p w14:paraId="5ADC0045" w14:textId="28447405" w:rsidR="00026BCB" w:rsidRDefault="00026BCB" w:rsidP="00026BCB">
      <w:pPr>
        <w:pStyle w:val="3"/>
        <w:rPr>
          <w:lang w:val="el-GR"/>
        </w:rPr>
      </w:pPr>
      <w:r>
        <w:rPr>
          <w:lang w:val="el-GR"/>
        </w:rPr>
        <w:t>7.9</w:t>
      </w:r>
    </w:p>
    <w:p w14:paraId="27431DDA" w14:textId="236CE998" w:rsidR="00026BCB" w:rsidRPr="00F853EE" w:rsidRDefault="00F853EE" w:rsidP="00026BCB">
      <w:pPr>
        <w:rPr>
          <w:lang w:val="el-GR"/>
        </w:rPr>
      </w:pPr>
      <w:r>
        <w:t>PC</w:t>
      </w:r>
      <w:r w:rsidRPr="00F853EE">
        <w:rPr>
          <w:lang w:val="el-GR"/>
        </w:rPr>
        <w:t xml:space="preserve">1 → </w:t>
      </w:r>
      <w:r>
        <w:t>R</w:t>
      </w:r>
      <w:r w:rsidRPr="00F853EE">
        <w:rPr>
          <w:lang w:val="el-GR"/>
        </w:rPr>
        <w:t xml:space="preserve">1 → </w:t>
      </w:r>
      <w:r>
        <w:t>R</w:t>
      </w:r>
      <w:r w:rsidRPr="00F853EE">
        <w:rPr>
          <w:lang w:val="el-GR"/>
        </w:rPr>
        <w:t xml:space="preserve">4 → </w:t>
      </w:r>
      <w:r>
        <w:t>R</w:t>
      </w:r>
      <w:r w:rsidRPr="00F853EE">
        <w:rPr>
          <w:lang w:val="el-GR"/>
        </w:rPr>
        <w:t xml:space="preserve">3 → </w:t>
      </w:r>
      <w:r>
        <w:t>PC</w:t>
      </w:r>
      <w:r w:rsidRPr="00F853EE">
        <w:rPr>
          <w:lang w:val="el-GR"/>
        </w:rPr>
        <w:t xml:space="preserve">2 → </w:t>
      </w:r>
      <w:r>
        <w:t>R</w:t>
      </w:r>
      <w:r w:rsidRPr="00F853EE">
        <w:rPr>
          <w:lang w:val="el-GR"/>
        </w:rPr>
        <w:t xml:space="preserve">3 → </w:t>
      </w:r>
      <w:r>
        <w:t>R</w:t>
      </w:r>
      <w:r w:rsidRPr="00F853EE">
        <w:rPr>
          <w:lang w:val="el-GR"/>
        </w:rPr>
        <w:t xml:space="preserve">4 → </w:t>
      </w:r>
      <w:r>
        <w:t>R</w:t>
      </w:r>
      <w:r w:rsidRPr="00F853EE">
        <w:rPr>
          <w:lang w:val="el-GR"/>
        </w:rPr>
        <w:t xml:space="preserve">1 → </w:t>
      </w:r>
      <w:r>
        <w:t>PC</w:t>
      </w:r>
      <w:r w:rsidRPr="00F853EE">
        <w:rPr>
          <w:lang w:val="el-GR"/>
        </w:rPr>
        <w:t>1</w:t>
      </w:r>
    </w:p>
    <w:p w14:paraId="2660B104" w14:textId="72271845" w:rsidR="00026BCB" w:rsidRDefault="00026BCB" w:rsidP="00026BCB">
      <w:pPr>
        <w:pStyle w:val="3"/>
        <w:rPr>
          <w:lang w:val="el-GR"/>
        </w:rPr>
      </w:pPr>
      <w:r>
        <w:rPr>
          <w:lang w:val="el-GR"/>
        </w:rPr>
        <w:t>7.10</w:t>
      </w:r>
    </w:p>
    <w:p w14:paraId="5D4E592E" w14:textId="77777777" w:rsidR="001B7B45" w:rsidRPr="00DC6753" w:rsidRDefault="001B7B45" w:rsidP="00026BCB">
      <w:pPr>
        <w:rPr>
          <w:lang w:val="el-GR"/>
        </w:rPr>
      </w:pPr>
      <w:r w:rsidRPr="001B7B45">
        <w:rPr>
          <w:lang w:val="el-GR"/>
        </w:rPr>
        <w:t xml:space="preserve">Θα δούμε τους πίνακες διαδρομών ξεκινώντας από το </w:t>
      </w:r>
      <w:r>
        <w:t>PC</w:t>
      </w:r>
      <w:r w:rsidRPr="001B7B45">
        <w:rPr>
          <w:lang w:val="el-GR"/>
        </w:rPr>
        <w:t xml:space="preserve">1 έως το 5.5.5.0/24 και αντίστροφα για να βρούμε τη διαδρομή. </w:t>
      </w:r>
    </w:p>
    <w:p w14:paraId="63B7777E" w14:textId="77777777" w:rsidR="001B7B45" w:rsidRPr="00DC6753" w:rsidRDefault="001B7B45" w:rsidP="00026BCB">
      <w:pPr>
        <w:rPr>
          <w:lang w:val="el-GR"/>
        </w:rPr>
      </w:pPr>
      <w:r w:rsidRPr="001B7B45">
        <w:rPr>
          <w:b/>
          <w:bCs/>
        </w:rPr>
        <w:t>LAN</w:t>
      </w:r>
      <w:r w:rsidRPr="00DC6753">
        <w:rPr>
          <w:b/>
          <w:bCs/>
          <w:lang w:val="el-GR"/>
        </w:rPr>
        <w:t>1(</w:t>
      </w:r>
      <w:r w:rsidRPr="001B7B45">
        <w:rPr>
          <w:b/>
          <w:bCs/>
        </w:rPr>
        <w:t>PC</w:t>
      </w:r>
      <w:r w:rsidRPr="00DC6753">
        <w:rPr>
          <w:b/>
          <w:bCs/>
          <w:lang w:val="el-GR"/>
        </w:rPr>
        <w:t>1) → 5.5.5.0/24</w:t>
      </w:r>
      <w:r w:rsidRPr="00DC6753">
        <w:rPr>
          <w:lang w:val="el-GR"/>
        </w:rPr>
        <w:t xml:space="preserve">: </w:t>
      </w:r>
      <w:r>
        <w:t>PC</w:t>
      </w:r>
      <w:r w:rsidRPr="00DC6753">
        <w:rPr>
          <w:lang w:val="el-GR"/>
        </w:rPr>
        <w:t xml:space="preserve">1 → </w:t>
      </w:r>
      <w:r>
        <w:t>R</w:t>
      </w:r>
      <w:r w:rsidRPr="00DC6753">
        <w:rPr>
          <w:lang w:val="el-GR"/>
        </w:rPr>
        <w:t xml:space="preserve">1 → </w:t>
      </w:r>
      <w:r>
        <w:t>R</w:t>
      </w:r>
      <w:r w:rsidRPr="00DC6753">
        <w:rPr>
          <w:lang w:val="el-GR"/>
        </w:rPr>
        <w:t xml:space="preserve">2 </w:t>
      </w:r>
    </w:p>
    <w:p w14:paraId="50321D21" w14:textId="21C0277C" w:rsidR="00026BCB" w:rsidRPr="00DC6753" w:rsidRDefault="001B7B45" w:rsidP="00026BCB">
      <w:pPr>
        <w:rPr>
          <w:lang w:val="el-GR"/>
        </w:rPr>
      </w:pPr>
      <w:r w:rsidRPr="00DC6753">
        <w:rPr>
          <w:b/>
          <w:bCs/>
          <w:lang w:val="el-GR"/>
        </w:rPr>
        <w:t xml:space="preserve">5.5.5.0/24 → </w:t>
      </w:r>
      <w:r w:rsidRPr="001B7B45">
        <w:rPr>
          <w:b/>
          <w:bCs/>
        </w:rPr>
        <w:t>LAN</w:t>
      </w:r>
      <w:r w:rsidRPr="00DC6753">
        <w:rPr>
          <w:b/>
          <w:bCs/>
          <w:lang w:val="el-GR"/>
        </w:rPr>
        <w:t>1(</w:t>
      </w:r>
      <w:r w:rsidRPr="001B7B45">
        <w:rPr>
          <w:b/>
          <w:bCs/>
        </w:rPr>
        <w:t>PC</w:t>
      </w:r>
      <w:r w:rsidRPr="00DC6753">
        <w:rPr>
          <w:b/>
          <w:bCs/>
          <w:lang w:val="el-GR"/>
        </w:rPr>
        <w:t xml:space="preserve">1): </w:t>
      </w:r>
      <w:r>
        <w:t>R</w:t>
      </w:r>
      <w:r w:rsidRPr="00DC6753">
        <w:rPr>
          <w:lang w:val="el-GR"/>
        </w:rPr>
        <w:t xml:space="preserve">2 → </w:t>
      </w:r>
      <w:r>
        <w:t>R</w:t>
      </w:r>
      <w:r w:rsidRPr="00DC6753">
        <w:rPr>
          <w:lang w:val="el-GR"/>
        </w:rPr>
        <w:t xml:space="preserve">3 → </w:t>
      </w:r>
      <w:r>
        <w:t>R</w:t>
      </w:r>
      <w:r w:rsidRPr="00DC6753">
        <w:rPr>
          <w:lang w:val="el-GR"/>
        </w:rPr>
        <w:t xml:space="preserve">4 → </w:t>
      </w:r>
      <w:r>
        <w:t>R</w:t>
      </w:r>
      <w:r w:rsidRPr="00DC6753">
        <w:rPr>
          <w:lang w:val="el-GR"/>
        </w:rPr>
        <w:t xml:space="preserve">1 → </w:t>
      </w:r>
      <w:r>
        <w:t>PC</w:t>
      </w:r>
      <w:r w:rsidRPr="00DC6753">
        <w:rPr>
          <w:lang w:val="el-GR"/>
        </w:rPr>
        <w:t>1</w:t>
      </w:r>
    </w:p>
    <w:p w14:paraId="4F0DDA01" w14:textId="497E43F1" w:rsidR="00026BCB" w:rsidRPr="00DC6753" w:rsidRDefault="00026BCB" w:rsidP="00026BCB">
      <w:pPr>
        <w:pStyle w:val="3"/>
        <w:rPr>
          <w:lang w:val="el-GR"/>
        </w:rPr>
      </w:pPr>
      <w:r>
        <w:rPr>
          <w:lang w:val="el-GR"/>
        </w:rPr>
        <w:t>7.11</w:t>
      </w:r>
    </w:p>
    <w:p w14:paraId="4259016B" w14:textId="746A08D2" w:rsidR="001A2C0D" w:rsidRPr="00F809C5" w:rsidRDefault="00F809C5" w:rsidP="001A2C0D">
      <w:pPr>
        <w:rPr>
          <w:lang w:val="el-GR"/>
        </w:rPr>
      </w:pPr>
      <w:r>
        <w:t>O</w:t>
      </w:r>
      <w:r w:rsidRPr="00F809C5">
        <w:rPr>
          <w:lang w:val="el-GR"/>
        </w:rPr>
        <w:t xml:space="preserve"> </w:t>
      </w:r>
      <w:r>
        <w:t>PC</w:t>
      </w:r>
      <w:r w:rsidRPr="00F809C5">
        <w:rPr>
          <w:lang w:val="el-GR"/>
        </w:rPr>
        <w:t xml:space="preserve">1 δεν έχει προκαθορισμένη διαδρομή, αλλά ούτε και κάποιο υποδίκτυο στο οποίο υπάγεται το 10.1.1.9 στον πίνακα δρομολόγησης του, οπότε αποτυγχάνει να το δρομολογήσει. Αντιθέτως, ο </w:t>
      </w:r>
      <w:r>
        <w:t>PC</w:t>
      </w:r>
      <w:r w:rsidRPr="00F809C5">
        <w:rPr>
          <w:lang w:val="el-GR"/>
        </w:rPr>
        <w:t xml:space="preserve">2 έχει ως προκαθορισμένη πύλη τον </w:t>
      </w:r>
      <w:r>
        <w:t>R</w:t>
      </w:r>
      <w:r w:rsidRPr="00F809C5">
        <w:rPr>
          <w:lang w:val="el-GR"/>
        </w:rPr>
        <w:t xml:space="preserve">3, οπότε το δρομολογεί εκεί. Στη συνέχεια, ο </w:t>
      </w:r>
      <w:r>
        <w:t>R</w:t>
      </w:r>
      <w:r w:rsidRPr="00F809C5">
        <w:rPr>
          <w:lang w:val="el-GR"/>
        </w:rPr>
        <w:t>3 έχει εγγραφή για το 10.1.1.9, οπότε και δρομολογείται επιτυχώς το πακέτο.</w:t>
      </w:r>
    </w:p>
    <w:p w14:paraId="3B31B1D4" w14:textId="5E4BB15E" w:rsidR="00026BCB" w:rsidRPr="00DC6753" w:rsidRDefault="001A2C0D" w:rsidP="001A2C0D">
      <w:pPr>
        <w:pStyle w:val="3"/>
        <w:rPr>
          <w:lang w:val="el-GR"/>
        </w:rPr>
      </w:pPr>
      <w:r w:rsidRPr="00DC6753">
        <w:rPr>
          <w:lang w:val="el-GR"/>
        </w:rPr>
        <w:t>7.12</w:t>
      </w:r>
    </w:p>
    <w:p w14:paraId="4A41FCA9" w14:textId="2C041E64" w:rsidR="00F809C5" w:rsidRPr="00DC6753" w:rsidRDefault="00F809C5" w:rsidP="00F809C5">
      <w:pPr>
        <w:rPr>
          <w:u w:val="single"/>
          <w:lang w:val="el-GR"/>
        </w:rPr>
      </w:pPr>
      <w:r w:rsidRPr="00F809C5">
        <w:rPr>
          <w:u w:val="single"/>
        </w:rPr>
        <w:t>R</w:t>
      </w:r>
      <w:r w:rsidRPr="00DC6753">
        <w:rPr>
          <w:u w:val="single"/>
          <w:lang w:val="el-GR"/>
        </w:rPr>
        <w:t>2</w:t>
      </w:r>
    </w:p>
    <w:p w14:paraId="5AD544D7" w14:textId="42BEC14D" w:rsidR="00F809C5" w:rsidRPr="00DC6753" w:rsidRDefault="00F809C5" w:rsidP="001A2C0D">
      <w:pPr>
        <w:rPr>
          <w:b/>
          <w:bCs/>
          <w:lang w:val="el-GR"/>
        </w:rPr>
      </w:pPr>
      <w:r w:rsidRPr="00F809C5">
        <w:rPr>
          <w:b/>
          <w:bCs/>
        </w:rPr>
        <w:t>router</w:t>
      </w:r>
      <w:r w:rsidRPr="00DC6753">
        <w:rPr>
          <w:b/>
          <w:bCs/>
          <w:lang w:val="el-GR"/>
        </w:rPr>
        <w:t xml:space="preserve"> </w:t>
      </w:r>
      <w:r w:rsidRPr="00F809C5">
        <w:rPr>
          <w:b/>
          <w:bCs/>
        </w:rPr>
        <w:t>bgp</w:t>
      </w:r>
      <w:r w:rsidRPr="00DC6753">
        <w:rPr>
          <w:b/>
          <w:bCs/>
          <w:lang w:val="el-GR"/>
        </w:rPr>
        <w:t xml:space="preserve"> 65020</w:t>
      </w:r>
    </w:p>
    <w:p w14:paraId="49F3A4BF" w14:textId="0EE0A2E1" w:rsidR="001A2C0D" w:rsidRPr="00DC6753" w:rsidRDefault="00F809C5" w:rsidP="001A2C0D">
      <w:pPr>
        <w:rPr>
          <w:b/>
          <w:bCs/>
          <w:lang w:val="el-GR"/>
        </w:rPr>
      </w:pPr>
      <w:r w:rsidRPr="00F809C5">
        <w:rPr>
          <w:b/>
          <w:bCs/>
        </w:rPr>
        <w:t>network</w:t>
      </w:r>
      <w:r w:rsidRPr="00DC6753">
        <w:rPr>
          <w:b/>
          <w:bCs/>
          <w:lang w:val="el-GR"/>
        </w:rPr>
        <w:t xml:space="preserve"> 0.0.0.0/0</w:t>
      </w:r>
    </w:p>
    <w:p w14:paraId="70DDA18F" w14:textId="566B8326" w:rsidR="001A2C0D" w:rsidRPr="00DC6753" w:rsidRDefault="001A2C0D" w:rsidP="001A2C0D">
      <w:pPr>
        <w:pStyle w:val="3"/>
        <w:rPr>
          <w:lang w:val="el-GR"/>
        </w:rPr>
      </w:pPr>
      <w:r w:rsidRPr="00DC6753">
        <w:rPr>
          <w:lang w:val="el-GR"/>
        </w:rPr>
        <w:t>7.13</w:t>
      </w:r>
    </w:p>
    <w:p w14:paraId="6EFD6A69" w14:textId="74BD927C" w:rsidR="001A2C0D" w:rsidRPr="00F809C5" w:rsidRDefault="00F809C5" w:rsidP="001A2C0D">
      <w:pPr>
        <w:rPr>
          <w:lang w:val="el-GR"/>
        </w:rPr>
      </w:pPr>
      <w:r w:rsidRPr="00F809C5">
        <w:rPr>
          <w:lang w:val="el-GR"/>
        </w:rPr>
        <w:t xml:space="preserve">Ενώ έχει προστεθεί η προκαθορισμένη διαδρομή στην </w:t>
      </w:r>
      <w:r>
        <w:t>RIB</w:t>
      </w:r>
      <w:r w:rsidRPr="00F809C5">
        <w:rPr>
          <w:lang w:val="el-GR"/>
        </w:rPr>
        <w:t xml:space="preserve"> του </w:t>
      </w:r>
      <w:r>
        <w:t>R</w:t>
      </w:r>
      <w:r w:rsidRPr="00F809C5">
        <w:rPr>
          <w:lang w:val="el-GR"/>
        </w:rPr>
        <w:t xml:space="preserve">2, δεν έχει μπει στον πίνακα δρομολόγησής του, καθώς το </w:t>
      </w:r>
      <w:r>
        <w:t>NEXT</w:t>
      </w:r>
      <w:r w:rsidRPr="00F809C5">
        <w:rPr>
          <w:lang w:val="el-GR"/>
        </w:rPr>
        <w:t>_</w:t>
      </w:r>
      <w:r>
        <w:t>HOP</w:t>
      </w:r>
      <w:r w:rsidRPr="00F809C5">
        <w:rPr>
          <w:lang w:val="el-GR"/>
        </w:rPr>
        <w:t xml:space="preserve"> είναι η 0.0.0.0/0, η οποία και δηλώνει άγνωστο προορισμό, οπότε μη προσβάσιμη από τον </w:t>
      </w:r>
      <w:r>
        <w:t>R</w:t>
      </w:r>
      <w:r w:rsidRPr="00F809C5">
        <w:rPr>
          <w:lang w:val="el-GR"/>
        </w:rPr>
        <w:t>2 διεύθυνση.</w:t>
      </w:r>
    </w:p>
    <w:p w14:paraId="2BA46316" w14:textId="3B1E4BFB" w:rsidR="001A2C0D" w:rsidRPr="00DC6753" w:rsidRDefault="001A2C0D" w:rsidP="001A2C0D">
      <w:pPr>
        <w:pStyle w:val="3"/>
        <w:rPr>
          <w:lang w:val="el-GR"/>
        </w:rPr>
      </w:pPr>
      <w:r w:rsidRPr="00DC6753">
        <w:rPr>
          <w:lang w:val="el-GR"/>
        </w:rPr>
        <w:t>7.14</w:t>
      </w:r>
    </w:p>
    <w:p w14:paraId="0856C8FB" w14:textId="7024E5A2" w:rsidR="001A2C0D" w:rsidRPr="00DC6753" w:rsidRDefault="00C37AB4" w:rsidP="001A2C0D">
      <w:pPr>
        <w:rPr>
          <w:lang w:val="el-GR"/>
        </w:rPr>
      </w:pPr>
      <w:r w:rsidRPr="00DC6753">
        <w:rPr>
          <w:lang w:val="el-GR"/>
        </w:rPr>
        <w:t>Ναι έχει προστεθεί.</w:t>
      </w:r>
    </w:p>
    <w:p w14:paraId="37F28D51" w14:textId="0AD8E021" w:rsidR="001A2C0D" w:rsidRPr="00DC6753" w:rsidRDefault="001A2C0D" w:rsidP="001A2C0D">
      <w:pPr>
        <w:pStyle w:val="3"/>
        <w:rPr>
          <w:lang w:val="el-GR"/>
        </w:rPr>
      </w:pPr>
      <w:r w:rsidRPr="00DC6753">
        <w:rPr>
          <w:lang w:val="el-GR"/>
        </w:rPr>
        <w:t>7.15</w:t>
      </w:r>
    </w:p>
    <w:p w14:paraId="4D0C3B0E" w14:textId="27F963B0" w:rsidR="001A2C0D" w:rsidRPr="00DC6753" w:rsidRDefault="00C37AB4" w:rsidP="001A2C0D">
      <w:pPr>
        <w:rPr>
          <w:lang w:val="el-GR"/>
        </w:rPr>
      </w:pPr>
      <w:r>
        <w:t>Origin</w:t>
      </w:r>
      <w:r w:rsidRPr="00DC6753">
        <w:rPr>
          <w:lang w:val="el-GR"/>
        </w:rPr>
        <w:t xml:space="preserve"> </w:t>
      </w:r>
      <w:r w:rsidR="00A82DD3" w:rsidRPr="00DC6753">
        <w:rPr>
          <w:lang w:val="el-GR"/>
        </w:rPr>
        <w:t xml:space="preserve">: </w:t>
      </w:r>
      <w:r>
        <w:t>IGP</w:t>
      </w:r>
      <w:r w:rsidR="00A82DD3" w:rsidRPr="00DC6753">
        <w:rPr>
          <w:lang w:val="el-GR"/>
        </w:rPr>
        <w:t xml:space="preserve">( </w:t>
      </w:r>
      <w:r w:rsidR="00255A47">
        <w:t>i</w:t>
      </w:r>
      <w:r w:rsidR="00255A47" w:rsidRPr="00DC6753">
        <w:rPr>
          <w:lang w:val="el-GR"/>
        </w:rPr>
        <w:t xml:space="preserve"> </w:t>
      </w:r>
      <w:r w:rsidR="00255A47">
        <w:t>internal</w:t>
      </w:r>
      <w:r w:rsidR="00A82DD3" w:rsidRPr="00DC6753">
        <w:rPr>
          <w:lang w:val="el-GR"/>
        </w:rPr>
        <w:t xml:space="preserve"> )</w:t>
      </w:r>
    </w:p>
    <w:p w14:paraId="51C72B3A" w14:textId="6C6B0514" w:rsidR="001A2C0D" w:rsidRPr="00DC6753" w:rsidRDefault="001A2C0D" w:rsidP="001A2C0D">
      <w:pPr>
        <w:pStyle w:val="3"/>
        <w:rPr>
          <w:lang w:val="el-GR"/>
        </w:rPr>
      </w:pPr>
      <w:r w:rsidRPr="00DC6753">
        <w:rPr>
          <w:lang w:val="el-GR"/>
        </w:rPr>
        <w:t>7.16</w:t>
      </w:r>
    </w:p>
    <w:p w14:paraId="237EF3D5" w14:textId="1D64CA6F" w:rsidR="00F809C5" w:rsidRPr="00DC6753" w:rsidRDefault="00255A47" w:rsidP="00F809C5">
      <w:pPr>
        <w:rPr>
          <w:lang w:val="el-GR"/>
        </w:rPr>
      </w:pPr>
      <w:r w:rsidRPr="00DC6753">
        <w:rPr>
          <w:lang w:val="el-GR"/>
        </w:rPr>
        <w:t>Ναι.</w:t>
      </w:r>
    </w:p>
    <w:p w14:paraId="541625F1" w14:textId="091843A9" w:rsidR="00F809C5" w:rsidRPr="00002E33" w:rsidRDefault="00F809C5" w:rsidP="00F809C5">
      <w:pPr>
        <w:pStyle w:val="3"/>
        <w:rPr>
          <w:lang w:val="el-GR"/>
        </w:rPr>
      </w:pPr>
      <w:r w:rsidRPr="00002E33">
        <w:rPr>
          <w:lang w:val="el-GR"/>
        </w:rPr>
        <w:t xml:space="preserve">7.17 </w:t>
      </w:r>
    </w:p>
    <w:p w14:paraId="009720F7" w14:textId="45FDECC1" w:rsidR="00F809C5" w:rsidRPr="00DC6753" w:rsidRDefault="00002E33" w:rsidP="00F809C5">
      <w:pPr>
        <w:rPr>
          <w:lang w:val="el-GR"/>
        </w:rPr>
      </w:pPr>
      <w:r w:rsidRPr="00002E33">
        <w:rPr>
          <w:lang w:val="el-GR"/>
        </w:rPr>
        <w:t xml:space="preserve">Δεν παίρνουμε απάντηση αφού το </w:t>
      </w:r>
      <w:r>
        <w:t>R</w:t>
      </w:r>
      <w:r w:rsidRPr="00002E33">
        <w:rPr>
          <w:lang w:val="el-GR"/>
        </w:rPr>
        <w:t xml:space="preserve">2 που είναι το </w:t>
      </w:r>
      <w:r>
        <w:t>default</w:t>
      </w:r>
      <w:r w:rsidRPr="00002E33">
        <w:rPr>
          <w:lang w:val="el-GR"/>
        </w:rPr>
        <w:t xml:space="preserve"> δεν έχει διαδρομή για το 10.1.1.14</w:t>
      </w:r>
    </w:p>
    <w:p w14:paraId="255DBD18" w14:textId="2E204EE6" w:rsidR="00F809C5" w:rsidRDefault="00F809C5" w:rsidP="00F809C5">
      <w:pPr>
        <w:pStyle w:val="3"/>
      </w:pPr>
      <w:r w:rsidRPr="00DC6753">
        <w:lastRenderedPageBreak/>
        <w:t>7.18</w:t>
      </w:r>
    </w:p>
    <w:p w14:paraId="29598C10" w14:textId="725435E6" w:rsidR="00F45878" w:rsidRDefault="00F45878" w:rsidP="0025660A">
      <w:r>
        <w:t xml:space="preserve">Εκτελούμε σε Router Configuration Mode </w:t>
      </w:r>
      <w:r w:rsidR="00D00131">
        <w:rPr>
          <w:lang w:val="el-GR"/>
        </w:rPr>
        <w:t>στον</w:t>
      </w:r>
      <w:r w:rsidR="00D00131" w:rsidRPr="00622009">
        <w:t xml:space="preserve"> </w:t>
      </w:r>
      <w:r w:rsidR="00D00131">
        <w:t>R2</w:t>
      </w:r>
      <w:r>
        <w:t xml:space="preserve">: </w:t>
      </w:r>
    </w:p>
    <w:p w14:paraId="383CD0AE" w14:textId="101E727D" w:rsidR="00F45878" w:rsidRPr="00D00131" w:rsidRDefault="00F45878" w:rsidP="00D00131">
      <w:pPr>
        <w:ind w:left="720"/>
        <w:rPr>
          <w:b/>
          <w:bCs/>
        </w:rPr>
      </w:pPr>
      <w:r w:rsidRPr="00D00131">
        <w:rPr>
          <w:b/>
          <w:bCs/>
        </w:rPr>
        <w:t>no network 0.0.0.0/0</w:t>
      </w:r>
    </w:p>
    <w:p w14:paraId="58E53450" w14:textId="77777777" w:rsidR="00F45878" w:rsidRPr="00D00131" w:rsidRDefault="00F45878" w:rsidP="00D00131">
      <w:pPr>
        <w:ind w:left="720"/>
        <w:rPr>
          <w:b/>
          <w:bCs/>
        </w:rPr>
      </w:pPr>
      <w:r w:rsidRPr="00D00131">
        <w:rPr>
          <w:b/>
          <w:bCs/>
        </w:rPr>
        <w:t>exit</w:t>
      </w:r>
    </w:p>
    <w:p w14:paraId="6076C220" w14:textId="75807CFD" w:rsidR="0025660A" w:rsidRPr="00D00131" w:rsidRDefault="00F45878" w:rsidP="00D00131">
      <w:pPr>
        <w:ind w:left="720"/>
        <w:rPr>
          <w:b/>
          <w:bCs/>
        </w:rPr>
      </w:pPr>
      <w:r w:rsidRPr="00D00131">
        <w:rPr>
          <w:b/>
          <w:bCs/>
        </w:rPr>
        <w:t>ip route 0.0.0.0/0 172.17.17.2</w:t>
      </w:r>
    </w:p>
    <w:p w14:paraId="1B6A9ECB" w14:textId="10345DCB" w:rsidR="00BD6DB4" w:rsidRPr="0025660A" w:rsidRDefault="00BD6DB4" w:rsidP="00BD6DB4">
      <w:pPr>
        <w:pStyle w:val="3"/>
        <w:rPr>
          <w:lang w:val="el-GR"/>
        </w:rPr>
      </w:pPr>
      <w:r w:rsidRPr="0025660A">
        <w:rPr>
          <w:lang w:val="el-GR"/>
        </w:rPr>
        <w:t>7.19</w:t>
      </w:r>
    </w:p>
    <w:p w14:paraId="06009152" w14:textId="30C3DB1C" w:rsidR="00BD6DB4" w:rsidRPr="00082B53" w:rsidRDefault="0025660A" w:rsidP="00BD6DB4">
      <w:pPr>
        <w:rPr>
          <w:lang w:val="el-GR"/>
        </w:rPr>
      </w:pPr>
      <w:r w:rsidRPr="0025660A">
        <w:rPr>
          <w:lang w:val="el-GR"/>
        </w:rPr>
        <w:t xml:space="preserve">Εμφανίζεται πλέον ως </w:t>
      </w:r>
      <w:r>
        <w:t>ORIGIN</w:t>
      </w:r>
      <w:r w:rsidRPr="0025660A">
        <w:rPr>
          <w:lang w:val="el-GR"/>
        </w:rPr>
        <w:t xml:space="preserve"> το ‘?’, το οποίο δηλώνει “</w:t>
      </w:r>
      <w:r>
        <w:t>incomplete</w:t>
      </w:r>
      <w:r w:rsidRPr="0025660A">
        <w:rPr>
          <w:lang w:val="el-GR"/>
        </w:rPr>
        <w:t>”, δηλαδή δεν είναι γνωστός ο τρόπος</w:t>
      </w:r>
      <w:r w:rsidR="00082B53" w:rsidRPr="00082B53">
        <w:rPr>
          <w:lang w:val="el-GR"/>
        </w:rPr>
        <w:t xml:space="preserve"> </w:t>
      </w:r>
      <w:r w:rsidRPr="0025660A">
        <w:rPr>
          <w:lang w:val="el-GR"/>
        </w:rPr>
        <w:t>γνωστοποίησης.</w:t>
      </w:r>
    </w:p>
    <w:p w14:paraId="266A3582" w14:textId="5890DC04" w:rsidR="00BD6DB4" w:rsidRDefault="00BD6DB4" w:rsidP="00BD6DB4">
      <w:pPr>
        <w:pStyle w:val="3"/>
      </w:pPr>
      <w:r>
        <w:t>7.20</w:t>
      </w:r>
    </w:p>
    <w:p w14:paraId="5B00860A" w14:textId="1092E280" w:rsidR="0025660A" w:rsidRPr="0025660A" w:rsidRDefault="0025660A" w:rsidP="0025660A">
      <w:pPr>
        <w:rPr>
          <w:b/>
          <w:bCs/>
        </w:rPr>
      </w:pPr>
      <w:r w:rsidRPr="0025660A">
        <w:rPr>
          <w:b/>
          <w:bCs/>
        </w:rPr>
        <w:t xml:space="preserve">do write terminal </w:t>
      </w:r>
    </w:p>
    <w:p w14:paraId="7A76D604" w14:textId="191B20D0" w:rsidR="00BD6DB4" w:rsidRDefault="0025660A" w:rsidP="00BD6DB4">
      <w:r w:rsidRPr="0025660A">
        <w:rPr>
          <w:noProof/>
        </w:rPr>
        <w:drawing>
          <wp:inline distT="0" distB="0" distL="0" distR="0" wp14:anchorId="40C6907F" wp14:editId="1CA2362D">
            <wp:extent cx="3305636" cy="914528"/>
            <wp:effectExtent l="0" t="0" r="0" b="0"/>
            <wp:docPr id="1921320875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320875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3305636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2D275" w14:textId="209B2E07" w:rsidR="00622009" w:rsidRPr="00622009" w:rsidRDefault="00622009" w:rsidP="00BD6DB4">
      <w:pPr>
        <w:rPr>
          <w:lang w:val="el-GR"/>
        </w:rPr>
      </w:pPr>
      <w:r>
        <w:rPr>
          <w:lang w:val="el-GR"/>
        </w:rPr>
        <w:t>Έχει ορισθεί από την 3</w:t>
      </w:r>
      <w:r w:rsidRPr="00622009">
        <w:rPr>
          <w:vertAlign w:val="superscript"/>
          <w:lang w:val="el-GR"/>
        </w:rPr>
        <w:t>η</w:t>
      </w:r>
      <w:r>
        <w:rPr>
          <w:lang w:val="el-GR"/>
        </w:rPr>
        <w:t xml:space="preserve"> άσκηση στον </w:t>
      </w:r>
      <w:r>
        <w:t>configuration</w:t>
      </w:r>
    </w:p>
    <w:p w14:paraId="168D705A" w14:textId="4B1BEF4E" w:rsidR="00BD6DB4" w:rsidRDefault="00BD6DB4" w:rsidP="00BD6DB4">
      <w:pPr>
        <w:pStyle w:val="3"/>
      </w:pPr>
      <w:r w:rsidRPr="00622009">
        <w:rPr>
          <w:lang w:val="el-GR"/>
        </w:rPr>
        <w:t>7.21</w:t>
      </w:r>
    </w:p>
    <w:p w14:paraId="6ED92043" w14:textId="13A621C8" w:rsidR="001472E3" w:rsidRPr="001472E3" w:rsidRDefault="001472E3" w:rsidP="001472E3">
      <w:pPr>
        <w:rPr>
          <w:u w:val="single"/>
        </w:rPr>
      </w:pPr>
      <w:r w:rsidRPr="001472E3">
        <w:rPr>
          <w:u w:val="single"/>
        </w:rPr>
        <w:t>R2</w:t>
      </w:r>
    </w:p>
    <w:p w14:paraId="1ECDD311" w14:textId="46EA21F2" w:rsidR="001472E3" w:rsidRPr="001472E3" w:rsidRDefault="001472E3" w:rsidP="001472E3">
      <w:pPr>
        <w:rPr>
          <w:b/>
          <w:bCs/>
        </w:rPr>
      </w:pPr>
      <w:r w:rsidRPr="001472E3">
        <w:rPr>
          <w:b/>
          <w:bCs/>
        </w:rPr>
        <w:t xml:space="preserve">tcpdump -vvi lo0 icmp </w:t>
      </w:r>
    </w:p>
    <w:p w14:paraId="2B0EEE25" w14:textId="7014230E" w:rsidR="00026BCB" w:rsidRPr="00026BCB" w:rsidRDefault="001472E3" w:rsidP="0057505E">
      <w:pPr>
        <w:rPr>
          <w:lang w:val="el-GR"/>
        </w:rPr>
      </w:pPr>
      <w:r w:rsidRPr="001472E3">
        <w:rPr>
          <w:noProof/>
          <w:lang w:val="el-GR"/>
        </w:rPr>
        <w:drawing>
          <wp:inline distT="0" distB="0" distL="0" distR="0" wp14:anchorId="4F91C8F2" wp14:editId="7DF6F96A">
            <wp:extent cx="5089116" cy="2806810"/>
            <wp:effectExtent l="0" t="0" r="0" b="0"/>
            <wp:docPr id="107995706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95706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098152" cy="2811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26BCB" w:rsidRPr="00026BCB" w:rsidSect="0041659E">
      <w:headerReference w:type="default" r:id="rId87"/>
      <w:footerReference w:type="default" r:id="rId88"/>
      <w:pgSz w:w="12240" w:h="15840"/>
      <w:pgMar w:top="720" w:right="720" w:bottom="720" w:left="72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AAC08D5" w14:textId="77777777" w:rsidR="00072734" w:rsidRDefault="00072734" w:rsidP="00C6554A">
      <w:pPr>
        <w:spacing w:before="0" w:after="0" w:line="240" w:lineRule="auto"/>
      </w:pPr>
      <w:r>
        <w:separator/>
      </w:r>
    </w:p>
  </w:endnote>
  <w:endnote w:type="continuationSeparator" w:id="0">
    <w:p w14:paraId="6EA76003" w14:textId="77777777" w:rsidR="00072734" w:rsidRDefault="00072734" w:rsidP="00C6554A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scadia Mono Light">
    <w:panose1 w:val="020B0609020000020004"/>
    <w:charset w:val="00"/>
    <w:family w:val="modern"/>
    <w:pitch w:val="fixed"/>
    <w:sig w:usb0="A1002AFF" w:usb1="4000F9FB" w:usb2="00040000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Ubuntu Mono">
    <w:charset w:val="00"/>
    <w:family w:val="modern"/>
    <w:pitch w:val="fixed"/>
    <w:sig w:usb0="E00002FF" w:usb1="5000205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lang w:val="el-GR"/>
      </w:rPr>
      <w:id w:val="-611430314"/>
      <w:docPartObj>
        <w:docPartGallery w:val="Page Numbers (Bottom of Page)"/>
        <w:docPartUnique/>
      </w:docPartObj>
    </w:sdtPr>
    <w:sdtContent>
      <w:p w14:paraId="0FB36EC2" w14:textId="77777777" w:rsidR="00407411" w:rsidRDefault="00407411">
        <w:pPr>
          <w:pStyle w:val="a7"/>
          <w:jc w:val="center"/>
        </w:pPr>
        <w:r>
          <w:rPr>
            <w:lang w:val="el-GR"/>
          </w:rPr>
          <w:t>[</w:t>
        </w: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el-GR"/>
          </w:rPr>
          <w:t>2</w:t>
        </w:r>
        <w:r>
          <w:fldChar w:fldCharType="end"/>
        </w:r>
        <w:r>
          <w:rPr>
            <w:lang w:val="el-GR"/>
          </w:rPr>
          <w:t>]</w:t>
        </w:r>
      </w:p>
    </w:sdtContent>
  </w:sdt>
  <w:p w14:paraId="71ACB8A7" w14:textId="77777777" w:rsidR="00260078" w:rsidRDefault="00260078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02AEF69" w14:textId="77777777" w:rsidR="00072734" w:rsidRDefault="00072734" w:rsidP="00C6554A">
      <w:pPr>
        <w:spacing w:before="0" w:after="0" w:line="240" w:lineRule="auto"/>
      </w:pPr>
      <w:r>
        <w:separator/>
      </w:r>
    </w:p>
  </w:footnote>
  <w:footnote w:type="continuationSeparator" w:id="0">
    <w:p w14:paraId="7371B00A" w14:textId="77777777" w:rsidR="00072734" w:rsidRDefault="00072734" w:rsidP="00C6554A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D98859D" w14:textId="77777777" w:rsidR="00A34E8F" w:rsidRPr="00A34E8F" w:rsidRDefault="00A34E8F" w:rsidP="00A34E8F">
    <w:pPr>
      <w:pStyle w:val="topofpagenote"/>
      <w:rPr>
        <w:sz w:val="18"/>
        <w:szCs w:val="18"/>
      </w:rPr>
    </w:pPr>
    <w:r w:rsidRPr="00A34E8F">
      <w:rPr>
        <w:sz w:val="18"/>
        <w:szCs w:val="18"/>
      </w:rPr>
      <w:t xml:space="preserve">ΕΡΓΑΣΤΗΡΙΟ ΔΙΚΤΥΩΝ ΥΠΟΛΟΓΙΣΤΩΝ </w:t>
    </w:r>
    <w:r w:rsidRPr="00A34E8F">
      <w:rPr>
        <w:sz w:val="18"/>
        <w:szCs w:val="18"/>
      </w:rPr>
      <w:tab/>
    </w:r>
    <w:r w:rsidRPr="00A34E8F">
      <w:rPr>
        <w:sz w:val="18"/>
        <w:szCs w:val="18"/>
      </w:rPr>
      <w:tab/>
    </w:r>
    <w:r w:rsidRPr="00A34E8F">
      <w:rPr>
        <w:sz w:val="18"/>
        <w:szCs w:val="18"/>
      </w:rPr>
      <w:tab/>
    </w:r>
    <w:r w:rsidRPr="00A34E8F">
      <w:rPr>
        <w:sz w:val="18"/>
        <w:szCs w:val="18"/>
      </w:rPr>
      <w:tab/>
    </w:r>
    <w:r w:rsidRPr="00A34E8F">
      <w:rPr>
        <w:sz w:val="18"/>
        <w:szCs w:val="18"/>
      </w:rPr>
      <w:tab/>
    </w:r>
    <w:r w:rsidRPr="00A34E8F">
      <w:rPr>
        <w:sz w:val="18"/>
        <w:szCs w:val="18"/>
      </w:rPr>
      <w:tab/>
    </w:r>
    <w:r w:rsidRPr="00A34E8F">
      <w:rPr>
        <w:sz w:val="18"/>
        <w:szCs w:val="18"/>
      </w:rPr>
      <w:tab/>
    </w:r>
    <w:r w:rsidRPr="002F694C">
      <w:rPr>
        <w:sz w:val="18"/>
        <w:szCs w:val="18"/>
      </w:rPr>
      <w:t xml:space="preserve">    </w:t>
    </w:r>
    <w:r w:rsidRPr="002F694C">
      <w:rPr>
        <w:sz w:val="18"/>
        <w:szCs w:val="18"/>
      </w:rPr>
      <w:tab/>
    </w:r>
    <w:r w:rsidRPr="002F694C">
      <w:rPr>
        <w:sz w:val="18"/>
        <w:szCs w:val="18"/>
      </w:rPr>
      <w:tab/>
    </w:r>
    <w:r w:rsidRPr="00A34E8F">
      <w:rPr>
        <w:sz w:val="18"/>
        <w:szCs w:val="18"/>
      </w:rPr>
      <w:t>Ακ. Έτος 2023-24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7C"/>
    <w:multiLevelType w:val="singleLevel"/>
    <w:tmpl w:val="61E62248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DADA94F2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A0E4E5B2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B4188A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1E0C080A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CB9E1936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13A0693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93C8D0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87E3E76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BAA6FCB4"/>
    <w:lvl w:ilvl="0">
      <w:start w:val="1"/>
      <w:numFmt w:val="bullet"/>
      <w:pStyle w:val="a0"/>
      <w:lvlText w:val="−"/>
      <w:lvlJc w:val="left"/>
      <w:pPr>
        <w:ind w:left="720" w:hanging="360"/>
      </w:pPr>
      <w:rPr>
        <w:rFonts w:ascii="Century Gothic" w:hAnsi="Century Gothic" w:hint="default"/>
        <w:color w:val="0D0D0D" w:themeColor="text1" w:themeTint="F2"/>
      </w:rPr>
    </w:lvl>
  </w:abstractNum>
  <w:abstractNum w:abstractNumId="10" w15:restartNumberingAfterBreak="0">
    <w:nsid w:val="01122BF4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 w15:restartNumberingAfterBreak="0">
    <w:nsid w:val="03D079B3"/>
    <w:multiLevelType w:val="hybridMultilevel"/>
    <w:tmpl w:val="20C485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0D483622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3" w15:restartNumberingAfterBreak="0">
    <w:nsid w:val="294F00D6"/>
    <w:multiLevelType w:val="hybridMultilevel"/>
    <w:tmpl w:val="897E193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2E2B5901"/>
    <w:multiLevelType w:val="hybridMultilevel"/>
    <w:tmpl w:val="7EF4F6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2C86ED5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3A160E04"/>
    <w:multiLevelType w:val="hybridMultilevel"/>
    <w:tmpl w:val="E6BA0F82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7164D0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5EC61E83"/>
    <w:multiLevelType w:val="hybridMultilevel"/>
    <w:tmpl w:val="9A34247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72C83FD2"/>
    <w:multiLevelType w:val="hybridMultilevel"/>
    <w:tmpl w:val="3EE8BD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46703559">
    <w:abstractNumId w:val="9"/>
  </w:num>
  <w:num w:numId="2" w16cid:durableId="2048021419">
    <w:abstractNumId w:val="8"/>
  </w:num>
  <w:num w:numId="3" w16cid:durableId="360398390">
    <w:abstractNumId w:val="8"/>
  </w:num>
  <w:num w:numId="4" w16cid:durableId="596445897">
    <w:abstractNumId w:val="9"/>
  </w:num>
  <w:num w:numId="5" w16cid:durableId="77362979">
    <w:abstractNumId w:val="17"/>
  </w:num>
  <w:num w:numId="6" w16cid:durableId="1321158538">
    <w:abstractNumId w:val="10"/>
  </w:num>
  <w:num w:numId="7" w16cid:durableId="1841043146">
    <w:abstractNumId w:val="12"/>
  </w:num>
  <w:num w:numId="8" w16cid:durableId="47611517">
    <w:abstractNumId w:val="7"/>
  </w:num>
  <w:num w:numId="9" w16cid:durableId="17892964">
    <w:abstractNumId w:val="6"/>
  </w:num>
  <w:num w:numId="10" w16cid:durableId="610940197">
    <w:abstractNumId w:val="5"/>
  </w:num>
  <w:num w:numId="11" w16cid:durableId="148329983">
    <w:abstractNumId w:val="4"/>
  </w:num>
  <w:num w:numId="12" w16cid:durableId="1393306041">
    <w:abstractNumId w:val="3"/>
  </w:num>
  <w:num w:numId="13" w16cid:durableId="1960065370">
    <w:abstractNumId w:val="2"/>
  </w:num>
  <w:num w:numId="14" w16cid:durableId="1037895451">
    <w:abstractNumId w:val="1"/>
  </w:num>
  <w:num w:numId="15" w16cid:durableId="671107750">
    <w:abstractNumId w:val="0"/>
  </w:num>
  <w:num w:numId="16" w16cid:durableId="1785273209">
    <w:abstractNumId w:val="15"/>
  </w:num>
  <w:num w:numId="17" w16cid:durableId="1322463202">
    <w:abstractNumId w:val="16"/>
  </w:num>
  <w:num w:numId="18" w16cid:durableId="1267420424">
    <w:abstractNumId w:val="19"/>
  </w:num>
  <w:num w:numId="19" w16cid:durableId="200291954">
    <w:abstractNumId w:val="11"/>
  </w:num>
  <w:num w:numId="20" w16cid:durableId="1978023457">
    <w:abstractNumId w:val="14"/>
  </w:num>
  <w:num w:numId="21" w16cid:durableId="1426535511">
    <w:abstractNumId w:val="13"/>
  </w:num>
  <w:num w:numId="22" w16cid:durableId="392431174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displayBackgroundShape/>
  <w:attachedTemplate r:id="rId1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16317"/>
    <w:rsid w:val="00002E33"/>
    <w:rsid w:val="00005866"/>
    <w:rsid w:val="0001203B"/>
    <w:rsid w:val="0001289E"/>
    <w:rsid w:val="00012D88"/>
    <w:rsid w:val="0001370D"/>
    <w:rsid w:val="000141A9"/>
    <w:rsid w:val="00016317"/>
    <w:rsid w:val="00026BCB"/>
    <w:rsid w:val="00030C44"/>
    <w:rsid w:val="000416F3"/>
    <w:rsid w:val="0004246E"/>
    <w:rsid w:val="00042FBD"/>
    <w:rsid w:val="00050658"/>
    <w:rsid w:val="00050DA0"/>
    <w:rsid w:val="00054720"/>
    <w:rsid w:val="0006035F"/>
    <w:rsid w:val="00072734"/>
    <w:rsid w:val="00082B53"/>
    <w:rsid w:val="00083031"/>
    <w:rsid w:val="00086A35"/>
    <w:rsid w:val="000915A8"/>
    <w:rsid w:val="00092966"/>
    <w:rsid w:val="00093106"/>
    <w:rsid w:val="00095AF6"/>
    <w:rsid w:val="00096C74"/>
    <w:rsid w:val="000A1A94"/>
    <w:rsid w:val="000A43FD"/>
    <w:rsid w:val="000B1CF1"/>
    <w:rsid w:val="000C3D37"/>
    <w:rsid w:val="000C5C3A"/>
    <w:rsid w:val="000C643E"/>
    <w:rsid w:val="000D7D4D"/>
    <w:rsid w:val="000E2754"/>
    <w:rsid w:val="000E7E3C"/>
    <w:rsid w:val="000F1528"/>
    <w:rsid w:val="000F32B3"/>
    <w:rsid w:val="000F6CB3"/>
    <w:rsid w:val="001058A5"/>
    <w:rsid w:val="00107DF8"/>
    <w:rsid w:val="0011696A"/>
    <w:rsid w:val="0011740E"/>
    <w:rsid w:val="00125C60"/>
    <w:rsid w:val="00130D84"/>
    <w:rsid w:val="00135FBC"/>
    <w:rsid w:val="001454EA"/>
    <w:rsid w:val="0014706F"/>
    <w:rsid w:val="001472E3"/>
    <w:rsid w:val="00150C21"/>
    <w:rsid w:val="00151136"/>
    <w:rsid w:val="0015211D"/>
    <w:rsid w:val="00155DC7"/>
    <w:rsid w:val="001629D6"/>
    <w:rsid w:val="00164081"/>
    <w:rsid w:val="00170DF4"/>
    <w:rsid w:val="00180F0D"/>
    <w:rsid w:val="00185C8D"/>
    <w:rsid w:val="001869B1"/>
    <w:rsid w:val="00186DAA"/>
    <w:rsid w:val="00190F92"/>
    <w:rsid w:val="001A2C0D"/>
    <w:rsid w:val="001A36FA"/>
    <w:rsid w:val="001B361E"/>
    <w:rsid w:val="001B4FC4"/>
    <w:rsid w:val="001B7B45"/>
    <w:rsid w:val="001B7FBE"/>
    <w:rsid w:val="001C1BDD"/>
    <w:rsid w:val="001C672B"/>
    <w:rsid w:val="001D25E3"/>
    <w:rsid w:val="001E084F"/>
    <w:rsid w:val="001E3B7D"/>
    <w:rsid w:val="00201CCA"/>
    <w:rsid w:val="00203AB9"/>
    <w:rsid w:val="00210649"/>
    <w:rsid w:val="0021594F"/>
    <w:rsid w:val="002250AC"/>
    <w:rsid w:val="0024292B"/>
    <w:rsid w:val="00244D08"/>
    <w:rsid w:val="002478E1"/>
    <w:rsid w:val="002500D4"/>
    <w:rsid w:val="00252FC0"/>
    <w:rsid w:val="002554CD"/>
    <w:rsid w:val="00255A47"/>
    <w:rsid w:val="0025660A"/>
    <w:rsid w:val="00260078"/>
    <w:rsid w:val="00261864"/>
    <w:rsid w:val="002641FE"/>
    <w:rsid w:val="002710EF"/>
    <w:rsid w:val="002854DC"/>
    <w:rsid w:val="00286C5D"/>
    <w:rsid w:val="00287D29"/>
    <w:rsid w:val="00293B83"/>
    <w:rsid w:val="002954FA"/>
    <w:rsid w:val="002955BC"/>
    <w:rsid w:val="002A4F48"/>
    <w:rsid w:val="002B4294"/>
    <w:rsid w:val="002B4C7E"/>
    <w:rsid w:val="002B4D9C"/>
    <w:rsid w:val="002C3EF8"/>
    <w:rsid w:val="002D2933"/>
    <w:rsid w:val="002D2AA6"/>
    <w:rsid w:val="002D64ED"/>
    <w:rsid w:val="002D72AA"/>
    <w:rsid w:val="002E0906"/>
    <w:rsid w:val="002E0CD0"/>
    <w:rsid w:val="002E275B"/>
    <w:rsid w:val="002E28EF"/>
    <w:rsid w:val="002E34AA"/>
    <w:rsid w:val="002E3F45"/>
    <w:rsid w:val="002E5825"/>
    <w:rsid w:val="002F5292"/>
    <w:rsid w:val="002F694C"/>
    <w:rsid w:val="003021D4"/>
    <w:rsid w:val="00302B81"/>
    <w:rsid w:val="00321AC6"/>
    <w:rsid w:val="00321C18"/>
    <w:rsid w:val="00333D0D"/>
    <w:rsid w:val="00334497"/>
    <w:rsid w:val="00335E7D"/>
    <w:rsid w:val="003369E7"/>
    <w:rsid w:val="00342810"/>
    <w:rsid w:val="0034378E"/>
    <w:rsid w:val="00350090"/>
    <w:rsid w:val="00351886"/>
    <w:rsid w:val="00364C41"/>
    <w:rsid w:val="00365F2F"/>
    <w:rsid w:val="003707A3"/>
    <w:rsid w:val="0037202D"/>
    <w:rsid w:val="003776B1"/>
    <w:rsid w:val="003812E7"/>
    <w:rsid w:val="00381508"/>
    <w:rsid w:val="003828F0"/>
    <w:rsid w:val="00385E12"/>
    <w:rsid w:val="003921F0"/>
    <w:rsid w:val="0039641A"/>
    <w:rsid w:val="003A09ED"/>
    <w:rsid w:val="003A1882"/>
    <w:rsid w:val="003A7E98"/>
    <w:rsid w:val="003C257D"/>
    <w:rsid w:val="003C3A59"/>
    <w:rsid w:val="003C63D8"/>
    <w:rsid w:val="003C78EC"/>
    <w:rsid w:val="003D23D5"/>
    <w:rsid w:val="003D37A1"/>
    <w:rsid w:val="003D4E12"/>
    <w:rsid w:val="003D724C"/>
    <w:rsid w:val="003D7C3D"/>
    <w:rsid w:val="003E4F9D"/>
    <w:rsid w:val="003E714F"/>
    <w:rsid w:val="003F5C9E"/>
    <w:rsid w:val="0040358C"/>
    <w:rsid w:val="00406489"/>
    <w:rsid w:val="00407411"/>
    <w:rsid w:val="0041259B"/>
    <w:rsid w:val="0041659E"/>
    <w:rsid w:val="00420FCF"/>
    <w:rsid w:val="0042183A"/>
    <w:rsid w:val="004218A7"/>
    <w:rsid w:val="0042435C"/>
    <w:rsid w:val="0043195B"/>
    <w:rsid w:val="004350A5"/>
    <w:rsid w:val="00435675"/>
    <w:rsid w:val="00436869"/>
    <w:rsid w:val="0043748D"/>
    <w:rsid w:val="00442433"/>
    <w:rsid w:val="00443B17"/>
    <w:rsid w:val="00456180"/>
    <w:rsid w:val="004579F9"/>
    <w:rsid w:val="0046188B"/>
    <w:rsid w:val="004638FC"/>
    <w:rsid w:val="004640A4"/>
    <w:rsid w:val="00472660"/>
    <w:rsid w:val="004747F4"/>
    <w:rsid w:val="00476C77"/>
    <w:rsid w:val="0048339A"/>
    <w:rsid w:val="00484DB2"/>
    <w:rsid w:val="00487032"/>
    <w:rsid w:val="0049088A"/>
    <w:rsid w:val="004A235C"/>
    <w:rsid w:val="004A5710"/>
    <w:rsid w:val="004B1219"/>
    <w:rsid w:val="004B46C6"/>
    <w:rsid w:val="004C029E"/>
    <w:rsid w:val="004C049F"/>
    <w:rsid w:val="004C080B"/>
    <w:rsid w:val="004C1EF0"/>
    <w:rsid w:val="004D6A76"/>
    <w:rsid w:val="004E183E"/>
    <w:rsid w:val="004E2D31"/>
    <w:rsid w:val="004E3100"/>
    <w:rsid w:val="004E6BD5"/>
    <w:rsid w:val="004E79F6"/>
    <w:rsid w:val="004F1E01"/>
    <w:rsid w:val="005000E2"/>
    <w:rsid w:val="00503BD5"/>
    <w:rsid w:val="00514200"/>
    <w:rsid w:val="0053153A"/>
    <w:rsid w:val="00540C18"/>
    <w:rsid w:val="00547BC9"/>
    <w:rsid w:val="005513EF"/>
    <w:rsid w:val="00560CEF"/>
    <w:rsid w:val="005619D3"/>
    <w:rsid w:val="005642FB"/>
    <w:rsid w:val="005660A4"/>
    <w:rsid w:val="005714A5"/>
    <w:rsid w:val="0057505E"/>
    <w:rsid w:val="005757C9"/>
    <w:rsid w:val="00577A0E"/>
    <w:rsid w:val="00581DD1"/>
    <w:rsid w:val="00583317"/>
    <w:rsid w:val="005A3CF0"/>
    <w:rsid w:val="005B3A9C"/>
    <w:rsid w:val="005D1878"/>
    <w:rsid w:val="005D6874"/>
    <w:rsid w:val="005D6A0E"/>
    <w:rsid w:val="005E0155"/>
    <w:rsid w:val="005E3F94"/>
    <w:rsid w:val="005E7D7C"/>
    <w:rsid w:val="005F1738"/>
    <w:rsid w:val="005F4879"/>
    <w:rsid w:val="00602DA7"/>
    <w:rsid w:val="00605F97"/>
    <w:rsid w:val="006100B7"/>
    <w:rsid w:val="0062035A"/>
    <w:rsid w:val="00621E39"/>
    <w:rsid w:val="00622009"/>
    <w:rsid w:val="00625720"/>
    <w:rsid w:val="00625CE7"/>
    <w:rsid w:val="00626CBB"/>
    <w:rsid w:val="0062797B"/>
    <w:rsid w:val="0064544C"/>
    <w:rsid w:val="006605B0"/>
    <w:rsid w:val="006618FB"/>
    <w:rsid w:val="0066636B"/>
    <w:rsid w:val="00671C94"/>
    <w:rsid w:val="0067253B"/>
    <w:rsid w:val="00672FA1"/>
    <w:rsid w:val="00684833"/>
    <w:rsid w:val="00693A8D"/>
    <w:rsid w:val="006A1D50"/>
    <w:rsid w:val="006A3CE7"/>
    <w:rsid w:val="006A3DAD"/>
    <w:rsid w:val="006A4B7C"/>
    <w:rsid w:val="006A4F1E"/>
    <w:rsid w:val="006A6DAF"/>
    <w:rsid w:val="006B48B5"/>
    <w:rsid w:val="006B67D8"/>
    <w:rsid w:val="006C10C0"/>
    <w:rsid w:val="006C165E"/>
    <w:rsid w:val="006C20CC"/>
    <w:rsid w:val="006D3FBB"/>
    <w:rsid w:val="006D569D"/>
    <w:rsid w:val="006F0CD1"/>
    <w:rsid w:val="006F2C9B"/>
    <w:rsid w:val="00702998"/>
    <w:rsid w:val="00723C96"/>
    <w:rsid w:val="00723D32"/>
    <w:rsid w:val="00724BCF"/>
    <w:rsid w:val="00735A3D"/>
    <w:rsid w:val="00736525"/>
    <w:rsid w:val="007400FA"/>
    <w:rsid w:val="007400FB"/>
    <w:rsid w:val="007415E1"/>
    <w:rsid w:val="00743A75"/>
    <w:rsid w:val="00745318"/>
    <w:rsid w:val="0075084B"/>
    <w:rsid w:val="007545BE"/>
    <w:rsid w:val="00761860"/>
    <w:rsid w:val="007676F1"/>
    <w:rsid w:val="007730F2"/>
    <w:rsid w:val="00774A8B"/>
    <w:rsid w:val="007778C0"/>
    <w:rsid w:val="0078301B"/>
    <w:rsid w:val="00786E42"/>
    <w:rsid w:val="007941DD"/>
    <w:rsid w:val="007947D4"/>
    <w:rsid w:val="007951D1"/>
    <w:rsid w:val="00796E8F"/>
    <w:rsid w:val="007A57F3"/>
    <w:rsid w:val="007A644E"/>
    <w:rsid w:val="007B0B1B"/>
    <w:rsid w:val="007C3402"/>
    <w:rsid w:val="007C3CA9"/>
    <w:rsid w:val="007C55F9"/>
    <w:rsid w:val="007C57E7"/>
    <w:rsid w:val="007C79CD"/>
    <w:rsid w:val="007D020C"/>
    <w:rsid w:val="007D047B"/>
    <w:rsid w:val="007E1B76"/>
    <w:rsid w:val="007E2046"/>
    <w:rsid w:val="007E4ED9"/>
    <w:rsid w:val="007E5380"/>
    <w:rsid w:val="007F3C04"/>
    <w:rsid w:val="008068FA"/>
    <w:rsid w:val="00806CDE"/>
    <w:rsid w:val="00812984"/>
    <w:rsid w:val="00813A4B"/>
    <w:rsid w:val="00817FD8"/>
    <w:rsid w:val="00824D3F"/>
    <w:rsid w:val="00836877"/>
    <w:rsid w:val="00842ECC"/>
    <w:rsid w:val="00843FA0"/>
    <w:rsid w:val="0084416C"/>
    <w:rsid w:val="008453BA"/>
    <w:rsid w:val="0085125B"/>
    <w:rsid w:val="008521E9"/>
    <w:rsid w:val="00862774"/>
    <w:rsid w:val="008664A8"/>
    <w:rsid w:val="00880722"/>
    <w:rsid w:val="008A1118"/>
    <w:rsid w:val="008A1639"/>
    <w:rsid w:val="008A5BD0"/>
    <w:rsid w:val="008B3767"/>
    <w:rsid w:val="008C15A2"/>
    <w:rsid w:val="008C24E7"/>
    <w:rsid w:val="008C2505"/>
    <w:rsid w:val="008C287A"/>
    <w:rsid w:val="008C572E"/>
    <w:rsid w:val="008C723D"/>
    <w:rsid w:val="008C7F82"/>
    <w:rsid w:val="008D57F4"/>
    <w:rsid w:val="008E0E55"/>
    <w:rsid w:val="008E5998"/>
    <w:rsid w:val="008E5CC2"/>
    <w:rsid w:val="00901603"/>
    <w:rsid w:val="0090298B"/>
    <w:rsid w:val="00907B24"/>
    <w:rsid w:val="0092705F"/>
    <w:rsid w:val="009270A1"/>
    <w:rsid w:val="009433A8"/>
    <w:rsid w:val="00944E9E"/>
    <w:rsid w:val="0095112D"/>
    <w:rsid w:val="0095134F"/>
    <w:rsid w:val="00952CA6"/>
    <w:rsid w:val="00955C60"/>
    <w:rsid w:val="00967946"/>
    <w:rsid w:val="00974451"/>
    <w:rsid w:val="0098154F"/>
    <w:rsid w:val="00981710"/>
    <w:rsid w:val="00982DB0"/>
    <w:rsid w:val="00992C2B"/>
    <w:rsid w:val="0099384D"/>
    <w:rsid w:val="009A484C"/>
    <w:rsid w:val="009B369E"/>
    <w:rsid w:val="009B6ECC"/>
    <w:rsid w:val="009C50DA"/>
    <w:rsid w:val="009C5B38"/>
    <w:rsid w:val="009D1951"/>
    <w:rsid w:val="009D7B5B"/>
    <w:rsid w:val="009E6B34"/>
    <w:rsid w:val="009F2EE5"/>
    <w:rsid w:val="00A0739C"/>
    <w:rsid w:val="00A1238E"/>
    <w:rsid w:val="00A13837"/>
    <w:rsid w:val="00A17D2F"/>
    <w:rsid w:val="00A20BB1"/>
    <w:rsid w:val="00A250A0"/>
    <w:rsid w:val="00A30444"/>
    <w:rsid w:val="00A30544"/>
    <w:rsid w:val="00A34E8F"/>
    <w:rsid w:val="00A56017"/>
    <w:rsid w:val="00A6601D"/>
    <w:rsid w:val="00A74774"/>
    <w:rsid w:val="00A82969"/>
    <w:rsid w:val="00A82DD3"/>
    <w:rsid w:val="00A855EE"/>
    <w:rsid w:val="00A86199"/>
    <w:rsid w:val="00A90F58"/>
    <w:rsid w:val="00A97AEF"/>
    <w:rsid w:val="00AA050B"/>
    <w:rsid w:val="00AA21E0"/>
    <w:rsid w:val="00AA666A"/>
    <w:rsid w:val="00AA6D44"/>
    <w:rsid w:val="00AB0ED8"/>
    <w:rsid w:val="00AB1444"/>
    <w:rsid w:val="00AB286B"/>
    <w:rsid w:val="00AB4AD4"/>
    <w:rsid w:val="00AB7083"/>
    <w:rsid w:val="00AB7937"/>
    <w:rsid w:val="00AB7ABA"/>
    <w:rsid w:val="00AC21A3"/>
    <w:rsid w:val="00AC4C89"/>
    <w:rsid w:val="00AC522E"/>
    <w:rsid w:val="00AD4DF3"/>
    <w:rsid w:val="00AF067A"/>
    <w:rsid w:val="00AF371E"/>
    <w:rsid w:val="00AF75A3"/>
    <w:rsid w:val="00B0257C"/>
    <w:rsid w:val="00B216A5"/>
    <w:rsid w:val="00B31D5C"/>
    <w:rsid w:val="00B346B6"/>
    <w:rsid w:val="00B34987"/>
    <w:rsid w:val="00B44082"/>
    <w:rsid w:val="00B45634"/>
    <w:rsid w:val="00B6196B"/>
    <w:rsid w:val="00B64C05"/>
    <w:rsid w:val="00B838FF"/>
    <w:rsid w:val="00B864FC"/>
    <w:rsid w:val="00B943C8"/>
    <w:rsid w:val="00B94948"/>
    <w:rsid w:val="00B95F12"/>
    <w:rsid w:val="00BA22A2"/>
    <w:rsid w:val="00BA392E"/>
    <w:rsid w:val="00BC2E0F"/>
    <w:rsid w:val="00BD6DB4"/>
    <w:rsid w:val="00BE1C0A"/>
    <w:rsid w:val="00BF250E"/>
    <w:rsid w:val="00BF3A10"/>
    <w:rsid w:val="00C0688E"/>
    <w:rsid w:val="00C11D5E"/>
    <w:rsid w:val="00C15CD3"/>
    <w:rsid w:val="00C22DFE"/>
    <w:rsid w:val="00C257EC"/>
    <w:rsid w:val="00C31BBE"/>
    <w:rsid w:val="00C32ADB"/>
    <w:rsid w:val="00C37AB4"/>
    <w:rsid w:val="00C37F79"/>
    <w:rsid w:val="00C477EB"/>
    <w:rsid w:val="00C51F69"/>
    <w:rsid w:val="00C62A3E"/>
    <w:rsid w:val="00C62AAE"/>
    <w:rsid w:val="00C6554A"/>
    <w:rsid w:val="00C6584F"/>
    <w:rsid w:val="00C65C09"/>
    <w:rsid w:val="00C74A07"/>
    <w:rsid w:val="00C83325"/>
    <w:rsid w:val="00C8693A"/>
    <w:rsid w:val="00C879B5"/>
    <w:rsid w:val="00C9761C"/>
    <w:rsid w:val="00CA0F36"/>
    <w:rsid w:val="00CC5018"/>
    <w:rsid w:val="00CC5818"/>
    <w:rsid w:val="00CD00CF"/>
    <w:rsid w:val="00CD0443"/>
    <w:rsid w:val="00CD239C"/>
    <w:rsid w:val="00CD3DF6"/>
    <w:rsid w:val="00CD7E78"/>
    <w:rsid w:val="00CE7BB2"/>
    <w:rsid w:val="00CF616F"/>
    <w:rsid w:val="00CF7AD3"/>
    <w:rsid w:val="00D00131"/>
    <w:rsid w:val="00D01A6D"/>
    <w:rsid w:val="00D01F7B"/>
    <w:rsid w:val="00D03EB1"/>
    <w:rsid w:val="00D10BB3"/>
    <w:rsid w:val="00D11089"/>
    <w:rsid w:val="00D1166D"/>
    <w:rsid w:val="00D25734"/>
    <w:rsid w:val="00D31123"/>
    <w:rsid w:val="00D314AF"/>
    <w:rsid w:val="00D43982"/>
    <w:rsid w:val="00D457E6"/>
    <w:rsid w:val="00D46722"/>
    <w:rsid w:val="00D46794"/>
    <w:rsid w:val="00D53A16"/>
    <w:rsid w:val="00D664CC"/>
    <w:rsid w:val="00D81EAB"/>
    <w:rsid w:val="00DA2999"/>
    <w:rsid w:val="00DA58D4"/>
    <w:rsid w:val="00DA7319"/>
    <w:rsid w:val="00DB0223"/>
    <w:rsid w:val="00DB4BBC"/>
    <w:rsid w:val="00DB7F9E"/>
    <w:rsid w:val="00DC6753"/>
    <w:rsid w:val="00DC68DF"/>
    <w:rsid w:val="00DD4D1D"/>
    <w:rsid w:val="00DD6005"/>
    <w:rsid w:val="00DE0AD0"/>
    <w:rsid w:val="00DE4967"/>
    <w:rsid w:val="00DF0AAF"/>
    <w:rsid w:val="00DF347D"/>
    <w:rsid w:val="00DF467E"/>
    <w:rsid w:val="00DF78FE"/>
    <w:rsid w:val="00DF79F9"/>
    <w:rsid w:val="00E03FA5"/>
    <w:rsid w:val="00E050CF"/>
    <w:rsid w:val="00E05DFA"/>
    <w:rsid w:val="00E0799F"/>
    <w:rsid w:val="00E2239B"/>
    <w:rsid w:val="00E302EB"/>
    <w:rsid w:val="00E30E7B"/>
    <w:rsid w:val="00E32AAF"/>
    <w:rsid w:val="00E340BE"/>
    <w:rsid w:val="00E36C16"/>
    <w:rsid w:val="00E44AEC"/>
    <w:rsid w:val="00E44B6C"/>
    <w:rsid w:val="00E4532F"/>
    <w:rsid w:val="00E46818"/>
    <w:rsid w:val="00E6540A"/>
    <w:rsid w:val="00E67AF0"/>
    <w:rsid w:val="00E76B85"/>
    <w:rsid w:val="00E81071"/>
    <w:rsid w:val="00E90A90"/>
    <w:rsid w:val="00E94D03"/>
    <w:rsid w:val="00E95E85"/>
    <w:rsid w:val="00EB4280"/>
    <w:rsid w:val="00EB510A"/>
    <w:rsid w:val="00EC3EEE"/>
    <w:rsid w:val="00EC6203"/>
    <w:rsid w:val="00ED1C1C"/>
    <w:rsid w:val="00ED4FC5"/>
    <w:rsid w:val="00ED503E"/>
    <w:rsid w:val="00ED7C44"/>
    <w:rsid w:val="00EE508F"/>
    <w:rsid w:val="00EE742F"/>
    <w:rsid w:val="00EF1169"/>
    <w:rsid w:val="00F00E17"/>
    <w:rsid w:val="00F034B7"/>
    <w:rsid w:val="00F04C7E"/>
    <w:rsid w:val="00F14802"/>
    <w:rsid w:val="00F34DBE"/>
    <w:rsid w:val="00F36183"/>
    <w:rsid w:val="00F372C3"/>
    <w:rsid w:val="00F374B9"/>
    <w:rsid w:val="00F41C75"/>
    <w:rsid w:val="00F45878"/>
    <w:rsid w:val="00F61BD8"/>
    <w:rsid w:val="00F634E1"/>
    <w:rsid w:val="00F70F30"/>
    <w:rsid w:val="00F71192"/>
    <w:rsid w:val="00F717CC"/>
    <w:rsid w:val="00F75530"/>
    <w:rsid w:val="00F8002C"/>
    <w:rsid w:val="00F809C5"/>
    <w:rsid w:val="00F84A0A"/>
    <w:rsid w:val="00F853EE"/>
    <w:rsid w:val="00F8545D"/>
    <w:rsid w:val="00F91EAF"/>
    <w:rsid w:val="00FA1B69"/>
    <w:rsid w:val="00FA7524"/>
    <w:rsid w:val="00FB0682"/>
    <w:rsid w:val="00FB2833"/>
    <w:rsid w:val="00FB4F13"/>
    <w:rsid w:val="00FB7040"/>
    <w:rsid w:val="00FB767F"/>
    <w:rsid w:val="00FC259D"/>
    <w:rsid w:val="00FD3CB7"/>
    <w:rsid w:val="00FE21EE"/>
    <w:rsid w:val="00FE78C8"/>
    <w:rsid w:val="00FF081F"/>
    <w:rsid w:val="00FF1E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F60BC71"/>
  <w15:docId w15:val="{D752684E-40BC-4C73-B6C5-D03ED4EFF5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color w:val="595959" w:themeColor="text1" w:themeTint="A6"/>
        <w:sz w:val="22"/>
        <w:szCs w:val="22"/>
        <w:lang w:val="en-US" w:eastAsia="en-US" w:bidi="ar-SA"/>
      </w:rPr>
    </w:rPrDefault>
    <w:pPrDefault>
      <w:pPr>
        <w:spacing w:before="120" w:after="20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0" w:unhideWhenUsed="1" w:qFormat="1"/>
    <w:lsdException w:name="List Number" w:semiHidden="1" w:uiPriority="1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2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3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rsid w:val="003E714F"/>
    <w:rPr>
      <w:rFonts w:ascii="Calibri" w:hAnsi="Calibri"/>
      <w:color w:val="262626" w:themeColor="text1" w:themeTint="D9"/>
    </w:rPr>
  </w:style>
  <w:style w:type="paragraph" w:styleId="1">
    <w:name w:val="heading 1"/>
    <w:basedOn w:val="a1"/>
    <w:next w:val="a1"/>
    <w:link w:val="1Char"/>
    <w:uiPriority w:val="9"/>
    <w:qFormat/>
    <w:rsid w:val="00A34E8F"/>
    <w:pPr>
      <w:keepNext/>
      <w:keepLines/>
      <w:spacing w:before="600" w:after="60"/>
      <w:contextualSpacing/>
      <w:outlineLvl w:val="0"/>
    </w:pPr>
    <w:rPr>
      <w:rFonts w:asciiTheme="majorHAnsi" w:eastAsiaTheme="majorEastAsia" w:hAnsiTheme="majorHAnsi" w:cstheme="majorBidi"/>
      <w:color w:val="830F0E" w:themeColor="accent1" w:themeShade="BF"/>
      <w:sz w:val="28"/>
    </w:rPr>
  </w:style>
  <w:style w:type="paragraph" w:styleId="2">
    <w:name w:val="heading 2"/>
    <w:basedOn w:val="a1"/>
    <w:next w:val="a1"/>
    <w:link w:val="2Char"/>
    <w:uiPriority w:val="9"/>
    <w:unhideWhenUsed/>
    <w:rsid w:val="00A34E8F"/>
    <w:pPr>
      <w:keepNext/>
      <w:keepLines/>
      <w:spacing w:before="240" w:after="0"/>
      <w:contextualSpacing/>
      <w:outlineLvl w:val="1"/>
    </w:pPr>
    <w:rPr>
      <w:rFonts w:asciiTheme="majorHAnsi" w:eastAsiaTheme="majorEastAsia" w:hAnsiTheme="majorHAnsi" w:cstheme="majorBidi"/>
      <w:caps/>
      <w:color w:val="830F0E" w:themeColor="accent1" w:themeShade="BF"/>
      <w:sz w:val="24"/>
    </w:rPr>
  </w:style>
  <w:style w:type="paragraph" w:styleId="3">
    <w:name w:val="heading 3"/>
    <w:basedOn w:val="a1"/>
    <w:next w:val="a1"/>
    <w:link w:val="3Char"/>
    <w:uiPriority w:val="9"/>
    <w:unhideWhenUsed/>
    <w:qFormat/>
    <w:rsid w:val="00ED503E"/>
    <w:pPr>
      <w:keepNext/>
      <w:keepLines/>
      <w:pBdr>
        <w:top w:val="double" w:sz="4" w:space="1" w:color="000000" w:themeColor="text1"/>
      </w:pBdr>
      <w:spacing w:before="40" w:after="0"/>
      <w:outlineLvl w:val="2"/>
    </w:pPr>
    <w:rPr>
      <w:rFonts w:asciiTheme="majorHAnsi" w:eastAsiaTheme="majorEastAsia" w:hAnsiTheme="majorHAnsi" w:cstheme="majorBidi"/>
      <w:b/>
      <w:color w:val="830F0E" w:themeColor="accent1" w:themeShade="BF"/>
      <w:szCs w:val="24"/>
    </w:rPr>
  </w:style>
  <w:style w:type="paragraph" w:styleId="6">
    <w:name w:val="heading 6"/>
    <w:basedOn w:val="a1"/>
    <w:next w:val="a1"/>
    <w:link w:val="6Char"/>
    <w:uiPriority w:val="9"/>
    <w:semiHidden/>
    <w:unhideWhenUsed/>
    <w:qFormat/>
    <w:rsid w:val="002554CD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570A09" w:themeColor="accent1" w:themeShade="7F"/>
    </w:rPr>
  </w:style>
  <w:style w:type="paragraph" w:styleId="7">
    <w:name w:val="heading 7"/>
    <w:basedOn w:val="a1"/>
    <w:next w:val="a1"/>
    <w:link w:val="7Char"/>
    <w:uiPriority w:val="9"/>
    <w:semiHidden/>
    <w:unhideWhenUsed/>
    <w:qFormat/>
    <w:rsid w:val="002554CD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570A09" w:themeColor="accent1" w:themeShade="7F"/>
    </w:rPr>
  </w:style>
  <w:style w:type="paragraph" w:styleId="8">
    <w:name w:val="heading 8"/>
    <w:basedOn w:val="a1"/>
    <w:next w:val="a1"/>
    <w:link w:val="8Char"/>
    <w:uiPriority w:val="9"/>
    <w:semiHidden/>
    <w:unhideWhenUsed/>
    <w:qFormat/>
    <w:rsid w:val="002554CD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9">
    <w:name w:val="heading 9"/>
    <w:basedOn w:val="a1"/>
    <w:next w:val="a1"/>
    <w:link w:val="9Char"/>
    <w:uiPriority w:val="9"/>
    <w:semiHidden/>
    <w:unhideWhenUsed/>
    <w:qFormat/>
    <w:rsid w:val="002554CD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1Char">
    <w:name w:val="Επικεφαλίδα 1 Char"/>
    <w:basedOn w:val="a2"/>
    <w:link w:val="1"/>
    <w:uiPriority w:val="9"/>
    <w:rsid w:val="00A34E8F"/>
    <w:rPr>
      <w:rFonts w:asciiTheme="majorHAnsi" w:eastAsiaTheme="majorEastAsia" w:hAnsiTheme="majorHAnsi" w:cstheme="majorBidi"/>
      <w:color w:val="830F0E" w:themeColor="accent1" w:themeShade="BF"/>
      <w:sz w:val="28"/>
    </w:rPr>
  </w:style>
  <w:style w:type="character" w:customStyle="1" w:styleId="2Char">
    <w:name w:val="Επικεφαλίδα 2 Char"/>
    <w:basedOn w:val="a2"/>
    <w:link w:val="2"/>
    <w:uiPriority w:val="9"/>
    <w:rsid w:val="00A34E8F"/>
    <w:rPr>
      <w:rFonts w:asciiTheme="majorHAnsi" w:eastAsiaTheme="majorEastAsia" w:hAnsiTheme="majorHAnsi" w:cstheme="majorBidi"/>
      <w:caps/>
      <w:color w:val="830F0E" w:themeColor="accent1" w:themeShade="BF"/>
      <w:sz w:val="24"/>
    </w:rPr>
  </w:style>
  <w:style w:type="paragraph" w:customStyle="1" w:styleId="ContactInfo">
    <w:name w:val="Contact Info"/>
    <w:basedOn w:val="a1"/>
    <w:uiPriority w:val="4"/>
    <w:qFormat/>
    <w:rsid w:val="007B0B1B"/>
    <w:pPr>
      <w:spacing w:before="0" w:after="0"/>
      <w:jc w:val="center"/>
    </w:pPr>
    <w:rPr>
      <w:rFonts w:ascii="Cascadia Mono Light" w:hAnsi="Cascadia Mono Light"/>
    </w:rPr>
  </w:style>
  <w:style w:type="paragraph" w:styleId="a0">
    <w:name w:val="List Bullet"/>
    <w:basedOn w:val="a1"/>
    <w:uiPriority w:val="10"/>
    <w:unhideWhenUsed/>
    <w:qFormat/>
    <w:rsid w:val="00C6554A"/>
    <w:pPr>
      <w:numPr>
        <w:numId w:val="4"/>
      </w:numPr>
    </w:pPr>
  </w:style>
  <w:style w:type="paragraph" w:styleId="a5">
    <w:name w:val="Title"/>
    <w:basedOn w:val="a1"/>
    <w:link w:val="Char"/>
    <w:uiPriority w:val="2"/>
    <w:unhideWhenUsed/>
    <w:qFormat/>
    <w:rsid w:val="00333D0D"/>
    <w:pPr>
      <w:spacing w:before="480" w:after="40" w:line="240" w:lineRule="auto"/>
      <w:contextualSpacing/>
      <w:jc w:val="center"/>
    </w:pPr>
    <w:rPr>
      <w:rFonts w:asciiTheme="majorHAnsi" w:eastAsiaTheme="majorEastAsia" w:hAnsiTheme="majorHAnsi" w:cstheme="majorBidi"/>
      <w:color w:val="830F0E" w:themeColor="accent1" w:themeShade="BF"/>
      <w:kern w:val="28"/>
      <w:sz w:val="60"/>
    </w:rPr>
  </w:style>
  <w:style w:type="character" w:customStyle="1" w:styleId="Char">
    <w:name w:val="Τίτλος Char"/>
    <w:basedOn w:val="a2"/>
    <w:link w:val="a5"/>
    <w:uiPriority w:val="2"/>
    <w:rsid w:val="00333D0D"/>
    <w:rPr>
      <w:rFonts w:asciiTheme="majorHAnsi" w:eastAsiaTheme="majorEastAsia" w:hAnsiTheme="majorHAnsi" w:cstheme="majorBidi"/>
      <w:color w:val="830F0E" w:themeColor="accent1" w:themeShade="BF"/>
      <w:kern w:val="28"/>
      <w:sz w:val="60"/>
    </w:rPr>
  </w:style>
  <w:style w:type="paragraph" w:styleId="a6">
    <w:name w:val="Subtitle"/>
    <w:basedOn w:val="a1"/>
    <w:link w:val="Char0"/>
    <w:uiPriority w:val="3"/>
    <w:unhideWhenUsed/>
    <w:qFormat/>
    <w:rsid w:val="00333D0D"/>
    <w:pPr>
      <w:numPr>
        <w:ilvl w:val="1"/>
      </w:numPr>
      <w:spacing w:before="0" w:after="480"/>
      <w:contextualSpacing/>
      <w:jc w:val="center"/>
    </w:pPr>
    <w:rPr>
      <w:rFonts w:asciiTheme="majorHAnsi" w:eastAsiaTheme="majorEastAsia" w:hAnsiTheme="majorHAnsi" w:cstheme="majorBidi"/>
      <w:caps/>
      <w:sz w:val="26"/>
    </w:rPr>
  </w:style>
  <w:style w:type="character" w:customStyle="1" w:styleId="Char0">
    <w:name w:val="Υπότιτλος Char"/>
    <w:basedOn w:val="a2"/>
    <w:link w:val="a6"/>
    <w:uiPriority w:val="3"/>
    <w:rsid w:val="00333D0D"/>
    <w:rPr>
      <w:rFonts w:asciiTheme="majorHAnsi" w:eastAsiaTheme="majorEastAsia" w:hAnsiTheme="majorHAnsi" w:cstheme="majorBidi"/>
      <w:caps/>
      <w:sz w:val="26"/>
    </w:rPr>
  </w:style>
  <w:style w:type="paragraph" w:styleId="a7">
    <w:name w:val="footer"/>
    <w:basedOn w:val="a1"/>
    <w:link w:val="Char1"/>
    <w:uiPriority w:val="99"/>
    <w:unhideWhenUsed/>
    <w:rsid w:val="00C6554A"/>
    <w:pPr>
      <w:spacing w:before="0" w:after="0" w:line="240" w:lineRule="auto"/>
      <w:jc w:val="right"/>
    </w:pPr>
    <w:rPr>
      <w:caps/>
    </w:rPr>
  </w:style>
  <w:style w:type="character" w:customStyle="1" w:styleId="Char1">
    <w:name w:val="Υποσέλιδο Char"/>
    <w:basedOn w:val="a2"/>
    <w:link w:val="a7"/>
    <w:uiPriority w:val="99"/>
    <w:rsid w:val="00C6554A"/>
    <w:rPr>
      <w:caps/>
    </w:rPr>
  </w:style>
  <w:style w:type="paragraph" w:customStyle="1" w:styleId="Photo">
    <w:name w:val="Photo"/>
    <w:basedOn w:val="a1"/>
    <w:uiPriority w:val="1"/>
    <w:qFormat/>
    <w:rsid w:val="00C6554A"/>
    <w:pPr>
      <w:spacing w:before="0" w:after="0" w:line="240" w:lineRule="auto"/>
      <w:jc w:val="center"/>
    </w:pPr>
  </w:style>
  <w:style w:type="paragraph" w:styleId="a8">
    <w:name w:val="header"/>
    <w:basedOn w:val="a1"/>
    <w:link w:val="Char2"/>
    <w:uiPriority w:val="99"/>
    <w:unhideWhenUsed/>
    <w:rsid w:val="00C6554A"/>
    <w:pPr>
      <w:spacing w:before="0" w:after="0" w:line="240" w:lineRule="auto"/>
    </w:pPr>
  </w:style>
  <w:style w:type="character" w:customStyle="1" w:styleId="Char2">
    <w:name w:val="Κεφαλίδα Char"/>
    <w:basedOn w:val="a2"/>
    <w:link w:val="a8"/>
    <w:uiPriority w:val="99"/>
    <w:rsid w:val="00C6554A"/>
    <w:rPr>
      <w:color w:val="595959" w:themeColor="text1" w:themeTint="A6"/>
      <w:sz w:val="20"/>
      <w:szCs w:val="20"/>
      <w:lang w:eastAsia="ja-JP"/>
    </w:rPr>
  </w:style>
  <w:style w:type="paragraph" w:styleId="a">
    <w:name w:val="List Number"/>
    <w:basedOn w:val="a1"/>
    <w:uiPriority w:val="11"/>
    <w:unhideWhenUsed/>
    <w:qFormat/>
    <w:rsid w:val="00C6554A"/>
    <w:pPr>
      <w:numPr>
        <w:numId w:val="3"/>
      </w:numPr>
      <w:contextualSpacing/>
    </w:pPr>
  </w:style>
  <w:style w:type="character" w:customStyle="1" w:styleId="3Char">
    <w:name w:val="Επικεφαλίδα 3 Char"/>
    <w:basedOn w:val="a2"/>
    <w:link w:val="3"/>
    <w:uiPriority w:val="9"/>
    <w:rsid w:val="00ED503E"/>
    <w:rPr>
      <w:rFonts w:asciiTheme="majorHAnsi" w:eastAsiaTheme="majorEastAsia" w:hAnsiTheme="majorHAnsi" w:cstheme="majorBidi"/>
      <w:b/>
      <w:color w:val="830F0E" w:themeColor="accent1" w:themeShade="BF"/>
      <w:szCs w:val="24"/>
    </w:rPr>
  </w:style>
  <w:style w:type="character" w:customStyle="1" w:styleId="8Char">
    <w:name w:val="Επικεφαλίδα 8 Char"/>
    <w:basedOn w:val="a2"/>
    <w:link w:val="8"/>
    <w:uiPriority w:val="9"/>
    <w:semiHidden/>
    <w:rsid w:val="00C6554A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9Char">
    <w:name w:val="Επικεφαλίδα 9 Char"/>
    <w:basedOn w:val="a2"/>
    <w:link w:val="9"/>
    <w:uiPriority w:val="9"/>
    <w:semiHidden/>
    <w:rsid w:val="00C6554A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styleId="a9">
    <w:name w:val="Intense Emphasis"/>
    <w:basedOn w:val="a2"/>
    <w:uiPriority w:val="21"/>
    <w:semiHidden/>
    <w:unhideWhenUsed/>
    <w:qFormat/>
    <w:rsid w:val="00C6554A"/>
    <w:rPr>
      <w:i/>
      <w:iCs/>
      <w:color w:val="830F0E" w:themeColor="accent1" w:themeShade="BF"/>
    </w:rPr>
  </w:style>
  <w:style w:type="paragraph" w:styleId="aa">
    <w:name w:val="Intense Quote"/>
    <w:basedOn w:val="a1"/>
    <w:next w:val="a1"/>
    <w:link w:val="Char3"/>
    <w:uiPriority w:val="30"/>
    <w:semiHidden/>
    <w:unhideWhenUsed/>
    <w:qFormat/>
    <w:rsid w:val="00C6554A"/>
    <w:pPr>
      <w:pBdr>
        <w:top w:val="single" w:sz="4" w:space="10" w:color="830F0E" w:themeColor="accent1" w:themeShade="BF"/>
        <w:bottom w:val="single" w:sz="4" w:space="10" w:color="830F0E" w:themeColor="accent1" w:themeShade="BF"/>
      </w:pBdr>
      <w:spacing w:before="360" w:after="360"/>
      <w:ind w:left="864" w:right="864"/>
      <w:jc w:val="center"/>
    </w:pPr>
    <w:rPr>
      <w:i/>
      <w:iCs/>
      <w:color w:val="830F0E" w:themeColor="accent1" w:themeShade="BF"/>
    </w:rPr>
  </w:style>
  <w:style w:type="character" w:customStyle="1" w:styleId="Char3">
    <w:name w:val="Έντονο απόσπ. Char"/>
    <w:basedOn w:val="a2"/>
    <w:link w:val="aa"/>
    <w:uiPriority w:val="30"/>
    <w:semiHidden/>
    <w:rsid w:val="00C6554A"/>
    <w:rPr>
      <w:i/>
      <w:iCs/>
      <w:color w:val="830F0E" w:themeColor="accent1" w:themeShade="BF"/>
    </w:rPr>
  </w:style>
  <w:style w:type="character" w:styleId="ab">
    <w:name w:val="Intense Reference"/>
    <w:basedOn w:val="a2"/>
    <w:uiPriority w:val="32"/>
    <w:semiHidden/>
    <w:unhideWhenUsed/>
    <w:qFormat/>
    <w:rsid w:val="00C6554A"/>
    <w:rPr>
      <w:b/>
      <w:bCs/>
      <w:caps w:val="0"/>
      <w:smallCaps/>
      <w:color w:val="830F0E" w:themeColor="accent1" w:themeShade="BF"/>
      <w:spacing w:val="5"/>
    </w:rPr>
  </w:style>
  <w:style w:type="paragraph" w:styleId="ac">
    <w:name w:val="caption"/>
    <w:basedOn w:val="a1"/>
    <w:next w:val="a1"/>
    <w:uiPriority w:val="35"/>
    <w:semiHidden/>
    <w:unhideWhenUsed/>
    <w:qFormat/>
    <w:rsid w:val="00C6554A"/>
    <w:pPr>
      <w:spacing w:before="0" w:line="240" w:lineRule="auto"/>
    </w:pPr>
    <w:rPr>
      <w:i/>
      <w:iCs/>
      <w:color w:val="1E5155" w:themeColor="text2"/>
      <w:szCs w:val="18"/>
    </w:rPr>
  </w:style>
  <w:style w:type="paragraph" w:styleId="ad">
    <w:name w:val="Balloon Text"/>
    <w:basedOn w:val="a1"/>
    <w:link w:val="Char4"/>
    <w:uiPriority w:val="99"/>
    <w:semiHidden/>
    <w:unhideWhenUsed/>
    <w:rsid w:val="00C6554A"/>
    <w:pPr>
      <w:spacing w:before="0" w:after="0" w:line="240" w:lineRule="auto"/>
    </w:pPr>
    <w:rPr>
      <w:rFonts w:ascii="Segoe UI" w:hAnsi="Segoe UI" w:cs="Segoe UI"/>
      <w:szCs w:val="18"/>
    </w:rPr>
  </w:style>
  <w:style w:type="character" w:customStyle="1" w:styleId="Char4">
    <w:name w:val="Κείμενο πλαισίου Char"/>
    <w:basedOn w:val="a2"/>
    <w:link w:val="ad"/>
    <w:uiPriority w:val="99"/>
    <w:semiHidden/>
    <w:rsid w:val="00C6554A"/>
    <w:rPr>
      <w:rFonts w:ascii="Segoe UI" w:hAnsi="Segoe UI" w:cs="Segoe UI"/>
      <w:szCs w:val="18"/>
    </w:rPr>
  </w:style>
  <w:style w:type="paragraph" w:styleId="ae">
    <w:name w:val="Block Text"/>
    <w:basedOn w:val="a1"/>
    <w:uiPriority w:val="99"/>
    <w:semiHidden/>
    <w:unhideWhenUsed/>
    <w:rsid w:val="00C6554A"/>
    <w:pPr>
      <w:pBdr>
        <w:top w:val="single" w:sz="2" w:space="10" w:color="830F0E" w:themeColor="accent1" w:themeShade="BF"/>
        <w:left w:val="single" w:sz="2" w:space="10" w:color="830F0E" w:themeColor="accent1" w:themeShade="BF"/>
        <w:bottom w:val="single" w:sz="2" w:space="10" w:color="830F0E" w:themeColor="accent1" w:themeShade="BF"/>
        <w:right w:val="single" w:sz="2" w:space="10" w:color="830F0E" w:themeColor="accent1" w:themeShade="BF"/>
      </w:pBdr>
      <w:ind w:left="1152" w:right="1152"/>
    </w:pPr>
    <w:rPr>
      <w:rFonts w:eastAsiaTheme="minorEastAsia"/>
      <w:i/>
      <w:iCs/>
      <w:color w:val="830F0E" w:themeColor="accent1" w:themeShade="BF"/>
    </w:rPr>
  </w:style>
  <w:style w:type="paragraph" w:styleId="30">
    <w:name w:val="Body Text 3"/>
    <w:basedOn w:val="a1"/>
    <w:link w:val="3Char0"/>
    <w:uiPriority w:val="99"/>
    <w:semiHidden/>
    <w:unhideWhenUsed/>
    <w:rsid w:val="00C6554A"/>
    <w:pPr>
      <w:spacing w:after="120"/>
    </w:pPr>
    <w:rPr>
      <w:szCs w:val="16"/>
    </w:rPr>
  </w:style>
  <w:style w:type="character" w:customStyle="1" w:styleId="3Char0">
    <w:name w:val="Σώμα κείμενου 3 Char"/>
    <w:basedOn w:val="a2"/>
    <w:link w:val="30"/>
    <w:uiPriority w:val="99"/>
    <w:semiHidden/>
    <w:rsid w:val="00C6554A"/>
    <w:rPr>
      <w:szCs w:val="16"/>
    </w:rPr>
  </w:style>
  <w:style w:type="paragraph" w:styleId="31">
    <w:name w:val="Body Text Indent 3"/>
    <w:basedOn w:val="a1"/>
    <w:link w:val="3Char1"/>
    <w:uiPriority w:val="99"/>
    <w:semiHidden/>
    <w:unhideWhenUsed/>
    <w:rsid w:val="00C6554A"/>
    <w:pPr>
      <w:spacing w:after="120"/>
      <w:ind w:left="360"/>
    </w:pPr>
    <w:rPr>
      <w:szCs w:val="16"/>
    </w:rPr>
  </w:style>
  <w:style w:type="character" w:customStyle="1" w:styleId="3Char1">
    <w:name w:val="Σώμα κείμενου με εσοχή 3 Char"/>
    <w:basedOn w:val="a2"/>
    <w:link w:val="31"/>
    <w:uiPriority w:val="99"/>
    <w:semiHidden/>
    <w:rsid w:val="00C6554A"/>
    <w:rPr>
      <w:szCs w:val="16"/>
    </w:rPr>
  </w:style>
  <w:style w:type="character" w:styleId="af">
    <w:name w:val="annotation reference"/>
    <w:basedOn w:val="a2"/>
    <w:uiPriority w:val="99"/>
    <w:semiHidden/>
    <w:unhideWhenUsed/>
    <w:rsid w:val="00C6554A"/>
    <w:rPr>
      <w:sz w:val="22"/>
      <w:szCs w:val="16"/>
    </w:rPr>
  </w:style>
  <w:style w:type="paragraph" w:styleId="af0">
    <w:name w:val="annotation text"/>
    <w:basedOn w:val="a1"/>
    <w:link w:val="Char5"/>
    <w:uiPriority w:val="99"/>
    <w:semiHidden/>
    <w:unhideWhenUsed/>
    <w:rsid w:val="00C6554A"/>
    <w:pPr>
      <w:spacing w:line="240" w:lineRule="auto"/>
    </w:pPr>
    <w:rPr>
      <w:szCs w:val="20"/>
    </w:rPr>
  </w:style>
  <w:style w:type="character" w:customStyle="1" w:styleId="Char5">
    <w:name w:val="Κείμενο σχολίου Char"/>
    <w:basedOn w:val="a2"/>
    <w:link w:val="af0"/>
    <w:uiPriority w:val="99"/>
    <w:semiHidden/>
    <w:rsid w:val="00C6554A"/>
    <w:rPr>
      <w:szCs w:val="20"/>
    </w:rPr>
  </w:style>
  <w:style w:type="paragraph" w:styleId="af1">
    <w:name w:val="annotation subject"/>
    <w:basedOn w:val="af0"/>
    <w:next w:val="af0"/>
    <w:link w:val="Char6"/>
    <w:uiPriority w:val="99"/>
    <w:semiHidden/>
    <w:unhideWhenUsed/>
    <w:rsid w:val="00C6554A"/>
    <w:rPr>
      <w:b/>
      <w:bCs/>
    </w:rPr>
  </w:style>
  <w:style w:type="character" w:customStyle="1" w:styleId="Char6">
    <w:name w:val="Θέμα σχολίου Char"/>
    <w:basedOn w:val="Char5"/>
    <w:link w:val="af1"/>
    <w:uiPriority w:val="99"/>
    <w:semiHidden/>
    <w:rsid w:val="00C6554A"/>
    <w:rPr>
      <w:b/>
      <w:bCs/>
      <w:szCs w:val="20"/>
    </w:rPr>
  </w:style>
  <w:style w:type="paragraph" w:styleId="af2">
    <w:name w:val="Document Map"/>
    <w:basedOn w:val="a1"/>
    <w:link w:val="Char7"/>
    <w:uiPriority w:val="99"/>
    <w:semiHidden/>
    <w:unhideWhenUsed/>
    <w:rsid w:val="00C6554A"/>
    <w:pPr>
      <w:spacing w:before="0" w:after="0" w:line="240" w:lineRule="auto"/>
    </w:pPr>
    <w:rPr>
      <w:rFonts w:ascii="Segoe UI" w:hAnsi="Segoe UI" w:cs="Segoe UI"/>
      <w:szCs w:val="16"/>
    </w:rPr>
  </w:style>
  <w:style w:type="character" w:customStyle="1" w:styleId="Char7">
    <w:name w:val="Χάρτης εγγράφου Char"/>
    <w:basedOn w:val="a2"/>
    <w:link w:val="af2"/>
    <w:uiPriority w:val="99"/>
    <w:semiHidden/>
    <w:rsid w:val="00C6554A"/>
    <w:rPr>
      <w:rFonts w:ascii="Segoe UI" w:hAnsi="Segoe UI" w:cs="Segoe UI"/>
      <w:szCs w:val="16"/>
    </w:rPr>
  </w:style>
  <w:style w:type="paragraph" w:styleId="af3">
    <w:name w:val="endnote text"/>
    <w:basedOn w:val="a1"/>
    <w:link w:val="Char8"/>
    <w:uiPriority w:val="99"/>
    <w:semiHidden/>
    <w:unhideWhenUsed/>
    <w:rsid w:val="00C6554A"/>
    <w:pPr>
      <w:spacing w:before="0" w:after="0" w:line="240" w:lineRule="auto"/>
    </w:pPr>
    <w:rPr>
      <w:szCs w:val="20"/>
    </w:rPr>
  </w:style>
  <w:style w:type="character" w:customStyle="1" w:styleId="Char8">
    <w:name w:val="Κείμενο σημείωσης τέλους Char"/>
    <w:basedOn w:val="a2"/>
    <w:link w:val="af3"/>
    <w:uiPriority w:val="99"/>
    <w:semiHidden/>
    <w:rsid w:val="00C6554A"/>
    <w:rPr>
      <w:szCs w:val="20"/>
    </w:rPr>
  </w:style>
  <w:style w:type="paragraph" w:styleId="af4">
    <w:name w:val="envelope return"/>
    <w:basedOn w:val="a1"/>
    <w:uiPriority w:val="99"/>
    <w:semiHidden/>
    <w:unhideWhenUsed/>
    <w:rsid w:val="00C6554A"/>
    <w:pPr>
      <w:spacing w:before="0" w:after="0" w:line="240" w:lineRule="auto"/>
    </w:pPr>
    <w:rPr>
      <w:rFonts w:asciiTheme="majorHAnsi" w:eastAsiaTheme="majorEastAsia" w:hAnsiTheme="majorHAnsi" w:cstheme="majorBidi"/>
      <w:szCs w:val="20"/>
    </w:rPr>
  </w:style>
  <w:style w:type="character" w:styleId="-">
    <w:name w:val="FollowedHyperlink"/>
    <w:basedOn w:val="a2"/>
    <w:uiPriority w:val="99"/>
    <w:semiHidden/>
    <w:unhideWhenUsed/>
    <w:rsid w:val="00C6554A"/>
    <w:rPr>
      <w:color w:val="830F0E" w:themeColor="accent1" w:themeShade="BF"/>
      <w:u w:val="single"/>
    </w:rPr>
  </w:style>
  <w:style w:type="paragraph" w:styleId="af5">
    <w:name w:val="footnote text"/>
    <w:basedOn w:val="a1"/>
    <w:link w:val="Char9"/>
    <w:uiPriority w:val="99"/>
    <w:semiHidden/>
    <w:unhideWhenUsed/>
    <w:rsid w:val="00C6554A"/>
    <w:pPr>
      <w:spacing w:before="0" w:after="0" w:line="240" w:lineRule="auto"/>
    </w:pPr>
    <w:rPr>
      <w:szCs w:val="20"/>
    </w:rPr>
  </w:style>
  <w:style w:type="character" w:customStyle="1" w:styleId="Char9">
    <w:name w:val="Κείμενο υποσημείωσης Char"/>
    <w:basedOn w:val="a2"/>
    <w:link w:val="af5"/>
    <w:uiPriority w:val="99"/>
    <w:semiHidden/>
    <w:rsid w:val="00C6554A"/>
    <w:rPr>
      <w:szCs w:val="20"/>
    </w:rPr>
  </w:style>
  <w:style w:type="character" w:styleId="HTML">
    <w:name w:val="HTML Code"/>
    <w:basedOn w:val="a2"/>
    <w:uiPriority w:val="99"/>
    <w:semiHidden/>
    <w:unhideWhenUsed/>
    <w:rsid w:val="00C6554A"/>
    <w:rPr>
      <w:rFonts w:ascii="Consolas" w:hAnsi="Consolas"/>
      <w:sz w:val="22"/>
      <w:szCs w:val="20"/>
    </w:rPr>
  </w:style>
  <w:style w:type="character" w:styleId="HTML0">
    <w:name w:val="HTML Keyboard"/>
    <w:basedOn w:val="a2"/>
    <w:uiPriority w:val="99"/>
    <w:semiHidden/>
    <w:unhideWhenUsed/>
    <w:rsid w:val="00C6554A"/>
    <w:rPr>
      <w:rFonts w:ascii="Consolas" w:hAnsi="Consolas"/>
      <w:sz w:val="22"/>
      <w:szCs w:val="20"/>
    </w:rPr>
  </w:style>
  <w:style w:type="paragraph" w:styleId="-HTML">
    <w:name w:val="HTML Preformatted"/>
    <w:basedOn w:val="a1"/>
    <w:link w:val="-HTMLChar"/>
    <w:uiPriority w:val="99"/>
    <w:semiHidden/>
    <w:unhideWhenUsed/>
    <w:rsid w:val="00C6554A"/>
    <w:pPr>
      <w:spacing w:before="0" w:after="0" w:line="240" w:lineRule="auto"/>
    </w:pPr>
    <w:rPr>
      <w:rFonts w:ascii="Consolas" w:hAnsi="Consolas"/>
      <w:szCs w:val="20"/>
    </w:rPr>
  </w:style>
  <w:style w:type="character" w:customStyle="1" w:styleId="-HTMLChar">
    <w:name w:val="Προ-διαμορφωμένο HTML Char"/>
    <w:basedOn w:val="a2"/>
    <w:link w:val="-HTML"/>
    <w:uiPriority w:val="99"/>
    <w:semiHidden/>
    <w:rsid w:val="00C6554A"/>
    <w:rPr>
      <w:rFonts w:ascii="Consolas" w:hAnsi="Consolas"/>
      <w:szCs w:val="20"/>
    </w:rPr>
  </w:style>
  <w:style w:type="character" w:styleId="HTML1">
    <w:name w:val="HTML Typewriter"/>
    <w:basedOn w:val="a2"/>
    <w:uiPriority w:val="99"/>
    <w:semiHidden/>
    <w:unhideWhenUsed/>
    <w:rsid w:val="00C6554A"/>
    <w:rPr>
      <w:rFonts w:ascii="Consolas" w:hAnsi="Consolas"/>
      <w:sz w:val="22"/>
      <w:szCs w:val="20"/>
    </w:rPr>
  </w:style>
  <w:style w:type="character" w:styleId="-0">
    <w:name w:val="Hyperlink"/>
    <w:basedOn w:val="a2"/>
    <w:uiPriority w:val="99"/>
    <w:unhideWhenUsed/>
    <w:rsid w:val="00C6554A"/>
    <w:rPr>
      <w:color w:val="795E0E" w:themeColor="accent3" w:themeShade="80"/>
      <w:u w:val="single"/>
    </w:rPr>
  </w:style>
  <w:style w:type="paragraph" w:styleId="af6">
    <w:name w:val="macro"/>
    <w:link w:val="Chara"/>
    <w:uiPriority w:val="99"/>
    <w:semiHidden/>
    <w:unhideWhenUsed/>
    <w:rsid w:val="00C6554A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Chara">
    <w:name w:val="Κείμενο μακροεντολής Char"/>
    <w:basedOn w:val="a2"/>
    <w:link w:val="af6"/>
    <w:uiPriority w:val="99"/>
    <w:semiHidden/>
    <w:rsid w:val="00C6554A"/>
    <w:rPr>
      <w:rFonts w:ascii="Consolas" w:hAnsi="Consolas"/>
      <w:szCs w:val="20"/>
    </w:rPr>
  </w:style>
  <w:style w:type="character" w:styleId="af7">
    <w:name w:val="Placeholder Text"/>
    <w:basedOn w:val="a2"/>
    <w:uiPriority w:val="99"/>
    <w:semiHidden/>
    <w:rsid w:val="00C6554A"/>
    <w:rPr>
      <w:color w:val="595959" w:themeColor="text1" w:themeTint="A6"/>
    </w:rPr>
  </w:style>
  <w:style w:type="paragraph" w:styleId="af8">
    <w:name w:val="Plain Text"/>
    <w:basedOn w:val="a1"/>
    <w:link w:val="Charb"/>
    <w:uiPriority w:val="99"/>
    <w:semiHidden/>
    <w:unhideWhenUsed/>
    <w:rsid w:val="00C6554A"/>
    <w:pPr>
      <w:spacing w:before="0" w:after="0" w:line="240" w:lineRule="auto"/>
    </w:pPr>
    <w:rPr>
      <w:rFonts w:ascii="Consolas" w:hAnsi="Consolas"/>
      <w:szCs w:val="21"/>
    </w:rPr>
  </w:style>
  <w:style w:type="character" w:customStyle="1" w:styleId="Charb">
    <w:name w:val="Απλό κείμενο Char"/>
    <w:basedOn w:val="a2"/>
    <w:link w:val="af8"/>
    <w:uiPriority w:val="99"/>
    <w:semiHidden/>
    <w:rsid w:val="00C6554A"/>
    <w:rPr>
      <w:rFonts w:ascii="Consolas" w:hAnsi="Consolas"/>
      <w:szCs w:val="21"/>
    </w:rPr>
  </w:style>
  <w:style w:type="character" w:customStyle="1" w:styleId="7Char">
    <w:name w:val="Επικεφαλίδα 7 Char"/>
    <w:basedOn w:val="a2"/>
    <w:link w:val="7"/>
    <w:uiPriority w:val="9"/>
    <w:semiHidden/>
    <w:rsid w:val="002554CD"/>
    <w:rPr>
      <w:rFonts w:asciiTheme="majorHAnsi" w:eastAsiaTheme="majorEastAsia" w:hAnsiTheme="majorHAnsi" w:cstheme="majorBidi"/>
      <w:i/>
      <w:iCs/>
      <w:color w:val="570A09" w:themeColor="accent1" w:themeShade="7F"/>
    </w:rPr>
  </w:style>
  <w:style w:type="character" w:customStyle="1" w:styleId="6Char">
    <w:name w:val="Επικεφαλίδα 6 Char"/>
    <w:basedOn w:val="a2"/>
    <w:link w:val="6"/>
    <w:uiPriority w:val="9"/>
    <w:semiHidden/>
    <w:rsid w:val="002554CD"/>
    <w:rPr>
      <w:rFonts w:asciiTheme="majorHAnsi" w:eastAsiaTheme="majorEastAsia" w:hAnsiTheme="majorHAnsi" w:cstheme="majorBidi"/>
      <w:color w:val="570A09" w:themeColor="accent1" w:themeShade="7F"/>
    </w:rPr>
  </w:style>
  <w:style w:type="paragraph" w:customStyle="1" w:styleId="topofpagenote">
    <w:name w:val="topofpagenote"/>
    <w:basedOn w:val="a8"/>
    <w:link w:val="topofpagenoteChar"/>
    <w:qFormat/>
    <w:rsid w:val="00A34E8F"/>
    <w:rPr>
      <w:rFonts w:ascii="Ubuntu Mono" w:hAnsi="Ubuntu Mono"/>
      <w:sz w:val="16"/>
      <w:lang w:val="el-GR"/>
    </w:rPr>
  </w:style>
  <w:style w:type="character" w:customStyle="1" w:styleId="topofpagenoteChar">
    <w:name w:val="topofpagenote Char"/>
    <w:basedOn w:val="Char2"/>
    <w:link w:val="topofpagenote"/>
    <w:rsid w:val="00A34E8F"/>
    <w:rPr>
      <w:rFonts w:ascii="Ubuntu Mono" w:hAnsi="Ubuntu Mono"/>
      <w:color w:val="595959" w:themeColor="text1" w:themeTint="A6"/>
      <w:sz w:val="16"/>
      <w:szCs w:val="20"/>
      <w:lang w:val="el-GR" w:eastAsia="ja-JP"/>
    </w:rPr>
  </w:style>
  <w:style w:type="paragraph" w:styleId="af9">
    <w:name w:val="List Paragraph"/>
    <w:basedOn w:val="a1"/>
    <w:uiPriority w:val="34"/>
    <w:unhideWhenUsed/>
    <w:qFormat/>
    <w:rsid w:val="00A34E8F"/>
    <w:pPr>
      <w:ind w:left="720"/>
      <w:contextualSpacing/>
    </w:pPr>
  </w:style>
  <w:style w:type="character" w:styleId="afa">
    <w:name w:val="Unresolved Mention"/>
    <w:basedOn w:val="a2"/>
    <w:uiPriority w:val="99"/>
    <w:semiHidden/>
    <w:unhideWhenUsed/>
    <w:rsid w:val="00EC620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image" Target="media/image77.png"/><Relationship Id="rId89" Type="http://schemas.openxmlformats.org/officeDocument/2006/relationships/fontTable" Target="fontTable.xml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5" Type="http://schemas.openxmlformats.org/officeDocument/2006/relationships/webSettings" Target="webSettings.xml"/><Relationship Id="rId90" Type="http://schemas.openxmlformats.org/officeDocument/2006/relationships/theme" Target="theme/theme1.xml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image" Target="media/image70.png"/><Relationship Id="rId8" Type="http://schemas.openxmlformats.org/officeDocument/2006/relationships/image" Target="media/image1.jpe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image" Target="media/image76.png"/><Relationship Id="rId88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header" Target="header1.xml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9" Type="http://schemas.openxmlformats.org/officeDocument/2006/relationships/image" Target="media/image1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koust\ECE\8th_semester\CNLab\labtemplate.dotx" TargetMode="Externa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80.jpeg"/></Relationships>
</file>

<file path=word/theme/theme1.xml><?xml version="1.0" encoding="utf-8"?>
<a:theme xmlns:a="http://schemas.openxmlformats.org/drawingml/2006/main" name="Ιόν">
  <a:themeElements>
    <a:clrScheme name="Ιόν">
      <a:dk1>
        <a:sysClr val="windowText" lastClr="000000"/>
      </a:dk1>
      <a:lt1>
        <a:sysClr val="window" lastClr="FFFFFF"/>
      </a:lt1>
      <a:dk2>
        <a:srgbClr val="1E5155"/>
      </a:dk2>
      <a:lt2>
        <a:srgbClr val="EBEBEB"/>
      </a:lt2>
      <a:accent1>
        <a:srgbClr val="B01513"/>
      </a:accent1>
      <a:accent2>
        <a:srgbClr val="EA6312"/>
      </a:accent2>
      <a:accent3>
        <a:srgbClr val="E6B729"/>
      </a:accent3>
      <a:accent4>
        <a:srgbClr val="6AAC90"/>
      </a:accent4>
      <a:accent5>
        <a:srgbClr val="54849A"/>
      </a:accent5>
      <a:accent6>
        <a:srgbClr val="9E5E9B"/>
      </a:accent6>
      <a:hlink>
        <a:srgbClr val="58C1BA"/>
      </a:hlink>
      <a:folHlink>
        <a:srgbClr val="9DFFCB"/>
      </a:folHlink>
    </a:clrScheme>
    <a:fontScheme name="Ιόν">
      <a:majorFont>
        <a:latin typeface="Century Gothic" panose="020B050202020202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Ιόν">
      <a:fillStyleLst>
        <a:solidFill>
          <a:schemeClr val="phClr"/>
        </a:solidFill>
        <a:gradFill rotWithShape="1">
          <a:gsLst>
            <a:gs pos="0">
              <a:schemeClr val="phClr">
                <a:tint val="64000"/>
                <a:lumMod val="118000"/>
              </a:schemeClr>
            </a:gs>
            <a:gs pos="100000">
              <a:schemeClr val="phClr">
                <a:tint val="92000"/>
                <a:alpha val="100000"/>
                <a:lumMod val="11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8000"/>
                <a:lumMod val="114000"/>
              </a:schemeClr>
            </a:gs>
            <a:gs pos="100000">
              <a:schemeClr val="phClr">
                <a:shade val="90000"/>
                <a:lumMod val="84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/>
          </a:solidFill>
          <a:prstDash val="solid"/>
        </a:ln>
        <a:ln w="19050" cap="rnd" cmpd="sng" algn="ctr">
          <a:solidFill>
            <a:schemeClr val="phClr"/>
          </a:solidFill>
          <a:prstDash val="solid"/>
        </a:ln>
        <a:ln w="28575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25400" dir="5400000" rotWithShape="0">
              <a:srgbClr val="000000">
                <a:alpha val="45000"/>
              </a:srgbClr>
            </a:outerShdw>
          </a:effectLst>
        </a:effectStyle>
        <a:effectStyle>
          <a:effectLst>
            <a:outerShdw blurRad="63500" dist="38100" dir="5400000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threePt" dir="tl"/>
          </a:scene3d>
          <a:sp3d prstMaterial="plastic">
            <a:bevelT w="0" h="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7000"/>
                <a:hueMod val="88000"/>
                <a:satMod val="130000"/>
                <a:lumMod val="124000"/>
              </a:schemeClr>
            </a:gs>
            <a:gs pos="100000">
              <a:schemeClr val="phClr">
                <a:tint val="96000"/>
                <a:shade val="88000"/>
                <a:hueMod val="108000"/>
                <a:satMod val="164000"/>
                <a:lumMod val="76000"/>
              </a:schemeClr>
            </a:gs>
          </a:gsLst>
          <a:path path="circle">
            <a:fillToRect l="45000" t="65000" r="125000" b="100000"/>
          </a:path>
        </a:gradFill>
        <a:blipFill rotWithShape="1">
          <a:blip xmlns:r="http://schemas.openxmlformats.org/officeDocument/2006/relationships" r:embed="rId1">
            <a:duotone>
              <a:schemeClr val="phClr">
                <a:shade val="69000"/>
                <a:hueMod val="108000"/>
                <a:satMod val="164000"/>
                <a:lumMod val="74000"/>
              </a:schemeClr>
              <a:schemeClr val="phClr">
                <a:tint val="96000"/>
                <a:hueMod val="88000"/>
                <a:satMod val="140000"/>
                <a:lumMod val="132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Ion" id="{B8441ADB-2E43-4AF7-B97A-BD870242C6A8}" vid="{292E63A9-BB86-4E3D-B92A-7223C6510D2E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109B5B9-B319-45A5-90E9-6FB74D39697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labtemplate</Template>
  <TotalTime>3752</TotalTime>
  <Pages>49</Pages>
  <Words>3311</Words>
  <Characters>18879</Characters>
  <Application>Microsoft Office Word</Application>
  <DocSecurity>0</DocSecurity>
  <Lines>157</Lines>
  <Paragraphs>44</Paragraphs>
  <ScaleCrop>false</ScaleCrop>
  <HeadingPairs>
    <vt:vector size="4" baseType="variant">
      <vt:variant>
        <vt:lpstr>Τίτλος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22146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 koustenis</dc:creator>
  <cp:keywords/>
  <dc:description/>
  <cp:lastModifiedBy>chris koustenis</cp:lastModifiedBy>
  <cp:revision>32</cp:revision>
  <cp:lastPrinted>2024-05-20T17:53:00Z</cp:lastPrinted>
  <dcterms:created xsi:type="dcterms:W3CDTF">2024-04-06T10:07:00Z</dcterms:created>
  <dcterms:modified xsi:type="dcterms:W3CDTF">2024-05-20T18:30:00Z</dcterms:modified>
</cp:coreProperties>
</file>