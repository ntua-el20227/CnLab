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44787E68" w14:textId="212A150F" w:rsidR="00C6554A" w:rsidRPr="008B5277" w:rsidRDefault="007778C0" w:rsidP="00170DF4">
      <w:pPr>
        <w:pStyle w:val="a5"/>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76831B89" wp14:editId="1EC44F2F">
            <wp:extent cx="6080760" cy="3794760"/>
            <wp:effectExtent l="0" t="0" r="0" b="0"/>
            <wp:docPr id="288972861" name="Εικόνα 2" descr="Σερφάρισμα στο Ίντερνετ 2 με 3 ωρών ημερησίως για το 23% των παιδιών στην  Ελλάδα - monemvasianews.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Σερφάρισμα στο Ίντερνετ 2 με 3 ωρών ημερησίως για το 23% των παιδιών στην  Ελλάδα - monemvasianews.g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0760" cy="3794760"/>
                    </a:xfrm>
                    <a:prstGeom prst="rect">
                      <a:avLst/>
                    </a:prstGeom>
                    <a:noFill/>
                    <a:ln>
                      <a:noFill/>
                    </a:ln>
                  </pic:spPr>
                </pic:pic>
              </a:graphicData>
            </a:graphic>
          </wp:inline>
        </w:drawing>
      </w:r>
    </w:p>
    <w:bookmarkEnd w:id="0"/>
    <w:bookmarkEnd w:id="1"/>
    <w:bookmarkEnd w:id="2"/>
    <w:bookmarkEnd w:id="3"/>
    <w:bookmarkEnd w:id="4"/>
    <w:p w14:paraId="5D9629EE" w14:textId="77777777" w:rsidR="00C6554A" w:rsidRPr="007778C0" w:rsidRDefault="007778C0" w:rsidP="00C6554A">
      <w:pPr>
        <w:pStyle w:val="a5"/>
        <w:rPr>
          <w:lang w:val="el-GR"/>
        </w:rPr>
      </w:pPr>
      <w:r>
        <w:rPr>
          <w:lang w:val="el-GR"/>
        </w:rPr>
        <w:t>Εργαστήριο Δικτύων Υπολογιστών</w:t>
      </w:r>
    </w:p>
    <w:p w14:paraId="64D37A9B" w14:textId="0C564BF3" w:rsidR="007778C0" w:rsidRPr="00DE5F27" w:rsidRDefault="007778C0" w:rsidP="007778C0">
      <w:pPr>
        <w:pStyle w:val="a6"/>
        <w:rPr>
          <w:lang w:val="el-GR"/>
        </w:rPr>
      </w:pPr>
      <w:r>
        <w:rPr>
          <w:lang w:val="el-GR"/>
        </w:rPr>
        <w:t xml:space="preserve">Εργαστηριακή ασκηση </w:t>
      </w:r>
      <w:r w:rsidR="00DF39D9" w:rsidRPr="00DE5F27">
        <w:rPr>
          <w:lang w:val="el-GR"/>
        </w:rPr>
        <w:t>12</w:t>
      </w:r>
    </w:p>
    <w:p w14:paraId="1FC2B18C" w14:textId="75C788EE" w:rsidR="00DF39D9" w:rsidRPr="00275E6F" w:rsidRDefault="00DF39D9" w:rsidP="007778C0">
      <w:pPr>
        <w:pStyle w:val="a6"/>
        <w:rPr>
          <w:lang w:val="el-GR"/>
        </w:rPr>
      </w:pPr>
      <w:r w:rsidRPr="00275E6F">
        <w:rPr>
          <w:lang w:val="el-GR"/>
        </w:rPr>
        <w:t>Υπηρεσ</w:t>
      </w:r>
      <w:r>
        <w:t>i</w:t>
      </w:r>
      <w:r w:rsidRPr="00275E6F">
        <w:rPr>
          <w:lang w:val="el-GR"/>
        </w:rPr>
        <w:t>ες στο Διαδ</w:t>
      </w:r>
      <w:r>
        <w:t>i</w:t>
      </w:r>
      <w:r w:rsidRPr="00275E6F">
        <w:rPr>
          <w:lang w:val="el-GR"/>
        </w:rPr>
        <w:t>κτυο</w:t>
      </w:r>
    </w:p>
    <w:p w14:paraId="278CA013" w14:textId="391E1504" w:rsidR="00C6554A" w:rsidRPr="00DE5F27" w:rsidRDefault="007778C0" w:rsidP="007757FC">
      <w:pPr>
        <w:pStyle w:val="ContactInfo"/>
        <w:rPr>
          <w:lang w:val="el-GR"/>
        </w:rPr>
      </w:pPr>
      <w:r>
        <w:rPr>
          <w:lang w:val="el-GR"/>
        </w:rPr>
        <w:t>Κουστένης</w:t>
      </w:r>
      <w:r w:rsidRPr="00ED503E">
        <w:rPr>
          <w:lang w:val="el-GR"/>
        </w:rPr>
        <w:t xml:space="preserve"> </w:t>
      </w:r>
      <w:r>
        <w:rPr>
          <w:lang w:val="el-GR"/>
        </w:rPr>
        <w:t>Χρίστος</w:t>
      </w:r>
      <w:r w:rsidR="00C6554A" w:rsidRPr="00ED503E">
        <w:rPr>
          <w:lang w:val="el-GR"/>
        </w:rPr>
        <w:t xml:space="preserve"> | </w:t>
      </w:r>
      <w:r>
        <w:t>el</w:t>
      </w:r>
      <w:r w:rsidRPr="00ED503E">
        <w:rPr>
          <w:lang w:val="el-GR"/>
        </w:rPr>
        <w:t>20227</w:t>
      </w:r>
      <w:r w:rsidR="00C6554A" w:rsidRPr="00ED503E">
        <w:rPr>
          <w:lang w:val="el-GR"/>
        </w:rPr>
        <w:t xml:space="preserve"> | </w:t>
      </w:r>
      <w:r w:rsidR="00275E6F" w:rsidRPr="00275E6F">
        <w:rPr>
          <w:lang w:val="el-GR"/>
        </w:rPr>
        <w:t>1</w:t>
      </w:r>
      <w:r w:rsidR="00275E6F" w:rsidRPr="00DE5F27">
        <w:rPr>
          <w:lang w:val="el-GR"/>
        </w:rPr>
        <w:t>1/05/2024</w:t>
      </w:r>
      <w:r w:rsidR="00C6554A" w:rsidRPr="00ED503E">
        <w:rPr>
          <w:lang w:val="el-GR"/>
        </w:rPr>
        <w:br w:type="page"/>
      </w:r>
    </w:p>
    <w:p w14:paraId="3D232C5F" w14:textId="77777777" w:rsidR="00FF3B18" w:rsidRPr="00DE5F27" w:rsidRDefault="00FF3B18" w:rsidP="00AC3FB7">
      <w:pPr>
        <w:pStyle w:val="1"/>
        <w:rPr>
          <w:lang w:val="el-GR"/>
        </w:rPr>
      </w:pPr>
    </w:p>
    <w:p w14:paraId="038D97CE" w14:textId="349B1937" w:rsidR="00A34E8F" w:rsidRPr="00DE5F27" w:rsidRDefault="00A34E8F" w:rsidP="00AC3FB7">
      <w:pPr>
        <w:pStyle w:val="1"/>
        <w:rPr>
          <w:lang w:val="el-GR"/>
        </w:rPr>
      </w:pPr>
      <w:r w:rsidRPr="00A34E8F">
        <w:rPr>
          <w:lang w:val="el-GR"/>
        </w:rPr>
        <w:t>Άσκηση 1:</w:t>
      </w:r>
      <w:r w:rsidR="00AC3FB7" w:rsidRPr="00AC3FB7">
        <w:rPr>
          <w:lang w:val="el-GR"/>
        </w:rPr>
        <w:t xml:space="preserve"> Εγκατάσταση </w:t>
      </w:r>
      <w:r w:rsidR="00AC3FB7">
        <w:t>DHCP</w:t>
      </w:r>
      <w:r w:rsidR="00AC3FB7" w:rsidRPr="00AC3FB7">
        <w:rPr>
          <w:lang w:val="el-GR"/>
        </w:rPr>
        <w:t xml:space="preserve"> </w:t>
      </w:r>
      <w:r w:rsidR="00AC3FB7">
        <w:t>server</w:t>
      </w:r>
    </w:p>
    <w:p w14:paraId="7D244F4B" w14:textId="6CE847F4" w:rsidR="0000132C" w:rsidRPr="00DE5F27" w:rsidRDefault="007938BE" w:rsidP="0000132C">
      <w:pPr>
        <w:rPr>
          <w:lang w:val="el-GR"/>
        </w:rPr>
      </w:pPr>
      <w:r w:rsidRPr="00DE5F27">
        <w:rPr>
          <w:lang w:val="el-GR"/>
        </w:rPr>
        <w:t>1.</w:t>
      </w:r>
    </w:p>
    <w:p w14:paraId="4D11B965" w14:textId="73B56A22" w:rsidR="007938BE" w:rsidRPr="007938BE" w:rsidRDefault="007938BE" w:rsidP="0000132C">
      <w:pPr>
        <w:rPr>
          <w:lang w:val="el-GR"/>
        </w:rPr>
      </w:pPr>
      <w:r w:rsidRPr="007938BE">
        <w:rPr>
          <w:lang w:val="el-GR"/>
        </w:rPr>
        <w:t>Η εντολή δε λειτουργεί, οπότε εκτελούμε εκ νέου “</w:t>
      </w:r>
      <w:r w:rsidRPr="007938BE">
        <w:t>dhclient</w:t>
      </w:r>
      <w:r w:rsidRPr="007938BE">
        <w:rPr>
          <w:lang w:val="el-GR"/>
        </w:rPr>
        <w:t xml:space="preserve"> </w:t>
      </w:r>
      <w:r w:rsidRPr="007938BE">
        <w:t>em</w:t>
      </w:r>
      <w:r w:rsidRPr="007938BE">
        <w:rPr>
          <w:lang w:val="el-GR"/>
        </w:rPr>
        <w:t xml:space="preserve">1” στο </w:t>
      </w:r>
      <w:r w:rsidRPr="007938BE">
        <w:t>NS</w:t>
      </w:r>
      <w:r w:rsidRPr="007938BE">
        <w:rPr>
          <w:lang w:val="el-GR"/>
        </w:rPr>
        <w:t>1.</w:t>
      </w:r>
    </w:p>
    <w:p w14:paraId="0CCF3D87" w14:textId="594242C1" w:rsidR="0000132C" w:rsidRDefault="007938BE" w:rsidP="0000132C">
      <w:r>
        <w:t>2.</w:t>
      </w:r>
    </w:p>
    <w:p w14:paraId="6C280F9B" w14:textId="22FC0830" w:rsidR="0000132C" w:rsidRDefault="0000132C" w:rsidP="0000132C">
      <w:r w:rsidRPr="0000132C">
        <w:rPr>
          <w:noProof/>
        </w:rPr>
        <w:drawing>
          <wp:inline distT="0" distB="0" distL="0" distR="0" wp14:anchorId="39D2D29C" wp14:editId="67E674D9">
            <wp:extent cx="5353797" cy="2095792"/>
            <wp:effectExtent l="0" t="0" r="0" b="0"/>
            <wp:docPr id="68040036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00365" name=""/>
                    <pic:cNvPicPr/>
                  </pic:nvPicPr>
                  <pic:blipFill>
                    <a:blip r:embed="rId9"/>
                    <a:stretch>
                      <a:fillRect/>
                    </a:stretch>
                  </pic:blipFill>
                  <pic:spPr>
                    <a:xfrm>
                      <a:off x="0" y="0"/>
                      <a:ext cx="5353797" cy="2095792"/>
                    </a:xfrm>
                    <a:prstGeom prst="rect">
                      <a:avLst/>
                    </a:prstGeom>
                  </pic:spPr>
                </pic:pic>
              </a:graphicData>
            </a:graphic>
          </wp:inline>
        </w:drawing>
      </w:r>
    </w:p>
    <w:p w14:paraId="7D14210E" w14:textId="5EB3F859" w:rsidR="007938BE" w:rsidRDefault="007938BE" w:rsidP="0000132C">
      <w:r>
        <w:t>3.</w:t>
      </w:r>
    </w:p>
    <w:p w14:paraId="37052C6C" w14:textId="62E330E9" w:rsidR="00631A2B" w:rsidRPr="008542B5" w:rsidRDefault="00631A2B" w:rsidP="0000132C">
      <w:pPr>
        <w:rPr>
          <w:b/>
          <w:bCs/>
        </w:rPr>
      </w:pPr>
      <w:r w:rsidRPr="008542B5">
        <w:rPr>
          <w:b/>
          <w:bCs/>
        </w:rPr>
        <w:t>sysrc ifconfig_em0=”192.168.2.1/28</w:t>
      </w:r>
    </w:p>
    <w:p w14:paraId="2D359C0D" w14:textId="64FB4172" w:rsidR="00631A2B" w:rsidRPr="008542B5" w:rsidRDefault="00631A2B" w:rsidP="0000132C">
      <w:pPr>
        <w:rPr>
          <w:b/>
          <w:bCs/>
        </w:rPr>
      </w:pPr>
      <w:r w:rsidRPr="008542B5">
        <w:rPr>
          <w:b/>
          <w:bCs/>
        </w:rPr>
        <w:t>sysrc ifconfig_em1=”DHCP”</w:t>
      </w:r>
    </w:p>
    <w:p w14:paraId="30796B58" w14:textId="31DE95FE" w:rsidR="00631A2B" w:rsidRPr="008542B5" w:rsidRDefault="00631A2B" w:rsidP="0000132C">
      <w:pPr>
        <w:rPr>
          <w:b/>
          <w:bCs/>
        </w:rPr>
      </w:pPr>
      <w:r w:rsidRPr="008542B5">
        <w:rPr>
          <w:b/>
          <w:bCs/>
        </w:rPr>
        <w:t>sysrc dhcpd_enable=”YES”</w:t>
      </w:r>
    </w:p>
    <w:p w14:paraId="32FD4E8A" w14:textId="467DBE6B" w:rsidR="00631A2B" w:rsidRPr="008542B5" w:rsidRDefault="00631A2B" w:rsidP="0000132C">
      <w:pPr>
        <w:rPr>
          <w:b/>
          <w:bCs/>
        </w:rPr>
      </w:pPr>
      <w:r w:rsidRPr="008542B5">
        <w:rPr>
          <w:b/>
          <w:bCs/>
        </w:rPr>
        <w:t>sysrc dhcpd_ifaces=”em0”</w:t>
      </w:r>
    </w:p>
    <w:p w14:paraId="2CFBEDC2" w14:textId="77C0D266" w:rsidR="00631A2B" w:rsidRPr="008542B5" w:rsidRDefault="00631A2B" w:rsidP="0000132C">
      <w:pPr>
        <w:rPr>
          <w:b/>
          <w:bCs/>
        </w:rPr>
      </w:pPr>
      <w:r w:rsidRPr="008542B5">
        <w:rPr>
          <w:b/>
          <w:bCs/>
        </w:rPr>
        <w:t>sysrc hostname=”ns1.ntua.lab”</w:t>
      </w:r>
    </w:p>
    <w:p w14:paraId="1A921556" w14:textId="2394A0DE" w:rsidR="007938BE" w:rsidRDefault="007938BE" w:rsidP="0000132C">
      <w:r>
        <w:t>4.</w:t>
      </w:r>
    </w:p>
    <w:p w14:paraId="5A74321E" w14:textId="1C67C31E" w:rsidR="007938BE" w:rsidRPr="004C56A8" w:rsidRDefault="007938BE" w:rsidP="0000132C">
      <w:pPr>
        <w:rPr>
          <w:b/>
          <w:bCs/>
        </w:rPr>
      </w:pPr>
      <w:r w:rsidRPr="004C56A8">
        <w:rPr>
          <w:b/>
          <w:bCs/>
        </w:rPr>
        <w:t>reboot</w:t>
      </w:r>
    </w:p>
    <w:p w14:paraId="65A25D9C" w14:textId="6A8D1645" w:rsidR="007938BE" w:rsidRDefault="007938BE" w:rsidP="0000132C">
      <w:r>
        <w:t>5.</w:t>
      </w:r>
    </w:p>
    <w:p w14:paraId="246096AC" w14:textId="0990E733" w:rsidR="007938BE" w:rsidRDefault="007938BE" w:rsidP="0000132C">
      <w:r w:rsidRPr="007938BE">
        <w:rPr>
          <w:noProof/>
        </w:rPr>
        <w:drawing>
          <wp:inline distT="0" distB="0" distL="0" distR="0" wp14:anchorId="1702416F" wp14:editId="4C94F1C0">
            <wp:extent cx="3439005" cy="266737"/>
            <wp:effectExtent l="0" t="0" r="9525" b="0"/>
            <wp:docPr id="132963237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32373" name=""/>
                    <pic:cNvPicPr/>
                  </pic:nvPicPr>
                  <pic:blipFill>
                    <a:blip r:embed="rId10"/>
                    <a:stretch>
                      <a:fillRect/>
                    </a:stretch>
                  </pic:blipFill>
                  <pic:spPr>
                    <a:xfrm>
                      <a:off x="0" y="0"/>
                      <a:ext cx="3439005" cy="266737"/>
                    </a:xfrm>
                    <a:prstGeom prst="rect">
                      <a:avLst/>
                    </a:prstGeom>
                  </pic:spPr>
                </pic:pic>
              </a:graphicData>
            </a:graphic>
          </wp:inline>
        </w:drawing>
      </w:r>
    </w:p>
    <w:p w14:paraId="7EE7DB94" w14:textId="77777777" w:rsidR="0000132C" w:rsidRPr="0000132C" w:rsidRDefault="0000132C" w:rsidP="0000132C"/>
    <w:p w14:paraId="6A055CAD" w14:textId="77777777" w:rsidR="00E94D03" w:rsidRPr="00ED503E" w:rsidRDefault="00A34E8F" w:rsidP="00286C5D">
      <w:pPr>
        <w:pStyle w:val="3"/>
        <w:rPr>
          <w:lang w:val="el-GR"/>
        </w:rPr>
      </w:pPr>
      <w:r w:rsidRPr="00ED503E">
        <w:rPr>
          <w:lang w:val="el-GR"/>
        </w:rPr>
        <w:t>1.1</w:t>
      </w:r>
    </w:p>
    <w:p w14:paraId="6AC14471" w14:textId="3EED2A19" w:rsidR="00286C5D" w:rsidRPr="00ED503E" w:rsidRDefault="003761E3" w:rsidP="00286C5D">
      <w:pPr>
        <w:rPr>
          <w:lang w:val="el-GR"/>
        </w:rPr>
      </w:pPr>
      <w:r w:rsidRPr="003761E3">
        <w:rPr>
          <w:noProof/>
          <w:lang w:val="el-GR"/>
        </w:rPr>
        <w:drawing>
          <wp:inline distT="0" distB="0" distL="0" distR="0" wp14:anchorId="2B74C9D7" wp14:editId="3A6FFEE5">
            <wp:extent cx="3000794" cy="161948"/>
            <wp:effectExtent l="0" t="0" r="0" b="9525"/>
            <wp:docPr id="60041034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10346" name=""/>
                    <pic:cNvPicPr/>
                  </pic:nvPicPr>
                  <pic:blipFill>
                    <a:blip r:embed="rId11"/>
                    <a:stretch>
                      <a:fillRect/>
                    </a:stretch>
                  </pic:blipFill>
                  <pic:spPr>
                    <a:xfrm>
                      <a:off x="0" y="0"/>
                      <a:ext cx="3000794" cy="161948"/>
                    </a:xfrm>
                    <a:prstGeom prst="rect">
                      <a:avLst/>
                    </a:prstGeom>
                  </pic:spPr>
                </pic:pic>
              </a:graphicData>
            </a:graphic>
          </wp:inline>
        </w:drawing>
      </w:r>
    </w:p>
    <w:p w14:paraId="136B9CF6" w14:textId="77777777" w:rsidR="00A34E8F" w:rsidRPr="00ED503E" w:rsidRDefault="00A34E8F" w:rsidP="00A34E8F">
      <w:pPr>
        <w:pStyle w:val="3"/>
        <w:rPr>
          <w:lang w:val="el-GR"/>
        </w:rPr>
      </w:pPr>
      <w:r w:rsidRPr="00ED503E">
        <w:rPr>
          <w:lang w:val="el-GR"/>
        </w:rPr>
        <w:lastRenderedPageBreak/>
        <w:t>1.2</w:t>
      </w:r>
    </w:p>
    <w:p w14:paraId="22715127" w14:textId="7D8B3D83" w:rsidR="00E94D03" w:rsidRPr="00ED503E" w:rsidRDefault="003761E3" w:rsidP="00E94D03">
      <w:pPr>
        <w:rPr>
          <w:lang w:val="el-GR"/>
        </w:rPr>
      </w:pPr>
      <w:r w:rsidRPr="003761E3">
        <w:rPr>
          <w:noProof/>
          <w:lang w:val="el-GR"/>
        </w:rPr>
        <w:drawing>
          <wp:inline distT="0" distB="0" distL="0" distR="0" wp14:anchorId="61C3D43B" wp14:editId="30B1CF33">
            <wp:extent cx="5611008" cy="1219370"/>
            <wp:effectExtent l="0" t="0" r="8890" b="0"/>
            <wp:docPr id="169530461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04613" name=""/>
                    <pic:cNvPicPr/>
                  </pic:nvPicPr>
                  <pic:blipFill>
                    <a:blip r:embed="rId12"/>
                    <a:stretch>
                      <a:fillRect/>
                    </a:stretch>
                  </pic:blipFill>
                  <pic:spPr>
                    <a:xfrm>
                      <a:off x="0" y="0"/>
                      <a:ext cx="5611008" cy="1219370"/>
                    </a:xfrm>
                    <a:prstGeom prst="rect">
                      <a:avLst/>
                    </a:prstGeom>
                  </pic:spPr>
                </pic:pic>
              </a:graphicData>
            </a:graphic>
          </wp:inline>
        </w:drawing>
      </w:r>
    </w:p>
    <w:p w14:paraId="7042F917" w14:textId="77777777" w:rsidR="00E94D03" w:rsidRPr="00DE5F27" w:rsidRDefault="00A34E8F" w:rsidP="00286C5D">
      <w:pPr>
        <w:pStyle w:val="3"/>
      </w:pPr>
      <w:r w:rsidRPr="00DE5F27">
        <w:t>1.3</w:t>
      </w:r>
    </w:p>
    <w:p w14:paraId="545AE2D6" w14:textId="451ADC20" w:rsidR="00824D3F" w:rsidRDefault="003761E3" w:rsidP="00E94D03">
      <w:r w:rsidRPr="00DE5F27">
        <w:t>1) PC1 (0.0.0.0:68) → Broadcast : DHCP Discover</w:t>
      </w:r>
    </w:p>
    <w:p w14:paraId="54E64A29" w14:textId="77777777" w:rsidR="003761E3" w:rsidRDefault="003761E3" w:rsidP="003761E3">
      <w:r>
        <w:t>2) NS1 → ff:ff:ff:ff:ff:ff : ARP Request (who has 192.168.2.5)</w:t>
      </w:r>
    </w:p>
    <w:p w14:paraId="015A9B88" w14:textId="51F39AED" w:rsidR="003761E3" w:rsidRDefault="003761E3" w:rsidP="003761E3">
      <w:r>
        <w:t>3) NS1 → PC1 : DHCP Offer (192.168.2.5)</w:t>
      </w:r>
    </w:p>
    <w:p w14:paraId="104BDEFE" w14:textId="40E4A3C4" w:rsidR="003761E3" w:rsidRDefault="000637BB" w:rsidP="003761E3">
      <w:r w:rsidRPr="000637BB">
        <w:t>4) PC1 → Broadcast : DHCP Request (192.168.2.5)</w:t>
      </w:r>
    </w:p>
    <w:p w14:paraId="393B385C" w14:textId="77777777" w:rsidR="000637BB" w:rsidRDefault="000637BB" w:rsidP="000637BB">
      <w:r>
        <w:t>5) NS1 → PC1 : DHCP ACK (192.168.2.5)</w:t>
      </w:r>
    </w:p>
    <w:p w14:paraId="2FEDF951" w14:textId="53C4F976" w:rsidR="000637BB" w:rsidRDefault="000637BB" w:rsidP="000637BB">
      <w:r>
        <w:t>6) PC1 → Broadcast : ARP Request (who has 192.168.2.5 tell 192.168.2.5)</w:t>
      </w:r>
    </w:p>
    <w:p w14:paraId="57826560" w14:textId="36A979E3" w:rsidR="000637BB" w:rsidRDefault="000637BB" w:rsidP="000637BB">
      <w:r>
        <w:t>7) NS1</w:t>
      </w:r>
      <w:r w:rsidR="00842CB3">
        <w:t>(192.168.2.1)</w:t>
      </w:r>
      <w:r>
        <w:t xml:space="preserve"> → PC1</w:t>
      </w:r>
      <w:r w:rsidR="00842CB3">
        <w:t>(192.168.2.</w:t>
      </w:r>
      <w:r w:rsidR="00E170B2">
        <w:t>5</w:t>
      </w:r>
      <w:r w:rsidR="00842CB3">
        <w:t>)</w:t>
      </w:r>
      <w:r>
        <w:t xml:space="preserve"> : ICMP Echo Request</w:t>
      </w:r>
    </w:p>
    <w:p w14:paraId="4078029F" w14:textId="77777777" w:rsidR="000637BB" w:rsidRDefault="000637BB" w:rsidP="000637BB">
      <w:r>
        <w:t>8) PC1 → Broadcast : ARP Request (who has 192.168.2.1)</w:t>
      </w:r>
    </w:p>
    <w:p w14:paraId="57095312" w14:textId="5B25A34C" w:rsidR="000637BB" w:rsidRDefault="000637BB" w:rsidP="000637BB">
      <w:r>
        <w:t>9) NS1 → PC1 : ARP Reply</w:t>
      </w:r>
      <w:r w:rsidR="00EC17E8">
        <w:t>(192.168.2.1 is-at 08:00:27:18:df:5a)</w:t>
      </w:r>
    </w:p>
    <w:p w14:paraId="1BC4B40E" w14:textId="422952A7" w:rsidR="000637BB" w:rsidRDefault="000637BB" w:rsidP="000637BB">
      <w:r>
        <w:t>10) PC1 → NS1 : ICMP Echo Reply</w:t>
      </w:r>
    </w:p>
    <w:p w14:paraId="643C40BF" w14:textId="77777777" w:rsidR="000637BB" w:rsidRDefault="000637BB" w:rsidP="000637BB">
      <w:r>
        <w:t>11) PC1 → NS1 : DHCP Request</w:t>
      </w:r>
    </w:p>
    <w:p w14:paraId="768CBA0C" w14:textId="77777777" w:rsidR="000637BB" w:rsidRDefault="000637BB" w:rsidP="000637BB">
      <w:r>
        <w:t>12) NS1 → PC1 : DHCP ACK</w:t>
      </w:r>
    </w:p>
    <w:p w14:paraId="1A6B6B08" w14:textId="0DDFB3F3" w:rsidR="000637BB" w:rsidRPr="003761E3" w:rsidRDefault="000637BB" w:rsidP="000637BB">
      <w:r>
        <w:t>13) PC1 → NS1 : ICMP UDP port 68 unreachable + αντίστοιχο ACK με το παραπάνω.</w:t>
      </w:r>
    </w:p>
    <w:p w14:paraId="3DBD12C5" w14:textId="77777777" w:rsidR="00407411" w:rsidRDefault="00A34E8F" w:rsidP="00A34E8F">
      <w:pPr>
        <w:pStyle w:val="3"/>
        <w:rPr>
          <w:lang w:val="el-GR"/>
        </w:rPr>
      </w:pPr>
      <w:r w:rsidRPr="00ED503E">
        <w:rPr>
          <w:lang w:val="el-GR"/>
        </w:rPr>
        <w:t>1.4</w:t>
      </w:r>
    </w:p>
    <w:p w14:paraId="1985E00B" w14:textId="708261C9" w:rsidR="00D10BB3" w:rsidRPr="00D10BB3" w:rsidRDefault="00FC5D7D" w:rsidP="00FC5D7D">
      <w:pPr>
        <w:rPr>
          <w:lang w:val="el-GR"/>
        </w:rPr>
      </w:pPr>
      <w:r w:rsidRPr="00FC5D7D">
        <w:rPr>
          <w:lang w:val="el-GR"/>
        </w:rPr>
        <w:t>Όπως βλέπουμε από το screenshot στο 1.2, αρχικά το PC1 κάνει broadcast DHCPDISCOVER και λαμβάνει DHCPOFFER από το NS1 (192.168.2.1). Στη συνέχεια το PC1 κάνει Broadcast ένα DHCPREQUEST στο οποίο και αποκρίνεται το NS1 με DHCPACK</w:t>
      </w:r>
      <w:r w:rsidR="002C7B43" w:rsidRPr="002C7B43">
        <w:rPr>
          <w:lang w:val="el-GR"/>
        </w:rPr>
        <w:t xml:space="preserve"> </w:t>
      </w:r>
      <w:r w:rsidRPr="00FC5D7D">
        <w:rPr>
          <w:lang w:val="el-GR"/>
        </w:rPr>
        <w:t>αποδίδοντάς του την 192.168.2.5.</w:t>
      </w:r>
    </w:p>
    <w:p w14:paraId="3FF0BC9F" w14:textId="77777777" w:rsidR="00A34E8F" w:rsidRDefault="00A34E8F" w:rsidP="00A34E8F">
      <w:pPr>
        <w:pStyle w:val="3"/>
        <w:rPr>
          <w:lang w:val="el-GR"/>
        </w:rPr>
      </w:pPr>
      <w:r w:rsidRPr="00DF79F9">
        <w:rPr>
          <w:lang w:val="el-GR"/>
        </w:rPr>
        <w:t>1.5</w:t>
      </w:r>
    </w:p>
    <w:p w14:paraId="1180E333" w14:textId="6D34C0D3" w:rsidR="00286C5D" w:rsidRPr="00036BA3" w:rsidRDefault="00EB04A5" w:rsidP="00286C5D">
      <w:pPr>
        <w:rPr>
          <w:lang w:val="el-GR"/>
        </w:rPr>
      </w:pPr>
      <w:r>
        <w:t>T</w:t>
      </w:r>
      <w:r w:rsidR="00036BA3" w:rsidRPr="00036BA3">
        <w:rPr>
          <w:lang w:val="el-GR"/>
        </w:rPr>
        <w:t>ου αποδόθηκε η 192.168.2.5, ενώ η διεύθυνση του εξυπηρετητή είναι η 192.168.2.1.</w:t>
      </w:r>
    </w:p>
    <w:p w14:paraId="1898E14A" w14:textId="77777777" w:rsidR="004C1EF0" w:rsidRPr="00DE5F27" w:rsidRDefault="00A34E8F" w:rsidP="00286C5D">
      <w:pPr>
        <w:pStyle w:val="3"/>
      </w:pPr>
      <w:r w:rsidRPr="00DE5F27">
        <w:t>1.6</w:t>
      </w:r>
    </w:p>
    <w:p w14:paraId="3C078B7B" w14:textId="47B26943" w:rsidR="00286C5D" w:rsidRPr="00DE5F27" w:rsidRDefault="00010822" w:rsidP="00286C5D">
      <w:r w:rsidRPr="00010822">
        <w:rPr>
          <w:lang w:val="el-GR"/>
        </w:rPr>
        <w:t>Μετά</w:t>
      </w:r>
      <w:r w:rsidRPr="00DE5F27">
        <w:t xml:space="preserve"> </w:t>
      </w:r>
      <w:r w:rsidRPr="00010822">
        <w:rPr>
          <w:lang w:val="el-GR"/>
        </w:rPr>
        <w:t>από</w:t>
      </w:r>
      <w:r w:rsidRPr="00DE5F27">
        <w:t xml:space="preserve"> 1 </w:t>
      </w:r>
      <w:r w:rsidRPr="00010822">
        <w:rPr>
          <w:lang w:val="el-GR"/>
        </w:rPr>
        <w:t>λεπτό</w:t>
      </w:r>
      <w:r w:rsidRPr="00DE5F27">
        <w:t>.</w:t>
      </w:r>
    </w:p>
    <w:p w14:paraId="087EBEFC" w14:textId="77777777" w:rsidR="00A34E8F" w:rsidRDefault="00A34E8F" w:rsidP="00A34E8F">
      <w:pPr>
        <w:pStyle w:val="3"/>
      </w:pPr>
      <w:r w:rsidRPr="00DE5F27">
        <w:lastRenderedPageBreak/>
        <w:t>1.7</w:t>
      </w:r>
    </w:p>
    <w:p w14:paraId="282051A3" w14:textId="3FBFF82B" w:rsidR="00AA31DB" w:rsidRPr="00AA31DB" w:rsidRDefault="00AA31DB" w:rsidP="00AA31DB">
      <w:r>
        <w:t>UDP</w:t>
      </w:r>
    </w:p>
    <w:p w14:paraId="7A4BFB8C" w14:textId="77777777" w:rsidR="00A34E8F" w:rsidRPr="00DE5F27" w:rsidRDefault="00A34E8F" w:rsidP="00A34E8F">
      <w:pPr>
        <w:pStyle w:val="3"/>
      </w:pPr>
      <w:r w:rsidRPr="00DE5F27">
        <w:t>1.8</w:t>
      </w:r>
    </w:p>
    <w:p w14:paraId="4FFE1A1A" w14:textId="1D42893B" w:rsidR="00ED503E" w:rsidRPr="00341018" w:rsidRDefault="00AA31DB" w:rsidP="00ED503E">
      <w:r w:rsidRPr="00DE5F27">
        <w:t>PC1: Port 68, NS1: Port: 67</w:t>
      </w:r>
    </w:p>
    <w:p w14:paraId="623C4091" w14:textId="77777777" w:rsidR="00A34E8F" w:rsidRPr="00F27446" w:rsidRDefault="00A34E8F" w:rsidP="00A34E8F">
      <w:pPr>
        <w:pStyle w:val="3"/>
      </w:pPr>
      <w:r w:rsidRPr="00F27446">
        <w:t>1.9</w:t>
      </w:r>
    </w:p>
    <w:p w14:paraId="0B80EEDD" w14:textId="77777777" w:rsidR="00F27446" w:rsidRPr="00F27446" w:rsidRDefault="00F27446" w:rsidP="00F27446">
      <w:r w:rsidRPr="00F27446">
        <w:t>DHCPDISCOVER: PC1(0.0.0.0) → Broadcast(255.255.255.255)</w:t>
      </w:r>
    </w:p>
    <w:p w14:paraId="6C58541F" w14:textId="6F1793AC" w:rsidR="00F27446" w:rsidRPr="00F27446" w:rsidRDefault="00F27446" w:rsidP="00F27446">
      <w:r w:rsidRPr="00F27446">
        <w:t>DHCPOFFER: NS1(192.168.2.1) → PC1(192.168.2.5)</w:t>
      </w:r>
    </w:p>
    <w:p w14:paraId="13A0202D" w14:textId="33C183A5" w:rsidR="00F27446" w:rsidRPr="00F27446" w:rsidRDefault="00F27446" w:rsidP="00F27446">
      <w:r w:rsidRPr="00F27446">
        <w:t>DHCPREQUEST: PC1(0.0.0.0) → Broadcast(255.255.255.255)</w:t>
      </w:r>
    </w:p>
    <w:p w14:paraId="3C85F4CF" w14:textId="453F3AE3" w:rsidR="00260078" w:rsidRPr="00F27446" w:rsidRDefault="00F27446" w:rsidP="00F27446">
      <w:r w:rsidRPr="00F27446">
        <w:t>DHCPACK: NS1(192.168.2.1) → PC1(192.168.2.5)</w:t>
      </w:r>
    </w:p>
    <w:p w14:paraId="7A0D85E2" w14:textId="77777777" w:rsidR="00862774" w:rsidRPr="00684A5E" w:rsidRDefault="00862774" w:rsidP="00862774">
      <w:pPr>
        <w:pStyle w:val="3"/>
      </w:pPr>
      <w:r w:rsidRPr="00684A5E">
        <w:t>1.10</w:t>
      </w:r>
    </w:p>
    <w:p w14:paraId="622DBA2B" w14:textId="577B8060" w:rsidR="00684A5E" w:rsidRPr="00684A5E" w:rsidRDefault="00684A5E" w:rsidP="00684A5E">
      <w:r w:rsidRPr="00684A5E">
        <w:t>DHCPDISCOVER: 08:00:27:</w:t>
      </w:r>
      <w:r w:rsidR="00C168B8">
        <w:t>72:a6:70</w:t>
      </w:r>
      <w:r w:rsidRPr="00684A5E">
        <w:t xml:space="preserve"> → ff:ff:ff:ff:ff:ff</w:t>
      </w:r>
    </w:p>
    <w:p w14:paraId="0F4BECE6" w14:textId="58BA82CB" w:rsidR="00684A5E" w:rsidRPr="00684A5E" w:rsidRDefault="00684A5E" w:rsidP="00684A5E">
      <w:r w:rsidRPr="00684A5E">
        <w:t xml:space="preserve">DHCPOFFER: </w:t>
      </w:r>
      <w:r w:rsidR="00E53096" w:rsidRPr="00684A5E">
        <w:t>08:00:27:</w:t>
      </w:r>
      <w:r w:rsidR="00E53096">
        <w:t>18:df:5a</w:t>
      </w:r>
      <w:r w:rsidR="00E53096" w:rsidRPr="00684A5E">
        <w:t xml:space="preserve"> </w:t>
      </w:r>
      <w:r w:rsidRPr="00684A5E">
        <w:t xml:space="preserve">→ </w:t>
      </w:r>
      <w:r w:rsidR="00E53096" w:rsidRPr="00684A5E">
        <w:t>08:00:27:</w:t>
      </w:r>
      <w:r w:rsidR="00E53096">
        <w:t>72:a6:70</w:t>
      </w:r>
      <w:r w:rsidR="00E17516">
        <w:t xml:space="preserve"> </w:t>
      </w:r>
    </w:p>
    <w:p w14:paraId="6ECBEEE5" w14:textId="04FEB0BD" w:rsidR="00684A5E" w:rsidRPr="00684A5E" w:rsidRDefault="00684A5E" w:rsidP="00684A5E">
      <w:r w:rsidRPr="00684A5E">
        <w:t>DHCPREQUEST: 08:00:27:</w:t>
      </w:r>
      <w:r w:rsidR="008F197B">
        <w:t>72:a6:70</w:t>
      </w:r>
      <w:r w:rsidRPr="00684A5E">
        <w:t>→ ff:ff:ff:ff:ff:ff</w:t>
      </w:r>
    </w:p>
    <w:p w14:paraId="73D62363" w14:textId="6B3D9CAC" w:rsidR="00C879B5" w:rsidRDefault="00684A5E" w:rsidP="00684A5E">
      <w:r w:rsidRPr="00684A5E">
        <w:t>DHCPACK: 08:00:27:</w:t>
      </w:r>
      <w:r w:rsidR="00751FED">
        <w:t>18:df:5a</w:t>
      </w:r>
      <w:r w:rsidRPr="00684A5E">
        <w:t xml:space="preserve"> → 08:00:27:</w:t>
      </w:r>
      <w:r w:rsidR="00751FED">
        <w:t>72:a6:70</w:t>
      </w:r>
    </w:p>
    <w:p w14:paraId="531C0905" w14:textId="47FF6AE9" w:rsidR="00CB4B6B" w:rsidRPr="009F6DAA" w:rsidRDefault="00CB4B6B" w:rsidP="00684A5E">
      <w:r w:rsidRPr="00CB4B6B">
        <w:rPr>
          <w:lang w:val="el-GR"/>
        </w:rPr>
        <w:t>όπου</w:t>
      </w:r>
      <w:r w:rsidRPr="009F6DAA">
        <w:t xml:space="preserve"> 08:00:27:72:</w:t>
      </w:r>
      <w:r>
        <w:t>a</w:t>
      </w:r>
      <w:r w:rsidRPr="009F6DAA">
        <w:t>6:70 (</w:t>
      </w:r>
      <w:r w:rsidRPr="00CB4B6B">
        <w:t>PC</w:t>
      </w:r>
      <w:r w:rsidRPr="009F6DAA">
        <w:t xml:space="preserve">1) </w:t>
      </w:r>
      <w:r w:rsidRPr="00CB4B6B">
        <w:rPr>
          <w:lang w:val="el-GR"/>
        </w:rPr>
        <w:t>και</w:t>
      </w:r>
      <w:r w:rsidRPr="009F6DAA">
        <w:t xml:space="preserve"> </w:t>
      </w:r>
      <w:r w:rsidRPr="00684A5E">
        <w:t>08:00:27:</w:t>
      </w:r>
      <w:r>
        <w:t>18:df:5a</w:t>
      </w:r>
      <w:r w:rsidRPr="00684A5E">
        <w:t xml:space="preserve"> </w:t>
      </w:r>
      <w:r w:rsidRPr="009F6DAA">
        <w:t>(</w:t>
      </w:r>
      <w:r w:rsidRPr="00CB4B6B">
        <w:t>NS</w:t>
      </w:r>
      <w:r w:rsidRPr="009F6DAA">
        <w:t>1)</w:t>
      </w:r>
    </w:p>
    <w:p w14:paraId="79188991" w14:textId="77777777" w:rsidR="00862774" w:rsidRPr="002F694C" w:rsidRDefault="00C879B5" w:rsidP="00C879B5">
      <w:pPr>
        <w:pStyle w:val="3"/>
        <w:rPr>
          <w:lang w:val="el-GR"/>
        </w:rPr>
      </w:pPr>
      <w:r w:rsidRPr="002F694C">
        <w:rPr>
          <w:lang w:val="el-GR"/>
        </w:rPr>
        <w:t>1.11</w:t>
      </w:r>
    </w:p>
    <w:p w14:paraId="3D628293" w14:textId="51BB731E" w:rsidR="00DF467E" w:rsidRPr="00ED503E" w:rsidRDefault="00910E21" w:rsidP="00DF467E">
      <w:pPr>
        <w:rPr>
          <w:lang w:val="el-GR"/>
        </w:rPr>
      </w:pPr>
      <w:r w:rsidRPr="00910E21">
        <w:rPr>
          <w:lang w:val="el-GR"/>
        </w:rPr>
        <w:t>Τα στέλνει μέσω της 0.0.0.0</w:t>
      </w:r>
    </w:p>
    <w:p w14:paraId="073827D5" w14:textId="77777777" w:rsidR="007951D1" w:rsidRDefault="007951D1" w:rsidP="007951D1">
      <w:pPr>
        <w:pStyle w:val="3"/>
        <w:rPr>
          <w:lang w:val="el-GR"/>
        </w:rPr>
      </w:pPr>
      <w:r w:rsidRPr="00ED503E">
        <w:rPr>
          <w:lang w:val="el-GR"/>
        </w:rPr>
        <w:t>1.12</w:t>
      </w:r>
    </w:p>
    <w:p w14:paraId="105CD579" w14:textId="6139B502" w:rsidR="00D10BB3" w:rsidRPr="00365A12" w:rsidRDefault="00CF732C" w:rsidP="00CF732C">
      <w:pPr>
        <w:rPr>
          <w:lang w:val="el-GR"/>
        </w:rPr>
      </w:pPr>
      <w:r w:rsidRPr="00CF732C">
        <w:rPr>
          <w:lang w:val="el-GR"/>
        </w:rPr>
        <w:t xml:space="preserve">Ναι και τα παράγει ο NS1 για να δει εάν έχει κανείς στο τοπικό δίκτυο την IP </w:t>
      </w:r>
      <w:r w:rsidR="00A9168C">
        <w:t>address</w:t>
      </w:r>
      <w:r w:rsidR="00A9168C" w:rsidRPr="00A9168C">
        <w:rPr>
          <w:lang w:val="el-GR"/>
        </w:rPr>
        <w:t xml:space="preserve"> </w:t>
      </w:r>
      <w:r w:rsidRPr="00CF732C">
        <w:rPr>
          <w:lang w:val="el-GR"/>
        </w:rPr>
        <w:t>που πρόκειται να δώσει στο PC1.</w:t>
      </w:r>
      <w:r w:rsidR="00365A12" w:rsidRPr="00365A12">
        <w:rPr>
          <w:lang w:val="el-GR"/>
        </w:rPr>
        <w:t xml:space="preserve"> </w:t>
      </w:r>
      <w:r w:rsidR="00365A12">
        <w:rPr>
          <w:lang w:val="el-GR"/>
        </w:rPr>
        <w:t xml:space="preserve">Αν δεν υπάρξει </w:t>
      </w:r>
      <w:r w:rsidR="00365A12">
        <w:t>reply</w:t>
      </w:r>
      <w:r w:rsidR="00365A12" w:rsidRPr="00365A12">
        <w:rPr>
          <w:lang w:val="el-GR"/>
        </w:rPr>
        <w:t xml:space="preserve"> </w:t>
      </w:r>
      <w:r w:rsidR="00365A12">
        <w:rPr>
          <w:lang w:val="el-GR"/>
        </w:rPr>
        <w:t xml:space="preserve">σημαίνει ότι δεν χρησιμοποιεί άλλος </w:t>
      </w:r>
      <w:r w:rsidR="00365A12">
        <w:t>host</w:t>
      </w:r>
      <w:r w:rsidR="00365A12" w:rsidRPr="00365A12">
        <w:rPr>
          <w:lang w:val="el-GR"/>
        </w:rPr>
        <w:t xml:space="preserve"> </w:t>
      </w:r>
      <w:r w:rsidR="00365A12">
        <w:rPr>
          <w:lang w:val="el-GR"/>
        </w:rPr>
        <w:t xml:space="preserve">αυτήν την </w:t>
      </w:r>
      <w:r w:rsidR="00365A12">
        <w:t>IP</w:t>
      </w:r>
      <w:r w:rsidR="004B3E6A" w:rsidRPr="004B3E6A">
        <w:rPr>
          <w:lang w:val="el-GR"/>
        </w:rPr>
        <w:t xml:space="preserve"> </w:t>
      </w:r>
      <w:r w:rsidR="004B3E6A">
        <w:t>address</w:t>
      </w:r>
      <w:r w:rsidR="00365A12" w:rsidRPr="00365A12">
        <w:rPr>
          <w:lang w:val="el-GR"/>
        </w:rPr>
        <w:t>.</w:t>
      </w:r>
    </w:p>
    <w:p w14:paraId="5476342F" w14:textId="77777777" w:rsidR="00671C94" w:rsidRDefault="00671C94" w:rsidP="00671C94">
      <w:pPr>
        <w:pStyle w:val="3"/>
        <w:rPr>
          <w:lang w:val="el-GR"/>
        </w:rPr>
      </w:pPr>
      <w:r w:rsidRPr="002F694C">
        <w:rPr>
          <w:lang w:val="el-GR"/>
        </w:rPr>
        <w:t>1.13</w:t>
      </w:r>
    </w:p>
    <w:p w14:paraId="55BCD5E0" w14:textId="7B38ECBE" w:rsidR="00286C5D" w:rsidRPr="00665EE8" w:rsidRDefault="00665EE8" w:rsidP="00286C5D">
      <w:pPr>
        <w:rPr>
          <w:lang w:val="el-GR"/>
        </w:rPr>
      </w:pPr>
      <w:r>
        <w:rPr>
          <w:lang w:val="el-GR"/>
        </w:rPr>
        <w:t>Όχι.</w:t>
      </w:r>
    </w:p>
    <w:p w14:paraId="4865D44E" w14:textId="77777777" w:rsidR="00671C94" w:rsidRDefault="00671C94" w:rsidP="00671C94">
      <w:pPr>
        <w:pStyle w:val="3"/>
        <w:rPr>
          <w:lang w:val="el-GR"/>
        </w:rPr>
      </w:pPr>
      <w:r w:rsidRPr="002F694C">
        <w:rPr>
          <w:lang w:val="el-GR"/>
        </w:rPr>
        <w:t>1.14</w:t>
      </w:r>
    </w:p>
    <w:p w14:paraId="058E9DB0" w14:textId="49BF30C0" w:rsidR="00ED503E" w:rsidRPr="00ED503E" w:rsidRDefault="00665EE8" w:rsidP="00ED503E">
      <w:pPr>
        <w:rPr>
          <w:lang w:val="el-GR"/>
        </w:rPr>
      </w:pPr>
      <w:r w:rsidRPr="00665EE8">
        <w:rPr>
          <w:lang w:val="el-GR"/>
        </w:rPr>
        <w:t>Για να επαληθεύσει πως δεν έχει άλλος την IP του στο ίδιο υποδίκτυο</w:t>
      </w:r>
    </w:p>
    <w:p w14:paraId="4B442B40" w14:textId="77777777" w:rsidR="00671C94" w:rsidRDefault="00671C94" w:rsidP="00671C94">
      <w:pPr>
        <w:pStyle w:val="3"/>
        <w:rPr>
          <w:lang w:val="el-GR"/>
        </w:rPr>
      </w:pPr>
      <w:r w:rsidRPr="002F694C">
        <w:rPr>
          <w:lang w:val="el-GR"/>
        </w:rPr>
        <w:t>1.15</w:t>
      </w:r>
    </w:p>
    <w:p w14:paraId="113C0694" w14:textId="49190701" w:rsidR="00ED503E" w:rsidRPr="00ED503E" w:rsidRDefault="005E0126" w:rsidP="005E0126">
      <w:pPr>
        <w:rPr>
          <w:lang w:val="el-GR"/>
        </w:rPr>
      </w:pPr>
      <w:r w:rsidRPr="005E0126">
        <w:rPr>
          <w:lang w:val="el-GR"/>
        </w:rPr>
        <w:t>Ναι παρατηρήσαμε πως ο NS1 στέλνει ICMP Echo requests στην IP που μόλις έδωσε στο</w:t>
      </w:r>
      <w:r w:rsidR="00B65685">
        <w:rPr>
          <w:lang w:val="el-GR"/>
        </w:rPr>
        <w:t xml:space="preserve"> </w:t>
      </w:r>
      <w:r w:rsidRPr="005E0126">
        <w:rPr>
          <w:lang w:val="el-GR"/>
        </w:rPr>
        <w:t>PC1, πιθανόν για να επαληθεύσει πως η ανάθεση ολοκληρώθηκε επιτυχώς.</w:t>
      </w:r>
    </w:p>
    <w:p w14:paraId="46D50474" w14:textId="77777777" w:rsidR="00671C94" w:rsidRDefault="00671C94" w:rsidP="00671C94">
      <w:pPr>
        <w:pStyle w:val="3"/>
        <w:rPr>
          <w:lang w:val="el-GR"/>
        </w:rPr>
      </w:pPr>
      <w:r w:rsidRPr="00ED503E">
        <w:rPr>
          <w:lang w:val="el-GR"/>
        </w:rPr>
        <w:t>1.16</w:t>
      </w:r>
    </w:p>
    <w:p w14:paraId="50BC46CE" w14:textId="7CFE3BBA" w:rsidR="007E232F" w:rsidRPr="00F850D3" w:rsidRDefault="007E232F" w:rsidP="007E232F">
      <w:r>
        <w:rPr>
          <w:lang w:val="el-GR"/>
        </w:rPr>
        <w:t xml:space="preserve">Για 2 λεπτά(120 </w:t>
      </w:r>
      <w:r>
        <w:t>seconds</w:t>
      </w:r>
      <w:r>
        <w:rPr>
          <w:lang w:val="el-GR"/>
        </w:rPr>
        <w:t>)</w:t>
      </w:r>
      <w:r w:rsidR="00F850D3">
        <w:t>.</w:t>
      </w:r>
    </w:p>
    <w:p w14:paraId="7518A1D1" w14:textId="610D1ECE" w:rsidR="00ED503E" w:rsidRPr="00ED503E" w:rsidRDefault="007E232F" w:rsidP="00ED503E">
      <w:pPr>
        <w:rPr>
          <w:lang w:val="el-GR"/>
        </w:rPr>
      </w:pPr>
      <w:r w:rsidRPr="007E232F">
        <w:rPr>
          <w:noProof/>
          <w:lang w:val="el-GR"/>
        </w:rPr>
        <w:lastRenderedPageBreak/>
        <w:drawing>
          <wp:inline distT="0" distB="0" distL="0" distR="0" wp14:anchorId="4F63BFDE" wp14:editId="40C48B3A">
            <wp:extent cx="3124636" cy="123842"/>
            <wp:effectExtent l="0" t="0" r="0" b="9525"/>
            <wp:docPr id="12058806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8060" name=""/>
                    <pic:cNvPicPr/>
                  </pic:nvPicPr>
                  <pic:blipFill>
                    <a:blip r:embed="rId13"/>
                    <a:stretch>
                      <a:fillRect/>
                    </a:stretch>
                  </pic:blipFill>
                  <pic:spPr>
                    <a:xfrm>
                      <a:off x="0" y="0"/>
                      <a:ext cx="3124636" cy="123842"/>
                    </a:xfrm>
                    <a:prstGeom prst="rect">
                      <a:avLst/>
                    </a:prstGeom>
                  </pic:spPr>
                </pic:pic>
              </a:graphicData>
            </a:graphic>
          </wp:inline>
        </w:drawing>
      </w:r>
    </w:p>
    <w:p w14:paraId="4D04BA4C" w14:textId="77777777" w:rsidR="001E084F" w:rsidRPr="00DE5F27" w:rsidRDefault="00671C94" w:rsidP="001E084F">
      <w:pPr>
        <w:pStyle w:val="3"/>
        <w:rPr>
          <w:lang w:val="el-GR"/>
        </w:rPr>
      </w:pPr>
      <w:r w:rsidRPr="00ED503E">
        <w:rPr>
          <w:lang w:val="el-GR"/>
        </w:rPr>
        <w:t>1.17</w:t>
      </w:r>
    </w:p>
    <w:p w14:paraId="62852BBF" w14:textId="627CAA14" w:rsidR="000F4FA9" w:rsidRPr="000F4FA9" w:rsidRDefault="000F4FA9" w:rsidP="000F4FA9">
      <w:pPr>
        <w:rPr>
          <w:lang w:val="el-GR"/>
        </w:rPr>
      </w:pPr>
      <w:r>
        <w:t>H</w:t>
      </w:r>
      <w:r w:rsidRPr="000F4FA9">
        <w:rPr>
          <w:lang w:val="el-GR"/>
        </w:rPr>
        <w:t xml:space="preserve"> </w:t>
      </w:r>
      <w:r>
        <w:rPr>
          <w:lang w:val="el-GR"/>
        </w:rPr>
        <w:t>επιπλεόν πληροφορία που περιλαμβάνεται φαίνεται στην παρακάτω εικόνα.</w:t>
      </w:r>
    </w:p>
    <w:p w14:paraId="69797271" w14:textId="409CC6DD" w:rsidR="00F91B6C" w:rsidRDefault="00F850D3" w:rsidP="00F91B6C">
      <w:pPr>
        <w:rPr>
          <w:lang w:val="el-GR"/>
        </w:rPr>
      </w:pPr>
      <w:r w:rsidRPr="00F850D3">
        <w:rPr>
          <w:noProof/>
        </w:rPr>
        <w:drawing>
          <wp:inline distT="0" distB="0" distL="0" distR="0" wp14:anchorId="5985EC91" wp14:editId="01D1602E">
            <wp:extent cx="5115639" cy="342948"/>
            <wp:effectExtent l="0" t="0" r="0" b="0"/>
            <wp:docPr id="201317018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70184" name=""/>
                    <pic:cNvPicPr/>
                  </pic:nvPicPr>
                  <pic:blipFill>
                    <a:blip r:embed="rId14"/>
                    <a:stretch>
                      <a:fillRect/>
                    </a:stretch>
                  </pic:blipFill>
                  <pic:spPr>
                    <a:xfrm>
                      <a:off x="0" y="0"/>
                      <a:ext cx="5115639" cy="342948"/>
                    </a:xfrm>
                    <a:prstGeom prst="rect">
                      <a:avLst/>
                    </a:prstGeom>
                  </pic:spPr>
                </pic:pic>
              </a:graphicData>
            </a:graphic>
          </wp:inline>
        </w:drawing>
      </w:r>
    </w:p>
    <w:p w14:paraId="01AD9B78" w14:textId="24723174" w:rsidR="000F4FA9" w:rsidRPr="000F4FA9" w:rsidRDefault="000F4FA9" w:rsidP="00F91B6C">
      <w:pPr>
        <w:rPr>
          <w:lang w:val="el-GR"/>
        </w:rPr>
      </w:pPr>
      <w:r>
        <w:rPr>
          <w:lang w:val="el-GR"/>
        </w:rPr>
        <w:t>Οι ακόλουθες εικόνες περιλαμβάνουν τα πακέτα που αναφέρει το ερώτημα</w:t>
      </w:r>
      <w:r w:rsidR="0010008A">
        <w:rPr>
          <w:lang w:val="el-GR"/>
        </w:rPr>
        <w:t>.</w:t>
      </w:r>
    </w:p>
    <w:p w14:paraId="16156236" w14:textId="5252A2F4" w:rsidR="00A53A36" w:rsidRDefault="004B2F83" w:rsidP="00F91B6C">
      <w:r w:rsidRPr="004B2F83">
        <w:rPr>
          <w:noProof/>
        </w:rPr>
        <w:drawing>
          <wp:inline distT="0" distB="0" distL="0" distR="0" wp14:anchorId="47424095" wp14:editId="732FF4ED">
            <wp:extent cx="6858000" cy="2609850"/>
            <wp:effectExtent l="0" t="0" r="0" b="0"/>
            <wp:docPr id="204389526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95269" name=""/>
                    <pic:cNvPicPr/>
                  </pic:nvPicPr>
                  <pic:blipFill>
                    <a:blip r:embed="rId15"/>
                    <a:stretch>
                      <a:fillRect/>
                    </a:stretch>
                  </pic:blipFill>
                  <pic:spPr>
                    <a:xfrm>
                      <a:off x="0" y="0"/>
                      <a:ext cx="6858000" cy="2609850"/>
                    </a:xfrm>
                    <a:prstGeom prst="rect">
                      <a:avLst/>
                    </a:prstGeom>
                  </pic:spPr>
                </pic:pic>
              </a:graphicData>
            </a:graphic>
          </wp:inline>
        </w:drawing>
      </w:r>
    </w:p>
    <w:p w14:paraId="18686C2C" w14:textId="0C79DDD9" w:rsidR="00A53A36" w:rsidRPr="00F91B6C" w:rsidRDefault="00A53A36" w:rsidP="00F91B6C">
      <w:r w:rsidRPr="00A53A36">
        <w:rPr>
          <w:noProof/>
        </w:rPr>
        <w:drawing>
          <wp:inline distT="0" distB="0" distL="0" distR="0" wp14:anchorId="3A40958A" wp14:editId="5AB5A274">
            <wp:extent cx="6849431" cy="2924583"/>
            <wp:effectExtent l="0" t="0" r="8890" b="9525"/>
            <wp:docPr id="210630363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03634" name=""/>
                    <pic:cNvPicPr/>
                  </pic:nvPicPr>
                  <pic:blipFill>
                    <a:blip r:embed="rId16"/>
                    <a:stretch>
                      <a:fillRect/>
                    </a:stretch>
                  </pic:blipFill>
                  <pic:spPr>
                    <a:xfrm>
                      <a:off x="0" y="0"/>
                      <a:ext cx="6849431" cy="2924583"/>
                    </a:xfrm>
                    <a:prstGeom prst="rect">
                      <a:avLst/>
                    </a:prstGeom>
                  </pic:spPr>
                </pic:pic>
              </a:graphicData>
            </a:graphic>
          </wp:inline>
        </w:drawing>
      </w:r>
    </w:p>
    <w:p w14:paraId="496BDAB0" w14:textId="7113C6E0" w:rsidR="00ED503E" w:rsidRDefault="00F91B6C" w:rsidP="00F91B6C">
      <w:pPr>
        <w:pStyle w:val="3"/>
      </w:pPr>
      <w:r>
        <w:t>1.18</w:t>
      </w:r>
    </w:p>
    <w:p w14:paraId="7A0E191A" w14:textId="5F6EED05" w:rsidR="00732DEA" w:rsidRPr="00732DEA" w:rsidRDefault="00732DEA" w:rsidP="00732DEA">
      <w:pPr>
        <w:rPr>
          <w:color w:val="00B050"/>
        </w:rPr>
      </w:pPr>
      <w:r w:rsidRPr="00732DEA">
        <w:rPr>
          <w:color w:val="FF0000"/>
        </w:rPr>
        <w:t>1</w:t>
      </w:r>
      <w:r w:rsidRPr="00732DEA">
        <w:rPr>
          <w:color w:val="FF0000"/>
          <w:vertAlign w:val="superscript"/>
          <w:lang w:val="el-GR"/>
        </w:rPr>
        <w:t>ο</w:t>
      </w:r>
      <w:r w:rsidRPr="00732DEA">
        <w:rPr>
          <w:color w:val="FF0000"/>
        </w:rPr>
        <w:t xml:space="preserve"> Request</w:t>
      </w:r>
      <w:r>
        <w:rPr>
          <w:color w:val="FF0000"/>
        </w:rPr>
        <w:t xml:space="preserve">   </w:t>
      </w:r>
      <w:r>
        <w:rPr>
          <w:color w:val="00B050"/>
        </w:rPr>
        <w:t>2</w:t>
      </w:r>
      <w:r w:rsidRPr="00732DEA">
        <w:rPr>
          <w:color w:val="00B050"/>
          <w:vertAlign w:val="superscript"/>
          <w:lang w:val="el-GR"/>
        </w:rPr>
        <w:t>ο</w:t>
      </w:r>
      <w:r w:rsidRPr="00732DEA">
        <w:rPr>
          <w:color w:val="00B050"/>
        </w:rPr>
        <w:t xml:space="preserve"> </w:t>
      </w:r>
      <w:r>
        <w:rPr>
          <w:color w:val="00B050"/>
        </w:rPr>
        <w:t>Request</w:t>
      </w:r>
    </w:p>
    <w:p w14:paraId="1F042AC0" w14:textId="2C185CBC" w:rsidR="004B2F83" w:rsidRDefault="004B2F83" w:rsidP="004B2F83">
      <w:r w:rsidRPr="00361A5F">
        <w:rPr>
          <w:color w:val="FF0000"/>
        </w:rPr>
        <w:t>Broadcast</w:t>
      </w:r>
      <w:r>
        <w:t xml:space="preserve"> ---&gt; </w:t>
      </w:r>
      <w:r w:rsidRPr="00361A5F">
        <w:rPr>
          <w:color w:val="00B050"/>
        </w:rPr>
        <w:t>Unicast</w:t>
      </w:r>
    </w:p>
    <w:p w14:paraId="0D16506F" w14:textId="2653BA9B" w:rsidR="004B2F83" w:rsidRPr="00DE5F27" w:rsidRDefault="004B2F83" w:rsidP="004B2F83">
      <w:pPr>
        <w:rPr>
          <w:color w:val="00B050"/>
          <w:lang w:val="el-GR"/>
        </w:rPr>
      </w:pPr>
      <w:r w:rsidRPr="00DE5F27">
        <w:rPr>
          <w:color w:val="FF0000"/>
          <w:lang w:val="el-GR"/>
        </w:rPr>
        <w:t xml:space="preserve">0.0.0.0 </w:t>
      </w:r>
      <w:r w:rsidR="00C21821" w:rsidRPr="00DE5F27">
        <w:rPr>
          <w:color w:val="FF0000"/>
          <w:lang w:val="el-GR"/>
        </w:rPr>
        <w:t xml:space="preserve">&gt; </w:t>
      </w:r>
      <w:r w:rsidRPr="00DE5F27">
        <w:rPr>
          <w:color w:val="FF0000"/>
          <w:lang w:val="el-GR"/>
        </w:rPr>
        <w:t>255.255.255.255</w:t>
      </w:r>
      <w:r w:rsidR="00C21821" w:rsidRPr="00DE5F27">
        <w:rPr>
          <w:color w:val="FF0000"/>
          <w:lang w:val="el-GR"/>
        </w:rPr>
        <w:t xml:space="preserve"> </w:t>
      </w:r>
      <w:r w:rsidR="00C21821" w:rsidRPr="00DE5F27">
        <w:rPr>
          <w:lang w:val="el-GR"/>
        </w:rPr>
        <w:t xml:space="preserve">---&gt; </w:t>
      </w:r>
      <w:r w:rsidR="00C21821" w:rsidRPr="00DE5F27">
        <w:rPr>
          <w:color w:val="00B050"/>
          <w:lang w:val="el-GR"/>
        </w:rPr>
        <w:t>192.168.2.5 &gt; 192.168.2.1</w:t>
      </w:r>
    </w:p>
    <w:p w14:paraId="387BA28D" w14:textId="322E9224" w:rsidR="00361A5F" w:rsidRPr="00DE5F27" w:rsidRDefault="00361A5F" w:rsidP="00361A5F">
      <w:pPr>
        <w:rPr>
          <w:lang w:val="el-GR"/>
        </w:rPr>
      </w:pPr>
      <w:r w:rsidRPr="00732DEA">
        <w:rPr>
          <w:color w:val="FF0000"/>
        </w:rPr>
        <w:lastRenderedPageBreak/>
        <w:t>Server</w:t>
      </w:r>
      <w:r w:rsidRPr="00DE5F27">
        <w:rPr>
          <w:color w:val="FF0000"/>
          <w:lang w:val="el-GR"/>
        </w:rPr>
        <w:t>-</w:t>
      </w:r>
      <w:r w:rsidRPr="00732DEA">
        <w:rPr>
          <w:color w:val="FF0000"/>
        </w:rPr>
        <w:t>ID</w:t>
      </w:r>
      <w:r w:rsidRPr="00DE5F27">
        <w:rPr>
          <w:color w:val="FF0000"/>
          <w:lang w:val="el-GR"/>
        </w:rPr>
        <w:t xml:space="preserve"> </w:t>
      </w:r>
      <w:r w:rsidRPr="00732DEA">
        <w:rPr>
          <w:color w:val="FF0000"/>
        </w:rPr>
        <w:t>Option</w:t>
      </w:r>
      <w:r w:rsidRPr="00DE5F27">
        <w:rPr>
          <w:color w:val="FF0000"/>
          <w:lang w:val="el-GR"/>
        </w:rPr>
        <w:t xml:space="preserve"> </w:t>
      </w:r>
      <w:r w:rsidRPr="00DE5F27">
        <w:rPr>
          <w:lang w:val="el-GR"/>
        </w:rPr>
        <w:t xml:space="preserve">---&gt; </w:t>
      </w:r>
      <w:r w:rsidRPr="00732DEA">
        <w:rPr>
          <w:color w:val="00B050"/>
          <w:lang w:val="el-GR"/>
        </w:rPr>
        <w:t>Δεν</w:t>
      </w:r>
      <w:r w:rsidRPr="00DE5F27">
        <w:rPr>
          <w:color w:val="00B050"/>
          <w:lang w:val="el-GR"/>
        </w:rPr>
        <w:t xml:space="preserve"> </w:t>
      </w:r>
      <w:r w:rsidRPr="00732DEA">
        <w:rPr>
          <w:color w:val="00B050"/>
          <w:lang w:val="el-GR"/>
        </w:rPr>
        <w:t>περιλαμβάνεται</w:t>
      </w:r>
    </w:p>
    <w:p w14:paraId="5BF7B5B3" w14:textId="6CE4E8CE" w:rsidR="00361A5F" w:rsidRPr="00361A5F" w:rsidRDefault="00361A5F" w:rsidP="00361A5F">
      <w:pPr>
        <w:rPr>
          <w:lang w:val="el-GR"/>
        </w:rPr>
      </w:pPr>
      <w:r w:rsidRPr="00732DEA">
        <w:rPr>
          <w:color w:val="FF0000"/>
        </w:rPr>
        <w:t>Requested</w:t>
      </w:r>
      <w:r w:rsidRPr="00732DEA">
        <w:rPr>
          <w:color w:val="FF0000"/>
          <w:lang w:val="el-GR"/>
        </w:rPr>
        <w:t>-</w:t>
      </w:r>
      <w:r w:rsidRPr="00732DEA">
        <w:rPr>
          <w:color w:val="FF0000"/>
        </w:rPr>
        <w:t>IP</w:t>
      </w:r>
      <w:r w:rsidRPr="00732DEA">
        <w:rPr>
          <w:color w:val="FF0000"/>
          <w:lang w:val="el-GR"/>
        </w:rPr>
        <w:t xml:space="preserve"> </w:t>
      </w:r>
      <w:r w:rsidRPr="00732DEA">
        <w:rPr>
          <w:color w:val="FF0000"/>
        </w:rPr>
        <w:t>Option</w:t>
      </w:r>
      <w:r w:rsidRPr="00732DEA">
        <w:rPr>
          <w:color w:val="FF0000"/>
          <w:lang w:val="el-GR"/>
        </w:rPr>
        <w:t xml:space="preserve"> </w:t>
      </w:r>
      <w:r w:rsidRPr="00361A5F">
        <w:rPr>
          <w:lang w:val="el-GR"/>
        </w:rPr>
        <w:t xml:space="preserve">---&gt; </w:t>
      </w:r>
      <w:r w:rsidRPr="00732DEA">
        <w:rPr>
          <w:color w:val="00B050"/>
          <w:lang w:val="el-GR"/>
        </w:rPr>
        <w:t>Δεν περιλαμβάνεται</w:t>
      </w:r>
    </w:p>
    <w:p w14:paraId="41D78EFC" w14:textId="77777777" w:rsidR="00361A5F" w:rsidRPr="00361A5F" w:rsidRDefault="00361A5F" w:rsidP="004B2F83">
      <w:pPr>
        <w:rPr>
          <w:lang w:val="el-GR"/>
        </w:rPr>
      </w:pPr>
    </w:p>
    <w:p w14:paraId="662D2B71" w14:textId="019EBEB5" w:rsidR="004B2F83" w:rsidRPr="004B2F83" w:rsidRDefault="004B2F83" w:rsidP="00853AFF">
      <w:r w:rsidRPr="004B2F83">
        <w:rPr>
          <w:noProof/>
        </w:rPr>
        <w:drawing>
          <wp:inline distT="0" distB="0" distL="0" distR="0" wp14:anchorId="4E249E68" wp14:editId="1B114480">
            <wp:extent cx="6858000" cy="2755900"/>
            <wp:effectExtent l="0" t="0" r="0" b="6350"/>
            <wp:docPr id="61546236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62366" name=""/>
                    <pic:cNvPicPr/>
                  </pic:nvPicPr>
                  <pic:blipFill>
                    <a:blip r:embed="rId17"/>
                    <a:stretch>
                      <a:fillRect/>
                    </a:stretch>
                  </pic:blipFill>
                  <pic:spPr>
                    <a:xfrm>
                      <a:off x="0" y="0"/>
                      <a:ext cx="6858000" cy="2755900"/>
                    </a:xfrm>
                    <a:prstGeom prst="rect">
                      <a:avLst/>
                    </a:prstGeom>
                  </pic:spPr>
                </pic:pic>
              </a:graphicData>
            </a:graphic>
          </wp:inline>
        </w:drawing>
      </w:r>
    </w:p>
    <w:p w14:paraId="7EAFF4E0" w14:textId="18AF7BAD" w:rsidR="00F91B6C" w:rsidRPr="00853AFF" w:rsidRDefault="00F91B6C" w:rsidP="00F91B6C">
      <w:pPr>
        <w:pStyle w:val="3"/>
        <w:rPr>
          <w:lang w:val="el-GR"/>
        </w:rPr>
      </w:pPr>
      <w:r w:rsidRPr="00853AFF">
        <w:rPr>
          <w:lang w:val="el-GR"/>
        </w:rPr>
        <w:t>1.19</w:t>
      </w:r>
    </w:p>
    <w:p w14:paraId="0ABB76E3" w14:textId="428A4255" w:rsidR="00F91B6C" w:rsidRPr="00A80ACE" w:rsidRDefault="00D05C64" w:rsidP="00D05C64">
      <w:pPr>
        <w:rPr>
          <w:lang w:val="el-GR"/>
        </w:rPr>
      </w:pPr>
      <w:r w:rsidRPr="00D05C64">
        <w:rPr>
          <w:lang w:val="el-GR"/>
        </w:rPr>
        <w:t xml:space="preserve">Γιατί ανανεώθηκε η </w:t>
      </w:r>
      <w:r>
        <w:t>IP</w:t>
      </w:r>
      <w:r w:rsidRPr="00D05C64">
        <w:rPr>
          <w:lang w:val="el-GR"/>
        </w:rPr>
        <w:t xml:space="preserve"> διεύθυνση και έτσι ο πελάτης κλείνει την </w:t>
      </w:r>
      <w:r>
        <w:t>port</w:t>
      </w:r>
      <w:r w:rsidRPr="00D05C64">
        <w:rPr>
          <w:lang w:val="el-GR"/>
        </w:rPr>
        <w:t xml:space="preserve"> 68 στην οποία ακούει ο </w:t>
      </w:r>
      <w:r>
        <w:t>DHCP</w:t>
      </w:r>
      <w:r w:rsidRPr="00D05C64">
        <w:rPr>
          <w:lang w:val="el-GR"/>
        </w:rPr>
        <w:t xml:space="preserve"> </w:t>
      </w:r>
      <w:r>
        <w:t>client</w:t>
      </w:r>
      <w:r w:rsidR="00A80ACE" w:rsidRPr="00A80ACE">
        <w:rPr>
          <w:lang w:val="el-GR"/>
        </w:rPr>
        <w:t>.</w:t>
      </w:r>
    </w:p>
    <w:p w14:paraId="6C91259E" w14:textId="5FD487E2" w:rsidR="00F91B6C" w:rsidRDefault="00F91B6C" w:rsidP="00F91B6C">
      <w:pPr>
        <w:pStyle w:val="3"/>
      </w:pPr>
      <w:r>
        <w:t>1.20</w:t>
      </w:r>
    </w:p>
    <w:p w14:paraId="30C501B9" w14:textId="10DFE197" w:rsidR="00E945C7" w:rsidRDefault="00E945C7" w:rsidP="00F91B6C">
      <w:pPr>
        <w:rPr>
          <w:lang w:val="el-GR"/>
        </w:rPr>
      </w:pPr>
      <w:r w:rsidRPr="00E945C7">
        <w:rPr>
          <w:lang w:val="el-GR"/>
        </w:rPr>
        <w:t>Ζήτησε 10 παραμέτρους.</w:t>
      </w:r>
    </w:p>
    <w:p w14:paraId="1BBF0D66" w14:textId="66C20992" w:rsidR="00E945C7" w:rsidRPr="00D05C64" w:rsidRDefault="00E945C7" w:rsidP="00F91B6C">
      <w:pPr>
        <w:rPr>
          <w:lang w:val="el-GR"/>
        </w:rPr>
      </w:pPr>
      <w:r w:rsidRPr="00E945C7">
        <w:rPr>
          <w:noProof/>
          <w:lang w:val="el-GR"/>
        </w:rPr>
        <w:drawing>
          <wp:inline distT="0" distB="0" distL="0" distR="0" wp14:anchorId="3CF61ADA" wp14:editId="4870FDDA">
            <wp:extent cx="5191850" cy="590632"/>
            <wp:effectExtent l="0" t="0" r="8890" b="0"/>
            <wp:docPr id="88569503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95030" name=""/>
                    <pic:cNvPicPr/>
                  </pic:nvPicPr>
                  <pic:blipFill>
                    <a:blip r:embed="rId18"/>
                    <a:stretch>
                      <a:fillRect/>
                    </a:stretch>
                  </pic:blipFill>
                  <pic:spPr>
                    <a:xfrm>
                      <a:off x="0" y="0"/>
                      <a:ext cx="5191850" cy="590632"/>
                    </a:xfrm>
                    <a:prstGeom prst="rect">
                      <a:avLst/>
                    </a:prstGeom>
                  </pic:spPr>
                </pic:pic>
              </a:graphicData>
            </a:graphic>
          </wp:inline>
        </w:drawing>
      </w:r>
    </w:p>
    <w:p w14:paraId="4C436209" w14:textId="6E45EAF8" w:rsidR="00F91B6C" w:rsidRPr="00DE5F27" w:rsidRDefault="00F91B6C" w:rsidP="00F91B6C">
      <w:pPr>
        <w:pStyle w:val="3"/>
      </w:pPr>
      <w:r>
        <w:t>1.21</w:t>
      </w:r>
    </w:p>
    <w:p w14:paraId="4E379273" w14:textId="6DCB6B8F" w:rsidR="00D12A0A" w:rsidRPr="00D12A0A" w:rsidRDefault="00D12A0A" w:rsidP="00D12A0A">
      <w:r>
        <w:t>Subnet-Mask, BR, Default-Gateway</w:t>
      </w:r>
      <w:r w:rsidR="009E7128">
        <w:t>, Domain-Name.</w:t>
      </w:r>
    </w:p>
    <w:p w14:paraId="6CD98C17" w14:textId="3A5E5057" w:rsidR="00F91B6C" w:rsidRPr="00F91B6C" w:rsidRDefault="00D12A0A" w:rsidP="00F91B6C">
      <w:r w:rsidRPr="00D12A0A">
        <w:rPr>
          <w:noProof/>
        </w:rPr>
        <w:drawing>
          <wp:inline distT="0" distB="0" distL="0" distR="0" wp14:anchorId="4F3CE3C9" wp14:editId="6DFB691D">
            <wp:extent cx="5068007" cy="1848108"/>
            <wp:effectExtent l="0" t="0" r="0" b="0"/>
            <wp:docPr id="103639875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98755" name=""/>
                    <pic:cNvPicPr/>
                  </pic:nvPicPr>
                  <pic:blipFill>
                    <a:blip r:embed="rId19"/>
                    <a:stretch>
                      <a:fillRect/>
                    </a:stretch>
                  </pic:blipFill>
                  <pic:spPr>
                    <a:xfrm>
                      <a:off x="0" y="0"/>
                      <a:ext cx="5068007" cy="1848108"/>
                    </a:xfrm>
                    <a:prstGeom prst="rect">
                      <a:avLst/>
                    </a:prstGeom>
                  </pic:spPr>
                </pic:pic>
              </a:graphicData>
            </a:graphic>
          </wp:inline>
        </w:drawing>
      </w:r>
    </w:p>
    <w:p w14:paraId="36933899" w14:textId="42BAFBF9" w:rsidR="00F91B6C" w:rsidRDefault="00F91B6C" w:rsidP="00F91B6C">
      <w:pPr>
        <w:pStyle w:val="3"/>
      </w:pPr>
      <w:r>
        <w:lastRenderedPageBreak/>
        <w:t>1.22</w:t>
      </w:r>
    </w:p>
    <w:p w14:paraId="63F9C652" w14:textId="2BCBE063" w:rsidR="00F91B6C" w:rsidRPr="00F91B6C" w:rsidRDefault="009E7128" w:rsidP="00F91B6C">
      <w:r w:rsidRPr="009E7128">
        <w:t>Στο /var/db/dhcpd/dhcpd.leases</w:t>
      </w:r>
    </w:p>
    <w:p w14:paraId="1BCE3E60" w14:textId="24483826" w:rsidR="00C21821" w:rsidRPr="00DE5F27" w:rsidRDefault="00F91B6C" w:rsidP="00C21821">
      <w:pPr>
        <w:pStyle w:val="3"/>
        <w:rPr>
          <w:lang w:val="el-GR"/>
        </w:rPr>
      </w:pPr>
      <w:r w:rsidRPr="00DE5F27">
        <w:rPr>
          <w:lang w:val="el-GR"/>
        </w:rPr>
        <w:t>1.23</w:t>
      </w:r>
    </w:p>
    <w:p w14:paraId="24913144" w14:textId="7EB12AD2" w:rsidR="00B16788" w:rsidRPr="00DE5F27" w:rsidRDefault="00BD2EF9" w:rsidP="00B16788">
      <w:pPr>
        <w:rPr>
          <w:lang w:val="el-GR"/>
        </w:rPr>
      </w:pPr>
      <w:r w:rsidRPr="00DE5F27">
        <w:rPr>
          <w:lang w:val="el-GR"/>
        </w:rPr>
        <w:t>Κάθε λεπτό.</w:t>
      </w:r>
    </w:p>
    <w:p w14:paraId="515741A1" w14:textId="58EF4B60" w:rsidR="00B16788" w:rsidRPr="00DE5F27" w:rsidRDefault="00B16788" w:rsidP="00E31084">
      <w:pPr>
        <w:pStyle w:val="3"/>
        <w:rPr>
          <w:lang w:val="el-GR"/>
        </w:rPr>
      </w:pPr>
      <w:r>
        <w:rPr>
          <w:lang w:val="el-GR"/>
        </w:rPr>
        <w:t>1.24</w:t>
      </w:r>
    </w:p>
    <w:p w14:paraId="72D8237E" w14:textId="0AD08274" w:rsidR="00A5074F" w:rsidRPr="00A5074F" w:rsidRDefault="00A5074F" w:rsidP="00A5074F">
      <w:pPr>
        <w:rPr>
          <w:lang w:val="el-GR"/>
        </w:rPr>
      </w:pPr>
      <w:r>
        <w:rPr>
          <w:lang w:val="el-GR"/>
        </w:rPr>
        <w:t xml:space="preserve">Τις πληροφορίες που βλέπουμε παρακάτω: </w:t>
      </w:r>
    </w:p>
    <w:p w14:paraId="62753C0F" w14:textId="7D3023B8" w:rsidR="00E31084" w:rsidRPr="00E31084" w:rsidRDefault="00BD2EF9" w:rsidP="00E31084">
      <w:pPr>
        <w:rPr>
          <w:lang w:val="el-GR"/>
        </w:rPr>
      </w:pPr>
      <w:r w:rsidRPr="00BD2EF9">
        <w:rPr>
          <w:noProof/>
          <w:lang w:val="el-GR"/>
        </w:rPr>
        <w:drawing>
          <wp:inline distT="0" distB="0" distL="0" distR="0" wp14:anchorId="3AD757AF" wp14:editId="724BA891">
            <wp:extent cx="3267531" cy="1676634"/>
            <wp:effectExtent l="0" t="0" r="9525" b="0"/>
            <wp:docPr id="78085454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54545" name=""/>
                    <pic:cNvPicPr/>
                  </pic:nvPicPr>
                  <pic:blipFill>
                    <a:blip r:embed="rId20"/>
                    <a:stretch>
                      <a:fillRect/>
                    </a:stretch>
                  </pic:blipFill>
                  <pic:spPr>
                    <a:xfrm>
                      <a:off x="0" y="0"/>
                      <a:ext cx="3267531" cy="1676634"/>
                    </a:xfrm>
                    <a:prstGeom prst="rect">
                      <a:avLst/>
                    </a:prstGeom>
                  </pic:spPr>
                </pic:pic>
              </a:graphicData>
            </a:graphic>
          </wp:inline>
        </w:drawing>
      </w:r>
    </w:p>
    <w:p w14:paraId="71447803" w14:textId="782AF7B9" w:rsidR="00B16788" w:rsidRDefault="00B16788" w:rsidP="00E31084">
      <w:pPr>
        <w:pStyle w:val="3"/>
      </w:pPr>
      <w:r w:rsidRPr="00DE5F27">
        <w:t>1.25</w:t>
      </w:r>
    </w:p>
    <w:p w14:paraId="6FB651D0" w14:textId="7630FF83" w:rsidR="00833513" w:rsidRPr="00833513" w:rsidRDefault="00140594" w:rsidP="00833513">
      <w:r w:rsidRPr="00140594">
        <w:t>Στο /var/db/dhclient.leases.em0.</w:t>
      </w:r>
    </w:p>
    <w:p w14:paraId="61043FFD" w14:textId="6D43B8D0" w:rsidR="00B16788" w:rsidRPr="00DE5F27" w:rsidRDefault="00B16788" w:rsidP="00E31084">
      <w:pPr>
        <w:pStyle w:val="3"/>
        <w:rPr>
          <w:lang w:val="el-GR"/>
        </w:rPr>
      </w:pPr>
      <w:r>
        <w:rPr>
          <w:lang w:val="el-GR"/>
        </w:rPr>
        <w:t>1.26</w:t>
      </w:r>
    </w:p>
    <w:p w14:paraId="6C7C3B7D" w14:textId="79F754C0" w:rsidR="009334B6" w:rsidRPr="00DE5F27" w:rsidRDefault="009334B6" w:rsidP="009334B6">
      <w:pPr>
        <w:rPr>
          <w:lang w:val="el-GR"/>
        </w:rPr>
      </w:pPr>
      <w:r>
        <w:rPr>
          <w:lang w:val="el-GR"/>
        </w:rPr>
        <w:t xml:space="preserve">Τις πληροφορίες που βλέπουμε παρακάτω: </w:t>
      </w:r>
    </w:p>
    <w:p w14:paraId="464597A3" w14:textId="238187AC" w:rsidR="00833513" w:rsidRPr="00833513" w:rsidRDefault="00621E47" w:rsidP="00833513">
      <w:r w:rsidRPr="00621E47">
        <w:rPr>
          <w:noProof/>
        </w:rPr>
        <w:drawing>
          <wp:inline distT="0" distB="0" distL="0" distR="0" wp14:anchorId="3B3E9243" wp14:editId="6A7DDC15">
            <wp:extent cx="4048690" cy="2191056"/>
            <wp:effectExtent l="0" t="0" r="9525" b="0"/>
            <wp:docPr id="111330641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06410" name=""/>
                    <pic:cNvPicPr/>
                  </pic:nvPicPr>
                  <pic:blipFill>
                    <a:blip r:embed="rId21"/>
                    <a:stretch>
                      <a:fillRect/>
                    </a:stretch>
                  </pic:blipFill>
                  <pic:spPr>
                    <a:xfrm>
                      <a:off x="0" y="0"/>
                      <a:ext cx="4048690" cy="2191056"/>
                    </a:xfrm>
                    <a:prstGeom prst="rect">
                      <a:avLst/>
                    </a:prstGeom>
                  </pic:spPr>
                </pic:pic>
              </a:graphicData>
            </a:graphic>
          </wp:inline>
        </w:drawing>
      </w:r>
    </w:p>
    <w:p w14:paraId="1864D5EB" w14:textId="3D38DECD" w:rsidR="00B16788" w:rsidRPr="00DE5F27" w:rsidRDefault="00B16788" w:rsidP="00E31084">
      <w:pPr>
        <w:pStyle w:val="3"/>
        <w:rPr>
          <w:lang w:val="el-GR"/>
        </w:rPr>
      </w:pPr>
      <w:r>
        <w:rPr>
          <w:lang w:val="el-GR"/>
        </w:rPr>
        <w:t>1.27</w:t>
      </w:r>
    </w:p>
    <w:p w14:paraId="3913C44C" w14:textId="3612D8E7" w:rsidR="00833513" w:rsidRPr="00610362" w:rsidRDefault="00610362" w:rsidP="00833513">
      <w:pPr>
        <w:rPr>
          <w:lang w:val="el-GR"/>
        </w:rPr>
      </w:pPr>
      <w:r w:rsidRPr="00610362">
        <w:rPr>
          <w:lang w:val="el-GR"/>
        </w:rPr>
        <w:t>Πρέπει να περάσουν 45 δευτερόλεπτα (</w:t>
      </w:r>
      <w:r w:rsidRPr="00610362">
        <w:t>rebind</w:t>
      </w:r>
      <w:r w:rsidRPr="00610362">
        <w:rPr>
          <w:lang w:val="el-GR"/>
        </w:rPr>
        <w:t xml:space="preserve"> – </w:t>
      </w:r>
      <w:r w:rsidRPr="00610362">
        <w:t>renew</w:t>
      </w:r>
      <w:r w:rsidRPr="00610362">
        <w:rPr>
          <w:lang w:val="el-GR"/>
        </w:rPr>
        <w:t>)</w:t>
      </w:r>
    </w:p>
    <w:p w14:paraId="22AC1526" w14:textId="41C66258" w:rsidR="00B16788" w:rsidRPr="00DE5F27" w:rsidRDefault="00B16788" w:rsidP="00E31084">
      <w:pPr>
        <w:pStyle w:val="3"/>
      </w:pPr>
      <w:r w:rsidRPr="00DE5F27">
        <w:t>1.28</w:t>
      </w:r>
    </w:p>
    <w:p w14:paraId="0D08C02C" w14:textId="1EB4D17D" w:rsidR="00E31084" w:rsidRPr="00DE5F27" w:rsidRDefault="002E05DE" w:rsidP="00E31084">
      <w:pPr>
        <w:rPr>
          <w:b/>
          <w:bCs/>
        </w:rPr>
      </w:pPr>
      <w:r w:rsidRPr="00DE5F27">
        <w:rPr>
          <w:b/>
          <w:bCs/>
        </w:rPr>
        <w:t>tcpdump -ni em0</w:t>
      </w:r>
    </w:p>
    <w:p w14:paraId="09115984" w14:textId="5F6ED9CD" w:rsidR="00B16788" w:rsidRPr="00DE5F27" w:rsidRDefault="00B16788" w:rsidP="00E31084">
      <w:pPr>
        <w:pStyle w:val="3"/>
      </w:pPr>
      <w:r w:rsidRPr="00DE5F27">
        <w:lastRenderedPageBreak/>
        <w:t>1.29</w:t>
      </w:r>
    </w:p>
    <w:p w14:paraId="6AAFB2C5" w14:textId="329AC480" w:rsidR="00E31084" w:rsidRPr="002E05DE" w:rsidRDefault="002E05DE" w:rsidP="00E31084">
      <w:r w:rsidRPr="002E05DE">
        <w:rPr>
          <w:b/>
          <w:bCs/>
        </w:rPr>
        <w:t>service isc-dhcpd stop</w:t>
      </w:r>
      <w:r>
        <w:rPr>
          <w:b/>
          <w:bCs/>
        </w:rPr>
        <w:t xml:space="preserve"> </w:t>
      </w:r>
      <w:r>
        <w:t>--&gt; NS1</w:t>
      </w:r>
    </w:p>
    <w:p w14:paraId="0FFE2AB5" w14:textId="23C10338" w:rsidR="00E31084" w:rsidRPr="002E05DE" w:rsidRDefault="00B16788" w:rsidP="00E31084">
      <w:pPr>
        <w:pStyle w:val="3"/>
      </w:pPr>
      <w:r w:rsidRPr="002E05DE">
        <w:t>1.30</w:t>
      </w:r>
    </w:p>
    <w:p w14:paraId="365E30E7" w14:textId="768515BB" w:rsidR="00E31084" w:rsidRPr="002E05DE" w:rsidRDefault="002E05DE" w:rsidP="00E31084">
      <w:r w:rsidRPr="002E05DE">
        <w:rPr>
          <w:b/>
          <w:bCs/>
        </w:rPr>
        <w:t>service isc-dhcpd start</w:t>
      </w:r>
      <w:r>
        <w:rPr>
          <w:b/>
          <w:bCs/>
        </w:rPr>
        <w:t xml:space="preserve"> </w:t>
      </w:r>
      <w:r>
        <w:t>--&gt; NS1</w:t>
      </w:r>
    </w:p>
    <w:p w14:paraId="2F78EE5D" w14:textId="48D29531" w:rsidR="00B16788" w:rsidRPr="002E05DE" w:rsidRDefault="00B16788" w:rsidP="00E31084">
      <w:pPr>
        <w:pStyle w:val="3"/>
      </w:pPr>
      <w:r w:rsidRPr="002E05DE">
        <w:t>1.31</w:t>
      </w:r>
    </w:p>
    <w:p w14:paraId="10EBA9D9" w14:textId="46991C45" w:rsidR="00E31084" w:rsidRPr="00856E43" w:rsidRDefault="00856E43" w:rsidP="00E31084">
      <w:pPr>
        <w:rPr>
          <w:lang w:val="el-GR"/>
        </w:rPr>
      </w:pPr>
      <w:r w:rsidRPr="00856E43">
        <w:rPr>
          <w:lang w:val="el-GR"/>
        </w:rPr>
        <w:t xml:space="preserve">Η </w:t>
      </w:r>
      <w:r w:rsidRPr="00856E43">
        <w:t>IPv</w:t>
      </w:r>
      <w:r w:rsidRPr="00856E43">
        <w:rPr>
          <w:lang w:val="el-GR"/>
        </w:rPr>
        <w:t>4 αποδόθηκε μετά από ελάχιστα δευτερόλεπτα.</w:t>
      </w:r>
    </w:p>
    <w:p w14:paraId="3F2AC57F" w14:textId="1EE5F2ED" w:rsidR="00B16788" w:rsidRPr="00DE5F27" w:rsidRDefault="00B16788" w:rsidP="00E31084">
      <w:pPr>
        <w:pStyle w:val="3"/>
        <w:rPr>
          <w:lang w:val="el-GR"/>
        </w:rPr>
      </w:pPr>
      <w:r w:rsidRPr="00DE5F27">
        <w:rPr>
          <w:lang w:val="el-GR"/>
        </w:rPr>
        <w:t>1.32</w:t>
      </w:r>
    </w:p>
    <w:p w14:paraId="257F706C" w14:textId="55D0976C" w:rsidR="002424E3" w:rsidRPr="00122FF2" w:rsidRDefault="00F04579" w:rsidP="00F04579">
      <w:pPr>
        <w:rPr>
          <w:lang w:val="el-GR"/>
        </w:rPr>
      </w:pPr>
      <w:r w:rsidRPr="00F04579">
        <w:rPr>
          <w:lang w:val="el-GR"/>
        </w:rPr>
        <w:t xml:space="preserve">Για όσο διάστημα το </w:t>
      </w:r>
      <w:r>
        <w:t>PC</w:t>
      </w:r>
      <w:r w:rsidRPr="00F04579">
        <w:rPr>
          <w:lang w:val="el-GR"/>
        </w:rPr>
        <w:t xml:space="preserve">1 έχει ακόμα </w:t>
      </w:r>
      <w:r>
        <w:t>IP</w:t>
      </w:r>
      <w:r w:rsidRPr="00F04579">
        <w:rPr>
          <w:lang w:val="el-GR"/>
        </w:rPr>
        <w:t xml:space="preserve"> διεύθυνση, στέλνει </w:t>
      </w:r>
      <w:r w:rsidR="00122FF2" w:rsidRPr="00122FF2">
        <w:rPr>
          <w:lang w:val="el-GR"/>
        </w:rPr>
        <w:t>6</w:t>
      </w:r>
      <w:r w:rsidRPr="00F04579">
        <w:rPr>
          <w:lang w:val="el-GR"/>
        </w:rPr>
        <w:t xml:space="preserve"> </w:t>
      </w:r>
      <w:r>
        <w:t>DHCP</w:t>
      </w:r>
      <w:r w:rsidRPr="00F04579">
        <w:rPr>
          <w:lang w:val="el-GR"/>
        </w:rPr>
        <w:t xml:space="preserve"> </w:t>
      </w:r>
      <w:r>
        <w:t>request</w:t>
      </w:r>
      <w:r w:rsidRPr="00F04579">
        <w:rPr>
          <w:lang w:val="el-GR"/>
        </w:rPr>
        <w:t xml:space="preserve"> προς τον</w:t>
      </w:r>
      <w:r w:rsidR="0001327C" w:rsidRPr="0001327C">
        <w:rPr>
          <w:lang w:val="el-GR"/>
        </w:rPr>
        <w:t xml:space="preserve"> </w:t>
      </w:r>
      <w:r>
        <w:t>Server</w:t>
      </w:r>
      <w:r w:rsidRPr="00F04579">
        <w:rPr>
          <w:lang w:val="el-GR"/>
        </w:rPr>
        <w:t xml:space="preserve">, ανά </w:t>
      </w:r>
      <w:r w:rsidR="00604BF3" w:rsidRPr="00604BF3">
        <w:rPr>
          <w:lang w:val="el-GR"/>
        </w:rPr>
        <w:t xml:space="preserve">4, 10, 14, 17 </w:t>
      </w:r>
      <w:r w:rsidR="00604BF3">
        <w:rPr>
          <w:lang w:val="el-GR"/>
        </w:rPr>
        <w:t>και</w:t>
      </w:r>
      <w:r w:rsidR="00604BF3" w:rsidRPr="00604BF3">
        <w:rPr>
          <w:lang w:val="el-GR"/>
        </w:rPr>
        <w:t xml:space="preserve"> 8 </w:t>
      </w:r>
      <w:r w:rsidRPr="00F04579">
        <w:rPr>
          <w:lang w:val="el-GR"/>
        </w:rPr>
        <w:t>δευτερόλεπτα.</w:t>
      </w:r>
    </w:p>
    <w:p w14:paraId="5A424B54" w14:textId="5FE9C034" w:rsidR="002424E3" w:rsidRPr="002424E3" w:rsidRDefault="002424E3" w:rsidP="00F04579">
      <w:r w:rsidRPr="002424E3">
        <w:rPr>
          <w:noProof/>
        </w:rPr>
        <w:drawing>
          <wp:inline distT="0" distB="0" distL="0" distR="0" wp14:anchorId="31171B3A" wp14:editId="7C443672">
            <wp:extent cx="6829425" cy="3020060"/>
            <wp:effectExtent l="0" t="0" r="9525" b="8890"/>
            <wp:docPr id="117443251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32518" name=""/>
                    <pic:cNvPicPr/>
                  </pic:nvPicPr>
                  <pic:blipFill rotWithShape="1">
                    <a:blip r:embed="rId22"/>
                    <a:srcRect l="416"/>
                    <a:stretch/>
                  </pic:blipFill>
                  <pic:spPr bwMode="auto">
                    <a:xfrm>
                      <a:off x="0" y="0"/>
                      <a:ext cx="6829425" cy="3020060"/>
                    </a:xfrm>
                    <a:prstGeom prst="rect">
                      <a:avLst/>
                    </a:prstGeom>
                    <a:ln>
                      <a:noFill/>
                    </a:ln>
                    <a:extLst>
                      <a:ext uri="{53640926-AAD7-44D8-BBD7-CCE9431645EC}">
                        <a14:shadowObscured xmlns:a14="http://schemas.microsoft.com/office/drawing/2010/main"/>
                      </a:ext>
                    </a:extLst>
                  </pic:spPr>
                </pic:pic>
              </a:graphicData>
            </a:graphic>
          </wp:inline>
        </w:drawing>
      </w:r>
    </w:p>
    <w:p w14:paraId="3C896216" w14:textId="448E76F5" w:rsidR="00B16788" w:rsidRDefault="00B16788" w:rsidP="00E31084">
      <w:pPr>
        <w:pStyle w:val="3"/>
        <w:rPr>
          <w:lang w:val="el-GR"/>
        </w:rPr>
      </w:pPr>
      <w:r>
        <w:rPr>
          <w:lang w:val="el-GR"/>
        </w:rPr>
        <w:t>1.33</w:t>
      </w:r>
    </w:p>
    <w:p w14:paraId="4A3349D5" w14:textId="6C1311CF" w:rsidR="00E31084" w:rsidRPr="00E31084" w:rsidRDefault="00845157" w:rsidP="00845157">
      <w:pPr>
        <w:tabs>
          <w:tab w:val="left" w:pos="915"/>
        </w:tabs>
        <w:rPr>
          <w:lang w:val="el-GR"/>
        </w:rPr>
      </w:pPr>
      <w:r w:rsidRPr="00845157">
        <w:rPr>
          <w:lang w:val="el-GR"/>
        </w:rPr>
        <w:t>Ο σέρβερ απαντάει με “ICMP 192.168.2.1 udp port 67 unreachable”, λέγοντας μας με</w:t>
      </w:r>
      <w:r>
        <w:rPr>
          <w:lang w:val="el-GR"/>
        </w:rPr>
        <w:t xml:space="preserve"> </w:t>
      </w:r>
      <w:r w:rsidRPr="00845157">
        <w:rPr>
          <w:lang w:val="el-GR"/>
        </w:rPr>
        <w:t>αυτόν τον τρόπο πως δε λειτουργεί η υπηρεσία dhcp σε αυτόν</w:t>
      </w:r>
      <w:r w:rsidR="00256767">
        <w:rPr>
          <w:lang w:val="el-GR"/>
        </w:rPr>
        <w:t xml:space="preserve"> η οποία θα έτρεχε σε αυτήν την πόρτα.</w:t>
      </w:r>
    </w:p>
    <w:p w14:paraId="63339E61" w14:textId="53887496" w:rsidR="00B16788" w:rsidRDefault="00B16788" w:rsidP="00E31084">
      <w:pPr>
        <w:pStyle w:val="3"/>
        <w:rPr>
          <w:lang w:val="el-GR"/>
        </w:rPr>
      </w:pPr>
      <w:r>
        <w:rPr>
          <w:lang w:val="el-GR"/>
        </w:rPr>
        <w:t>1.34</w:t>
      </w:r>
    </w:p>
    <w:p w14:paraId="7AB05694" w14:textId="4EACC9C1" w:rsidR="00E31084" w:rsidRDefault="003C1D22" w:rsidP="00E31084">
      <w:pPr>
        <w:rPr>
          <w:lang w:val="el-GR"/>
        </w:rPr>
      </w:pPr>
      <w:r w:rsidRPr="003C1D22">
        <w:rPr>
          <w:lang w:val="el-GR"/>
        </w:rPr>
        <w:t>Στέλνει στην 255.255.255.255</w:t>
      </w:r>
      <w:r w:rsidR="00E56195">
        <w:rPr>
          <w:lang w:val="el-GR"/>
        </w:rPr>
        <w:t>.</w:t>
      </w:r>
    </w:p>
    <w:p w14:paraId="1B812CB7" w14:textId="77777777" w:rsidR="003926D9" w:rsidRDefault="003926D9" w:rsidP="00E31084">
      <w:pPr>
        <w:rPr>
          <w:lang w:val="el-GR"/>
        </w:rPr>
      </w:pPr>
    </w:p>
    <w:p w14:paraId="37F2CFEB" w14:textId="77777777" w:rsidR="003926D9" w:rsidRDefault="003926D9" w:rsidP="00E31084">
      <w:pPr>
        <w:rPr>
          <w:lang w:val="el-GR"/>
        </w:rPr>
      </w:pPr>
    </w:p>
    <w:p w14:paraId="3CE7FB8D" w14:textId="77777777" w:rsidR="003926D9" w:rsidRDefault="003926D9" w:rsidP="00E31084">
      <w:pPr>
        <w:rPr>
          <w:lang w:val="el-GR"/>
        </w:rPr>
      </w:pPr>
    </w:p>
    <w:p w14:paraId="5DD47135" w14:textId="77777777" w:rsidR="003926D9" w:rsidRPr="00E31084" w:rsidRDefault="003926D9" w:rsidP="00E31084">
      <w:pPr>
        <w:rPr>
          <w:lang w:val="el-GR"/>
        </w:rPr>
      </w:pPr>
    </w:p>
    <w:p w14:paraId="14D50A90" w14:textId="5BF6AD98" w:rsidR="00B16788" w:rsidRDefault="00B16788" w:rsidP="00E31084">
      <w:pPr>
        <w:pStyle w:val="3"/>
        <w:rPr>
          <w:lang w:val="el-GR"/>
        </w:rPr>
      </w:pPr>
      <w:r>
        <w:rPr>
          <w:lang w:val="el-GR"/>
        </w:rPr>
        <w:lastRenderedPageBreak/>
        <w:t>1.35</w:t>
      </w:r>
    </w:p>
    <w:p w14:paraId="5D036190" w14:textId="2C306A73" w:rsidR="00E31084" w:rsidRDefault="001226AA" w:rsidP="001226AA">
      <w:pPr>
        <w:rPr>
          <w:lang w:val="el-GR"/>
        </w:rPr>
      </w:pPr>
      <w:r w:rsidRPr="001226AA">
        <w:rPr>
          <w:lang w:val="el-GR"/>
        </w:rPr>
        <w:t>Κάνει Broadcast το προηγούμενο μήνυμα, αφού δε κατάφερε εντός του χρόνου επανασύνδεσης να ανανεώσει την IP του, οπότε και τη ζητάει από οποιονδήποτε άλλον server</w:t>
      </w:r>
      <w:r w:rsidR="00C96E29">
        <w:rPr>
          <w:lang w:val="el-GR"/>
        </w:rPr>
        <w:t xml:space="preserve"> </w:t>
      </w:r>
      <w:r w:rsidRPr="001226AA">
        <w:rPr>
          <w:lang w:val="el-GR"/>
        </w:rPr>
        <w:t>ακούει.</w:t>
      </w:r>
    </w:p>
    <w:p w14:paraId="436A1E7F" w14:textId="49E74DAB" w:rsidR="003926D9" w:rsidRDefault="003926D9" w:rsidP="00C24F37">
      <w:pPr>
        <w:rPr>
          <w:lang w:val="el-GR"/>
        </w:rPr>
      </w:pPr>
    </w:p>
    <w:p w14:paraId="4121BBEA" w14:textId="411C67CE" w:rsidR="00C24F37" w:rsidRDefault="003926D9" w:rsidP="00C24F37">
      <w:pPr>
        <w:rPr>
          <w:i/>
          <w:iCs/>
          <w:sz w:val="18"/>
          <w:szCs w:val="18"/>
          <w:lang w:val="el-GR"/>
        </w:rPr>
      </w:pPr>
      <w:r>
        <w:rPr>
          <w:i/>
          <w:iCs/>
          <w:sz w:val="18"/>
          <w:szCs w:val="18"/>
          <w:lang w:val="el-GR"/>
        </w:rPr>
        <w:t xml:space="preserve">Σημείωση : </w:t>
      </w:r>
      <w:r w:rsidR="00C24F37" w:rsidRPr="003926D9">
        <w:rPr>
          <w:i/>
          <w:iCs/>
          <w:sz w:val="18"/>
          <w:szCs w:val="18"/>
          <w:lang w:val="el-GR"/>
        </w:rPr>
        <w:t>Ημερομηνία επανασύνδεσης είναι η χρονική στιγμή όπου ο πελάτης DHCP πρέπει θα ξεκινήσει τη διαδικασία δανεισμού μια νέας διεύθυνσης από οποιονδήποτε άλλο εξυπηρετητή (εάν δεν κατορθώσει την ανανέωση).</w:t>
      </w:r>
    </w:p>
    <w:p w14:paraId="2348A273" w14:textId="77777777" w:rsidR="003926D9" w:rsidRPr="003926D9" w:rsidRDefault="003926D9" w:rsidP="00C24F37">
      <w:pPr>
        <w:rPr>
          <w:i/>
          <w:iCs/>
          <w:sz w:val="18"/>
          <w:szCs w:val="18"/>
          <w:lang w:val="el-GR"/>
        </w:rPr>
      </w:pPr>
    </w:p>
    <w:p w14:paraId="2A2756C4" w14:textId="387B9DCD" w:rsidR="00B16788" w:rsidRDefault="00B16788" w:rsidP="00E31084">
      <w:pPr>
        <w:pStyle w:val="3"/>
        <w:rPr>
          <w:lang w:val="el-GR"/>
        </w:rPr>
      </w:pPr>
      <w:r>
        <w:rPr>
          <w:lang w:val="el-GR"/>
        </w:rPr>
        <w:t>1.36</w:t>
      </w:r>
    </w:p>
    <w:p w14:paraId="09451D20" w14:textId="7BBB91F0" w:rsidR="00E31084" w:rsidRPr="00E31084" w:rsidRDefault="00B018CC" w:rsidP="00B018CC">
      <w:pPr>
        <w:rPr>
          <w:lang w:val="el-GR"/>
        </w:rPr>
      </w:pPr>
      <w:r w:rsidRPr="00B018CC">
        <w:rPr>
          <w:lang w:val="el-GR"/>
        </w:rPr>
        <w:t>Από όταν το PC1 έχασε την IP του, στέλνει μηνύματα στην (MAC, IP) = (ff:ff:ff:ff:ff:ff,</w:t>
      </w:r>
      <w:r w:rsidR="001431FA">
        <w:rPr>
          <w:lang w:val="el-GR"/>
        </w:rPr>
        <w:t xml:space="preserve"> </w:t>
      </w:r>
      <w:r w:rsidRPr="00B018CC">
        <w:rPr>
          <w:lang w:val="el-GR"/>
        </w:rPr>
        <w:t>255.255.255.255). Από το Source IP address, βλέπουμε πως έχει απολεσθεί η IP του, αφού τα στέλνει από την 0.0.0.0</w:t>
      </w:r>
    </w:p>
    <w:p w14:paraId="302E6222" w14:textId="2D985AFE" w:rsidR="00B16788" w:rsidRDefault="00B16788" w:rsidP="00E31084">
      <w:pPr>
        <w:pStyle w:val="3"/>
        <w:rPr>
          <w:lang w:val="el-GR"/>
        </w:rPr>
      </w:pPr>
      <w:r>
        <w:rPr>
          <w:lang w:val="el-GR"/>
        </w:rPr>
        <w:t>1.37</w:t>
      </w:r>
    </w:p>
    <w:p w14:paraId="428560D9" w14:textId="4E23E7F5" w:rsidR="00E31084" w:rsidRPr="00E31084" w:rsidRDefault="00137436" w:rsidP="00137436">
      <w:pPr>
        <w:rPr>
          <w:lang w:val="el-GR"/>
        </w:rPr>
      </w:pPr>
      <w:r w:rsidRPr="00137436">
        <w:rPr>
          <w:lang w:val="el-GR"/>
        </w:rPr>
        <w:t>Για να επιβεβαιώσει πως δε χρησιμοποιεί κανείς άλλος την IP που πρόκειται να</w:t>
      </w:r>
      <w:r w:rsidR="007D7CD4">
        <w:rPr>
          <w:lang w:val="el-GR"/>
        </w:rPr>
        <w:t xml:space="preserve"> </w:t>
      </w:r>
      <w:r w:rsidRPr="00137436">
        <w:rPr>
          <w:lang w:val="el-GR"/>
        </w:rPr>
        <w:t>δώσει στο PC1.</w:t>
      </w:r>
    </w:p>
    <w:p w14:paraId="746343FC" w14:textId="3C00ACDD" w:rsidR="00B16788" w:rsidRDefault="00B16788" w:rsidP="00E31084">
      <w:pPr>
        <w:pStyle w:val="3"/>
        <w:rPr>
          <w:lang w:val="el-GR"/>
        </w:rPr>
      </w:pPr>
      <w:r>
        <w:rPr>
          <w:lang w:val="el-GR"/>
        </w:rPr>
        <w:t>1.38</w:t>
      </w:r>
    </w:p>
    <w:p w14:paraId="4FE3B40D" w14:textId="5A0722CE" w:rsidR="00E31084" w:rsidRPr="007A212C" w:rsidRDefault="007F4181" w:rsidP="00E31084">
      <w:r w:rsidRPr="007F4181">
        <w:rPr>
          <w:lang w:val="el-GR"/>
        </w:rPr>
        <w:t>Τα δεδομένα που υπήρχαν έχουν γίνει Overwrite από νέα δεδομένα.</w:t>
      </w:r>
    </w:p>
    <w:p w14:paraId="3C93873F" w14:textId="38685149" w:rsidR="00B16788" w:rsidRDefault="00B16788" w:rsidP="00E31084">
      <w:pPr>
        <w:pStyle w:val="3"/>
        <w:rPr>
          <w:lang w:val="el-GR"/>
        </w:rPr>
      </w:pPr>
      <w:r>
        <w:rPr>
          <w:lang w:val="el-GR"/>
        </w:rPr>
        <w:t>1.39</w:t>
      </w:r>
    </w:p>
    <w:p w14:paraId="09E05D01" w14:textId="27C80786" w:rsidR="00141BBF" w:rsidRPr="00141BBF" w:rsidRDefault="00DE5CB7" w:rsidP="00DE5CB7">
      <w:pPr>
        <w:rPr>
          <w:lang w:val="el-GR"/>
        </w:rPr>
      </w:pPr>
      <w:r w:rsidRPr="00DE5CB7">
        <w:rPr>
          <w:lang w:val="el-GR"/>
        </w:rPr>
        <w:t>Γιατί o server μπορεί να κάνει broadcast το offer και τότε ,</w:t>
      </w:r>
      <w:r>
        <w:rPr>
          <w:lang w:val="el-GR"/>
        </w:rPr>
        <w:t xml:space="preserve"> </w:t>
      </w:r>
      <w:r w:rsidRPr="00DE5CB7">
        <w:rPr>
          <w:lang w:val="el-GR"/>
        </w:rPr>
        <w:t>άμα δεν χρησιμοποιούταν πασίγνωστη θύρα αλλά μια τυχαία</w:t>
      </w:r>
      <w:r>
        <w:rPr>
          <w:lang w:val="el-GR"/>
        </w:rPr>
        <w:t xml:space="preserve"> </w:t>
      </w:r>
      <w:r w:rsidRPr="00DE5CB7">
        <w:rPr>
          <w:lang w:val="el-GR"/>
        </w:rPr>
        <w:t>πόρτα ΧΧΧΧΧ, οι υπόλοιποι hosts του δικτύου που ενδεχομένως</w:t>
      </w:r>
      <w:r>
        <w:rPr>
          <w:lang w:val="el-GR"/>
        </w:rPr>
        <w:t xml:space="preserve"> </w:t>
      </w:r>
      <w:r w:rsidRPr="00DE5CB7">
        <w:rPr>
          <w:lang w:val="el-GR"/>
        </w:rPr>
        <w:t>να άκουγαν στη δικιά τους ΧΧΧΧΧ πόρτα να λάμβαναν αυτό το</w:t>
      </w:r>
      <w:r>
        <w:rPr>
          <w:lang w:val="el-GR"/>
        </w:rPr>
        <w:t xml:space="preserve"> </w:t>
      </w:r>
      <w:r w:rsidRPr="00DE5CB7">
        <w:rPr>
          <w:lang w:val="el-GR"/>
        </w:rPr>
        <w:t>offer αντί για πακέτα τις δικιάς τους UDP συνδέσεως γεγονός</w:t>
      </w:r>
      <w:r>
        <w:rPr>
          <w:lang w:val="el-GR"/>
        </w:rPr>
        <w:t xml:space="preserve"> </w:t>
      </w:r>
      <w:r w:rsidRPr="00DE5CB7">
        <w:rPr>
          <w:lang w:val="el-GR"/>
        </w:rPr>
        <w:t>που θα μπορούσε να προκαλέσει πρόβλημα.</w:t>
      </w:r>
    </w:p>
    <w:p w14:paraId="49B16D0D" w14:textId="72A8D260" w:rsidR="000A43FD" w:rsidRDefault="004218A7" w:rsidP="004218A7">
      <w:pPr>
        <w:pStyle w:val="1"/>
      </w:pPr>
      <w:r w:rsidRPr="0098154F">
        <w:rPr>
          <w:lang w:val="el-GR"/>
        </w:rPr>
        <w:t>Άσκηση 2</w:t>
      </w:r>
      <w:r w:rsidR="00CB2CE1" w:rsidRPr="00E56195">
        <w:rPr>
          <w:lang w:val="el-GR"/>
        </w:rPr>
        <w:t xml:space="preserve"> </w:t>
      </w:r>
      <w:r w:rsidRPr="0098154F">
        <w:rPr>
          <w:lang w:val="el-GR"/>
        </w:rPr>
        <w:t>:</w:t>
      </w:r>
      <w:r w:rsidR="00F91B6C" w:rsidRPr="00E56195">
        <w:rPr>
          <w:lang w:val="el-GR"/>
        </w:rPr>
        <w:t xml:space="preserve"> Εγκατάσταση εξυπηρετητή </w:t>
      </w:r>
      <w:r w:rsidR="00F91B6C">
        <w:t>DNS</w:t>
      </w:r>
    </w:p>
    <w:p w14:paraId="22066F48" w14:textId="381EBE4F" w:rsidR="00967DD1" w:rsidRDefault="00967DD1" w:rsidP="00970CFF">
      <w:r>
        <w:t>1.</w:t>
      </w:r>
    </w:p>
    <w:p w14:paraId="1EC87EA8" w14:textId="2693EF32" w:rsidR="00967DD1" w:rsidRDefault="00967DD1" w:rsidP="00970CFF">
      <w:r w:rsidRPr="00967DD1">
        <w:rPr>
          <w:noProof/>
        </w:rPr>
        <w:drawing>
          <wp:inline distT="0" distB="0" distL="0" distR="0" wp14:anchorId="144C2815" wp14:editId="4DF0021F">
            <wp:extent cx="5372850" cy="2753109"/>
            <wp:effectExtent l="0" t="0" r="0" b="9525"/>
            <wp:docPr id="938906106"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06106" name="Εικόνα 1" descr="Εικόνα που περιέχει κείμενο, στιγμιότυπο οθόνης, γραμματοσειρά&#10;&#10;Περιγραφή που δημιουργήθηκε αυτόματα"/>
                    <pic:cNvPicPr/>
                  </pic:nvPicPr>
                  <pic:blipFill>
                    <a:blip r:embed="rId23"/>
                    <a:stretch>
                      <a:fillRect/>
                    </a:stretch>
                  </pic:blipFill>
                  <pic:spPr>
                    <a:xfrm>
                      <a:off x="0" y="0"/>
                      <a:ext cx="5372850" cy="2753109"/>
                    </a:xfrm>
                    <a:prstGeom prst="rect">
                      <a:avLst/>
                    </a:prstGeom>
                  </pic:spPr>
                </pic:pic>
              </a:graphicData>
            </a:graphic>
          </wp:inline>
        </w:drawing>
      </w:r>
    </w:p>
    <w:p w14:paraId="2C82AB25" w14:textId="1D1AA3B1" w:rsidR="00970CFF" w:rsidRPr="00970CFF" w:rsidRDefault="00970CFF" w:rsidP="00970CFF">
      <w:r>
        <w:lastRenderedPageBreak/>
        <w:t>2.</w:t>
      </w:r>
      <w:r w:rsidRPr="00967DD1">
        <w:rPr>
          <w:b/>
          <w:bCs/>
        </w:rPr>
        <w:t xml:space="preserve"> sysrc unbound_enable=”YES”</w:t>
      </w:r>
    </w:p>
    <w:p w14:paraId="56B582E9" w14:textId="427786E3" w:rsidR="00970CFF" w:rsidRDefault="00970CFF" w:rsidP="00970CFF">
      <w:r>
        <w:t>4.</w:t>
      </w:r>
    </w:p>
    <w:p w14:paraId="2595F227" w14:textId="6ADB627E" w:rsidR="00970CFF" w:rsidRDefault="00970CFF" w:rsidP="00970CFF">
      <w:r w:rsidRPr="00970CFF">
        <w:rPr>
          <w:noProof/>
        </w:rPr>
        <w:drawing>
          <wp:inline distT="0" distB="0" distL="0" distR="0" wp14:anchorId="7D5E723B" wp14:editId="2B514862">
            <wp:extent cx="5830114" cy="285790"/>
            <wp:effectExtent l="0" t="0" r="0" b="0"/>
            <wp:docPr id="71417235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72354" name=""/>
                    <pic:cNvPicPr/>
                  </pic:nvPicPr>
                  <pic:blipFill>
                    <a:blip r:embed="rId24"/>
                    <a:stretch>
                      <a:fillRect/>
                    </a:stretch>
                  </pic:blipFill>
                  <pic:spPr>
                    <a:xfrm>
                      <a:off x="0" y="0"/>
                      <a:ext cx="5830114" cy="285790"/>
                    </a:xfrm>
                    <a:prstGeom prst="rect">
                      <a:avLst/>
                    </a:prstGeom>
                  </pic:spPr>
                </pic:pic>
              </a:graphicData>
            </a:graphic>
          </wp:inline>
        </w:drawing>
      </w:r>
    </w:p>
    <w:p w14:paraId="526CA603" w14:textId="687DE117" w:rsidR="00967DD1" w:rsidRPr="00115FDE" w:rsidRDefault="00967DD1" w:rsidP="00970CFF">
      <w:pPr>
        <w:rPr>
          <w:b/>
          <w:bCs/>
        </w:rPr>
      </w:pPr>
      <w:r w:rsidRPr="00115FDE">
        <w:rPr>
          <w:b/>
          <w:bCs/>
        </w:rPr>
        <w:t>cp unbound.conf /usr/local/etc/unbound/unbound.conf</w:t>
      </w:r>
    </w:p>
    <w:p w14:paraId="3FD34129" w14:textId="2677A421" w:rsidR="00890FE6" w:rsidRDefault="00967DD1" w:rsidP="00970CFF">
      <w:r>
        <w:t>5.</w:t>
      </w:r>
    </w:p>
    <w:p w14:paraId="2623E731" w14:textId="39C7FBEE" w:rsidR="00890FE6" w:rsidRDefault="00890FE6" w:rsidP="00970CFF">
      <w:r>
        <w:t>7.</w:t>
      </w:r>
    </w:p>
    <w:p w14:paraId="6D8FC551" w14:textId="1FF54033" w:rsidR="00967DD1" w:rsidRDefault="00890FE6" w:rsidP="00970CFF">
      <w:r w:rsidRPr="00890FE6">
        <w:rPr>
          <w:noProof/>
        </w:rPr>
        <w:drawing>
          <wp:inline distT="0" distB="0" distL="0" distR="0" wp14:anchorId="1EAC9DA0" wp14:editId="13F0A876">
            <wp:extent cx="5334744" cy="2295845"/>
            <wp:effectExtent l="0" t="0" r="0" b="9525"/>
            <wp:docPr id="1440691693" name="Εικόνα 1" descr="Εικόνα που περιέχει κείμενο, στιγμιότυπο οθόνης, γραμματοσειρά, ασπρόμαυ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91693" name="Εικόνα 1" descr="Εικόνα που περιέχει κείμενο, στιγμιότυπο οθόνης, γραμματοσειρά, ασπρόμαυρο&#10;&#10;Περιγραφή που δημιουργήθηκε αυτόματα"/>
                    <pic:cNvPicPr/>
                  </pic:nvPicPr>
                  <pic:blipFill>
                    <a:blip r:embed="rId25"/>
                    <a:stretch>
                      <a:fillRect/>
                    </a:stretch>
                  </pic:blipFill>
                  <pic:spPr>
                    <a:xfrm>
                      <a:off x="0" y="0"/>
                      <a:ext cx="5334744" cy="2295845"/>
                    </a:xfrm>
                    <a:prstGeom prst="rect">
                      <a:avLst/>
                    </a:prstGeom>
                  </pic:spPr>
                </pic:pic>
              </a:graphicData>
            </a:graphic>
          </wp:inline>
        </w:drawing>
      </w:r>
    </w:p>
    <w:p w14:paraId="1C53C98A" w14:textId="39A247FB" w:rsidR="00970CFF" w:rsidRPr="00014416" w:rsidRDefault="00890FE6" w:rsidP="00970CFF">
      <w:pPr>
        <w:rPr>
          <w:lang w:val="el-GR"/>
        </w:rPr>
      </w:pPr>
      <w:r w:rsidRPr="00014416">
        <w:rPr>
          <w:lang w:val="el-GR"/>
        </w:rPr>
        <w:t>8.</w:t>
      </w:r>
      <w:r w:rsidR="00DB787B" w:rsidRPr="00014416">
        <w:rPr>
          <w:lang w:val="el-GR"/>
        </w:rPr>
        <w:t xml:space="preserve"> Δημιουργούμε τον κλώνο.</w:t>
      </w:r>
    </w:p>
    <w:p w14:paraId="36B160C4" w14:textId="77777777" w:rsidR="00EB4280" w:rsidRPr="00014416" w:rsidRDefault="003A7E98" w:rsidP="00AF75A3">
      <w:pPr>
        <w:pStyle w:val="3"/>
        <w:rPr>
          <w:lang w:val="el-GR"/>
        </w:rPr>
      </w:pPr>
      <w:r w:rsidRPr="003A7E98">
        <w:rPr>
          <w:lang w:val="el-GR"/>
        </w:rPr>
        <w:t>2.1</w:t>
      </w:r>
    </w:p>
    <w:p w14:paraId="4BFDAD4B" w14:textId="7F3F9714" w:rsidR="009B662F" w:rsidRPr="00014416" w:rsidRDefault="009B662F" w:rsidP="009B662F">
      <w:pPr>
        <w:rPr>
          <w:b/>
          <w:bCs/>
          <w:lang w:val="el-GR"/>
        </w:rPr>
      </w:pPr>
      <w:r w:rsidRPr="00AC06FD">
        <w:rPr>
          <w:b/>
          <w:bCs/>
        </w:rPr>
        <w:t>vi</w:t>
      </w:r>
      <w:r w:rsidRPr="00014416">
        <w:rPr>
          <w:b/>
          <w:bCs/>
          <w:lang w:val="el-GR"/>
        </w:rPr>
        <w:t>/</w:t>
      </w:r>
      <w:r w:rsidRPr="00AC06FD">
        <w:rPr>
          <w:b/>
          <w:bCs/>
        </w:rPr>
        <w:t>etc</w:t>
      </w:r>
      <w:r w:rsidRPr="00014416">
        <w:rPr>
          <w:b/>
          <w:bCs/>
          <w:lang w:val="el-GR"/>
        </w:rPr>
        <w:t>/</w:t>
      </w:r>
      <w:r w:rsidRPr="00AC06FD">
        <w:rPr>
          <w:b/>
          <w:bCs/>
        </w:rPr>
        <w:t>hosts</w:t>
      </w:r>
      <w:r w:rsidRPr="00014416">
        <w:rPr>
          <w:b/>
          <w:bCs/>
          <w:lang w:val="el-GR"/>
        </w:rPr>
        <w:t xml:space="preserve"> </w:t>
      </w:r>
    </w:p>
    <w:p w14:paraId="5422A010" w14:textId="31B582B6" w:rsidR="009B662F" w:rsidRDefault="009B662F" w:rsidP="009B662F">
      <w:r w:rsidRPr="00014416">
        <w:rPr>
          <w:lang w:val="el-GR"/>
        </w:rPr>
        <w:tab/>
      </w:r>
      <w:r>
        <w:t>|</w:t>
      </w:r>
    </w:p>
    <w:p w14:paraId="747FB64D" w14:textId="0C2D58DD" w:rsidR="009B662F" w:rsidRPr="009B662F" w:rsidRDefault="009B662F" w:rsidP="009B662F">
      <w:r>
        <w:tab/>
        <w:t>V</w:t>
      </w:r>
    </w:p>
    <w:p w14:paraId="77E8C0B5" w14:textId="3735EA86" w:rsidR="009B662F" w:rsidRPr="009B662F" w:rsidRDefault="009B662F" w:rsidP="00ED503E">
      <w:r w:rsidRPr="009B662F">
        <w:rPr>
          <w:noProof/>
          <w:lang w:val="el-GR"/>
        </w:rPr>
        <w:drawing>
          <wp:inline distT="0" distB="0" distL="0" distR="0" wp14:anchorId="1BB7CEF5" wp14:editId="7C941C11">
            <wp:extent cx="4610743" cy="724001"/>
            <wp:effectExtent l="0" t="0" r="0" b="0"/>
            <wp:docPr id="2122977340" name="Εικόνα 1" descr="Εικόνα που περιέχει κείμενο, στιγμιότυπο οθόνης, γραμματοσειρά, μαύ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77340" name="Εικόνα 1" descr="Εικόνα που περιέχει κείμενο, στιγμιότυπο οθόνης, γραμματοσειρά, μαύρο&#10;&#10;Περιγραφή που δημιουργήθηκε αυτόματα"/>
                    <pic:cNvPicPr/>
                  </pic:nvPicPr>
                  <pic:blipFill>
                    <a:blip r:embed="rId26"/>
                    <a:stretch>
                      <a:fillRect/>
                    </a:stretch>
                  </pic:blipFill>
                  <pic:spPr>
                    <a:xfrm>
                      <a:off x="0" y="0"/>
                      <a:ext cx="4610743" cy="724001"/>
                    </a:xfrm>
                    <a:prstGeom prst="rect">
                      <a:avLst/>
                    </a:prstGeom>
                  </pic:spPr>
                </pic:pic>
              </a:graphicData>
            </a:graphic>
          </wp:inline>
        </w:drawing>
      </w:r>
    </w:p>
    <w:p w14:paraId="43EE21EF" w14:textId="77777777" w:rsidR="003A7E98" w:rsidRDefault="003A7E98" w:rsidP="003D37A1">
      <w:pPr>
        <w:pStyle w:val="3"/>
        <w:rPr>
          <w:lang w:val="el-GR"/>
        </w:rPr>
      </w:pPr>
      <w:r w:rsidRPr="00ED503E">
        <w:rPr>
          <w:lang w:val="el-GR"/>
        </w:rPr>
        <w:t>2.2</w:t>
      </w:r>
    </w:p>
    <w:p w14:paraId="2198AA70" w14:textId="074CAD54" w:rsidR="00ED503E" w:rsidRPr="00ED503E" w:rsidRDefault="00AC06FD" w:rsidP="00AC06FD">
      <w:pPr>
        <w:rPr>
          <w:lang w:val="el-GR"/>
        </w:rPr>
      </w:pPr>
      <w:r w:rsidRPr="00AC06FD">
        <w:rPr>
          <w:lang w:val="el-GR"/>
        </w:rPr>
        <w:t>Σε όλα τα ping απαντάει το PC2, επομένως το αν έχουμε μικρά/κεφαλαία είναι</w:t>
      </w:r>
      <w:r w:rsidR="00961FC2" w:rsidRPr="00961FC2">
        <w:rPr>
          <w:lang w:val="el-GR"/>
        </w:rPr>
        <w:t xml:space="preserve"> </w:t>
      </w:r>
      <w:r w:rsidRPr="00AC06FD">
        <w:rPr>
          <w:lang w:val="el-GR"/>
        </w:rPr>
        <w:t>αδιάφορο.</w:t>
      </w:r>
    </w:p>
    <w:p w14:paraId="78CF51A4" w14:textId="77777777" w:rsidR="003A7E98" w:rsidRDefault="003A7E98" w:rsidP="003D37A1">
      <w:pPr>
        <w:pStyle w:val="3"/>
      </w:pPr>
      <w:r w:rsidRPr="00ED503E">
        <w:rPr>
          <w:lang w:val="el-GR"/>
        </w:rPr>
        <w:t>2.3</w:t>
      </w:r>
    </w:p>
    <w:p w14:paraId="1088290C" w14:textId="529B7385" w:rsidR="00BC2A63" w:rsidRDefault="00BC2A63" w:rsidP="00BC2A63">
      <w:pPr>
        <w:rPr>
          <w:b/>
          <w:bCs/>
        </w:rPr>
      </w:pPr>
      <w:r w:rsidRPr="00BC2A63">
        <w:rPr>
          <w:b/>
          <w:bCs/>
        </w:rPr>
        <w:t>vi /etc/hosts</w:t>
      </w:r>
    </w:p>
    <w:p w14:paraId="42DBC978" w14:textId="3FA89FBB" w:rsidR="00BC2A63" w:rsidRPr="00AA31A4" w:rsidRDefault="00BC2A63" w:rsidP="00BC2A63">
      <w:r>
        <w:rPr>
          <w:b/>
          <w:bCs/>
        </w:rPr>
        <w:tab/>
      </w:r>
      <w:r w:rsidRPr="00AA31A4">
        <w:t>|</w:t>
      </w:r>
    </w:p>
    <w:p w14:paraId="25FEDF6B" w14:textId="1E5FAF63" w:rsidR="00BC2A63" w:rsidRPr="00AA31A4" w:rsidRDefault="00BC2A63" w:rsidP="00BC2A63">
      <w:r w:rsidRPr="00AA31A4">
        <w:tab/>
        <w:t>V</w:t>
      </w:r>
    </w:p>
    <w:p w14:paraId="447C014E" w14:textId="4B4E78D7" w:rsidR="00ED503E" w:rsidRDefault="00BC2A63" w:rsidP="00ED503E">
      <w:r w:rsidRPr="00BC2A63">
        <w:rPr>
          <w:noProof/>
          <w:lang w:val="el-GR"/>
        </w:rPr>
        <w:lastRenderedPageBreak/>
        <w:drawing>
          <wp:inline distT="0" distB="0" distL="0" distR="0" wp14:anchorId="1C7EAF31" wp14:editId="658E9A3A">
            <wp:extent cx="4572638" cy="600159"/>
            <wp:effectExtent l="0" t="0" r="0" b="9525"/>
            <wp:docPr id="63075552" name="Εικόνα 1" descr="Εικόνα που περιέχει κείμενο, γραμματοσειρ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5552" name="Εικόνα 1" descr="Εικόνα που περιέχει κείμενο, γραμματοσειρά, στιγμιότυπο οθόνης&#10;&#10;Περιγραφή που δημιουργήθηκε αυτόματα"/>
                    <pic:cNvPicPr/>
                  </pic:nvPicPr>
                  <pic:blipFill>
                    <a:blip r:embed="rId27"/>
                    <a:stretch>
                      <a:fillRect/>
                    </a:stretch>
                  </pic:blipFill>
                  <pic:spPr>
                    <a:xfrm>
                      <a:off x="0" y="0"/>
                      <a:ext cx="4572638" cy="600159"/>
                    </a:xfrm>
                    <a:prstGeom prst="rect">
                      <a:avLst/>
                    </a:prstGeom>
                  </pic:spPr>
                </pic:pic>
              </a:graphicData>
            </a:graphic>
          </wp:inline>
        </w:drawing>
      </w:r>
    </w:p>
    <w:p w14:paraId="67CD745A" w14:textId="04CCC264" w:rsidR="00AA31A4" w:rsidRPr="00AA31A4" w:rsidRDefault="00AA31A4" w:rsidP="00ED503E">
      <w:pPr>
        <w:rPr>
          <w:lang w:val="el-GR"/>
        </w:rPr>
      </w:pPr>
      <w:r>
        <w:rPr>
          <w:lang w:val="el-GR"/>
        </w:rPr>
        <w:t>Στη συνέχεια το «</w:t>
      </w:r>
      <w:r w:rsidRPr="00AA31A4">
        <w:rPr>
          <w:b/>
          <w:bCs/>
        </w:rPr>
        <w:t>ping</w:t>
      </w:r>
      <w:r w:rsidRPr="00AA31A4">
        <w:rPr>
          <w:b/>
          <w:bCs/>
          <w:lang w:val="el-GR"/>
        </w:rPr>
        <w:t xml:space="preserve"> </w:t>
      </w:r>
      <w:r w:rsidRPr="00AA31A4">
        <w:rPr>
          <w:b/>
          <w:bCs/>
        </w:rPr>
        <w:t>PC</w:t>
      </w:r>
      <w:r w:rsidRPr="00AA31A4">
        <w:rPr>
          <w:b/>
          <w:bCs/>
          <w:lang w:val="el-GR"/>
        </w:rPr>
        <w:t>1</w:t>
      </w:r>
      <w:r w:rsidRPr="00AA31A4">
        <w:rPr>
          <w:lang w:val="el-GR"/>
        </w:rPr>
        <w:t xml:space="preserve">» </w:t>
      </w:r>
      <w:r>
        <w:rPr>
          <w:lang w:val="el-GR"/>
        </w:rPr>
        <w:t>επιτυγχάνει.</w:t>
      </w:r>
    </w:p>
    <w:p w14:paraId="644AE992" w14:textId="77777777" w:rsidR="003A7E98" w:rsidRDefault="003A7E98" w:rsidP="003D37A1">
      <w:pPr>
        <w:pStyle w:val="3"/>
        <w:rPr>
          <w:lang w:val="el-GR"/>
        </w:rPr>
      </w:pPr>
      <w:r w:rsidRPr="00ED503E">
        <w:rPr>
          <w:lang w:val="el-GR"/>
        </w:rPr>
        <w:t>2.4</w:t>
      </w:r>
    </w:p>
    <w:p w14:paraId="28EF76E2" w14:textId="3543B790" w:rsidR="00ED503E" w:rsidRPr="00ED503E" w:rsidRDefault="004D164E" w:rsidP="00ED503E">
      <w:pPr>
        <w:rPr>
          <w:lang w:val="el-GR"/>
        </w:rPr>
      </w:pPr>
      <w:r w:rsidRPr="004D164E">
        <w:rPr>
          <w:noProof/>
          <w:lang w:val="el-GR"/>
        </w:rPr>
        <w:drawing>
          <wp:inline distT="0" distB="0" distL="0" distR="0" wp14:anchorId="01E5D932" wp14:editId="69CA0A62">
            <wp:extent cx="1991003" cy="323895"/>
            <wp:effectExtent l="0" t="0" r="9525" b="0"/>
            <wp:docPr id="12562412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4129" name=""/>
                    <pic:cNvPicPr/>
                  </pic:nvPicPr>
                  <pic:blipFill>
                    <a:blip r:embed="rId28"/>
                    <a:stretch>
                      <a:fillRect/>
                    </a:stretch>
                  </pic:blipFill>
                  <pic:spPr>
                    <a:xfrm>
                      <a:off x="0" y="0"/>
                      <a:ext cx="1991003" cy="323895"/>
                    </a:xfrm>
                    <a:prstGeom prst="rect">
                      <a:avLst/>
                    </a:prstGeom>
                  </pic:spPr>
                </pic:pic>
              </a:graphicData>
            </a:graphic>
          </wp:inline>
        </w:drawing>
      </w:r>
    </w:p>
    <w:p w14:paraId="70735CE9" w14:textId="14C03CED" w:rsidR="002719EA" w:rsidRPr="002719EA" w:rsidRDefault="003A7E98" w:rsidP="002719EA">
      <w:pPr>
        <w:pStyle w:val="3"/>
      </w:pPr>
      <w:r w:rsidRPr="00ED503E">
        <w:rPr>
          <w:lang w:val="el-GR"/>
        </w:rPr>
        <w:t>2.5</w:t>
      </w:r>
    </w:p>
    <w:p w14:paraId="5FDFEDF7" w14:textId="0921CAF2" w:rsidR="00ED503E" w:rsidRPr="004D164E" w:rsidRDefault="004D164E" w:rsidP="00ED503E">
      <w:r w:rsidRPr="004D164E">
        <w:rPr>
          <w:noProof/>
        </w:rPr>
        <w:drawing>
          <wp:inline distT="0" distB="0" distL="0" distR="0" wp14:anchorId="167B41EC" wp14:editId="31970183">
            <wp:extent cx="6810373" cy="438150"/>
            <wp:effectExtent l="0" t="0" r="0" b="0"/>
            <wp:docPr id="1434806121" name="Εικόνα 1" descr="Εικόνα που περιέχει κείμενο, στιγμιότυπο οθόνης, γραμματοσειρά, μαύ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06121" name="Εικόνα 1" descr="Εικόνα που περιέχει κείμενο, στιγμιότυπο οθόνης, γραμματοσειρά, μαύρο&#10;&#10;Περιγραφή που δημιουργήθηκε αυτόματα"/>
                    <pic:cNvPicPr/>
                  </pic:nvPicPr>
                  <pic:blipFill rotWithShape="1">
                    <a:blip r:embed="rId29"/>
                    <a:srcRect t="78750" b="2083"/>
                    <a:stretch/>
                  </pic:blipFill>
                  <pic:spPr bwMode="auto">
                    <a:xfrm>
                      <a:off x="0" y="0"/>
                      <a:ext cx="6811326" cy="438211"/>
                    </a:xfrm>
                    <a:prstGeom prst="rect">
                      <a:avLst/>
                    </a:prstGeom>
                    <a:ln>
                      <a:noFill/>
                    </a:ln>
                    <a:extLst>
                      <a:ext uri="{53640926-AAD7-44D8-BBD7-CCE9431645EC}">
                        <a14:shadowObscured xmlns:a14="http://schemas.microsoft.com/office/drawing/2010/main"/>
                      </a:ext>
                    </a:extLst>
                  </pic:spPr>
                </pic:pic>
              </a:graphicData>
            </a:graphic>
          </wp:inline>
        </w:drawing>
      </w:r>
    </w:p>
    <w:p w14:paraId="2CB9113F" w14:textId="77777777" w:rsidR="00042FBD" w:rsidRDefault="003A7E98" w:rsidP="00AF75A3">
      <w:pPr>
        <w:pStyle w:val="3"/>
        <w:rPr>
          <w:lang w:val="el-GR"/>
        </w:rPr>
      </w:pPr>
      <w:r w:rsidRPr="00ED503E">
        <w:rPr>
          <w:lang w:val="el-GR"/>
        </w:rPr>
        <w:t>2.6</w:t>
      </w:r>
    </w:p>
    <w:p w14:paraId="52D762AC" w14:textId="2F18F4C0" w:rsidR="00ED503E" w:rsidRPr="00ED503E" w:rsidRDefault="00021DE9" w:rsidP="00ED503E">
      <w:pPr>
        <w:rPr>
          <w:lang w:val="el-GR"/>
        </w:rPr>
      </w:pPr>
      <w:r w:rsidRPr="00021DE9">
        <w:rPr>
          <w:noProof/>
          <w:lang w:val="el-GR"/>
        </w:rPr>
        <w:drawing>
          <wp:inline distT="0" distB="0" distL="0" distR="0" wp14:anchorId="6B722EC2" wp14:editId="2EA41BD4">
            <wp:extent cx="4544059" cy="704948"/>
            <wp:effectExtent l="0" t="0" r="9525" b="0"/>
            <wp:docPr id="2135610415" name="Εικόνα 1" descr="Εικόνα που περιέχει κείμενο, γραμματοσειρά, στιγμιότυπο οθόνης, μαύ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10415" name="Εικόνα 1" descr="Εικόνα που περιέχει κείμενο, γραμματοσειρά, στιγμιότυπο οθόνης, μαύρο&#10;&#10;Περιγραφή που δημιουργήθηκε αυτόματα"/>
                    <pic:cNvPicPr/>
                  </pic:nvPicPr>
                  <pic:blipFill>
                    <a:blip r:embed="rId30"/>
                    <a:stretch>
                      <a:fillRect/>
                    </a:stretch>
                  </pic:blipFill>
                  <pic:spPr>
                    <a:xfrm>
                      <a:off x="0" y="0"/>
                      <a:ext cx="4544059" cy="704948"/>
                    </a:xfrm>
                    <a:prstGeom prst="rect">
                      <a:avLst/>
                    </a:prstGeom>
                  </pic:spPr>
                </pic:pic>
              </a:graphicData>
            </a:graphic>
          </wp:inline>
        </w:drawing>
      </w:r>
    </w:p>
    <w:p w14:paraId="16331CC4" w14:textId="066B3D02" w:rsidR="007325D6" w:rsidRDefault="003A7E98" w:rsidP="007325D6">
      <w:pPr>
        <w:pStyle w:val="3"/>
      </w:pPr>
      <w:r w:rsidRPr="003A7E98">
        <w:rPr>
          <w:lang w:val="el-GR"/>
        </w:rPr>
        <w:t>2.7</w:t>
      </w:r>
    </w:p>
    <w:p w14:paraId="15294BA7" w14:textId="6E48EB93" w:rsidR="007325D6" w:rsidRDefault="007325D6" w:rsidP="007325D6">
      <w:pPr>
        <w:rPr>
          <w:b/>
          <w:bCs/>
        </w:rPr>
      </w:pPr>
      <w:r w:rsidRPr="007325D6">
        <w:rPr>
          <w:b/>
          <w:bCs/>
        </w:rPr>
        <w:t>unbound-checkconf</w:t>
      </w:r>
    </w:p>
    <w:p w14:paraId="69BFDFF0" w14:textId="3576A25A" w:rsidR="007325D6" w:rsidRDefault="00D4154D" w:rsidP="007325D6">
      <w:pPr>
        <w:rPr>
          <w:b/>
          <w:bCs/>
        </w:rPr>
      </w:pPr>
      <w:r w:rsidRPr="00D4154D">
        <w:rPr>
          <w:b/>
          <w:bCs/>
          <w:noProof/>
        </w:rPr>
        <w:drawing>
          <wp:inline distT="0" distB="0" distL="0" distR="0" wp14:anchorId="233F2F1D" wp14:editId="49FF2BE6">
            <wp:extent cx="6268325" cy="133369"/>
            <wp:effectExtent l="0" t="0" r="0" b="0"/>
            <wp:docPr id="101180701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07019" name=""/>
                    <pic:cNvPicPr/>
                  </pic:nvPicPr>
                  <pic:blipFill>
                    <a:blip r:embed="rId31"/>
                    <a:stretch>
                      <a:fillRect/>
                    </a:stretch>
                  </pic:blipFill>
                  <pic:spPr>
                    <a:xfrm>
                      <a:off x="0" y="0"/>
                      <a:ext cx="6268325" cy="133369"/>
                    </a:xfrm>
                    <a:prstGeom prst="rect">
                      <a:avLst/>
                    </a:prstGeom>
                  </pic:spPr>
                </pic:pic>
              </a:graphicData>
            </a:graphic>
          </wp:inline>
        </w:drawing>
      </w:r>
    </w:p>
    <w:p w14:paraId="1295426D" w14:textId="566DA600" w:rsidR="00D4154D" w:rsidRPr="007325D6" w:rsidRDefault="00D4154D" w:rsidP="007325D6">
      <w:pPr>
        <w:rPr>
          <w:b/>
          <w:bCs/>
        </w:rPr>
      </w:pPr>
      <w:r>
        <w:rPr>
          <w:b/>
          <w:bCs/>
        </w:rPr>
        <w:t>service unbound restart</w:t>
      </w:r>
    </w:p>
    <w:p w14:paraId="1175D942" w14:textId="77777777" w:rsidR="001B4FC4" w:rsidRPr="00014416" w:rsidRDefault="003A7E98" w:rsidP="003D37A1">
      <w:pPr>
        <w:pStyle w:val="3"/>
      </w:pPr>
      <w:r w:rsidRPr="00014416">
        <w:t>2.8</w:t>
      </w:r>
    </w:p>
    <w:p w14:paraId="711C7CDC" w14:textId="33475F64" w:rsidR="00ED503E" w:rsidRPr="00234071" w:rsidRDefault="00234071" w:rsidP="00ED503E">
      <w:r w:rsidRPr="006B2443">
        <w:rPr>
          <w:b/>
          <w:bCs/>
        </w:rPr>
        <w:t>tcpdump -vvvni em0</w:t>
      </w:r>
      <w:r w:rsidR="006B2443">
        <w:t xml:space="preserve"> --&gt; NS2</w:t>
      </w:r>
    </w:p>
    <w:p w14:paraId="6CEEF37D" w14:textId="77777777" w:rsidR="003A7E98" w:rsidRDefault="003A7E98" w:rsidP="003D37A1">
      <w:pPr>
        <w:pStyle w:val="3"/>
        <w:rPr>
          <w:lang w:val="el-GR"/>
        </w:rPr>
      </w:pPr>
      <w:r w:rsidRPr="00ED503E">
        <w:rPr>
          <w:lang w:val="el-GR"/>
        </w:rPr>
        <w:t>2.9</w:t>
      </w:r>
    </w:p>
    <w:p w14:paraId="25FFEE16" w14:textId="04D2E38C" w:rsidR="00ED503E" w:rsidRPr="00ED503E" w:rsidRDefault="00234071" w:rsidP="00ED503E">
      <w:pPr>
        <w:rPr>
          <w:lang w:val="el-GR"/>
        </w:rPr>
      </w:pPr>
      <w:r w:rsidRPr="00234071">
        <w:rPr>
          <w:noProof/>
          <w:lang w:val="el-GR"/>
        </w:rPr>
        <w:drawing>
          <wp:inline distT="0" distB="0" distL="0" distR="0" wp14:anchorId="297025B6" wp14:editId="5AFC6CD9">
            <wp:extent cx="4915586" cy="1076475"/>
            <wp:effectExtent l="0" t="0" r="0" b="9525"/>
            <wp:docPr id="1228229624" name="Εικόνα 1" descr="Εικόνα που περιέχει κείμενο, γραμματοσειρ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29624" name="Εικόνα 1" descr="Εικόνα που περιέχει κείμενο, γραμματοσειρά, στιγμιότυπο οθόνης&#10;&#10;Περιγραφή που δημιουργήθηκε αυτόματα"/>
                    <pic:cNvPicPr/>
                  </pic:nvPicPr>
                  <pic:blipFill>
                    <a:blip r:embed="rId32"/>
                    <a:stretch>
                      <a:fillRect/>
                    </a:stretch>
                  </pic:blipFill>
                  <pic:spPr>
                    <a:xfrm>
                      <a:off x="0" y="0"/>
                      <a:ext cx="4915586" cy="1076475"/>
                    </a:xfrm>
                    <a:prstGeom prst="rect">
                      <a:avLst/>
                    </a:prstGeom>
                  </pic:spPr>
                </pic:pic>
              </a:graphicData>
            </a:graphic>
          </wp:inline>
        </w:drawing>
      </w:r>
    </w:p>
    <w:p w14:paraId="665D7637" w14:textId="77777777" w:rsidR="00ED503E" w:rsidRPr="00014416" w:rsidRDefault="003A7E98" w:rsidP="00ED503E">
      <w:pPr>
        <w:pStyle w:val="3"/>
        <w:rPr>
          <w:lang w:val="el-GR"/>
        </w:rPr>
      </w:pPr>
      <w:r w:rsidRPr="00ED503E">
        <w:rPr>
          <w:lang w:val="el-GR"/>
        </w:rPr>
        <w:t>2.10</w:t>
      </w:r>
    </w:p>
    <w:p w14:paraId="3F8BC6E7" w14:textId="26D815D8" w:rsidR="00DE5F27" w:rsidRPr="00014416" w:rsidRDefault="00BB0CCD" w:rsidP="00DE5F27">
      <w:pPr>
        <w:rPr>
          <w:lang w:val="el-GR"/>
        </w:rPr>
      </w:pPr>
      <w:r w:rsidRPr="00014416">
        <w:rPr>
          <w:lang w:val="el-GR"/>
        </w:rPr>
        <w:t>Έλαβε την 192.168.2.5</w:t>
      </w:r>
    </w:p>
    <w:p w14:paraId="599B422F" w14:textId="4615DAE4" w:rsidR="00DE5F27" w:rsidRPr="00014416" w:rsidRDefault="00DE5F27" w:rsidP="00DE5F27">
      <w:pPr>
        <w:pStyle w:val="3"/>
        <w:rPr>
          <w:lang w:val="el-GR"/>
        </w:rPr>
      </w:pPr>
      <w:r w:rsidRPr="00014416">
        <w:rPr>
          <w:lang w:val="el-GR"/>
        </w:rPr>
        <w:t>2.11</w:t>
      </w:r>
    </w:p>
    <w:p w14:paraId="7D5BA65C" w14:textId="0E7FBFFF" w:rsidR="00DE5F27" w:rsidRPr="0057448C" w:rsidRDefault="0057448C" w:rsidP="0057448C">
      <w:pPr>
        <w:rPr>
          <w:lang w:val="el-GR"/>
        </w:rPr>
      </w:pPr>
      <w:r w:rsidRPr="0057448C">
        <w:rPr>
          <w:lang w:val="el-GR"/>
        </w:rPr>
        <w:t xml:space="preserve">Από τις ζητούμενες από το </w:t>
      </w:r>
      <w:r>
        <w:t>PC</w:t>
      </w:r>
      <w:r w:rsidRPr="0057448C">
        <w:rPr>
          <w:lang w:val="el-GR"/>
        </w:rPr>
        <w:t xml:space="preserve">1 παραμέτρους, βλέπουμε πως ο </w:t>
      </w:r>
      <w:r>
        <w:t>NS</w:t>
      </w:r>
      <w:r w:rsidRPr="0057448C">
        <w:rPr>
          <w:lang w:val="el-GR"/>
        </w:rPr>
        <w:t>1 αποδίδει επιπλέον αυτή τη φορά τ</w:t>
      </w:r>
      <w:r>
        <w:rPr>
          <w:lang w:val="el-GR"/>
        </w:rPr>
        <w:t>ην</w:t>
      </w:r>
      <w:r w:rsidRPr="0057448C">
        <w:rPr>
          <w:lang w:val="el-GR"/>
        </w:rPr>
        <w:t xml:space="preserve"> </w:t>
      </w:r>
      <w:r>
        <w:rPr>
          <w:lang w:val="el-GR"/>
        </w:rPr>
        <w:t xml:space="preserve">                 </w:t>
      </w:r>
      <w:r w:rsidRPr="0057448C">
        <w:rPr>
          <w:lang w:val="el-GR"/>
        </w:rPr>
        <w:t>“</w:t>
      </w:r>
      <w:r>
        <w:t>Domain</w:t>
      </w:r>
      <w:r w:rsidRPr="0057448C">
        <w:rPr>
          <w:lang w:val="el-GR"/>
        </w:rPr>
        <w:t>-</w:t>
      </w:r>
      <w:r>
        <w:t>Name</w:t>
      </w:r>
      <w:r w:rsidRPr="0057448C">
        <w:rPr>
          <w:lang w:val="el-GR"/>
        </w:rPr>
        <w:t>-</w:t>
      </w:r>
      <w:r>
        <w:t>Server</w:t>
      </w:r>
      <w:r w:rsidRPr="0057448C">
        <w:rPr>
          <w:lang w:val="el-GR"/>
        </w:rPr>
        <w:t>” με τιμ</w:t>
      </w:r>
      <w:r w:rsidR="00BF642F">
        <w:rPr>
          <w:lang w:val="el-GR"/>
        </w:rPr>
        <w:t xml:space="preserve">ή </w:t>
      </w:r>
      <w:r w:rsidRPr="0057448C">
        <w:rPr>
          <w:lang w:val="el-GR"/>
        </w:rPr>
        <w:t>“192.168.2.1”</w:t>
      </w:r>
      <w:r w:rsidR="00BF642F">
        <w:rPr>
          <w:lang w:val="el-GR"/>
        </w:rPr>
        <w:t>.</w:t>
      </w:r>
    </w:p>
    <w:p w14:paraId="43941F50" w14:textId="11DDC88B" w:rsidR="00DE5F27" w:rsidRPr="00BF642F" w:rsidRDefault="00DE5F27" w:rsidP="00DE5F27">
      <w:pPr>
        <w:pStyle w:val="3"/>
        <w:rPr>
          <w:lang w:val="el-GR"/>
        </w:rPr>
      </w:pPr>
      <w:r w:rsidRPr="00BF642F">
        <w:rPr>
          <w:lang w:val="el-GR"/>
        </w:rPr>
        <w:lastRenderedPageBreak/>
        <w:t>2.12</w:t>
      </w:r>
    </w:p>
    <w:p w14:paraId="56E1D671" w14:textId="409310A3" w:rsidR="00DE5F27" w:rsidRPr="00BF642F" w:rsidRDefault="009702A4" w:rsidP="00DE5F27">
      <w:pPr>
        <w:rPr>
          <w:lang w:val="el-GR"/>
        </w:rPr>
      </w:pPr>
      <w:r w:rsidRPr="009702A4">
        <w:rPr>
          <w:noProof/>
          <w:lang w:val="el-GR"/>
        </w:rPr>
        <w:drawing>
          <wp:inline distT="0" distB="0" distL="0" distR="0" wp14:anchorId="64F20239" wp14:editId="0BE8FF44">
            <wp:extent cx="2991267" cy="657317"/>
            <wp:effectExtent l="0" t="0" r="0" b="9525"/>
            <wp:docPr id="386379700" name="Εικόνα 1" descr="Εικόνα που περιέχει κείμενο, γραμματοσειρ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79700" name="Εικόνα 1" descr="Εικόνα που περιέχει κείμενο, γραμματοσειρά, στιγμιότυπο οθόνης&#10;&#10;Περιγραφή που δημιουργήθηκε αυτόματα"/>
                    <pic:cNvPicPr/>
                  </pic:nvPicPr>
                  <pic:blipFill>
                    <a:blip r:embed="rId33"/>
                    <a:stretch>
                      <a:fillRect/>
                    </a:stretch>
                  </pic:blipFill>
                  <pic:spPr>
                    <a:xfrm>
                      <a:off x="0" y="0"/>
                      <a:ext cx="2991267" cy="657317"/>
                    </a:xfrm>
                    <a:prstGeom prst="rect">
                      <a:avLst/>
                    </a:prstGeom>
                  </pic:spPr>
                </pic:pic>
              </a:graphicData>
            </a:graphic>
          </wp:inline>
        </w:drawing>
      </w:r>
    </w:p>
    <w:p w14:paraId="6E115FA9" w14:textId="793E06E1" w:rsidR="00DE5F27" w:rsidRPr="00BF642F" w:rsidRDefault="00DE5F27" w:rsidP="00DE5F27">
      <w:pPr>
        <w:pStyle w:val="3"/>
        <w:rPr>
          <w:lang w:val="el-GR"/>
        </w:rPr>
      </w:pPr>
      <w:r w:rsidRPr="00BF642F">
        <w:rPr>
          <w:lang w:val="el-GR"/>
        </w:rPr>
        <w:t>2.13</w:t>
      </w:r>
    </w:p>
    <w:p w14:paraId="696B0CFA" w14:textId="40A57C26" w:rsidR="00DE5F27" w:rsidRPr="00BF642F" w:rsidRDefault="00E57484" w:rsidP="00DE5F27">
      <w:pPr>
        <w:rPr>
          <w:lang w:val="el-GR"/>
        </w:rPr>
      </w:pPr>
      <w:r w:rsidRPr="00E57484">
        <w:rPr>
          <w:noProof/>
          <w:lang w:val="el-GR"/>
        </w:rPr>
        <w:drawing>
          <wp:inline distT="0" distB="0" distL="0" distR="0" wp14:anchorId="27989612" wp14:editId="23C20955">
            <wp:extent cx="5010849" cy="314369"/>
            <wp:effectExtent l="0" t="0" r="0" b="9525"/>
            <wp:docPr id="28928170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81705" name=""/>
                    <pic:cNvPicPr/>
                  </pic:nvPicPr>
                  <pic:blipFill>
                    <a:blip r:embed="rId34"/>
                    <a:stretch>
                      <a:fillRect/>
                    </a:stretch>
                  </pic:blipFill>
                  <pic:spPr>
                    <a:xfrm>
                      <a:off x="0" y="0"/>
                      <a:ext cx="5010849" cy="314369"/>
                    </a:xfrm>
                    <a:prstGeom prst="rect">
                      <a:avLst/>
                    </a:prstGeom>
                  </pic:spPr>
                </pic:pic>
              </a:graphicData>
            </a:graphic>
          </wp:inline>
        </w:drawing>
      </w:r>
    </w:p>
    <w:p w14:paraId="622BEC6F" w14:textId="2C8BCDCE" w:rsidR="00DE5F27" w:rsidRPr="00BF642F" w:rsidRDefault="00DE5F27" w:rsidP="00DE5F27">
      <w:pPr>
        <w:pStyle w:val="3"/>
        <w:rPr>
          <w:lang w:val="el-GR"/>
        </w:rPr>
      </w:pPr>
      <w:r w:rsidRPr="00BF642F">
        <w:rPr>
          <w:lang w:val="el-GR"/>
        </w:rPr>
        <w:t>2.14</w:t>
      </w:r>
    </w:p>
    <w:p w14:paraId="5BA4049E" w14:textId="66A562FE" w:rsidR="00DE5F27" w:rsidRPr="00BF642F" w:rsidRDefault="00417861" w:rsidP="00DE5F27">
      <w:pPr>
        <w:rPr>
          <w:lang w:val="el-GR"/>
        </w:rPr>
      </w:pPr>
      <w:r w:rsidRPr="00417861">
        <w:rPr>
          <w:noProof/>
          <w:lang w:val="el-GR"/>
        </w:rPr>
        <w:drawing>
          <wp:inline distT="0" distB="0" distL="0" distR="0" wp14:anchorId="71D39172" wp14:editId="5C7FC730">
            <wp:extent cx="4972744" cy="304843"/>
            <wp:effectExtent l="0" t="0" r="0" b="0"/>
            <wp:docPr id="75195917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59178" name=""/>
                    <pic:cNvPicPr/>
                  </pic:nvPicPr>
                  <pic:blipFill>
                    <a:blip r:embed="rId35"/>
                    <a:stretch>
                      <a:fillRect/>
                    </a:stretch>
                  </pic:blipFill>
                  <pic:spPr>
                    <a:xfrm>
                      <a:off x="0" y="0"/>
                      <a:ext cx="4972744" cy="304843"/>
                    </a:xfrm>
                    <a:prstGeom prst="rect">
                      <a:avLst/>
                    </a:prstGeom>
                  </pic:spPr>
                </pic:pic>
              </a:graphicData>
            </a:graphic>
          </wp:inline>
        </w:drawing>
      </w:r>
    </w:p>
    <w:p w14:paraId="1878CDEA" w14:textId="6F032EBE" w:rsidR="00DE5F27" w:rsidRPr="00BF642F" w:rsidRDefault="00DE5F27" w:rsidP="00DE5F27">
      <w:pPr>
        <w:pStyle w:val="3"/>
        <w:rPr>
          <w:lang w:val="el-GR"/>
        </w:rPr>
      </w:pPr>
      <w:r w:rsidRPr="00BF642F">
        <w:rPr>
          <w:lang w:val="el-GR"/>
        </w:rPr>
        <w:t>2.15</w:t>
      </w:r>
    </w:p>
    <w:p w14:paraId="398E0F05" w14:textId="50B22BD1" w:rsidR="00DE5F27" w:rsidRPr="00BF642F" w:rsidRDefault="000B422E" w:rsidP="00DE5F27">
      <w:pPr>
        <w:rPr>
          <w:lang w:val="el-GR"/>
        </w:rPr>
      </w:pPr>
      <w:r>
        <w:rPr>
          <w:lang w:val="el-GR"/>
        </w:rPr>
        <w:t>Ναι.</w:t>
      </w:r>
    </w:p>
    <w:p w14:paraId="330DE15F" w14:textId="1ECA932A" w:rsidR="00DE5F27" w:rsidRPr="00BF642F" w:rsidRDefault="00DE5F27" w:rsidP="000B422E">
      <w:pPr>
        <w:pStyle w:val="3"/>
        <w:rPr>
          <w:lang w:val="el-GR"/>
        </w:rPr>
      </w:pPr>
      <w:r w:rsidRPr="00BF642F">
        <w:rPr>
          <w:lang w:val="el-GR"/>
        </w:rPr>
        <w:t>2.16</w:t>
      </w:r>
    </w:p>
    <w:p w14:paraId="552CCA71" w14:textId="325F35E8" w:rsidR="003546A1" w:rsidRPr="00BF642F" w:rsidRDefault="00CF5605" w:rsidP="00DE5F27">
      <w:pPr>
        <w:rPr>
          <w:lang w:val="el-GR"/>
        </w:rPr>
      </w:pPr>
      <w:r w:rsidRPr="00CF5605">
        <w:rPr>
          <w:noProof/>
          <w:lang w:val="el-GR"/>
        </w:rPr>
        <w:drawing>
          <wp:inline distT="0" distB="0" distL="0" distR="0" wp14:anchorId="29542181" wp14:editId="66A23D67">
            <wp:extent cx="4953691" cy="1200318"/>
            <wp:effectExtent l="0" t="0" r="0" b="0"/>
            <wp:docPr id="867010892" name="Εικόνα 1" descr="Εικόνα που περιέχει κείμενο, στιγμιότυπο οθόνης, γραμματοσειρά, μαύ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10892" name="Εικόνα 1" descr="Εικόνα που περιέχει κείμενο, στιγμιότυπο οθόνης, γραμματοσειρά, μαύρο&#10;&#10;Περιγραφή που δημιουργήθηκε αυτόματα"/>
                    <pic:cNvPicPr/>
                  </pic:nvPicPr>
                  <pic:blipFill>
                    <a:blip r:embed="rId36"/>
                    <a:stretch>
                      <a:fillRect/>
                    </a:stretch>
                  </pic:blipFill>
                  <pic:spPr>
                    <a:xfrm>
                      <a:off x="0" y="0"/>
                      <a:ext cx="4953691" cy="1200318"/>
                    </a:xfrm>
                    <a:prstGeom prst="rect">
                      <a:avLst/>
                    </a:prstGeom>
                  </pic:spPr>
                </pic:pic>
              </a:graphicData>
            </a:graphic>
          </wp:inline>
        </w:drawing>
      </w:r>
    </w:p>
    <w:p w14:paraId="6592E971" w14:textId="0DE3D8A7" w:rsidR="00DE5F27" w:rsidRPr="00BF642F" w:rsidRDefault="00DE5F27" w:rsidP="00DE5F27">
      <w:pPr>
        <w:pStyle w:val="3"/>
        <w:rPr>
          <w:lang w:val="el-GR"/>
        </w:rPr>
      </w:pPr>
      <w:r w:rsidRPr="00BF642F">
        <w:rPr>
          <w:lang w:val="el-GR"/>
        </w:rPr>
        <w:t>2.17</w:t>
      </w:r>
    </w:p>
    <w:p w14:paraId="20018720" w14:textId="1A493FDD" w:rsidR="00DE5F27" w:rsidRPr="00BF642F" w:rsidRDefault="003546A1" w:rsidP="00DE5F27">
      <w:pPr>
        <w:rPr>
          <w:lang w:val="el-GR"/>
        </w:rPr>
      </w:pPr>
      <w:r w:rsidRPr="003546A1">
        <w:rPr>
          <w:lang w:val="el-GR"/>
        </w:rPr>
        <w:t>Έλαβε την 192.168.2.6.</w:t>
      </w:r>
    </w:p>
    <w:p w14:paraId="58B3DC1F" w14:textId="5E231482" w:rsidR="00DE5F27" w:rsidRPr="00BF642F" w:rsidRDefault="00DE5F27" w:rsidP="00DE5F27">
      <w:pPr>
        <w:pStyle w:val="3"/>
        <w:rPr>
          <w:lang w:val="el-GR"/>
        </w:rPr>
      </w:pPr>
      <w:r w:rsidRPr="00BF642F">
        <w:rPr>
          <w:lang w:val="el-GR"/>
        </w:rPr>
        <w:t>2.18</w:t>
      </w:r>
    </w:p>
    <w:p w14:paraId="4958A5CF" w14:textId="7AA84142" w:rsidR="00DE5F27" w:rsidRPr="00BF642F" w:rsidRDefault="003546A1" w:rsidP="00DE5F27">
      <w:pPr>
        <w:rPr>
          <w:lang w:val="el-GR"/>
        </w:rPr>
      </w:pPr>
      <w:r>
        <w:rPr>
          <w:lang w:val="el-GR"/>
        </w:rPr>
        <w:t>Ναι</w:t>
      </w:r>
      <w:r w:rsidR="00B009B4">
        <w:rPr>
          <w:lang w:val="el-GR"/>
        </w:rPr>
        <w:t>.</w:t>
      </w:r>
    </w:p>
    <w:p w14:paraId="30FF7090" w14:textId="5584D719" w:rsidR="00DE5F27" w:rsidRPr="00BF642F" w:rsidRDefault="00DE5F27" w:rsidP="00CF5605">
      <w:pPr>
        <w:pStyle w:val="3"/>
        <w:rPr>
          <w:lang w:val="el-GR"/>
        </w:rPr>
      </w:pPr>
      <w:r w:rsidRPr="00BF642F">
        <w:rPr>
          <w:lang w:val="el-GR"/>
        </w:rPr>
        <w:t>2.19</w:t>
      </w:r>
    </w:p>
    <w:p w14:paraId="2C78E5C5" w14:textId="0B809636" w:rsidR="00DE5F27" w:rsidRPr="00BF642F" w:rsidRDefault="00431A7B" w:rsidP="00DE5F27">
      <w:pPr>
        <w:rPr>
          <w:lang w:val="el-GR"/>
        </w:rPr>
      </w:pPr>
      <w:r w:rsidRPr="00431A7B">
        <w:rPr>
          <w:lang w:val="el-GR"/>
        </w:rPr>
        <w:t>Το έλαβε από το DNS, καθώς από το /etc/hosts έχουμε διαγράψει τη σχετική εγγραφή.</w:t>
      </w:r>
    </w:p>
    <w:p w14:paraId="6603E740" w14:textId="6B53F0CA" w:rsidR="00DE5F27" w:rsidRDefault="00DE5F27" w:rsidP="00DE5F27">
      <w:pPr>
        <w:pStyle w:val="3"/>
        <w:rPr>
          <w:lang w:val="el-GR"/>
        </w:rPr>
      </w:pPr>
      <w:r w:rsidRPr="00014416">
        <w:rPr>
          <w:lang w:val="el-GR"/>
        </w:rPr>
        <w:t>2.20</w:t>
      </w:r>
    </w:p>
    <w:p w14:paraId="474C606F" w14:textId="46046081" w:rsidR="001E632C" w:rsidRPr="001E632C" w:rsidRDefault="001E632C" w:rsidP="001E632C">
      <w:pPr>
        <w:rPr>
          <w:lang w:val="el-GR"/>
        </w:rPr>
      </w:pPr>
      <w:r w:rsidRPr="001E632C">
        <w:rPr>
          <w:lang w:val="el-GR"/>
        </w:rPr>
        <w:t>Αφού τροποποιήσουμε κατάλληλα την εγγραφή για το PC2, μπορούμε να κάνουμε μεν</w:t>
      </w:r>
      <w:r w:rsidR="0060519E">
        <w:rPr>
          <w:lang w:val="el-GR"/>
        </w:rPr>
        <w:t xml:space="preserve"> </w:t>
      </w:r>
      <w:r w:rsidRPr="001E632C">
        <w:rPr>
          <w:lang w:val="el-GR"/>
        </w:rPr>
        <w:t>“ping pc2”, αλλά δεδομένου ότι στέλνεται στην 192.168.2.7, λαμβάνουμε το εξής μήνυμα σφάλματος</w:t>
      </w:r>
      <w:r w:rsidR="00D24B87">
        <w:rPr>
          <w:lang w:val="el-GR"/>
        </w:rPr>
        <w:t>.</w:t>
      </w:r>
    </w:p>
    <w:p w14:paraId="7BC51352" w14:textId="4556A480" w:rsidR="00EB0F15" w:rsidRPr="00EB0F15" w:rsidRDefault="001E632C" w:rsidP="00EB0F15">
      <w:r w:rsidRPr="001E632C">
        <w:rPr>
          <w:noProof/>
        </w:rPr>
        <w:drawing>
          <wp:inline distT="0" distB="0" distL="0" distR="0" wp14:anchorId="27F194FF" wp14:editId="33E8FEE6">
            <wp:extent cx="3296110" cy="933580"/>
            <wp:effectExtent l="0" t="0" r="0" b="0"/>
            <wp:docPr id="217199619" name="Εικόνα 1" descr="Εικόνα που περιέχει κείμενο, γραμματοσειρ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99619" name="Εικόνα 1" descr="Εικόνα που περιέχει κείμενο, γραμματοσειρά, στιγμιότυπο οθόνης&#10;&#10;Περιγραφή που δημιουργήθηκε αυτόματα"/>
                    <pic:cNvPicPr/>
                  </pic:nvPicPr>
                  <pic:blipFill>
                    <a:blip r:embed="rId37"/>
                    <a:stretch>
                      <a:fillRect/>
                    </a:stretch>
                  </pic:blipFill>
                  <pic:spPr>
                    <a:xfrm>
                      <a:off x="0" y="0"/>
                      <a:ext cx="3296110" cy="933580"/>
                    </a:xfrm>
                    <a:prstGeom prst="rect">
                      <a:avLst/>
                    </a:prstGeom>
                  </pic:spPr>
                </pic:pic>
              </a:graphicData>
            </a:graphic>
          </wp:inline>
        </w:drawing>
      </w:r>
    </w:p>
    <w:p w14:paraId="308A6BC3" w14:textId="54072252" w:rsidR="00DE5F27" w:rsidRPr="000301DF" w:rsidRDefault="00DE5F27" w:rsidP="00DE5F27">
      <w:pPr>
        <w:pStyle w:val="3"/>
        <w:rPr>
          <w:lang w:val="el-GR"/>
        </w:rPr>
      </w:pPr>
      <w:r w:rsidRPr="000301DF">
        <w:rPr>
          <w:lang w:val="el-GR"/>
        </w:rPr>
        <w:lastRenderedPageBreak/>
        <w:t>2.21</w:t>
      </w:r>
    </w:p>
    <w:p w14:paraId="4499E783" w14:textId="6A8E570F" w:rsidR="00DE5F27" w:rsidRPr="00AB25D8" w:rsidRDefault="000301DF" w:rsidP="000301DF">
      <w:pPr>
        <w:rPr>
          <w:lang w:val="el-GR"/>
        </w:rPr>
      </w:pPr>
      <w:r w:rsidRPr="000301DF">
        <w:rPr>
          <w:lang w:val="el-GR"/>
        </w:rPr>
        <w:t xml:space="preserve">Δεδομένου ότι το παραπάνω </w:t>
      </w:r>
      <w:r>
        <w:t>ping</w:t>
      </w:r>
      <w:r w:rsidRPr="000301DF">
        <w:rPr>
          <w:lang w:val="el-GR"/>
        </w:rPr>
        <w:t xml:space="preserve"> απέτυχε, πρέπει να έγινε πρώτα αναζήτηση στο</w:t>
      </w:r>
      <w:r w:rsidR="00AB25D8">
        <w:rPr>
          <w:lang w:val="el-GR"/>
        </w:rPr>
        <w:t xml:space="preserve"> </w:t>
      </w:r>
      <w:r w:rsidRPr="000301DF">
        <w:rPr>
          <w:lang w:val="el-GR"/>
        </w:rPr>
        <w:t>/</w:t>
      </w:r>
      <w:r>
        <w:t>etc</w:t>
      </w:r>
      <w:r w:rsidRPr="000301DF">
        <w:rPr>
          <w:lang w:val="el-GR"/>
        </w:rPr>
        <w:t>/</w:t>
      </w:r>
      <w:r>
        <w:t>hosts</w:t>
      </w:r>
      <w:r w:rsidRPr="000301DF">
        <w:rPr>
          <w:lang w:val="el-GR"/>
        </w:rPr>
        <w:t xml:space="preserve"> και στη συνέχεια στο </w:t>
      </w:r>
      <w:r>
        <w:t>DNS</w:t>
      </w:r>
      <w:r w:rsidRPr="000301DF">
        <w:rPr>
          <w:lang w:val="el-GR"/>
        </w:rPr>
        <w:t>, καθώς διαφορετικά θα πετύχαινε το παραπάνω</w:t>
      </w:r>
      <w:r w:rsidR="00AB25D8">
        <w:rPr>
          <w:lang w:val="el-GR"/>
        </w:rPr>
        <w:t xml:space="preserve"> </w:t>
      </w:r>
      <w:r>
        <w:t>ping</w:t>
      </w:r>
    </w:p>
    <w:p w14:paraId="4AE17303" w14:textId="7DB6F64F" w:rsidR="00DE5F27" w:rsidRPr="00AB25D8" w:rsidRDefault="00DE5F27" w:rsidP="00DE5F27">
      <w:pPr>
        <w:pStyle w:val="3"/>
        <w:rPr>
          <w:lang w:val="el-GR"/>
        </w:rPr>
      </w:pPr>
      <w:r w:rsidRPr="00AB25D8">
        <w:rPr>
          <w:lang w:val="el-GR"/>
        </w:rPr>
        <w:t>2.22</w:t>
      </w:r>
    </w:p>
    <w:p w14:paraId="1B29172F" w14:textId="2024092C" w:rsidR="00DE5F27" w:rsidRPr="00014416" w:rsidRDefault="00656B4D" w:rsidP="00656B4D">
      <w:pPr>
        <w:rPr>
          <w:lang w:val="el-GR"/>
        </w:rPr>
      </w:pPr>
      <w:r w:rsidRPr="00656B4D">
        <w:rPr>
          <w:lang w:val="el-GR"/>
        </w:rPr>
        <w:t>Εκτελούμε στο PC1 “cat /etc/nsswitch.conf”, οπότε και βλέπουμε την παρακάτω</w:t>
      </w:r>
      <w:r w:rsidR="00730451">
        <w:rPr>
          <w:lang w:val="el-GR"/>
        </w:rPr>
        <w:t xml:space="preserve"> </w:t>
      </w:r>
      <w:r w:rsidRPr="00656B4D">
        <w:rPr>
          <w:lang w:val="el-GR"/>
        </w:rPr>
        <w:t>γραμμή, η οποία δηλώνει πως πρώτα γίνεται αναζήτηση στο /etc/hosts και μετά στον</w:t>
      </w:r>
      <w:r w:rsidR="00730451">
        <w:rPr>
          <w:lang w:val="el-GR"/>
        </w:rPr>
        <w:t xml:space="preserve"> </w:t>
      </w:r>
      <w:r w:rsidRPr="00656B4D">
        <w:rPr>
          <w:lang w:val="el-GR"/>
        </w:rPr>
        <w:t>DNS server, επιβεβαιώνοντας το παραπάνω.</w:t>
      </w:r>
    </w:p>
    <w:p w14:paraId="08309164" w14:textId="6A53F9C0" w:rsidR="008D7991" w:rsidRPr="008D7991" w:rsidRDefault="008D7991" w:rsidP="00656B4D">
      <w:r w:rsidRPr="008D7991">
        <w:rPr>
          <w:noProof/>
        </w:rPr>
        <w:drawing>
          <wp:inline distT="0" distB="0" distL="0" distR="0" wp14:anchorId="32A13ACE" wp14:editId="6E59B492">
            <wp:extent cx="1590897" cy="152421"/>
            <wp:effectExtent l="0" t="0" r="9525" b="0"/>
            <wp:docPr id="101974460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44601" name=""/>
                    <pic:cNvPicPr/>
                  </pic:nvPicPr>
                  <pic:blipFill>
                    <a:blip r:embed="rId38"/>
                    <a:stretch>
                      <a:fillRect/>
                    </a:stretch>
                  </pic:blipFill>
                  <pic:spPr>
                    <a:xfrm>
                      <a:off x="0" y="0"/>
                      <a:ext cx="1590897" cy="152421"/>
                    </a:xfrm>
                    <a:prstGeom prst="rect">
                      <a:avLst/>
                    </a:prstGeom>
                  </pic:spPr>
                </pic:pic>
              </a:graphicData>
            </a:graphic>
          </wp:inline>
        </w:drawing>
      </w:r>
    </w:p>
    <w:p w14:paraId="73166C7E" w14:textId="516DF649" w:rsidR="00DE5F27" w:rsidRPr="00AB25D8" w:rsidRDefault="00DE5F27" w:rsidP="00DE5F27">
      <w:pPr>
        <w:pStyle w:val="3"/>
        <w:rPr>
          <w:lang w:val="el-GR"/>
        </w:rPr>
      </w:pPr>
      <w:r w:rsidRPr="00AB25D8">
        <w:rPr>
          <w:lang w:val="el-GR"/>
        </w:rPr>
        <w:t>2.23</w:t>
      </w:r>
    </w:p>
    <w:p w14:paraId="23C5F68D" w14:textId="51F1C549" w:rsidR="00DE5F27" w:rsidRPr="008D7991" w:rsidRDefault="002115D9" w:rsidP="00DE5F27">
      <w:r w:rsidRPr="002115D9">
        <w:rPr>
          <w:noProof/>
        </w:rPr>
        <w:drawing>
          <wp:inline distT="0" distB="0" distL="0" distR="0" wp14:anchorId="432A5C7C" wp14:editId="4B2AC827">
            <wp:extent cx="3543795" cy="314369"/>
            <wp:effectExtent l="0" t="0" r="0" b="9525"/>
            <wp:docPr id="41463813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38134" name=""/>
                    <pic:cNvPicPr/>
                  </pic:nvPicPr>
                  <pic:blipFill>
                    <a:blip r:embed="rId39"/>
                    <a:stretch>
                      <a:fillRect/>
                    </a:stretch>
                  </pic:blipFill>
                  <pic:spPr>
                    <a:xfrm>
                      <a:off x="0" y="0"/>
                      <a:ext cx="3543795" cy="314369"/>
                    </a:xfrm>
                    <a:prstGeom prst="rect">
                      <a:avLst/>
                    </a:prstGeom>
                  </pic:spPr>
                </pic:pic>
              </a:graphicData>
            </a:graphic>
          </wp:inline>
        </w:drawing>
      </w:r>
    </w:p>
    <w:p w14:paraId="3A1E0189" w14:textId="719E5F9E" w:rsidR="001D38D0" w:rsidRPr="00AB25D8" w:rsidRDefault="001D38D0" w:rsidP="001D38D0">
      <w:pPr>
        <w:pStyle w:val="3"/>
        <w:rPr>
          <w:lang w:val="el-GR"/>
        </w:rPr>
      </w:pPr>
      <w:r w:rsidRPr="00AB25D8">
        <w:rPr>
          <w:lang w:val="el-GR"/>
        </w:rPr>
        <w:t>2.24</w:t>
      </w:r>
    </w:p>
    <w:p w14:paraId="2621179B" w14:textId="0AAC70B3" w:rsidR="001D38D0" w:rsidRPr="003B215B" w:rsidRDefault="002115D9" w:rsidP="002115D9">
      <w:pPr>
        <w:rPr>
          <w:lang w:val="el-GR"/>
        </w:rPr>
      </w:pPr>
      <w:r w:rsidRPr="002115D9">
        <w:rPr>
          <w:lang w:val="el-GR"/>
        </w:rPr>
        <w:t>Η εντολή “host PC2” κάνει DNS query στον DNS server που έχουμε ορίσει</w:t>
      </w:r>
      <w:r w:rsidR="001513F7" w:rsidRPr="001513F7">
        <w:rPr>
          <w:lang w:val="el-GR"/>
        </w:rPr>
        <w:t xml:space="preserve"> </w:t>
      </w:r>
      <w:r w:rsidR="001513F7">
        <w:rPr>
          <w:lang w:val="el-GR"/>
        </w:rPr>
        <w:t>και έχει τη σωστή εγγραφή</w:t>
      </w:r>
      <w:r w:rsidRPr="002115D9">
        <w:rPr>
          <w:lang w:val="el-GR"/>
        </w:rPr>
        <w:t>, ενώ το Ping</w:t>
      </w:r>
      <w:r w:rsidR="003B215B" w:rsidRPr="003B215B">
        <w:rPr>
          <w:lang w:val="el-GR"/>
        </w:rPr>
        <w:t xml:space="preserve"> </w:t>
      </w:r>
      <w:r w:rsidRPr="002115D9">
        <w:rPr>
          <w:lang w:val="el-GR"/>
        </w:rPr>
        <w:t>αντλεί τα δεδομένα από το /etc/hosts</w:t>
      </w:r>
      <w:r w:rsidR="00557991">
        <w:rPr>
          <w:lang w:val="el-GR"/>
        </w:rPr>
        <w:t>.</w:t>
      </w:r>
    </w:p>
    <w:p w14:paraId="6B52B91B" w14:textId="60E4D0E1" w:rsidR="001D38D0" w:rsidRPr="00014416" w:rsidRDefault="001D38D0" w:rsidP="001D38D0">
      <w:pPr>
        <w:pStyle w:val="3"/>
        <w:rPr>
          <w:lang w:val="el-GR"/>
        </w:rPr>
      </w:pPr>
      <w:r w:rsidRPr="00AB25D8">
        <w:rPr>
          <w:lang w:val="el-GR"/>
        </w:rPr>
        <w:t>2.25</w:t>
      </w:r>
    </w:p>
    <w:p w14:paraId="0810E1E0" w14:textId="43689CE3" w:rsidR="005E6566" w:rsidRPr="005E6566" w:rsidRDefault="005E6566" w:rsidP="005E6566">
      <w:pPr>
        <w:rPr>
          <w:lang w:val="el-GR"/>
        </w:rPr>
      </w:pPr>
      <w:r w:rsidRPr="005E6566">
        <w:rPr>
          <w:lang w:val="el-GR"/>
        </w:rPr>
        <w:t>Το ίδιο περιεχόμενο που είχε πριν διαγραφεί.</w:t>
      </w:r>
    </w:p>
    <w:p w14:paraId="43FEE44F" w14:textId="525B28D7" w:rsidR="00510440" w:rsidRPr="00F5277C" w:rsidRDefault="00810137" w:rsidP="001D38D0">
      <w:r w:rsidRPr="00810137">
        <w:rPr>
          <w:noProof/>
        </w:rPr>
        <w:drawing>
          <wp:inline distT="0" distB="0" distL="0" distR="0" wp14:anchorId="0E3A9574" wp14:editId="4C99A1C9">
            <wp:extent cx="3124636" cy="1019317"/>
            <wp:effectExtent l="0" t="0" r="0" b="9525"/>
            <wp:docPr id="464326808" name="Εικόνα 1" descr="Εικόνα που περιέχει κείμενο, γραμματοσειρ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26808" name="Εικόνα 1" descr="Εικόνα που περιέχει κείμενο, γραμματοσειρά, στιγμιότυπο οθόνης&#10;&#10;Περιγραφή που δημιουργήθηκε αυτόματα"/>
                    <pic:cNvPicPr/>
                  </pic:nvPicPr>
                  <pic:blipFill>
                    <a:blip r:embed="rId40"/>
                    <a:stretch>
                      <a:fillRect/>
                    </a:stretch>
                  </pic:blipFill>
                  <pic:spPr>
                    <a:xfrm>
                      <a:off x="0" y="0"/>
                      <a:ext cx="3124636" cy="1019317"/>
                    </a:xfrm>
                    <a:prstGeom prst="rect">
                      <a:avLst/>
                    </a:prstGeom>
                  </pic:spPr>
                </pic:pic>
              </a:graphicData>
            </a:graphic>
          </wp:inline>
        </w:drawing>
      </w:r>
    </w:p>
    <w:p w14:paraId="1AE121DB" w14:textId="4D461FA3" w:rsidR="001D38D0" w:rsidRPr="00741B8D" w:rsidRDefault="001D38D0" w:rsidP="001D38D0">
      <w:pPr>
        <w:pStyle w:val="3"/>
      </w:pPr>
      <w:r w:rsidRPr="00741B8D">
        <w:t>2.26</w:t>
      </w:r>
    </w:p>
    <w:p w14:paraId="35D0471A" w14:textId="74A97884" w:rsidR="001D38D0" w:rsidRPr="00DE242C" w:rsidRDefault="00741B8D" w:rsidP="001D38D0">
      <w:pPr>
        <w:rPr>
          <w:b/>
          <w:bCs/>
        </w:rPr>
      </w:pPr>
      <w:r w:rsidRPr="00DE242C">
        <w:rPr>
          <w:b/>
          <w:bCs/>
        </w:rPr>
        <w:t xml:space="preserve">tcpdump -ni em0 ‘not (udp port 67 or </w:t>
      </w:r>
      <w:r w:rsidR="00DC5D4D" w:rsidRPr="00DE242C">
        <w:rPr>
          <w:b/>
          <w:bCs/>
        </w:rPr>
        <w:t xml:space="preserve">udp </w:t>
      </w:r>
      <w:r w:rsidRPr="00DE242C">
        <w:rPr>
          <w:b/>
          <w:bCs/>
        </w:rPr>
        <w:t>port 68)’</w:t>
      </w:r>
    </w:p>
    <w:p w14:paraId="13D298B7" w14:textId="2E848E77" w:rsidR="001D38D0" w:rsidRPr="00741B8D" w:rsidRDefault="001D38D0" w:rsidP="001D38D0">
      <w:pPr>
        <w:pStyle w:val="3"/>
      </w:pPr>
      <w:r w:rsidRPr="00741B8D">
        <w:t>2.27</w:t>
      </w:r>
    </w:p>
    <w:p w14:paraId="5752CB0A" w14:textId="7A71A78F" w:rsidR="001D38D0" w:rsidRPr="00AB25D8" w:rsidRDefault="00BF6CB0" w:rsidP="001D38D0">
      <w:pPr>
        <w:rPr>
          <w:lang w:val="el-GR"/>
        </w:rPr>
      </w:pPr>
      <w:r w:rsidRPr="009100B0">
        <w:rPr>
          <w:noProof/>
          <w:lang w:val="el-GR"/>
        </w:rPr>
        <w:drawing>
          <wp:inline distT="0" distB="0" distL="0" distR="0" wp14:anchorId="75360BE3" wp14:editId="3572F5E2">
            <wp:extent cx="3791479" cy="466790"/>
            <wp:effectExtent l="0" t="0" r="0" b="9525"/>
            <wp:docPr id="176442757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27576" name=""/>
                    <pic:cNvPicPr/>
                  </pic:nvPicPr>
                  <pic:blipFill>
                    <a:blip r:embed="rId41"/>
                    <a:stretch>
                      <a:fillRect/>
                    </a:stretch>
                  </pic:blipFill>
                  <pic:spPr>
                    <a:xfrm>
                      <a:off x="0" y="0"/>
                      <a:ext cx="3791479" cy="466790"/>
                    </a:xfrm>
                    <a:prstGeom prst="rect">
                      <a:avLst/>
                    </a:prstGeom>
                  </pic:spPr>
                </pic:pic>
              </a:graphicData>
            </a:graphic>
          </wp:inline>
        </w:drawing>
      </w:r>
    </w:p>
    <w:p w14:paraId="56AB85A2" w14:textId="2B27ED8D" w:rsidR="001D38D0" w:rsidRPr="00AB25D8" w:rsidRDefault="001D38D0" w:rsidP="001D38D0">
      <w:pPr>
        <w:pStyle w:val="3"/>
        <w:rPr>
          <w:lang w:val="el-GR"/>
        </w:rPr>
      </w:pPr>
      <w:r w:rsidRPr="00AB25D8">
        <w:rPr>
          <w:lang w:val="el-GR"/>
        </w:rPr>
        <w:t>2.28</w:t>
      </w:r>
    </w:p>
    <w:p w14:paraId="25989EE7" w14:textId="74804F63" w:rsidR="001D38D0" w:rsidRDefault="00944837" w:rsidP="001D38D0">
      <w:pPr>
        <w:rPr>
          <w:lang w:val="el-GR"/>
        </w:rPr>
      </w:pPr>
      <w:r>
        <w:rPr>
          <w:lang w:val="el-GR"/>
        </w:rPr>
        <w:t>Ναι.</w:t>
      </w:r>
    </w:p>
    <w:p w14:paraId="5FBAA3F0" w14:textId="5339D673" w:rsidR="007A024D" w:rsidRPr="00944837" w:rsidRDefault="007A024D" w:rsidP="001D38D0">
      <w:pPr>
        <w:rPr>
          <w:lang w:val="el-GR"/>
        </w:rPr>
      </w:pPr>
      <w:r w:rsidRPr="007A024D">
        <w:rPr>
          <w:noProof/>
          <w:lang w:val="el-GR"/>
        </w:rPr>
        <w:lastRenderedPageBreak/>
        <w:drawing>
          <wp:inline distT="0" distB="0" distL="0" distR="0" wp14:anchorId="6CE4DC4E" wp14:editId="169C0820">
            <wp:extent cx="6858000" cy="3504565"/>
            <wp:effectExtent l="0" t="0" r="0" b="635"/>
            <wp:docPr id="1125503012" name="Εικόνα 1" descr="Εικόνα που περιέχει κείμενο, στιγμιότυπο οθόνης, ασπρόμαυρο, μαύ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03012" name="Εικόνα 1" descr="Εικόνα που περιέχει κείμενο, στιγμιότυπο οθόνης, ασπρόμαυρο, μαύρο&#10;&#10;Περιγραφή που δημιουργήθηκε αυτόματα"/>
                    <pic:cNvPicPr/>
                  </pic:nvPicPr>
                  <pic:blipFill>
                    <a:blip r:embed="rId42"/>
                    <a:stretch>
                      <a:fillRect/>
                    </a:stretch>
                  </pic:blipFill>
                  <pic:spPr>
                    <a:xfrm>
                      <a:off x="0" y="0"/>
                      <a:ext cx="6858000" cy="3504565"/>
                    </a:xfrm>
                    <a:prstGeom prst="rect">
                      <a:avLst/>
                    </a:prstGeom>
                  </pic:spPr>
                </pic:pic>
              </a:graphicData>
            </a:graphic>
          </wp:inline>
        </w:drawing>
      </w:r>
    </w:p>
    <w:p w14:paraId="30E19CA6" w14:textId="61EEEDA8" w:rsidR="001D38D0" w:rsidRPr="00AB25D8" w:rsidRDefault="001D38D0" w:rsidP="001D38D0">
      <w:pPr>
        <w:pStyle w:val="3"/>
        <w:rPr>
          <w:lang w:val="el-GR"/>
        </w:rPr>
      </w:pPr>
      <w:r w:rsidRPr="00AB25D8">
        <w:rPr>
          <w:lang w:val="el-GR"/>
        </w:rPr>
        <w:t>2.29</w:t>
      </w:r>
    </w:p>
    <w:p w14:paraId="1644FE6D" w14:textId="291CABC0" w:rsidR="001D38D0" w:rsidRPr="00EF7613" w:rsidRDefault="002C4C36" w:rsidP="001D38D0">
      <w:pPr>
        <w:rPr>
          <w:lang w:val="el-GR"/>
        </w:rPr>
      </w:pPr>
      <w:r>
        <w:t>UDP</w:t>
      </w:r>
      <w:r w:rsidR="00944837" w:rsidRPr="00EF7613">
        <w:rPr>
          <w:lang w:val="el-GR"/>
        </w:rPr>
        <w:t>.</w:t>
      </w:r>
    </w:p>
    <w:p w14:paraId="3DBD8E48" w14:textId="11AB10B8" w:rsidR="001D38D0" w:rsidRPr="00EF7613" w:rsidRDefault="001D38D0" w:rsidP="001D38D0">
      <w:pPr>
        <w:pStyle w:val="3"/>
        <w:rPr>
          <w:lang w:val="el-GR"/>
        </w:rPr>
      </w:pPr>
      <w:r w:rsidRPr="00EF7613">
        <w:rPr>
          <w:lang w:val="el-GR"/>
        </w:rPr>
        <w:t>2.30</w:t>
      </w:r>
    </w:p>
    <w:p w14:paraId="0C4CA454" w14:textId="5F32CF53" w:rsidR="001D38D0" w:rsidRPr="00FF41FC" w:rsidRDefault="00EF7613" w:rsidP="00EF7613">
      <w:pPr>
        <w:rPr>
          <w:lang w:val="el-GR"/>
        </w:rPr>
      </w:pPr>
      <w:r w:rsidRPr="00EF7613">
        <w:rPr>
          <w:lang w:val="el-GR"/>
        </w:rPr>
        <w:t xml:space="preserve">Χρησιμοποιήθηκε η θύρα 53 από τον </w:t>
      </w:r>
      <w:r>
        <w:t>DNS</w:t>
      </w:r>
      <w:r w:rsidRPr="00EF7613">
        <w:rPr>
          <w:lang w:val="el-GR"/>
        </w:rPr>
        <w:t xml:space="preserve"> </w:t>
      </w:r>
      <w:r>
        <w:t>server</w:t>
      </w:r>
      <w:r w:rsidRPr="00EF7613">
        <w:rPr>
          <w:lang w:val="el-GR"/>
        </w:rPr>
        <w:t xml:space="preserve"> και μία δυναμική κάθε φορά από τον</w:t>
      </w:r>
      <w:r w:rsidR="00FF41FC">
        <w:rPr>
          <w:lang w:val="el-GR"/>
        </w:rPr>
        <w:t xml:space="preserve"> </w:t>
      </w:r>
      <w:r w:rsidRPr="00FF41FC">
        <w:rPr>
          <w:lang w:val="el-GR"/>
        </w:rPr>
        <w:t>πελάτη.</w:t>
      </w:r>
    </w:p>
    <w:p w14:paraId="7908DE07" w14:textId="1004B5FD" w:rsidR="007160EA" w:rsidRPr="005A5D01" w:rsidRDefault="007160EA" w:rsidP="007160EA">
      <w:pPr>
        <w:pStyle w:val="3"/>
        <w:rPr>
          <w:lang w:val="el-GR"/>
        </w:rPr>
      </w:pPr>
      <w:r w:rsidRPr="005A5D01">
        <w:rPr>
          <w:lang w:val="el-GR"/>
        </w:rPr>
        <w:t>2.31</w:t>
      </w:r>
    </w:p>
    <w:p w14:paraId="514DBED5" w14:textId="4BE1C63E" w:rsidR="007160EA" w:rsidRPr="005A5D01" w:rsidRDefault="000D0222" w:rsidP="007160EA">
      <w:pPr>
        <w:rPr>
          <w:lang w:val="el-GR"/>
        </w:rPr>
      </w:pPr>
      <w:r>
        <w:t>Port</w:t>
      </w:r>
      <w:r w:rsidRPr="005A5D01">
        <w:rPr>
          <w:lang w:val="el-GR"/>
        </w:rPr>
        <w:t xml:space="preserve"> 53.</w:t>
      </w:r>
    </w:p>
    <w:p w14:paraId="1B250ADA" w14:textId="5313385C" w:rsidR="007160EA" w:rsidRPr="005A5D01" w:rsidRDefault="007160EA" w:rsidP="007160EA">
      <w:pPr>
        <w:pStyle w:val="3"/>
        <w:rPr>
          <w:lang w:val="el-GR"/>
        </w:rPr>
      </w:pPr>
      <w:r w:rsidRPr="005A5D01">
        <w:rPr>
          <w:lang w:val="el-GR"/>
        </w:rPr>
        <w:t>2.32</w:t>
      </w:r>
    </w:p>
    <w:p w14:paraId="26E5FC32" w14:textId="0D90CBED" w:rsidR="007160EA" w:rsidRPr="005A5D01" w:rsidRDefault="005A5D01" w:rsidP="007160EA">
      <w:pPr>
        <w:rPr>
          <w:lang w:val="el-GR"/>
        </w:rPr>
      </w:pPr>
      <w:r>
        <w:t>tcpdump</w:t>
      </w:r>
      <w:r w:rsidRPr="005A5D01">
        <w:rPr>
          <w:lang w:val="el-GR"/>
        </w:rPr>
        <w:t xml:space="preserve"> -</w:t>
      </w:r>
      <w:r>
        <w:t>vvvni</w:t>
      </w:r>
      <w:r w:rsidRPr="005A5D01">
        <w:rPr>
          <w:lang w:val="el-GR"/>
        </w:rPr>
        <w:t xml:space="preserve"> </w:t>
      </w:r>
    </w:p>
    <w:p w14:paraId="1B9B7D0C" w14:textId="5CF8FFED" w:rsidR="007160EA" w:rsidRDefault="007160EA" w:rsidP="007160EA">
      <w:pPr>
        <w:pStyle w:val="3"/>
      </w:pPr>
      <w:r w:rsidRPr="005A5D01">
        <w:rPr>
          <w:lang w:val="el-GR"/>
        </w:rPr>
        <w:t>2.33</w:t>
      </w:r>
    </w:p>
    <w:p w14:paraId="7A0BFCD1" w14:textId="3B7AE024" w:rsidR="005A5D01" w:rsidRPr="005A5D01" w:rsidRDefault="005A5D01" w:rsidP="005A5D01">
      <w:r w:rsidRPr="005A5D01">
        <w:rPr>
          <w:noProof/>
        </w:rPr>
        <w:drawing>
          <wp:inline distT="0" distB="0" distL="0" distR="0" wp14:anchorId="73F59BC4" wp14:editId="3065B47A">
            <wp:extent cx="3677163" cy="323895"/>
            <wp:effectExtent l="0" t="0" r="0" b="0"/>
            <wp:docPr id="99158459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84592" name=""/>
                    <pic:cNvPicPr/>
                  </pic:nvPicPr>
                  <pic:blipFill>
                    <a:blip r:embed="rId43"/>
                    <a:stretch>
                      <a:fillRect/>
                    </a:stretch>
                  </pic:blipFill>
                  <pic:spPr>
                    <a:xfrm>
                      <a:off x="0" y="0"/>
                      <a:ext cx="3677163" cy="323895"/>
                    </a:xfrm>
                    <a:prstGeom prst="rect">
                      <a:avLst/>
                    </a:prstGeom>
                  </pic:spPr>
                </pic:pic>
              </a:graphicData>
            </a:graphic>
          </wp:inline>
        </w:drawing>
      </w:r>
    </w:p>
    <w:p w14:paraId="40F46A99" w14:textId="633EFB0A" w:rsidR="007160EA" w:rsidRPr="005A5D01" w:rsidRDefault="007160EA" w:rsidP="007160EA">
      <w:pPr>
        <w:pStyle w:val="3"/>
        <w:rPr>
          <w:lang w:val="el-GR"/>
        </w:rPr>
      </w:pPr>
      <w:r w:rsidRPr="005A5D01">
        <w:rPr>
          <w:lang w:val="el-GR"/>
        </w:rPr>
        <w:t>2.34</w:t>
      </w:r>
    </w:p>
    <w:p w14:paraId="1C1ADE33" w14:textId="6A564BA6" w:rsidR="007160EA" w:rsidRPr="00014416" w:rsidRDefault="005A5D01" w:rsidP="007160EA">
      <w:pPr>
        <w:rPr>
          <w:lang w:val="el-GR"/>
        </w:rPr>
      </w:pPr>
      <w:r w:rsidRPr="005A5D01">
        <w:rPr>
          <w:lang w:val="el-GR"/>
        </w:rPr>
        <w:t>6 μηνύματα</w:t>
      </w:r>
      <w:r w:rsidR="0084163A" w:rsidRPr="00014416">
        <w:rPr>
          <w:lang w:val="el-GR"/>
        </w:rPr>
        <w:t>.</w:t>
      </w:r>
    </w:p>
    <w:p w14:paraId="43920181" w14:textId="1FCFF090" w:rsidR="007160EA" w:rsidRPr="005A5D01" w:rsidRDefault="007160EA" w:rsidP="007160EA">
      <w:pPr>
        <w:pStyle w:val="3"/>
        <w:rPr>
          <w:lang w:val="el-GR"/>
        </w:rPr>
      </w:pPr>
      <w:r w:rsidRPr="005A5D01">
        <w:rPr>
          <w:lang w:val="el-GR"/>
        </w:rPr>
        <w:t>2.35</w:t>
      </w:r>
    </w:p>
    <w:p w14:paraId="0308B54D" w14:textId="3580D616" w:rsidR="007160EA" w:rsidRPr="005A5D01" w:rsidRDefault="008225F1" w:rsidP="008225F1">
      <w:pPr>
        <w:rPr>
          <w:lang w:val="el-GR"/>
        </w:rPr>
      </w:pPr>
      <w:r w:rsidRPr="008225F1">
        <w:rPr>
          <w:lang w:val="el-GR"/>
        </w:rPr>
        <w:t>Το πρώτο αίτημα είναι Α? για το “ns1.ntua.lab.”, ενώ το 2ο και 3ο αντίστοιχα είναι ΑΑΑΑ? και MX? αντίστοιχα για το ίδιο όνομα.</w:t>
      </w:r>
    </w:p>
    <w:p w14:paraId="1BDE6F15" w14:textId="7D9B35DB" w:rsidR="007160EA" w:rsidRPr="005A5D01" w:rsidRDefault="007160EA" w:rsidP="007160EA">
      <w:pPr>
        <w:pStyle w:val="3"/>
        <w:rPr>
          <w:lang w:val="el-GR"/>
        </w:rPr>
      </w:pPr>
      <w:r w:rsidRPr="005A5D01">
        <w:rPr>
          <w:lang w:val="el-GR"/>
        </w:rPr>
        <w:lastRenderedPageBreak/>
        <w:t>2.36</w:t>
      </w:r>
    </w:p>
    <w:p w14:paraId="73C66D21" w14:textId="5FC11985" w:rsidR="007160EA" w:rsidRPr="00014416" w:rsidRDefault="00C40010" w:rsidP="00C40010">
      <w:pPr>
        <w:rPr>
          <w:lang w:val="el-GR"/>
        </w:rPr>
      </w:pPr>
      <w:r w:rsidRPr="00C40010">
        <w:rPr>
          <w:lang w:val="el-GR"/>
        </w:rPr>
        <w:t>Σε όλες λήφθηκαν απαντήσεις. Ωστόσο, μόνο στο Α? έχουμε ως απάντηση αυτό που όντως ψάχναμε (screenshot 1), ενώ τα επόμενα 2 ερωτήματα λαμβάνουν αυτό που βλέπουμε στα screenshot 2 και 3 ως απάντηση.</w:t>
      </w:r>
    </w:p>
    <w:p w14:paraId="1E7B798C" w14:textId="56CE500E" w:rsidR="00C6467A" w:rsidRDefault="00C6467A" w:rsidP="00C40010">
      <w:r w:rsidRPr="00C6467A">
        <w:rPr>
          <w:noProof/>
        </w:rPr>
        <w:drawing>
          <wp:inline distT="0" distB="0" distL="0" distR="0" wp14:anchorId="43E2161B" wp14:editId="5376EEA9">
            <wp:extent cx="6735115" cy="314369"/>
            <wp:effectExtent l="0" t="0" r="0" b="9525"/>
            <wp:docPr id="95717975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79752" name=""/>
                    <pic:cNvPicPr/>
                  </pic:nvPicPr>
                  <pic:blipFill>
                    <a:blip r:embed="rId44"/>
                    <a:stretch>
                      <a:fillRect/>
                    </a:stretch>
                  </pic:blipFill>
                  <pic:spPr>
                    <a:xfrm>
                      <a:off x="0" y="0"/>
                      <a:ext cx="6735115" cy="314369"/>
                    </a:xfrm>
                    <a:prstGeom prst="rect">
                      <a:avLst/>
                    </a:prstGeom>
                  </pic:spPr>
                </pic:pic>
              </a:graphicData>
            </a:graphic>
          </wp:inline>
        </w:drawing>
      </w:r>
    </w:p>
    <w:p w14:paraId="0D87A624" w14:textId="498957E6" w:rsidR="00C6467A" w:rsidRDefault="00C6467A" w:rsidP="00C40010">
      <w:r w:rsidRPr="00C6467A">
        <w:rPr>
          <w:noProof/>
        </w:rPr>
        <w:drawing>
          <wp:inline distT="0" distB="0" distL="0" distR="0" wp14:anchorId="34FDFDDA" wp14:editId="0F00723C">
            <wp:extent cx="6849431" cy="466790"/>
            <wp:effectExtent l="0" t="0" r="8890" b="9525"/>
            <wp:docPr id="205587890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78903" name=""/>
                    <pic:cNvPicPr/>
                  </pic:nvPicPr>
                  <pic:blipFill>
                    <a:blip r:embed="rId45"/>
                    <a:stretch>
                      <a:fillRect/>
                    </a:stretch>
                  </pic:blipFill>
                  <pic:spPr>
                    <a:xfrm>
                      <a:off x="0" y="0"/>
                      <a:ext cx="6849431" cy="466790"/>
                    </a:xfrm>
                    <a:prstGeom prst="rect">
                      <a:avLst/>
                    </a:prstGeom>
                  </pic:spPr>
                </pic:pic>
              </a:graphicData>
            </a:graphic>
          </wp:inline>
        </w:drawing>
      </w:r>
    </w:p>
    <w:p w14:paraId="5385C0D1" w14:textId="4B278B95" w:rsidR="00C6467A" w:rsidRPr="00C6467A" w:rsidRDefault="00C6467A" w:rsidP="00C40010">
      <w:r w:rsidRPr="00C6467A">
        <w:rPr>
          <w:noProof/>
        </w:rPr>
        <w:drawing>
          <wp:inline distT="0" distB="0" distL="0" distR="0" wp14:anchorId="4722C013" wp14:editId="1B2F76CA">
            <wp:extent cx="6839905" cy="514422"/>
            <wp:effectExtent l="0" t="0" r="0" b="0"/>
            <wp:docPr id="65175893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58936" name=""/>
                    <pic:cNvPicPr/>
                  </pic:nvPicPr>
                  <pic:blipFill>
                    <a:blip r:embed="rId46"/>
                    <a:stretch>
                      <a:fillRect/>
                    </a:stretch>
                  </pic:blipFill>
                  <pic:spPr>
                    <a:xfrm>
                      <a:off x="0" y="0"/>
                      <a:ext cx="6839905" cy="514422"/>
                    </a:xfrm>
                    <a:prstGeom prst="rect">
                      <a:avLst/>
                    </a:prstGeom>
                  </pic:spPr>
                </pic:pic>
              </a:graphicData>
            </a:graphic>
          </wp:inline>
        </w:drawing>
      </w:r>
    </w:p>
    <w:p w14:paraId="0995E036" w14:textId="114B8FD9" w:rsidR="007160EA" w:rsidRDefault="007160EA" w:rsidP="007160EA">
      <w:pPr>
        <w:pStyle w:val="3"/>
      </w:pPr>
      <w:r w:rsidRPr="005A5D01">
        <w:rPr>
          <w:lang w:val="el-GR"/>
        </w:rPr>
        <w:t>2.37</w:t>
      </w:r>
    </w:p>
    <w:p w14:paraId="504063B4" w14:textId="02F10CFA" w:rsidR="00F134E1" w:rsidRPr="00F134E1" w:rsidRDefault="00F134E1" w:rsidP="00F134E1">
      <w:r w:rsidRPr="00F134E1">
        <w:rPr>
          <w:noProof/>
        </w:rPr>
        <w:drawing>
          <wp:inline distT="0" distB="0" distL="0" distR="0" wp14:anchorId="748B85D8" wp14:editId="0BEB5F06">
            <wp:extent cx="6305630" cy="2790825"/>
            <wp:effectExtent l="0" t="0" r="0" b="0"/>
            <wp:docPr id="811935751"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35751" name="Εικόνα 1" descr="Εικόνα που περιέχει κείμενο, στιγμιότυπο οθόνης, γραμματοσειρά&#10;&#10;Περιγραφή που δημιουργήθηκε αυτόματα"/>
                    <pic:cNvPicPr/>
                  </pic:nvPicPr>
                  <pic:blipFill>
                    <a:blip r:embed="rId47"/>
                    <a:stretch>
                      <a:fillRect/>
                    </a:stretch>
                  </pic:blipFill>
                  <pic:spPr>
                    <a:xfrm>
                      <a:off x="0" y="0"/>
                      <a:ext cx="6309984" cy="2792752"/>
                    </a:xfrm>
                    <a:prstGeom prst="rect">
                      <a:avLst/>
                    </a:prstGeom>
                  </pic:spPr>
                </pic:pic>
              </a:graphicData>
            </a:graphic>
          </wp:inline>
        </w:drawing>
      </w:r>
    </w:p>
    <w:p w14:paraId="674EA97E" w14:textId="5BEE3A84" w:rsidR="007160EA" w:rsidRPr="005A5D01" w:rsidRDefault="00F134E1" w:rsidP="007160EA">
      <w:pPr>
        <w:rPr>
          <w:lang w:val="el-GR"/>
        </w:rPr>
      </w:pPr>
      <w:r w:rsidRPr="00F134E1">
        <w:rPr>
          <w:noProof/>
          <w:lang w:val="el-GR"/>
        </w:rPr>
        <w:drawing>
          <wp:inline distT="0" distB="0" distL="0" distR="0" wp14:anchorId="5D47C313" wp14:editId="7E6EF7F4">
            <wp:extent cx="6249272" cy="2581635"/>
            <wp:effectExtent l="0" t="0" r="0" b="9525"/>
            <wp:docPr id="435560497"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60497" name="Εικόνα 1" descr="Εικόνα που περιέχει κείμενο, στιγμιότυπο οθόνης, γραμματοσειρά&#10;&#10;Περιγραφή που δημιουργήθηκε αυτόματα"/>
                    <pic:cNvPicPr/>
                  </pic:nvPicPr>
                  <pic:blipFill>
                    <a:blip r:embed="rId48"/>
                    <a:stretch>
                      <a:fillRect/>
                    </a:stretch>
                  </pic:blipFill>
                  <pic:spPr>
                    <a:xfrm>
                      <a:off x="0" y="0"/>
                      <a:ext cx="6249272" cy="2581635"/>
                    </a:xfrm>
                    <a:prstGeom prst="rect">
                      <a:avLst/>
                    </a:prstGeom>
                  </pic:spPr>
                </pic:pic>
              </a:graphicData>
            </a:graphic>
          </wp:inline>
        </w:drawing>
      </w:r>
    </w:p>
    <w:p w14:paraId="3DE1D133" w14:textId="717A3440" w:rsidR="007160EA" w:rsidRPr="00014416" w:rsidRDefault="007160EA" w:rsidP="007160EA">
      <w:pPr>
        <w:pStyle w:val="3"/>
        <w:rPr>
          <w:lang w:val="el-GR"/>
        </w:rPr>
      </w:pPr>
      <w:r w:rsidRPr="005A5D01">
        <w:rPr>
          <w:lang w:val="el-GR"/>
        </w:rPr>
        <w:lastRenderedPageBreak/>
        <w:t>2.38</w:t>
      </w:r>
    </w:p>
    <w:p w14:paraId="53C3BD5F" w14:textId="456ACDDF" w:rsidR="007160EA" w:rsidRPr="007D487C" w:rsidRDefault="007D487C" w:rsidP="007160EA">
      <w:pPr>
        <w:rPr>
          <w:lang w:val="el-GR"/>
        </w:rPr>
      </w:pPr>
      <w:r w:rsidRPr="007D487C">
        <w:rPr>
          <w:lang w:val="el-GR"/>
        </w:rPr>
        <w:t xml:space="preserve">Για τα ονόματα </w:t>
      </w:r>
      <w:r>
        <w:t>ns</w:t>
      </w:r>
      <w:r w:rsidRPr="007D487C">
        <w:rPr>
          <w:lang w:val="el-GR"/>
        </w:rPr>
        <w:t xml:space="preserve">1. και </w:t>
      </w:r>
      <w:r>
        <w:t>ns</w:t>
      </w:r>
      <w:r w:rsidRPr="007D487C">
        <w:rPr>
          <w:lang w:val="el-GR"/>
        </w:rPr>
        <w:t>1.</w:t>
      </w:r>
      <w:r>
        <w:t>ntua</w:t>
      </w:r>
      <w:r w:rsidRPr="007D487C">
        <w:rPr>
          <w:lang w:val="el-GR"/>
        </w:rPr>
        <w:t>.</w:t>
      </w:r>
      <w:r>
        <w:t>lab</w:t>
      </w:r>
      <w:r w:rsidRPr="007D487C">
        <w:rPr>
          <w:lang w:val="el-GR"/>
        </w:rPr>
        <w:t xml:space="preserve">. Για το πρώτο δεν λήφθηκε απάντηση ενώ για το δεύτερο: </w:t>
      </w:r>
      <w:r>
        <w:t>ns</w:t>
      </w:r>
      <w:r w:rsidRPr="007D487C">
        <w:rPr>
          <w:lang w:val="el-GR"/>
        </w:rPr>
        <w:t>1.</w:t>
      </w:r>
      <w:r>
        <w:t>ntua</w:t>
      </w:r>
      <w:r w:rsidRPr="007D487C">
        <w:rPr>
          <w:lang w:val="el-GR"/>
        </w:rPr>
        <w:t>.</w:t>
      </w:r>
      <w:r>
        <w:t>lab</w:t>
      </w:r>
      <w:r w:rsidRPr="007D487C">
        <w:rPr>
          <w:lang w:val="el-GR"/>
        </w:rPr>
        <w:t xml:space="preserve">. 3600 </w:t>
      </w:r>
      <w:r>
        <w:t>IN</w:t>
      </w:r>
      <w:r w:rsidRPr="007D487C">
        <w:rPr>
          <w:lang w:val="el-GR"/>
        </w:rPr>
        <w:t xml:space="preserve"> </w:t>
      </w:r>
      <w:r>
        <w:t>A</w:t>
      </w:r>
      <w:r w:rsidRPr="007D487C">
        <w:rPr>
          <w:lang w:val="el-GR"/>
        </w:rPr>
        <w:t xml:space="preserve"> 192.168</w:t>
      </w:r>
      <w:r w:rsidRPr="007D487C">
        <w:rPr>
          <w:noProof/>
          <w:lang w:val="el-GR"/>
        </w:rPr>
        <w:t>.2.1</w:t>
      </w:r>
    </w:p>
    <w:p w14:paraId="670BC5CE" w14:textId="7E990639" w:rsidR="007160EA" w:rsidRPr="00014416" w:rsidRDefault="007160EA" w:rsidP="007160EA">
      <w:pPr>
        <w:pStyle w:val="3"/>
        <w:rPr>
          <w:lang w:val="el-GR"/>
        </w:rPr>
      </w:pPr>
      <w:r w:rsidRPr="005A5D01">
        <w:rPr>
          <w:lang w:val="el-GR"/>
        </w:rPr>
        <w:t>2.39</w:t>
      </w:r>
    </w:p>
    <w:p w14:paraId="584BEEF1" w14:textId="78E4D6CA" w:rsidR="00B76CCB" w:rsidRPr="005253FB" w:rsidRDefault="00014416" w:rsidP="00B76CCB">
      <w:pPr>
        <w:rPr>
          <w:lang w:val="el-GR"/>
        </w:rPr>
      </w:pPr>
      <w:r w:rsidRPr="00014416">
        <w:rPr>
          <w:lang w:val="el-GR"/>
        </w:rPr>
        <w:t xml:space="preserve">Για την εντολή </w:t>
      </w:r>
      <w:r>
        <w:t>host</w:t>
      </w:r>
      <w:r w:rsidRPr="00014416">
        <w:rPr>
          <w:lang w:val="el-GR"/>
        </w:rPr>
        <w:t xml:space="preserve"> μπορούμε να το παραλείψουμε αλλά όχι και γι</w:t>
      </w:r>
      <w:r>
        <w:t>a</w:t>
      </w:r>
      <w:r w:rsidRPr="00014416">
        <w:rPr>
          <w:lang w:val="el-GR"/>
        </w:rPr>
        <w:t xml:space="preserve"> </w:t>
      </w:r>
      <w:r>
        <w:rPr>
          <w:lang w:val="el-GR"/>
        </w:rPr>
        <w:t xml:space="preserve">την εντολή </w:t>
      </w:r>
      <w:r>
        <w:t>drill</w:t>
      </w:r>
      <w:r w:rsidR="005253FB" w:rsidRPr="005253FB">
        <w:rPr>
          <w:lang w:val="el-GR"/>
        </w:rPr>
        <w:t>.</w:t>
      </w:r>
    </w:p>
    <w:p w14:paraId="25967C5F" w14:textId="741A6CF0" w:rsidR="00B76CCB" w:rsidRPr="004A4D13" w:rsidRDefault="007160EA" w:rsidP="00B76CCB">
      <w:pPr>
        <w:pStyle w:val="3"/>
        <w:rPr>
          <w:lang w:val="el-GR"/>
        </w:rPr>
      </w:pPr>
      <w:r w:rsidRPr="005A5D01">
        <w:rPr>
          <w:lang w:val="el-GR"/>
        </w:rPr>
        <w:t>2.40</w:t>
      </w:r>
    </w:p>
    <w:p w14:paraId="22A5CD47" w14:textId="39396303" w:rsidR="00B76CCB" w:rsidRPr="004A4D13" w:rsidRDefault="004A4D13" w:rsidP="00B76CCB">
      <w:pPr>
        <w:rPr>
          <w:lang w:val="el-GR"/>
        </w:rPr>
      </w:pPr>
      <w:r w:rsidRPr="004A4D13">
        <w:rPr>
          <w:lang w:val="el-GR"/>
        </w:rPr>
        <w:t xml:space="preserve">Όχι δεν παράγονται ερωτήσεις για τον </w:t>
      </w:r>
      <w:r>
        <w:t>DNS</w:t>
      </w:r>
      <w:r w:rsidRPr="004A4D13">
        <w:rPr>
          <w:lang w:val="el-GR"/>
        </w:rPr>
        <w:t xml:space="preserve"> αφού </w:t>
      </w:r>
      <w:r>
        <w:t>localhost</w:t>
      </w:r>
      <w:r w:rsidRPr="004A4D13">
        <w:rPr>
          <w:lang w:val="el-GR"/>
        </w:rPr>
        <w:t xml:space="preserve"> είναι εσωτερική διεύθυνση και για το </w:t>
      </w:r>
      <w:r>
        <w:t>PC</w:t>
      </w:r>
      <w:r w:rsidRPr="004A4D13">
        <w:rPr>
          <w:lang w:val="el-GR"/>
        </w:rPr>
        <w:t>1 υπάρχει εγγραφή στο αρχείο /</w:t>
      </w:r>
      <w:r>
        <w:t>etc</w:t>
      </w:r>
      <w:r w:rsidRPr="004A4D13">
        <w:rPr>
          <w:lang w:val="el-GR"/>
        </w:rPr>
        <w:t>/</w:t>
      </w:r>
      <w:r>
        <w:t>hosts</w:t>
      </w:r>
      <w:r w:rsidRPr="004A4D13">
        <w:rPr>
          <w:lang w:val="el-GR"/>
        </w:rPr>
        <w:t>.</w:t>
      </w:r>
    </w:p>
    <w:p w14:paraId="15177FDA" w14:textId="6E19BB76" w:rsidR="00B76CCB" w:rsidRPr="004A4D13" w:rsidRDefault="00B76CCB" w:rsidP="00B76CCB">
      <w:pPr>
        <w:pStyle w:val="3"/>
        <w:rPr>
          <w:lang w:val="el-GR"/>
        </w:rPr>
      </w:pPr>
      <w:r w:rsidRPr="004A4D13">
        <w:rPr>
          <w:lang w:val="el-GR"/>
        </w:rPr>
        <w:t>2.41</w:t>
      </w:r>
    </w:p>
    <w:p w14:paraId="7D4CC90B" w14:textId="303BE87C" w:rsidR="00B76CCB" w:rsidRPr="006C309B" w:rsidRDefault="006C309B" w:rsidP="00B76CCB">
      <w:pPr>
        <w:rPr>
          <w:lang w:val="el-GR"/>
        </w:rPr>
      </w:pPr>
      <w:r w:rsidRPr="006C309B">
        <w:rPr>
          <w:lang w:val="el-GR"/>
        </w:rPr>
        <w:t xml:space="preserve">Ανταλλάχθηκαν συνολικά 2 μηνύματα, ένα </w:t>
      </w:r>
      <w:r>
        <w:t>query</w:t>
      </w:r>
      <w:r w:rsidRPr="006C309B">
        <w:rPr>
          <w:lang w:val="el-GR"/>
        </w:rPr>
        <w:t xml:space="preserve"> και ένα </w:t>
      </w:r>
      <w:r>
        <w:t>response</w:t>
      </w:r>
      <w:r w:rsidRPr="006C309B">
        <w:rPr>
          <w:lang w:val="el-GR"/>
        </w:rPr>
        <w:t xml:space="preserve">, τα οποία αφορούσαν </w:t>
      </w:r>
      <w:r>
        <w:t>A</w:t>
      </w:r>
      <w:r w:rsidRPr="006C309B">
        <w:rPr>
          <w:lang w:val="el-GR"/>
        </w:rPr>
        <w:t xml:space="preserve">? ερωτήματα προς τον </w:t>
      </w:r>
      <w:r>
        <w:t>DNS</w:t>
      </w:r>
      <w:r w:rsidRPr="006C309B">
        <w:rPr>
          <w:lang w:val="el-GR"/>
        </w:rPr>
        <w:t xml:space="preserve"> </w:t>
      </w:r>
      <w:r>
        <w:t>server</w:t>
      </w:r>
      <w:r w:rsidRPr="006C309B">
        <w:rPr>
          <w:lang w:val="el-GR"/>
        </w:rPr>
        <w:t xml:space="preserve"> για το “</w:t>
      </w:r>
      <w:r>
        <w:t>ns</w:t>
      </w:r>
      <w:r w:rsidRPr="006C309B">
        <w:rPr>
          <w:lang w:val="el-GR"/>
        </w:rPr>
        <w:t>1.</w:t>
      </w:r>
      <w:r>
        <w:t>ntua</w:t>
      </w:r>
      <w:r w:rsidRPr="006C309B">
        <w:rPr>
          <w:lang w:val="el-GR"/>
        </w:rPr>
        <w:t>.</w:t>
      </w:r>
      <w:r>
        <w:t>lab</w:t>
      </w:r>
      <w:r w:rsidRPr="006C309B">
        <w:rPr>
          <w:lang w:val="el-GR"/>
        </w:rPr>
        <w:t>.”.</w:t>
      </w:r>
    </w:p>
    <w:p w14:paraId="750DFCC6" w14:textId="3E670D58" w:rsidR="00B76CCB" w:rsidRPr="008031F2" w:rsidRDefault="00B76CCB" w:rsidP="00B76CCB">
      <w:pPr>
        <w:pStyle w:val="3"/>
        <w:rPr>
          <w:lang w:val="el-GR"/>
        </w:rPr>
      </w:pPr>
      <w:r w:rsidRPr="004A4D13">
        <w:rPr>
          <w:lang w:val="el-GR"/>
        </w:rPr>
        <w:t>2.42</w:t>
      </w:r>
    </w:p>
    <w:p w14:paraId="7009B850" w14:textId="77777777" w:rsidR="002022EE" w:rsidRPr="008031F2" w:rsidRDefault="00840176" w:rsidP="00840176">
      <w:pPr>
        <w:rPr>
          <w:lang w:val="el-GR"/>
        </w:rPr>
      </w:pPr>
      <w:r w:rsidRPr="00840176">
        <w:rPr>
          <w:lang w:val="el-GR"/>
        </w:rPr>
        <w:t xml:space="preserve">Ανταλλάχθηκαν συνολικά 6 μηνύματα, </w:t>
      </w:r>
      <w:r w:rsidR="00C2140E" w:rsidRPr="00C2140E">
        <w:rPr>
          <w:lang w:val="el-GR"/>
        </w:rPr>
        <w:t>3</w:t>
      </w:r>
      <w:r w:rsidRPr="00840176">
        <w:rPr>
          <w:lang w:val="el-GR"/>
        </w:rPr>
        <w:t xml:space="preserve"> </w:t>
      </w:r>
      <w:r>
        <w:t>quer</w:t>
      </w:r>
      <w:r w:rsidR="00C2140E">
        <w:t>ies</w:t>
      </w:r>
      <w:r w:rsidRPr="00840176">
        <w:rPr>
          <w:lang w:val="el-GR"/>
        </w:rPr>
        <w:t xml:space="preserve"> και </w:t>
      </w:r>
      <w:r w:rsidR="00C2140E" w:rsidRPr="00C2140E">
        <w:rPr>
          <w:lang w:val="el-GR"/>
        </w:rPr>
        <w:t>3</w:t>
      </w:r>
      <w:r w:rsidRPr="00840176">
        <w:rPr>
          <w:lang w:val="el-GR"/>
        </w:rPr>
        <w:t xml:space="preserve"> </w:t>
      </w:r>
      <w:r>
        <w:t>response</w:t>
      </w:r>
      <w:r w:rsidR="00C2140E">
        <w:t>s</w:t>
      </w:r>
      <w:r w:rsidRPr="00840176">
        <w:rPr>
          <w:lang w:val="el-GR"/>
        </w:rPr>
        <w:t xml:space="preserve">, τα οποία αφορούσαν </w:t>
      </w:r>
    </w:p>
    <w:p w14:paraId="32CAF600" w14:textId="493CB455" w:rsidR="00840176" w:rsidRPr="00D670A6" w:rsidRDefault="00840176" w:rsidP="00840176">
      <w:pPr>
        <w:rPr>
          <w:lang w:val="el-GR"/>
        </w:rPr>
      </w:pPr>
      <w:r>
        <w:t>A</w:t>
      </w:r>
      <w:r w:rsidRPr="00840176">
        <w:rPr>
          <w:lang w:val="el-GR"/>
        </w:rPr>
        <w:t xml:space="preserve">? ερωτήμα προς τον </w:t>
      </w:r>
      <w:r>
        <w:t>DNS</w:t>
      </w:r>
      <w:r w:rsidRPr="00840176">
        <w:rPr>
          <w:lang w:val="el-GR"/>
        </w:rPr>
        <w:t xml:space="preserve"> </w:t>
      </w:r>
      <w:r>
        <w:t>server</w:t>
      </w:r>
      <w:r w:rsidRPr="00840176">
        <w:rPr>
          <w:lang w:val="el-GR"/>
        </w:rPr>
        <w:t xml:space="preserve"> για το “</w:t>
      </w:r>
      <w:r>
        <w:t>ns</w:t>
      </w:r>
      <w:r w:rsidRPr="00840176">
        <w:rPr>
          <w:lang w:val="el-GR"/>
        </w:rPr>
        <w:t>1.</w:t>
      </w:r>
      <w:r>
        <w:t>ntua</w:t>
      </w:r>
      <w:r w:rsidRPr="00840176">
        <w:rPr>
          <w:lang w:val="el-GR"/>
        </w:rPr>
        <w:t>.</w:t>
      </w:r>
      <w:r>
        <w:t>lab</w:t>
      </w:r>
      <w:r w:rsidRPr="00840176">
        <w:rPr>
          <w:lang w:val="el-GR"/>
        </w:rPr>
        <w:t>.”</w:t>
      </w:r>
    </w:p>
    <w:p w14:paraId="15662120" w14:textId="52B25E50" w:rsidR="002022EE" w:rsidRPr="008031F2" w:rsidRDefault="002022EE" w:rsidP="00840176">
      <w:pPr>
        <w:rPr>
          <w:lang w:val="el-GR"/>
        </w:rPr>
      </w:pPr>
      <w:r>
        <w:t>AAAA</w:t>
      </w:r>
      <w:r w:rsidRPr="002022EE">
        <w:rPr>
          <w:lang w:val="el-GR"/>
        </w:rPr>
        <w:t xml:space="preserve">? </w:t>
      </w:r>
      <w:r w:rsidRPr="00840176">
        <w:rPr>
          <w:lang w:val="el-GR"/>
        </w:rPr>
        <w:t xml:space="preserve">ερωτήματα προς τον </w:t>
      </w:r>
      <w:r>
        <w:t>DNS</w:t>
      </w:r>
      <w:r w:rsidRPr="00840176">
        <w:rPr>
          <w:lang w:val="el-GR"/>
        </w:rPr>
        <w:t xml:space="preserve"> </w:t>
      </w:r>
      <w:r>
        <w:t>server</w:t>
      </w:r>
      <w:r w:rsidRPr="00840176">
        <w:rPr>
          <w:lang w:val="el-GR"/>
        </w:rPr>
        <w:t xml:space="preserve"> για το “</w:t>
      </w:r>
      <w:r>
        <w:t>ns</w:t>
      </w:r>
      <w:r w:rsidRPr="00840176">
        <w:rPr>
          <w:lang w:val="el-GR"/>
        </w:rPr>
        <w:t>1.</w:t>
      </w:r>
      <w:r>
        <w:t>ntua</w:t>
      </w:r>
      <w:r w:rsidRPr="00840176">
        <w:rPr>
          <w:lang w:val="el-GR"/>
        </w:rPr>
        <w:t>.</w:t>
      </w:r>
      <w:r>
        <w:t>lab</w:t>
      </w:r>
      <w:r w:rsidRPr="00840176">
        <w:rPr>
          <w:lang w:val="el-GR"/>
        </w:rPr>
        <w:t>.”</w:t>
      </w:r>
    </w:p>
    <w:p w14:paraId="6350F13E" w14:textId="04ECC9FC" w:rsidR="002022EE" w:rsidRPr="00D670A6" w:rsidRDefault="00D670A6" w:rsidP="00840176">
      <w:pPr>
        <w:rPr>
          <w:lang w:val="el-GR"/>
        </w:rPr>
      </w:pPr>
      <w:r>
        <w:t>A</w:t>
      </w:r>
      <w:r w:rsidRPr="00D670A6">
        <w:rPr>
          <w:lang w:val="el-GR"/>
        </w:rPr>
        <w:t xml:space="preserve">? </w:t>
      </w:r>
      <w:r w:rsidRPr="00840176">
        <w:rPr>
          <w:lang w:val="el-GR"/>
        </w:rPr>
        <w:t xml:space="preserve">ερωτήμα προς τον </w:t>
      </w:r>
      <w:r>
        <w:t>DNS</w:t>
      </w:r>
      <w:r w:rsidRPr="00840176">
        <w:rPr>
          <w:lang w:val="el-GR"/>
        </w:rPr>
        <w:t xml:space="preserve"> </w:t>
      </w:r>
      <w:r>
        <w:t>server</w:t>
      </w:r>
      <w:r w:rsidRPr="00840176">
        <w:rPr>
          <w:lang w:val="el-GR"/>
        </w:rPr>
        <w:t xml:space="preserve"> για το “</w:t>
      </w:r>
      <w:r>
        <w:t>ns</w:t>
      </w:r>
      <w:r w:rsidRPr="00840176">
        <w:rPr>
          <w:lang w:val="el-GR"/>
        </w:rPr>
        <w:t>1.</w:t>
      </w:r>
      <w:r>
        <w:t>ntua</w:t>
      </w:r>
      <w:r w:rsidRPr="00840176">
        <w:rPr>
          <w:lang w:val="el-GR"/>
        </w:rPr>
        <w:t>.</w:t>
      </w:r>
      <w:r>
        <w:t>lab</w:t>
      </w:r>
      <w:r w:rsidRPr="00840176">
        <w:rPr>
          <w:lang w:val="el-GR"/>
        </w:rPr>
        <w:t>.”</w:t>
      </w:r>
    </w:p>
    <w:p w14:paraId="7A4D49DD" w14:textId="0A348451" w:rsidR="00B76CCB" w:rsidRPr="004A4D13" w:rsidRDefault="00242AF8" w:rsidP="00B76CCB">
      <w:pPr>
        <w:rPr>
          <w:lang w:val="el-GR"/>
        </w:rPr>
      </w:pPr>
      <w:r w:rsidRPr="00242AF8">
        <w:rPr>
          <w:noProof/>
          <w:lang w:val="el-GR"/>
        </w:rPr>
        <w:drawing>
          <wp:inline distT="0" distB="0" distL="0" distR="0" wp14:anchorId="1BC4C941" wp14:editId="6EC5B0EA">
            <wp:extent cx="6858000" cy="3837305"/>
            <wp:effectExtent l="0" t="0" r="0" b="0"/>
            <wp:docPr id="2052396040"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96040"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49"/>
                    <a:stretch>
                      <a:fillRect/>
                    </a:stretch>
                  </pic:blipFill>
                  <pic:spPr>
                    <a:xfrm>
                      <a:off x="0" y="0"/>
                      <a:ext cx="6858000" cy="3837305"/>
                    </a:xfrm>
                    <a:prstGeom prst="rect">
                      <a:avLst/>
                    </a:prstGeom>
                  </pic:spPr>
                </pic:pic>
              </a:graphicData>
            </a:graphic>
          </wp:inline>
        </w:drawing>
      </w:r>
    </w:p>
    <w:p w14:paraId="178A9019" w14:textId="1362E415" w:rsidR="00B76CCB" w:rsidRPr="004A4D13" w:rsidRDefault="00B76CCB" w:rsidP="00B76CCB">
      <w:pPr>
        <w:pStyle w:val="3"/>
        <w:rPr>
          <w:lang w:val="el-GR"/>
        </w:rPr>
      </w:pPr>
      <w:r w:rsidRPr="004A4D13">
        <w:rPr>
          <w:lang w:val="el-GR"/>
        </w:rPr>
        <w:lastRenderedPageBreak/>
        <w:t>2.43</w:t>
      </w:r>
    </w:p>
    <w:p w14:paraId="5DCE3C44" w14:textId="504BDF65" w:rsidR="00B76CCB" w:rsidRPr="00F23C47" w:rsidRDefault="00F23C47" w:rsidP="00B76CCB">
      <w:pPr>
        <w:rPr>
          <w:lang w:val="el-GR"/>
        </w:rPr>
      </w:pPr>
      <w:r w:rsidRPr="00F23C47">
        <w:rPr>
          <w:lang w:val="el-GR"/>
        </w:rPr>
        <w:t xml:space="preserve">Εκτελούμε στο </w:t>
      </w:r>
      <w:r>
        <w:t>PC</w:t>
      </w:r>
      <w:r w:rsidRPr="00F23C47">
        <w:rPr>
          <w:lang w:val="el-GR"/>
        </w:rPr>
        <w:t>1 “</w:t>
      </w:r>
      <w:r>
        <w:t>ping</w:t>
      </w:r>
      <w:r w:rsidRPr="00F23C47">
        <w:rPr>
          <w:lang w:val="el-GR"/>
        </w:rPr>
        <w:t xml:space="preserve"> -</w:t>
      </w:r>
      <w:r>
        <w:t>c</w:t>
      </w:r>
      <w:r w:rsidRPr="00F23C47">
        <w:rPr>
          <w:lang w:val="el-GR"/>
        </w:rPr>
        <w:t xml:space="preserve"> 1 </w:t>
      </w:r>
      <w:r>
        <w:t>ns</w:t>
      </w:r>
      <w:r w:rsidRPr="00F23C47">
        <w:rPr>
          <w:lang w:val="el-GR"/>
        </w:rPr>
        <w:t xml:space="preserve">1” 3 φορές. Παράχθηκαν </w:t>
      </w:r>
      <w:r>
        <w:rPr>
          <w:lang w:val="el-GR"/>
        </w:rPr>
        <w:t xml:space="preserve">τα 6 παραπάνω(3 </w:t>
      </w:r>
      <w:r>
        <w:t>queries</w:t>
      </w:r>
      <w:r w:rsidRPr="00F23C47">
        <w:rPr>
          <w:lang w:val="el-GR"/>
        </w:rPr>
        <w:t xml:space="preserve"> 3 </w:t>
      </w:r>
      <w:r>
        <w:t>replies</w:t>
      </w:r>
      <w:r>
        <w:rPr>
          <w:lang w:val="el-GR"/>
        </w:rPr>
        <w:t>) πακέτα 3 φορές</w:t>
      </w:r>
      <w:r w:rsidRPr="00F23C47">
        <w:rPr>
          <w:lang w:val="el-GR"/>
        </w:rPr>
        <w:t>.</w:t>
      </w:r>
    </w:p>
    <w:p w14:paraId="23BF16ED" w14:textId="2D31D02C" w:rsidR="00B76CCB" w:rsidRPr="00F23C47" w:rsidRDefault="00B76CCB" w:rsidP="00B76CCB">
      <w:pPr>
        <w:pStyle w:val="3"/>
        <w:rPr>
          <w:lang w:val="el-GR"/>
        </w:rPr>
      </w:pPr>
      <w:r w:rsidRPr="004A4D13">
        <w:rPr>
          <w:lang w:val="el-GR"/>
        </w:rPr>
        <w:t>2.44</w:t>
      </w:r>
    </w:p>
    <w:p w14:paraId="03432A7A" w14:textId="253EBDA3" w:rsidR="00100870" w:rsidRPr="00100870" w:rsidRDefault="00100870" w:rsidP="00100870">
      <w:pPr>
        <w:rPr>
          <w:lang w:val="el-GR"/>
        </w:rPr>
      </w:pPr>
      <w:r w:rsidRPr="00100870">
        <w:rPr>
          <w:lang w:val="el-GR"/>
        </w:rPr>
        <w:t xml:space="preserve">Δεν αποθηκεύονται οι απαντήσεις του </w:t>
      </w:r>
      <w:r>
        <w:t>DNS</w:t>
      </w:r>
      <w:r w:rsidRPr="00100870">
        <w:rPr>
          <w:lang w:val="el-GR"/>
        </w:rPr>
        <w:t xml:space="preserve"> </w:t>
      </w:r>
      <w:r>
        <w:t>server</w:t>
      </w:r>
      <w:r w:rsidRPr="00100870">
        <w:rPr>
          <w:lang w:val="el-GR"/>
        </w:rPr>
        <w:t xml:space="preserve"> στο </w:t>
      </w:r>
      <w:r>
        <w:t>PC</w:t>
      </w:r>
      <w:r w:rsidRPr="00100870">
        <w:rPr>
          <w:lang w:val="el-GR"/>
        </w:rPr>
        <w:t>1.</w:t>
      </w:r>
    </w:p>
    <w:p w14:paraId="2A8D0CF9" w14:textId="7AF42A89" w:rsidR="003A1882" w:rsidRPr="008031F2" w:rsidRDefault="003A1882" w:rsidP="003A1882">
      <w:pPr>
        <w:pStyle w:val="1"/>
        <w:rPr>
          <w:lang w:val="el-GR"/>
        </w:rPr>
      </w:pPr>
      <w:r w:rsidRPr="0095134F">
        <w:rPr>
          <w:lang w:val="el-GR"/>
        </w:rPr>
        <w:t>Άσκηση 3:</w:t>
      </w:r>
      <w:r w:rsidR="008E0558" w:rsidRPr="004A4D13">
        <w:rPr>
          <w:lang w:val="el-GR"/>
        </w:rPr>
        <w:t xml:space="preserve"> </w:t>
      </w:r>
      <w:r w:rsidR="008E0558">
        <w:rPr>
          <w:lang w:val="el-GR"/>
        </w:rPr>
        <w:t xml:space="preserve">Εγκατάσταση εξυπηρετητή </w:t>
      </w:r>
      <w:r w:rsidR="008E0558">
        <w:t>HTTP</w:t>
      </w:r>
    </w:p>
    <w:p w14:paraId="38ADF971" w14:textId="7D8845C6" w:rsidR="00AE6238" w:rsidRPr="00AE6238" w:rsidRDefault="00AE6238" w:rsidP="00AE6238">
      <w:pPr>
        <w:rPr>
          <w:lang w:val="el-GR"/>
        </w:rPr>
      </w:pPr>
      <w:r w:rsidRPr="00AE6238">
        <w:rPr>
          <w:lang w:val="el-GR"/>
        </w:rPr>
        <w:t xml:space="preserve">1. Η </w:t>
      </w:r>
      <w:r>
        <w:t>em</w:t>
      </w:r>
      <w:r w:rsidRPr="00AE6238">
        <w:rPr>
          <w:lang w:val="el-GR"/>
        </w:rPr>
        <w:t xml:space="preserve">0 είναι σε </w:t>
      </w:r>
      <w:r>
        <w:t>NAT</w:t>
      </w:r>
      <w:r w:rsidRPr="00AE6238">
        <w:rPr>
          <w:lang w:val="el-GR"/>
        </w:rPr>
        <w:t>.</w:t>
      </w:r>
    </w:p>
    <w:p w14:paraId="414382C8" w14:textId="6569C1A4" w:rsidR="00AE6238" w:rsidRPr="00AE6238" w:rsidRDefault="00AE6238" w:rsidP="00AE6238">
      <w:pPr>
        <w:rPr>
          <w:lang w:val="el-GR"/>
        </w:rPr>
      </w:pPr>
      <w:r w:rsidRPr="00AE6238">
        <w:rPr>
          <w:lang w:val="el-GR"/>
        </w:rPr>
        <w:t>2.</w:t>
      </w:r>
    </w:p>
    <w:p w14:paraId="00378301" w14:textId="1B51F4B4" w:rsidR="0001370D" w:rsidRDefault="00AE6238" w:rsidP="0001370D">
      <w:r w:rsidRPr="00AE6238">
        <w:rPr>
          <w:noProof/>
        </w:rPr>
        <w:drawing>
          <wp:inline distT="0" distB="0" distL="0" distR="0" wp14:anchorId="32256BD7" wp14:editId="007BD9D2">
            <wp:extent cx="5792008" cy="1219370"/>
            <wp:effectExtent l="0" t="0" r="0" b="0"/>
            <wp:docPr id="1582427614" name="Εικόνα 1" descr="Εικόνα που περιέχει κείμενο, στιγμιότυπο οθόνης, γραμματοσειρά, μαύ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27614" name="Εικόνα 1" descr="Εικόνα που περιέχει κείμενο, στιγμιότυπο οθόνης, γραμματοσειρά, μαύρο&#10;&#10;Περιγραφή που δημιουργήθηκε αυτόματα"/>
                    <pic:cNvPicPr/>
                  </pic:nvPicPr>
                  <pic:blipFill>
                    <a:blip r:embed="rId50"/>
                    <a:stretch>
                      <a:fillRect/>
                    </a:stretch>
                  </pic:blipFill>
                  <pic:spPr>
                    <a:xfrm>
                      <a:off x="0" y="0"/>
                      <a:ext cx="5792008" cy="1219370"/>
                    </a:xfrm>
                    <a:prstGeom prst="rect">
                      <a:avLst/>
                    </a:prstGeom>
                  </pic:spPr>
                </pic:pic>
              </a:graphicData>
            </a:graphic>
          </wp:inline>
        </w:drawing>
      </w:r>
    </w:p>
    <w:p w14:paraId="6AF9E7CE" w14:textId="4F984452" w:rsidR="0025797B" w:rsidRDefault="0025797B" w:rsidP="0001370D">
      <w:r>
        <w:t>3.</w:t>
      </w:r>
    </w:p>
    <w:p w14:paraId="518240F2" w14:textId="132668C3" w:rsidR="0025797B" w:rsidRDefault="0025797B" w:rsidP="0001370D">
      <w:r w:rsidRPr="0025797B">
        <w:rPr>
          <w:noProof/>
        </w:rPr>
        <w:drawing>
          <wp:inline distT="0" distB="0" distL="0" distR="0" wp14:anchorId="438DAC99" wp14:editId="6A7A74D1">
            <wp:extent cx="6744641" cy="1438476"/>
            <wp:effectExtent l="0" t="0" r="0" b="9525"/>
            <wp:docPr id="399259596"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59596" name="Εικόνα 1" descr="Εικόνα που περιέχει κείμενο, στιγμιότυπο οθόνης, γραμματοσειρά&#10;&#10;Περιγραφή που δημιουργήθηκε αυτόματα"/>
                    <pic:cNvPicPr/>
                  </pic:nvPicPr>
                  <pic:blipFill>
                    <a:blip r:embed="rId51"/>
                    <a:stretch>
                      <a:fillRect/>
                    </a:stretch>
                  </pic:blipFill>
                  <pic:spPr>
                    <a:xfrm>
                      <a:off x="0" y="0"/>
                      <a:ext cx="6744641" cy="1438476"/>
                    </a:xfrm>
                    <a:prstGeom prst="rect">
                      <a:avLst/>
                    </a:prstGeom>
                  </pic:spPr>
                </pic:pic>
              </a:graphicData>
            </a:graphic>
          </wp:inline>
        </w:drawing>
      </w:r>
    </w:p>
    <w:p w14:paraId="73DFC44B" w14:textId="1BE72440" w:rsidR="0025797B" w:rsidRPr="008031F2" w:rsidRDefault="0025797B" w:rsidP="0001370D">
      <w:pPr>
        <w:rPr>
          <w:lang w:val="el-GR"/>
        </w:rPr>
      </w:pPr>
      <w:r w:rsidRPr="008031F2">
        <w:rPr>
          <w:lang w:val="el-GR"/>
        </w:rPr>
        <w:t>4.</w:t>
      </w:r>
    </w:p>
    <w:p w14:paraId="2C1BCDEF" w14:textId="56C6C0BF" w:rsidR="0025797B" w:rsidRPr="008031F2" w:rsidRDefault="0025797B" w:rsidP="0001370D">
      <w:pPr>
        <w:rPr>
          <w:lang w:val="el-GR"/>
        </w:rPr>
      </w:pPr>
      <w:r w:rsidRPr="008031F2">
        <w:rPr>
          <w:lang w:val="el-GR"/>
        </w:rPr>
        <w:t>Εγκαθιστούμε το πακέτο.</w:t>
      </w:r>
    </w:p>
    <w:p w14:paraId="75D650AF" w14:textId="3516386E" w:rsidR="009F2207" w:rsidRPr="008031F2" w:rsidRDefault="009F2207" w:rsidP="0001370D">
      <w:pPr>
        <w:rPr>
          <w:lang w:val="el-GR"/>
        </w:rPr>
      </w:pPr>
      <w:r w:rsidRPr="008031F2">
        <w:rPr>
          <w:lang w:val="el-GR"/>
        </w:rPr>
        <w:t>5.</w:t>
      </w:r>
    </w:p>
    <w:p w14:paraId="29DA2A13" w14:textId="4306D934" w:rsidR="009F2207" w:rsidRPr="009F2207" w:rsidRDefault="009F2207" w:rsidP="0001370D">
      <w:pPr>
        <w:rPr>
          <w:lang w:val="el-GR"/>
        </w:rPr>
      </w:pPr>
      <w:r w:rsidRPr="009F2207">
        <w:rPr>
          <w:lang w:val="el-GR"/>
        </w:rPr>
        <w:t xml:space="preserve">Εισάγουμε το </w:t>
      </w:r>
      <w:r>
        <w:t>SRV</w:t>
      </w:r>
      <w:r w:rsidRPr="009F2207">
        <w:rPr>
          <w:lang w:val="el-GR"/>
        </w:rPr>
        <w:t>1 και εκτελούμε “</w:t>
      </w:r>
      <w:r>
        <w:t>ifconfig</w:t>
      </w:r>
      <w:r w:rsidRPr="009F2207">
        <w:rPr>
          <w:lang w:val="el-GR"/>
        </w:rPr>
        <w:t xml:space="preserve"> </w:t>
      </w:r>
      <w:r>
        <w:t>em</w:t>
      </w:r>
      <w:r w:rsidRPr="009F2207">
        <w:rPr>
          <w:lang w:val="el-GR"/>
        </w:rPr>
        <w:t>0 192.168.2.3/28”.</w:t>
      </w:r>
    </w:p>
    <w:p w14:paraId="1C4C21CC" w14:textId="77777777" w:rsidR="00AE6238" w:rsidRPr="009F2207" w:rsidRDefault="00AE6238" w:rsidP="0001370D">
      <w:pPr>
        <w:rPr>
          <w:lang w:val="el-GR"/>
        </w:rPr>
      </w:pPr>
    </w:p>
    <w:p w14:paraId="6CA968F8" w14:textId="77777777" w:rsidR="0095134F" w:rsidRDefault="0095134F" w:rsidP="00C0688E">
      <w:pPr>
        <w:pStyle w:val="3"/>
      </w:pPr>
      <w:r w:rsidRPr="0095134F">
        <w:rPr>
          <w:lang w:val="el-GR"/>
        </w:rPr>
        <w:t xml:space="preserve">3.1 </w:t>
      </w:r>
    </w:p>
    <w:p w14:paraId="7DB6E2E0" w14:textId="38699AC8" w:rsidR="00AD5008" w:rsidRPr="00AD5008" w:rsidRDefault="00E17FB5" w:rsidP="00AD5008">
      <w:r w:rsidRPr="00E17FB5">
        <w:rPr>
          <w:noProof/>
        </w:rPr>
        <w:drawing>
          <wp:inline distT="0" distB="0" distL="0" distR="0" wp14:anchorId="4663C47F" wp14:editId="51E61AD4">
            <wp:extent cx="4001058" cy="619211"/>
            <wp:effectExtent l="0" t="0" r="0" b="9525"/>
            <wp:docPr id="486348014" name="Εικόνα 1" descr="Εικόνα που περιέχει κείμενο, γραμματοσειρά, στιγμιότυπο οθόνης, μαύ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48014" name="Εικόνα 1" descr="Εικόνα που περιέχει κείμενο, γραμματοσειρά, στιγμιότυπο οθόνης, μαύρο&#10;&#10;Περιγραφή που δημιουργήθηκε αυτόματα"/>
                    <pic:cNvPicPr/>
                  </pic:nvPicPr>
                  <pic:blipFill>
                    <a:blip r:embed="rId52"/>
                    <a:stretch>
                      <a:fillRect/>
                    </a:stretch>
                  </pic:blipFill>
                  <pic:spPr>
                    <a:xfrm>
                      <a:off x="0" y="0"/>
                      <a:ext cx="4001058" cy="619211"/>
                    </a:xfrm>
                    <a:prstGeom prst="rect">
                      <a:avLst/>
                    </a:prstGeom>
                  </pic:spPr>
                </pic:pic>
              </a:graphicData>
            </a:graphic>
          </wp:inline>
        </w:drawing>
      </w:r>
    </w:p>
    <w:p w14:paraId="67B4809F" w14:textId="77777777" w:rsidR="007E1B76" w:rsidRDefault="0095134F" w:rsidP="00AF75A3">
      <w:pPr>
        <w:pStyle w:val="3"/>
      </w:pPr>
      <w:r w:rsidRPr="00AC3FB7">
        <w:rPr>
          <w:lang w:val="el-GR"/>
        </w:rPr>
        <w:lastRenderedPageBreak/>
        <w:t>3.2</w:t>
      </w:r>
    </w:p>
    <w:p w14:paraId="338276C0" w14:textId="6518AD66" w:rsidR="00E17FB5" w:rsidRPr="00E17FB5" w:rsidRDefault="00E17FB5" w:rsidP="00E17FB5">
      <w:r w:rsidRPr="00E17FB5">
        <w:rPr>
          <w:noProof/>
        </w:rPr>
        <w:drawing>
          <wp:inline distT="0" distB="0" distL="0" distR="0" wp14:anchorId="7EC115F7" wp14:editId="5074A4DB">
            <wp:extent cx="3191320" cy="152421"/>
            <wp:effectExtent l="0" t="0" r="9525" b="0"/>
            <wp:docPr id="81879134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91349" name=""/>
                    <pic:cNvPicPr/>
                  </pic:nvPicPr>
                  <pic:blipFill>
                    <a:blip r:embed="rId53"/>
                    <a:stretch>
                      <a:fillRect/>
                    </a:stretch>
                  </pic:blipFill>
                  <pic:spPr>
                    <a:xfrm>
                      <a:off x="0" y="0"/>
                      <a:ext cx="3191320" cy="152421"/>
                    </a:xfrm>
                    <a:prstGeom prst="rect">
                      <a:avLst/>
                    </a:prstGeom>
                  </pic:spPr>
                </pic:pic>
              </a:graphicData>
            </a:graphic>
          </wp:inline>
        </w:drawing>
      </w:r>
    </w:p>
    <w:p w14:paraId="12B7498D" w14:textId="77777777" w:rsidR="00B31D5C" w:rsidRPr="00AC3FB7" w:rsidRDefault="00B31D5C" w:rsidP="00B31D5C">
      <w:pPr>
        <w:rPr>
          <w:lang w:val="el-GR"/>
        </w:rPr>
      </w:pPr>
    </w:p>
    <w:p w14:paraId="1C8D6E62" w14:textId="77777777" w:rsidR="00B31D5C" w:rsidRDefault="0095134F" w:rsidP="00B31D5C">
      <w:pPr>
        <w:pStyle w:val="3"/>
        <w:rPr>
          <w:lang w:val="el-GR"/>
        </w:rPr>
      </w:pPr>
      <w:r w:rsidRPr="0095134F">
        <w:rPr>
          <w:lang w:val="el-GR"/>
        </w:rPr>
        <w:t xml:space="preserve">3.3 </w:t>
      </w:r>
    </w:p>
    <w:p w14:paraId="78D05601" w14:textId="7CA67864" w:rsidR="00B31D5C" w:rsidRPr="00B31D5C" w:rsidRDefault="00E17FB5" w:rsidP="00B31D5C">
      <w:pPr>
        <w:rPr>
          <w:lang w:val="el-GR"/>
        </w:rPr>
      </w:pPr>
      <w:r w:rsidRPr="00E17FB5">
        <w:rPr>
          <w:noProof/>
          <w:lang w:val="el-GR"/>
        </w:rPr>
        <w:drawing>
          <wp:inline distT="0" distB="0" distL="0" distR="0" wp14:anchorId="19658FF7" wp14:editId="7B64B07D">
            <wp:extent cx="5830114" cy="762106"/>
            <wp:effectExtent l="0" t="0" r="0" b="0"/>
            <wp:docPr id="533218752"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18752" name="Εικόνα 1" descr="Εικόνα που περιέχει κείμενο, στιγμιότυπο οθόνης, γραμματοσειρά&#10;&#10;Περιγραφή που δημιουργήθηκε αυτόματα"/>
                    <pic:cNvPicPr/>
                  </pic:nvPicPr>
                  <pic:blipFill>
                    <a:blip r:embed="rId54"/>
                    <a:stretch>
                      <a:fillRect/>
                    </a:stretch>
                  </pic:blipFill>
                  <pic:spPr>
                    <a:xfrm>
                      <a:off x="0" y="0"/>
                      <a:ext cx="5830114" cy="762106"/>
                    </a:xfrm>
                    <a:prstGeom prst="rect">
                      <a:avLst/>
                    </a:prstGeom>
                  </pic:spPr>
                </pic:pic>
              </a:graphicData>
            </a:graphic>
          </wp:inline>
        </w:drawing>
      </w:r>
    </w:p>
    <w:p w14:paraId="6B804B3D" w14:textId="77777777" w:rsidR="00B31D5C" w:rsidRPr="00AC3FB7" w:rsidRDefault="0095134F" w:rsidP="00B31D5C">
      <w:pPr>
        <w:pStyle w:val="3"/>
        <w:rPr>
          <w:rStyle w:val="3Char"/>
          <w:b/>
          <w:lang w:val="el-GR"/>
        </w:rPr>
      </w:pPr>
      <w:r w:rsidRPr="00AC3FB7">
        <w:rPr>
          <w:rStyle w:val="3Char"/>
          <w:b/>
          <w:lang w:val="el-GR"/>
        </w:rPr>
        <w:t>3.4</w:t>
      </w:r>
    </w:p>
    <w:p w14:paraId="33D34C23" w14:textId="3C27DF74" w:rsidR="00B31D5C" w:rsidRPr="00AC3FB7" w:rsidRDefault="003A544E" w:rsidP="00B31D5C">
      <w:pPr>
        <w:rPr>
          <w:lang w:val="el-GR"/>
        </w:rPr>
      </w:pPr>
      <w:r w:rsidRPr="003A544E">
        <w:rPr>
          <w:noProof/>
          <w:lang w:val="el-GR"/>
        </w:rPr>
        <w:drawing>
          <wp:inline distT="0" distB="0" distL="0" distR="0" wp14:anchorId="60B42F51" wp14:editId="7B882FE2">
            <wp:extent cx="4753638" cy="342948"/>
            <wp:effectExtent l="0" t="0" r="0" b="0"/>
            <wp:docPr id="118385541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55412" name=""/>
                    <pic:cNvPicPr/>
                  </pic:nvPicPr>
                  <pic:blipFill>
                    <a:blip r:embed="rId55"/>
                    <a:stretch>
                      <a:fillRect/>
                    </a:stretch>
                  </pic:blipFill>
                  <pic:spPr>
                    <a:xfrm>
                      <a:off x="0" y="0"/>
                      <a:ext cx="4753638" cy="342948"/>
                    </a:xfrm>
                    <a:prstGeom prst="rect">
                      <a:avLst/>
                    </a:prstGeom>
                  </pic:spPr>
                </pic:pic>
              </a:graphicData>
            </a:graphic>
          </wp:inline>
        </w:drawing>
      </w:r>
    </w:p>
    <w:p w14:paraId="4C1CA09F" w14:textId="77777777" w:rsidR="0095134F" w:rsidRPr="00AC3FB7" w:rsidRDefault="0095134F" w:rsidP="00B31D5C">
      <w:pPr>
        <w:pStyle w:val="3"/>
        <w:rPr>
          <w:lang w:val="el-GR"/>
        </w:rPr>
      </w:pPr>
      <w:r w:rsidRPr="00AC3FB7">
        <w:rPr>
          <w:rStyle w:val="3Char"/>
          <w:b/>
          <w:lang w:val="el-GR"/>
        </w:rPr>
        <w:t>3.5</w:t>
      </w:r>
    </w:p>
    <w:p w14:paraId="014ADFAA" w14:textId="3AF58C89" w:rsidR="00B31D5C" w:rsidRPr="00AC3FB7" w:rsidRDefault="003A544E" w:rsidP="00B31D5C">
      <w:pPr>
        <w:rPr>
          <w:lang w:val="el-GR"/>
        </w:rPr>
      </w:pPr>
      <w:r w:rsidRPr="003A544E">
        <w:rPr>
          <w:noProof/>
          <w:lang w:val="el-GR"/>
        </w:rPr>
        <w:drawing>
          <wp:inline distT="0" distB="0" distL="0" distR="0" wp14:anchorId="791D2DDF" wp14:editId="6F75B680">
            <wp:extent cx="3667637" cy="342948"/>
            <wp:effectExtent l="0" t="0" r="0" b="0"/>
            <wp:docPr id="118120052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00528" name=""/>
                    <pic:cNvPicPr/>
                  </pic:nvPicPr>
                  <pic:blipFill>
                    <a:blip r:embed="rId56"/>
                    <a:stretch>
                      <a:fillRect/>
                    </a:stretch>
                  </pic:blipFill>
                  <pic:spPr>
                    <a:xfrm>
                      <a:off x="0" y="0"/>
                      <a:ext cx="3667637" cy="342948"/>
                    </a:xfrm>
                    <a:prstGeom prst="rect">
                      <a:avLst/>
                    </a:prstGeom>
                  </pic:spPr>
                </pic:pic>
              </a:graphicData>
            </a:graphic>
          </wp:inline>
        </w:drawing>
      </w:r>
    </w:p>
    <w:p w14:paraId="51D33E06" w14:textId="2FFF5C33" w:rsidR="003A544E" w:rsidRPr="003A544E" w:rsidRDefault="0095134F" w:rsidP="003A544E">
      <w:pPr>
        <w:pStyle w:val="3"/>
      </w:pPr>
      <w:r w:rsidRPr="00AC3FB7">
        <w:rPr>
          <w:rStyle w:val="3Char"/>
          <w:b/>
          <w:lang w:val="el-GR"/>
        </w:rPr>
        <w:t>3.6</w:t>
      </w:r>
      <w:r w:rsidRPr="00AC3FB7">
        <w:rPr>
          <w:lang w:val="el-GR"/>
        </w:rPr>
        <w:t xml:space="preserve"> </w:t>
      </w:r>
    </w:p>
    <w:p w14:paraId="113AE643" w14:textId="1C039E0E" w:rsidR="003A544E" w:rsidRPr="003A544E" w:rsidRDefault="003A544E" w:rsidP="00B31D5C">
      <w:pPr>
        <w:rPr>
          <w:b/>
          <w:bCs/>
        </w:rPr>
      </w:pPr>
      <w:r w:rsidRPr="003A544E">
        <w:rPr>
          <w:b/>
          <w:bCs/>
          <w:noProof/>
        </w:rPr>
        <w:drawing>
          <wp:inline distT="0" distB="0" distL="0" distR="0" wp14:anchorId="216CCC86" wp14:editId="65EEFA42">
            <wp:extent cx="6363588" cy="304843"/>
            <wp:effectExtent l="0" t="0" r="0" b="0"/>
            <wp:docPr id="96696788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67889" name=""/>
                    <pic:cNvPicPr/>
                  </pic:nvPicPr>
                  <pic:blipFill>
                    <a:blip r:embed="rId57"/>
                    <a:stretch>
                      <a:fillRect/>
                    </a:stretch>
                  </pic:blipFill>
                  <pic:spPr>
                    <a:xfrm>
                      <a:off x="0" y="0"/>
                      <a:ext cx="6363588" cy="304843"/>
                    </a:xfrm>
                    <a:prstGeom prst="rect">
                      <a:avLst/>
                    </a:prstGeom>
                  </pic:spPr>
                </pic:pic>
              </a:graphicData>
            </a:graphic>
          </wp:inline>
        </w:drawing>
      </w:r>
    </w:p>
    <w:p w14:paraId="16091BFB" w14:textId="7280D934" w:rsidR="00C0688E" w:rsidRDefault="0095134F" w:rsidP="00B31D5C">
      <w:pPr>
        <w:pStyle w:val="3"/>
      </w:pPr>
      <w:r w:rsidRPr="008031F2">
        <w:rPr>
          <w:rStyle w:val="3Char"/>
          <w:b/>
        </w:rPr>
        <w:t>3.7</w:t>
      </w:r>
    </w:p>
    <w:p w14:paraId="77393DCA" w14:textId="1D96DF27" w:rsidR="003A544E" w:rsidRPr="00C80E14" w:rsidRDefault="00C80E14" w:rsidP="003A544E">
      <w:pPr>
        <w:rPr>
          <w:b/>
          <w:bCs/>
        </w:rPr>
      </w:pPr>
      <w:r w:rsidRPr="00C80E14">
        <w:rPr>
          <w:b/>
          <w:bCs/>
        </w:rPr>
        <w:t>ifconfig em0 192.168.2.3/28</w:t>
      </w:r>
    </w:p>
    <w:p w14:paraId="56297C32" w14:textId="77777777" w:rsidR="00CC0F76" w:rsidRDefault="003A544E" w:rsidP="003A544E">
      <w:pPr>
        <w:pStyle w:val="3"/>
      </w:pPr>
      <w:r>
        <w:t>3.8</w:t>
      </w:r>
    </w:p>
    <w:p w14:paraId="0DA5E4D6" w14:textId="554A9237" w:rsidR="00CC0F76" w:rsidRPr="00CC0F76" w:rsidRDefault="00CC0F76" w:rsidP="00CC0F76">
      <w:r w:rsidRPr="00CC0F76">
        <w:rPr>
          <w:b/>
          <w:bCs/>
        </w:rPr>
        <w:t>vi /var/tmp/unbound.conf</w:t>
      </w:r>
      <w:r>
        <w:rPr>
          <w:b/>
          <w:bCs/>
        </w:rPr>
        <w:t xml:space="preserve"> </w:t>
      </w:r>
      <w:r>
        <w:t>--&gt; NS1</w:t>
      </w:r>
    </w:p>
    <w:p w14:paraId="45E0BB05" w14:textId="6B3B594A" w:rsidR="00CC0F76" w:rsidRPr="00CC0F76" w:rsidRDefault="00CC0F76" w:rsidP="00CC0F76">
      <w:r w:rsidRPr="00CC0F76">
        <w:rPr>
          <w:noProof/>
        </w:rPr>
        <w:drawing>
          <wp:inline distT="0" distB="0" distL="0" distR="0" wp14:anchorId="5EDD5169" wp14:editId="6B8907C7">
            <wp:extent cx="3924848" cy="142895"/>
            <wp:effectExtent l="0" t="0" r="0" b="9525"/>
            <wp:docPr id="59844143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41435" name=""/>
                    <pic:cNvPicPr/>
                  </pic:nvPicPr>
                  <pic:blipFill>
                    <a:blip r:embed="rId58"/>
                    <a:stretch>
                      <a:fillRect/>
                    </a:stretch>
                  </pic:blipFill>
                  <pic:spPr>
                    <a:xfrm>
                      <a:off x="0" y="0"/>
                      <a:ext cx="3924848" cy="142895"/>
                    </a:xfrm>
                    <a:prstGeom prst="rect">
                      <a:avLst/>
                    </a:prstGeom>
                  </pic:spPr>
                </pic:pic>
              </a:graphicData>
            </a:graphic>
          </wp:inline>
        </w:drawing>
      </w:r>
    </w:p>
    <w:p w14:paraId="10817321" w14:textId="057E37A6" w:rsidR="003A544E" w:rsidRDefault="003A544E" w:rsidP="003A544E">
      <w:pPr>
        <w:pStyle w:val="3"/>
      </w:pPr>
      <w:r>
        <w:t>3.9</w:t>
      </w:r>
    </w:p>
    <w:p w14:paraId="493B8EB2" w14:textId="23E02C40" w:rsidR="003A544E" w:rsidRPr="00F720AC" w:rsidRDefault="00F720AC" w:rsidP="003A544E">
      <w:pPr>
        <w:rPr>
          <w:b/>
          <w:bCs/>
        </w:rPr>
      </w:pPr>
      <w:r w:rsidRPr="00F720AC">
        <w:rPr>
          <w:noProof/>
        </w:rPr>
        <w:drawing>
          <wp:inline distT="0" distB="0" distL="0" distR="0" wp14:anchorId="3255DC91" wp14:editId="22FB75BA">
            <wp:extent cx="4610743" cy="152421"/>
            <wp:effectExtent l="0" t="0" r="0" b="0"/>
            <wp:docPr id="3876723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7239" name=""/>
                    <pic:cNvPicPr/>
                  </pic:nvPicPr>
                  <pic:blipFill>
                    <a:blip r:embed="rId59"/>
                    <a:stretch>
                      <a:fillRect/>
                    </a:stretch>
                  </pic:blipFill>
                  <pic:spPr>
                    <a:xfrm>
                      <a:off x="0" y="0"/>
                      <a:ext cx="4610743" cy="152421"/>
                    </a:xfrm>
                    <a:prstGeom prst="rect">
                      <a:avLst/>
                    </a:prstGeom>
                  </pic:spPr>
                </pic:pic>
              </a:graphicData>
            </a:graphic>
          </wp:inline>
        </w:drawing>
      </w:r>
    </w:p>
    <w:p w14:paraId="3F5D1985" w14:textId="045BEDD5" w:rsidR="003A544E" w:rsidRDefault="003A544E" w:rsidP="00205CF9">
      <w:pPr>
        <w:pStyle w:val="3"/>
      </w:pPr>
      <w:r>
        <w:t>3.10</w:t>
      </w:r>
    </w:p>
    <w:p w14:paraId="3422FF15" w14:textId="02ACDD79" w:rsidR="00205CF9" w:rsidRPr="008031F2" w:rsidRDefault="00205CF9" w:rsidP="00205CF9">
      <w:pPr>
        <w:rPr>
          <w:b/>
          <w:bCs/>
        </w:rPr>
      </w:pPr>
      <w:r w:rsidRPr="00205CF9">
        <w:rPr>
          <w:b/>
          <w:bCs/>
        </w:rPr>
        <w:t>unbound</w:t>
      </w:r>
      <w:r w:rsidRPr="008031F2">
        <w:rPr>
          <w:b/>
          <w:bCs/>
        </w:rPr>
        <w:t>-</w:t>
      </w:r>
      <w:r w:rsidRPr="00205CF9">
        <w:rPr>
          <w:b/>
          <w:bCs/>
        </w:rPr>
        <w:t>checkconf</w:t>
      </w:r>
    </w:p>
    <w:p w14:paraId="42D9DA23" w14:textId="75F31493" w:rsidR="003A544E" w:rsidRPr="008031F2" w:rsidRDefault="003A544E" w:rsidP="003A544E">
      <w:pPr>
        <w:pStyle w:val="3"/>
      </w:pPr>
      <w:r w:rsidRPr="008031F2">
        <w:t>3.11</w:t>
      </w:r>
    </w:p>
    <w:p w14:paraId="7502A72B" w14:textId="17AC11CF" w:rsidR="003A544E" w:rsidRPr="00DA31C9" w:rsidRDefault="00205CF9" w:rsidP="003A544E">
      <w:r w:rsidRPr="00205CF9">
        <w:rPr>
          <w:b/>
          <w:bCs/>
        </w:rPr>
        <w:t xml:space="preserve">tcpdump -ni em0 </w:t>
      </w:r>
      <w:r w:rsidR="00DA31C9">
        <w:t>--&gt; SRV</w:t>
      </w:r>
    </w:p>
    <w:p w14:paraId="24337156" w14:textId="761A428F" w:rsidR="003A544E" w:rsidRPr="00205CF9" w:rsidRDefault="003A544E" w:rsidP="003A544E">
      <w:pPr>
        <w:pStyle w:val="3"/>
        <w:rPr>
          <w:lang w:val="el-GR"/>
        </w:rPr>
      </w:pPr>
      <w:r w:rsidRPr="00205CF9">
        <w:rPr>
          <w:lang w:val="el-GR"/>
        </w:rPr>
        <w:t>3.12</w:t>
      </w:r>
    </w:p>
    <w:p w14:paraId="7C04FA70" w14:textId="6C1B2B07" w:rsidR="003A544E" w:rsidRPr="00205CF9" w:rsidRDefault="00205CF9" w:rsidP="003A544E">
      <w:pPr>
        <w:rPr>
          <w:lang w:val="el-GR"/>
        </w:rPr>
      </w:pPr>
      <w:r w:rsidRPr="00205CF9">
        <w:rPr>
          <w:noProof/>
          <w:lang w:val="el-GR"/>
        </w:rPr>
        <w:drawing>
          <wp:inline distT="0" distB="0" distL="0" distR="0" wp14:anchorId="694E9BDC" wp14:editId="07BE2B8E">
            <wp:extent cx="4467849" cy="161948"/>
            <wp:effectExtent l="0" t="0" r="0" b="9525"/>
            <wp:docPr id="98252071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20716" name=""/>
                    <pic:cNvPicPr/>
                  </pic:nvPicPr>
                  <pic:blipFill>
                    <a:blip r:embed="rId60"/>
                    <a:stretch>
                      <a:fillRect/>
                    </a:stretch>
                  </pic:blipFill>
                  <pic:spPr>
                    <a:xfrm>
                      <a:off x="0" y="0"/>
                      <a:ext cx="4467849" cy="161948"/>
                    </a:xfrm>
                    <a:prstGeom prst="rect">
                      <a:avLst/>
                    </a:prstGeom>
                  </pic:spPr>
                </pic:pic>
              </a:graphicData>
            </a:graphic>
          </wp:inline>
        </w:drawing>
      </w:r>
    </w:p>
    <w:p w14:paraId="6F5D052F" w14:textId="1C2D675F" w:rsidR="003A544E" w:rsidRPr="00205CF9" w:rsidRDefault="003A544E" w:rsidP="003A544E">
      <w:pPr>
        <w:pStyle w:val="3"/>
        <w:rPr>
          <w:lang w:val="el-GR"/>
        </w:rPr>
      </w:pPr>
      <w:r w:rsidRPr="00205CF9">
        <w:rPr>
          <w:lang w:val="el-GR"/>
        </w:rPr>
        <w:lastRenderedPageBreak/>
        <w:t>3.13</w:t>
      </w:r>
    </w:p>
    <w:p w14:paraId="3F0CB74D" w14:textId="78E9AD53" w:rsidR="003A544E" w:rsidRPr="00205CF9" w:rsidRDefault="00205CF9" w:rsidP="003A544E">
      <w:pPr>
        <w:rPr>
          <w:lang w:val="el-GR"/>
        </w:rPr>
      </w:pPr>
      <w:r w:rsidRPr="00205CF9">
        <w:rPr>
          <w:lang w:val="el-GR"/>
        </w:rPr>
        <w:t xml:space="preserve">Χρησιμοποιήθηκε το πρωτόκολλο μεταφοράς </w:t>
      </w:r>
      <w:r>
        <w:t>TCP</w:t>
      </w:r>
      <w:r w:rsidRPr="00205CF9">
        <w:rPr>
          <w:lang w:val="el-GR"/>
        </w:rPr>
        <w:t xml:space="preserve">, και ο </w:t>
      </w:r>
      <w:r>
        <w:t>http</w:t>
      </w:r>
      <w:r w:rsidRPr="00205CF9">
        <w:rPr>
          <w:lang w:val="el-GR"/>
        </w:rPr>
        <w:t xml:space="preserve"> </w:t>
      </w:r>
      <w:r>
        <w:t>server</w:t>
      </w:r>
      <w:r w:rsidRPr="00205CF9">
        <w:rPr>
          <w:lang w:val="el-GR"/>
        </w:rPr>
        <w:t xml:space="preserve"> ακούει στη θύρα 80.</w:t>
      </w:r>
    </w:p>
    <w:p w14:paraId="443DE419" w14:textId="3EA55E33" w:rsidR="003A544E" w:rsidRPr="008031F2" w:rsidRDefault="003A544E" w:rsidP="003A544E">
      <w:pPr>
        <w:pStyle w:val="3"/>
        <w:rPr>
          <w:lang w:val="el-GR"/>
        </w:rPr>
      </w:pPr>
      <w:r w:rsidRPr="00205CF9">
        <w:rPr>
          <w:lang w:val="el-GR"/>
        </w:rPr>
        <w:t>3.14</w:t>
      </w:r>
    </w:p>
    <w:p w14:paraId="5C120D0D" w14:textId="534E97D6" w:rsidR="00563876" w:rsidRDefault="00563876" w:rsidP="00563876">
      <w:pPr>
        <w:rPr>
          <w:lang w:val="el-GR"/>
        </w:rPr>
      </w:pPr>
      <w:r w:rsidRPr="008031F2">
        <w:rPr>
          <w:lang w:val="el-GR"/>
        </w:rPr>
        <w:t>/</w:t>
      </w:r>
      <w:r>
        <w:t>root</w:t>
      </w:r>
      <w:r w:rsidRPr="008031F2">
        <w:rPr>
          <w:lang w:val="el-GR"/>
        </w:rPr>
        <w:t>/</w:t>
      </w:r>
      <w:r>
        <w:t>index</w:t>
      </w:r>
      <w:r w:rsidRPr="008031F2">
        <w:rPr>
          <w:lang w:val="el-GR"/>
        </w:rPr>
        <w:t>.</w:t>
      </w:r>
      <w:r>
        <w:t>html</w:t>
      </w:r>
    </w:p>
    <w:p w14:paraId="3E8E5C65" w14:textId="61A68DD1" w:rsidR="00563876" w:rsidRPr="00CA2848" w:rsidRDefault="00563876" w:rsidP="00563876">
      <w:pPr>
        <w:rPr>
          <w:lang w:val="el-GR"/>
        </w:rPr>
      </w:pPr>
      <w:r>
        <w:rPr>
          <w:lang w:val="el-GR"/>
        </w:rPr>
        <w:t>Το «</w:t>
      </w:r>
      <w:r>
        <w:t>index</w:t>
      </w:r>
      <w:r w:rsidRPr="00563876">
        <w:rPr>
          <w:lang w:val="el-GR"/>
        </w:rPr>
        <w:t>.</w:t>
      </w:r>
      <w:r>
        <w:t>html</w:t>
      </w:r>
      <w:r>
        <w:rPr>
          <w:lang w:val="el-GR"/>
        </w:rPr>
        <w:t>»</w:t>
      </w:r>
      <w:r w:rsidRPr="00563876">
        <w:rPr>
          <w:lang w:val="el-GR"/>
        </w:rPr>
        <w:t xml:space="preserve"> </w:t>
      </w:r>
      <w:r>
        <w:rPr>
          <w:lang w:val="el-GR"/>
        </w:rPr>
        <w:t xml:space="preserve">καθορίστηκε  από την τιμή της παραμέτρου </w:t>
      </w:r>
      <w:r w:rsidRPr="00563876">
        <w:rPr>
          <w:lang w:val="el-GR"/>
        </w:rPr>
        <w:t>-</w:t>
      </w:r>
      <w:r>
        <w:t>o</w:t>
      </w:r>
      <w:r w:rsidRPr="00563876">
        <w:rPr>
          <w:lang w:val="el-GR"/>
        </w:rPr>
        <w:t xml:space="preserve"> </w:t>
      </w:r>
      <w:r>
        <w:rPr>
          <w:lang w:val="el-GR"/>
        </w:rPr>
        <w:t xml:space="preserve">της εντολής </w:t>
      </w:r>
      <w:r>
        <w:t>fetch</w:t>
      </w:r>
      <w:r w:rsidRPr="00563876">
        <w:rPr>
          <w:lang w:val="el-GR"/>
        </w:rPr>
        <w:t>.</w:t>
      </w:r>
    </w:p>
    <w:p w14:paraId="23C99CBA" w14:textId="50B6C6A3" w:rsidR="00584424" w:rsidRPr="00A54D73" w:rsidRDefault="00584424" w:rsidP="00584424">
      <w:pPr>
        <w:pStyle w:val="1"/>
        <w:rPr>
          <w:lang w:val="el-GR"/>
        </w:rPr>
      </w:pPr>
      <w:r w:rsidRPr="00584424">
        <w:rPr>
          <w:lang w:val="el-GR"/>
        </w:rPr>
        <w:t xml:space="preserve">Άσκηση 4: Εγκατάσταση ιδιωτικού δρομολογητή και </w:t>
      </w:r>
      <w:r>
        <w:t>Firewall</w:t>
      </w:r>
    </w:p>
    <w:p w14:paraId="1C6C25D3" w14:textId="078D21C8" w:rsidR="00FF3BF1" w:rsidRPr="00FF3BF1" w:rsidRDefault="00FF3BF1" w:rsidP="00FF3BF1">
      <w:r w:rsidRPr="00FF3BF1">
        <w:rPr>
          <w:noProof/>
        </w:rPr>
        <w:drawing>
          <wp:inline distT="0" distB="0" distL="0" distR="0" wp14:anchorId="4C55A22A" wp14:editId="4DBDFABD">
            <wp:extent cx="4305901" cy="1343212"/>
            <wp:effectExtent l="0" t="0" r="0" b="9525"/>
            <wp:docPr id="244966696" name="Εικόνα 1" descr="Εικόνα που περιέχει κείμενο, υπολογιστής, οθόνη υπολογιστή, συσκευή εξόδου&#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66696" name="Εικόνα 1" descr="Εικόνα που περιέχει κείμενο, υπολογιστής, οθόνη υπολογιστή, συσκευή εξόδου&#10;&#10;Περιγραφή που δημιουργήθηκε αυτόματα"/>
                    <pic:cNvPicPr/>
                  </pic:nvPicPr>
                  <pic:blipFill>
                    <a:blip r:embed="rId61"/>
                    <a:stretch>
                      <a:fillRect/>
                    </a:stretch>
                  </pic:blipFill>
                  <pic:spPr>
                    <a:xfrm>
                      <a:off x="0" y="0"/>
                      <a:ext cx="4305901" cy="1343212"/>
                    </a:xfrm>
                    <a:prstGeom prst="rect">
                      <a:avLst/>
                    </a:prstGeom>
                  </pic:spPr>
                </pic:pic>
              </a:graphicData>
            </a:graphic>
          </wp:inline>
        </w:drawing>
      </w:r>
    </w:p>
    <w:p w14:paraId="4724B1E5" w14:textId="77777777" w:rsidR="00CA2848" w:rsidRPr="008031F2" w:rsidRDefault="00CA2848" w:rsidP="00CA2848">
      <w:pPr>
        <w:rPr>
          <w:lang w:val="el-GR"/>
        </w:rPr>
      </w:pPr>
    </w:p>
    <w:p w14:paraId="7D567957" w14:textId="04140F30" w:rsidR="00CA2848" w:rsidRDefault="00CA2848" w:rsidP="00777C76">
      <w:pPr>
        <w:pStyle w:val="3"/>
      </w:pPr>
      <w:r>
        <w:t>4.1</w:t>
      </w:r>
    </w:p>
    <w:p w14:paraId="64C5FE0B" w14:textId="5CF62E40" w:rsidR="00777C76" w:rsidRPr="0030136F" w:rsidRDefault="003B6B1E" w:rsidP="00777C76">
      <w:pPr>
        <w:rPr>
          <w:b/>
          <w:bCs/>
        </w:rPr>
      </w:pPr>
      <w:r w:rsidRPr="0030136F">
        <w:rPr>
          <w:b/>
          <w:bCs/>
        </w:rPr>
        <w:t>sysrc gateway_enable=”YES”</w:t>
      </w:r>
    </w:p>
    <w:p w14:paraId="1A4DCF96" w14:textId="44FDEDF5" w:rsidR="00CA2848" w:rsidRDefault="00CA2848" w:rsidP="00777C76">
      <w:pPr>
        <w:pStyle w:val="3"/>
      </w:pPr>
      <w:r>
        <w:t>4.2</w:t>
      </w:r>
    </w:p>
    <w:p w14:paraId="679B2E01" w14:textId="48BE4091" w:rsidR="00777C76" w:rsidRPr="0030136F" w:rsidRDefault="003B6B1E" w:rsidP="003B6B1E">
      <w:pPr>
        <w:rPr>
          <w:b/>
          <w:bCs/>
        </w:rPr>
      </w:pPr>
      <w:r w:rsidRPr="0030136F">
        <w:rPr>
          <w:b/>
          <w:bCs/>
        </w:rPr>
        <w:t>sysrc firewall_enable=”YES”</w:t>
      </w:r>
    </w:p>
    <w:p w14:paraId="4E708EEF" w14:textId="395B41C1" w:rsidR="00CA2848" w:rsidRDefault="00CA2848" w:rsidP="00777C76">
      <w:pPr>
        <w:pStyle w:val="3"/>
      </w:pPr>
      <w:r>
        <w:t>4.3</w:t>
      </w:r>
    </w:p>
    <w:p w14:paraId="1B6D8918" w14:textId="648E972A" w:rsidR="00D62A91" w:rsidRPr="0030136F" w:rsidRDefault="003B6B1E" w:rsidP="00D62A91">
      <w:pPr>
        <w:rPr>
          <w:b/>
          <w:bCs/>
        </w:rPr>
      </w:pPr>
      <w:r w:rsidRPr="0030136F">
        <w:rPr>
          <w:b/>
          <w:bCs/>
        </w:rPr>
        <w:t>sysrc firewall_type=”open”</w:t>
      </w:r>
    </w:p>
    <w:p w14:paraId="126D25C2" w14:textId="0A3443DC" w:rsidR="00CA2848" w:rsidRDefault="00CA2848" w:rsidP="00777C76">
      <w:pPr>
        <w:pStyle w:val="3"/>
      </w:pPr>
      <w:r>
        <w:t>4.4</w:t>
      </w:r>
    </w:p>
    <w:p w14:paraId="6391AA68" w14:textId="5418AF2F" w:rsidR="00D62A91" w:rsidRPr="0030136F" w:rsidRDefault="003B6B1E" w:rsidP="00D62A91">
      <w:pPr>
        <w:rPr>
          <w:b/>
          <w:bCs/>
        </w:rPr>
      </w:pPr>
      <w:r w:rsidRPr="0030136F">
        <w:rPr>
          <w:b/>
          <w:bCs/>
        </w:rPr>
        <w:t>sysrc firewall_nat_enable=”YES”</w:t>
      </w:r>
    </w:p>
    <w:p w14:paraId="476B282D" w14:textId="1E2910EC" w:rsidR="00D62A91" w:rsidRPr="00D62A91" w:rsidRDefault="00CA2848" w:rsidP="003B6B1E">
      <w:pPr>
        <w:pStyle w:val="3"/>
      </w:pPr>
      <w:r>
        <w:t>4.5</w:t>
      </w:r>
    </w:p>
    <w:p w14:paraId="7B8FA443" w14:textId="2F4DC362" w:rsidR="00D62A91" w:rsidRPr="00D62A91" w:rsidRDefault="003B6B1E" w:rsidP="00D62A91">
      <w:r>
        <w:t>sysrc ifconfig_em2=”192.168.2.17/28”</w:t>
      </w:r>
    </w:p>
    <w:p w14:paraId="70257696" w14:textId="6F48FCEC" w:rsidR="00CA2848" w:rsidRDefault="00CA2848" w:rsidP="00777C76">
      <w:pPr>
        <w:pStyle w:val="3"/>
      </w:pPr>
      <w:r>
        <w:t>4.6</w:t>
      </w:r>
    </w:p>
    <w:p w14:paraId="4C723CC6" w14:textId="7FD779E6" w:rsidR="00D62A91" w:rsidRPr="00D62A91" w:rsidRDefault="003B6B1E" w:rsidP="00D62A91">
      <w:r>
        <w:t>cat /etc/rc.conf</w:t>
      </w:r>
    </w:p>
    <w:p w14:paraId="6ECAFADD" w14:textId="52BBCAC1" w:rsidR="00CA2848" w:rsidRPr="008031F2" w:rsidRDefault="00CA2848" w:rsidP="00777C76">
      <w:pPr>
        <w:pStyle w:val="3"/>
        <w:rPr>
          <w:lang w:val="el-GR"/>
        </w:rPr>
      </w:pPr>
      <w:r w:rsidRPr="008031F2">
        <w:rPr>
          <w:lang w:val="el-GR"/>
        </w:rPr>
        <w:t>4.7</w:t>
      </w:r>
    </w:p>
    <w:p w14:paraId="3D8B1323" w14:textId="73CD1B14" w:rsidR="00D62A91" w:rsidRPr="008031F2" w:rsidRDefault="00FB7803" w:rsidP="00D62A91">
      <w:pPr>
        <w:rPr>
          <w:lang w:val="el-GR"/>
        </w:rPr>
      </w:pPr>
      <w:r w:rsidRPr="00FB7803">
        <w:rPr>
          <w:lang w:val="el-GR"/>
        </w:rPr>
        <w:t xml:space="preserve">Κάνουμε </w:t>
      </w:r>
      <w:r>
        <w:t>reboot</w:t>
      </w:r>
      <w:r w:rsidRPr="00FB7803">
        <w:rPr>
          <w:lang w:val="el-GR"/>
        </w:rPr>
        <w:t xml:space="preserve"> το </w:t>
      </w:r>
      <w:r>
        <w:t>NS</w:t>
      </w:r>
      <w:r w:rsidRPr="00FB7803">
        <w:rPr>
          <w:lang w:val="el-GR"/>
        </w:rPr>
        <w:t>1 και βλέπουμε πως υπάρχει κανονικά η προκαθορισμένη πύλη.</w:t>
      </w:r>
    </w:p>
    <w:p w14:paraId="4E1D9F34" w14:textId="7C5CDA47" w:rsidR="00FB7803" w:rsidRPr="00FB7803" w:rsidRDefault="00FB7803" w:rsidP="00D62A91">
      <w:r w:rsidRPr="00FB7803">
        <w:rPr>
          <w:noProof/>
        </w:rPr>
        <w:lastRenderedPageBreak/>
        <w:drawing>
          <wp:inline distT="0" distB="0" distL="0" distR="0" wp14:anchorId="112ECEBB" wp14:editId="5A24EB7A">
            <wp:extent cx="6592220" cy="2048161"/>
            <wp:effectExtent l="0" t="0" r="0" b="9525"/>
            <wp:docPr id="1073939144" name="Εικόνα 1" descr="Εικόνα που περιέχει κείμενο, στιγμιότυπο οθόνης, μαύ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39144" name="Εικόνα 1" descr="Εικόνα που περιέχει κείμενο, στιγμιότυπο οθόνης, μαύρο&#10;&#10;Περιγραφή που δημιουργήθηκε αυτόματα"/>
                    <pic:cNvPicPr/>
                  </pic:nvPicPr>
                  <pic:blipFill>
                    <a:blip r:embed="rId62"/>
                    <a:stretch>
                      <a:fillRect/>
                    </a:stretch>
                  </pic:blipFill>
                  <pic:spPr>
                    <a:xfrm>
                      <a:off x="0" y="0"/>
                      <a:ext cx="6592220" cy="2048161"/>
                    </a:xfrm>
                    <a:prstGeom prst="rect">
                      <a:avLst/>
                    </a:prstGeom>
                  </pic:spPr>
                </pic:pic>
              </a:graphicData>
            </a:graphic>
          </wp:inline>
        </w:drawing>
      </w:r>
    </w:p>
    <w:p w14:paraId="7D7A1E70" w14:textId="129740A8" w:rsidR="00CA2848" w:rsidRPr="008031F2" w:rsidRDefault="00CA2848" w:rsidP="00777C76">
      <w:pPr>
        <w:pStyle w:val="3"/>
        <w:rPr>
          <w:lang w:val="el-GR"/>
        </w:rPr>
      </w:pPr>
      <w:r w:rsidRPr="008031F2">
        <w:rPr>
          <w:lang w:val="el-GR"/>
        </w:rPr>
        <w:t>4.8</w:t>
      </w:r>
    </w:p>
    <w:p w14:paraId="203B92AD" w14:textId="77777777" w:rsidR="006975EB" w:rsidRPr="008031F2" w:rsidRDefault="006975EB" w:rsidP="00D62A91">
      <w:pPr>
        <w:rPr>
          <w:lang w:val="el-GR"/>
        </w:rPr>
      </w:pPr>
      <w:r w:rsidRPr="008031F2">
        <w:rPr>
          <w:lang w:val="el-GR"/>
        </w:rPr>
        <w:t>Αλλάζουμε τα περιεχόμενα του /</w:t>
      </w:r>
      <w:r>
        <w:t>etc</w:t>
      </w:r>
      <w:r w:rsidRPr="008031F2">
        <w:rPr>
          <w:lang w:val="el-GR"/>
        </w:rPr>
        <w:t>/</w:t>
      </w:r>
      <w:r>
        <w:t>resolv</w:t>
      </w:r>
      <w:r w:rsidRPr="008031F2">
        <w:rPr>
          <w:lang w:val="el-GR"/>
        </w:rPr>
        <w:t>.</w:t>
      </w:r>
      <w:r>
        <w:t>conf</w:t>
      </w:r>
      <w:r w:rsidRPr="008031F2">
        <w:rPr>
          <w:lang w:val="el-GR"/>
        </w:rPr>
        <w:t xml:space="preserve"> σε : </w:t>
      </w:r>
    </w:p>
    <w:p w14:paraId="707E89A0" w14:textId="77777777" w:rsidR="006975EB" w:rsidRPr="008031F2" w:rsidRDefault="006975EB" w:rsidP="00D62A91">
      <w:pPr>
        <w:rPr>
          <w:i/>
          <w:iCs/>
          <w:lang w:val="el-GR"/>
        </w:rPr>
      </w:pPr>
      <w:r w:rsidRPr="006975EB">
        <w:rPr>
          <w:i/>
          <w:iCs/>
        </w:rPr>
        <w:t>search</w:t>
      </w:r>
      <w:r w:rsidRPr="008031F2">
        <w:rPr>
          <w:i/>
          <w:iCs/>
          <w:lang w:val="el-GR"/>
        </w:rPr>
        <w:t xml:space="preserve"> </w:t>
      </w:r>
      <w:r w:rsidRPr="006975EB">
        <w:rPr>
          <w:i/>
          <w:iCs/>
        </w:rPr>
        <w:t>ntua</w:t>
      </w:r>
      <w:r w:rsidRPr="008031F2">
        <w:rPr>
          <w:i/>
          <w:iCs/>
          <w:lang w:val="el-GR"/>
        </w:rPr>
        <w:t>.</w:t>
      </w:r>
      <w:r w:rsidRPr="006975EB">
        <w:rPr>
          <w:i/>
          <w:iCs/>
        </w:rPr>
        <w:t>lab</w:t>
      </w:r>
      <w:r w:rsidRPr="008031F2">
        <w:rPr>
          <w:i/>
          <w:iCs/>
          <w:lang w:val="el-GR"/>
        </w:rPr>
        <w:t xml:space="preserve"> </w:t>
      </w:r>
    </w:p>
    <w:p w14:paraId="6BBEE88F" w14:textId="2876CC0B" w:rsidR="00D62A91" w:rsidRPr="008031F2" w:rsidRDefault="006975EB" w:rsidP="00D62A91">
      <w:pPr>
        <w:rPr>
          <w:i/>
          <w:iCs/>
          <w:lang w:val="el-GR"/>
        </w:rPr>
      </w:pPr>
      <w:r w:rsidRPr="006975EB">
        <w:rPr>
          <w:i/>
          <w:iCs/>
        </w:rPr>
        <w:t>nameserver</w:t>
      </w:r>
      <w:r w:rsidRPr="008031F2">
        <w:rPr>
          <w:i/>
          <w:iCs/>
          <w:lang w:val="el-GR"/>
        </w:rPr>
        <w:t xml:space="preserve"> 192.168.2.1</w:t>
      </w:r>
    </w:p>
    <w:p w14:paraId="01BE9DA3" w14:textId="4F1656FA" w:rsidR="006975EB" w:rsidRPr="008031F2" w:rsidRDefault="006975EB" w:rsidP="00D62A91">
      <w:pPr>
        <w:rPr>
          <w:lang w:val="el-GR"/>
        </w:rPr>
      </w:pPr>
      <w:r>
        <w:rPr>
          <w:lang w:val="el-GR"/>
        </w:rPr>
        <w:t>Η</w:t>
      </w:r>
      <w:r w:rsidRPr="008031F2">
        <w:rPr>
          <w:lang w:val="el-GR"/>
        </w:rPr>
        <w:t xml:space="preserve"> </w:t>
      </w:r>
      <w:r>
        <w:rPr>
          <w:lang w:val="el-GR"/>
        </w:rPr>
        <w:t>επίλυση</w:t>
      </w:r>
      <w:r w:rsidRPr="008031F2">
        <w:rPr>
          <w:lang w:val="el-GR"/>
        </w:rPr>
        <w:t xml:space="preserve"> </w:t>
      </w:r>
      <w:r>
        <w:rPr>
          <w:lang w:val="el-GR"/>
        </w:rPr>
        <w:t>ονομάτων</w:t>
      </w:r>
      <w:r w:rsidRPr="008031F2">
        <w:rPr>
          <w:lang w:val="el-GR"/>
        </w:rPr>
        <w:t xml:space="preserve"> </w:t>
      </w:r>
      <w:r>
        <w:rPr>
          <w:lang w:val="el-GR"/>
        </w:rPr>
        <w:t>λειτουργεί</w:t>
      </w:r>
      <w:r w:rsidRPr="008031F2">
        <w:rPr>
          <w:lang w:val="el-GR"/>
        </w:rPr>
        <w:t>.</w:t>
      </w:r>
    </w:p>
    <w:p w14:paraId="1A6609ED" w14:textId="3A7D969D" w:rsidR="00CA2848" w:rsidRDefault="00CA2848" w:rsidP="00777C76">
      <w:pPr>
        <w:pStyle w:val="3"/>
      </w:pPr>
      <w:r>
        <w:t>4.9</w:t>
      </w:r>
    </w:p>
    <w:p w14:paraId="43E8111C" w14:textId="77777777" w:rsidR="005848F0" w:rsidRPr="008031F2" w:rsidRDefault="005848F0" w:rsidP="00777C76">
      <w:pPr>
        <w:rPr>
          <w:b/>
          <w:bCs/>
        </w:rPr>
      </w:pPr>
      <w:r w:rsidRPr="005848F0">
        <w:rPr>
          <w:b/>
          <w:bCs/>
        </w:rPr>
        <w:t xml:space="preserve">sysrc ifconfig_em0=”DHCP” </w:t>
      </w:r>
    </w:p>
    <w:p w14:paraId="4A4516BB" w14:textId="6DC6A919" w:rsidR="005848F0" w:rsidRPr="008031F2" w:rsidRDefault="005848F0" w:rsidP="00777C76">
      <w:pPr>
        <w:rPr>
          <w:b/>
          <w:bCs/>
        </w:rPr>
      </w:pPr>
      <w:r w:rsidRPr="005848F0">
        <w:rPr>
          <w:b/>
          <w:bCs/>
        </w:rPr>
        <w:t>service netif restart</w:t>
      </w:r>
    </w:p>
    <w:p w14:paraId="6ACA76E2" w14:textId="4A696D5B" w:rsidR="00CA2848" w:rsidRDefault="00CA2848" w:rsidP="00777C76">
      <w:pPr>
        <w:pStyle w:val="3"/>
      </w:pPr>
      <w:r>
        <w:t>4.10</w:t>
      </w:r>
    </w:p>
    <w:p w14:paraId="54E65621" w14:textId="17DA98BF" w:rsidR="00CD10C0" w:rsidRPr="00CD10C0" w:rsidRDefault="00901AB9" w:rsidP="00777C76">
      <w:pPr>
        <w:rPr>
          <w:lang w:val="el-GR"/>
        </w:rPr>
      </w:pPr>
      <w:r w:rsidRPr="00901AB9">
        <w:rPr>
          <w:noProof/>
          <w:lang w:val="el-GR"/>
        </w:rPr>
        <w:drawing>
          <wp:inline distT="0" distB="0" distL="0" distR="0" wp14:anchorId="38229DAC" wp14:editId="74658FF2">
            <wp:extent cx="5201376" cy="609685"/>
            <wp:effectExtent l="0" t="0" r="0" b="0"/>
            <wp:docPr id="2045574588" name="Εικόνα 1" descr="Εικόνα που περιέχει κείμενο, γραμματοσειρά, στιγμιότυπο οθόνης, μαύ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74588" name="Εικόνα 1" descr="Εικόνα που περιέχει κείμενο, γραμματοσειρά, στιγμιότυπο οθόνης, μαύρο&#10;&#10;Περιγραφή που δημιουργήθηκε αυτόματα"/>
                    <pic:cNvPicPr/>
                  </pic:nvPicPr>
                  <pic:blipFill>
                    <a:blip r:embed="rId63"/>
                    <a:stretch>
                      <a:fillRect/>
                    </a:stretch>
                  </pic:blipFill>
                  <pic:spPr>
                    <a:xfrm>
                      <a:off x="0" y="0"/>
                      <a:ext cx="5201376" cy="609685"/>
                    </a:xfrm>
                    <a:prstGeom prst="rect">
                      <a:avLst/>
                    </a:prstGeom>
                  </pic:spPr>
                </pic:pic>
              </a:graphicData>
            </a:graphic>
          </wp:inline>
        </w:drawing>
      </w:r>
    </w:p>
    <w:p w14:paraId="7628793A" w14:textId="31764F6F" w:rsidR="00CA2848" w:rsidRDefault="00CA2848" w:rsidP="00777C76">
      <w:pPr>
        <w:pStyle w:val="3"/>
      </w:pPr>
      <w:r>
        <w:t>4.11</w:t>
      </w:r>
    </w:p>
    <w:p w14:paraId="7551FB31" w14:textId="77777777" w:rsidR="00901AB9" w:rsidRPr="008031F2" w:rsidRDefault="00901AB9" w:rsidP="00777C76">
      <w:pPr>
        <w:rPr>
          <w:b/>
          <w:bCs/>
        </w:rPr>
      </w:pPr>
      <w:r w:rsidRPr="00901AB9">
        <w:rPr>
          <w:b/>
          <w:bCs/>
        </w:rPr>
        <w:t xml:space="preserve">service netif restart </w:t>
      </w:r>
    </w:p>
    <w:p w14:paraId="0E981047" w14:textId="5E6C219A" w:rsidR="00777C76" w:rsidRPr="008031F2" w:rsidRDefault="00901AB9" w:rsidP="00777C76">
      <w:pPr>
        <w:rPr>
          <w:b/>
          <w:bCs/>
        </w:rPr>
      </w:pPr>
      <w:r w:rsidRPr="00901AB9">
        <w:rPr>
          <w:b/>
          <w:bCs/>
        </w:rPr>
        <w:t>service routing restart</w:t>
      </w:r>
    </w:p>
    <w:p w14:paraId="44EE0C6B" w14:textId="77777777" w:rsidR="00901AB9" w:rsidRDefault="00901AB9" w:rsidP="00777C76">
      <w:pPr>
        <w:rPr>
          <w:lang w:val="el-GR"/>
        </w:rPr>
      </w:pPr>
      <w:r w:rsidRPr="00901AB9">
        <w:rPr>
          <w:lang w:val="el-GR"/>
        </w:rPr>
        <w:t>Φτιάχνουμε αρχείο /</w:t>
      </w:r>
      <w:r>
        <w:t>etc</w:t>
      </w:r>
      <w:r w:rsidRPr="00901AB9">
        <w:rPr>
          <w:lang w:val="el-GR"/>
        </w:rPr>
        <w:t>/</w:t>
      </w:r>
      <w:r>
        <w:t>resolv</w:t>
      </w:r>
      <w:r w:rsidRPr="00901AB9">
        <w:rPr>
          <w:lang w:val="el-GR"/>
        </w:rPr>
        <w:t>.</w:t>
      </w:r>
      <w:r>
        <w:t>conf</w:t>
      </w:r>
      <w:r w:rsidRPr="00901AB9">
        <w:rPr>
          <w:lang w:val="el-GR"/>
        </w:rPr>
        <w:t xml:space="preserve"> και γράφουμε μέσα: </w:t>
      </w:r>
    </w:p>
    <w:p w14:paraId="0E8B6E16" w14:textId="77777777" w:rsidR="00901AB9" w:rsidRPr="008031F2" w:rsidRDefault="00901AB9" w:rsidP="00777C76">
      <w:pPr>
        <w:rPr>
          <w:i/>
          <w:iCs/>
        </w:rPr>
      </w:pPr>
      <w:r w:rsidRPr="00901AB9">
        <w:rPr>
          <w:i/>
          <w:iCs/>
        </w:rPr>
        <w:t>search</w:t>
      </w:r>
      <w:r w:rsidRPr="008031F2">
        <w:rPr>
          <w:i/>
          <w:iCs/>
        </w:rPr>
        <w:t xml:space="preserve"> </w:t>
      </w:r>
      <w:r w:rsidRPr="00901AB9">
        <w:rPr>
          <w:i/>
          <w:iCs/>
        </w:rPr>
        <w:t>ntua</w:t>
      </w:r>
      <w:r w:rsidRPr="008031F2">
        <w:rPr>
          <w:i/>
          <w:iCs/>
        </w:rPr>
        <w:t>.</w:t>
      </w:r>
      <w:r w:rsidRPr="00901AB9">
        <w:rPr>
          <w:i/>
          <w:iCs/>
        </w:rPr>
        <w:t>lab</w:t>
      </w:r>
      <w:r w:rsidRPr="008031F2">
        <w:rPr>
          <w:i/>
          <w:iCs/>
        </w:rPr>
        <w:t xml:space="preserve"> </w:t>
      </w:r>
    </w:p>
    <w:p w14:paraId="5CAFDFD2" w14:textId="7B5F3544" w:rsidR="00901AB9" w:rsidRDefault="00901AB9" w:rsidP="00777C76">
      <w:pPr>
        <w:rPr>
          <w:i/>
          <w:iCs/>
        </w:rPr>
      </w:pPr>
      <w:r w:rsidRPr="00901AB9">
        <w:rPr>
          <w:i/>
          <w:iCs/>
        </w:rPr>
        <w:t>nameserver 192.168.2.1</w:t>
      </w:r>
    </w:p>
    <w:p w14:paraId="179CAA95" w14:textId="77777777" w:rsidR="009B2E5A" w:rsidRDefault="009B2E5A" w:rsidP="00777C76">
      <w:pPr>
        <w:rPr>
          <w:i/>
          <w:iCs/>
        </w:rPr>
      </w:pPr>
    </w:p>
    <w:p w14:paraId="33095561" w14:textId="77777777" w:rsidR="009B2E5A" w:rsidRPr="00901AB9" w:rsidRDefault="009B2E5A" w:rsidP="00777C76">
      <w:pPr>
        <w:rPr>
          <w:b/>
          <w:bCs/>
          <w:i/>
          <w:iCs/>
        </w:rPr>
      </w:pPr>
    </w:p>
    <w:p w14:paraId="7314FF30" w14:textId="3C4409D2" w:rsidR="00CA2848" w:rsidRDefault="00CA2848" w:rsidP="00777C76">
      <w:pPr>
        <w:pStyle w:val="3"/>
      </w:pPr>
      <w:r>
        <w:lastRenderedPageBreak/>
        <w:t>4.12</w:t>
      </w:r>
    </w:p>
    <w:p w14:paraId="08399A30" w14:textId="0A4DD6F7" w:rsidR="00901AB9" w:rsidRPr="009B2E5A" w:rsidRDefault="009B2E5A" w:rsidP="00777C76">
      <w:pPr>
        <w:rPr>
          <w:b/>
          <w:bCs/>
        </w:rPr>
      </w:pPr>
      <w:r>
        <w:rPr>
          <w:b/>
          <w:bCs/>
        </w:rPr>
        <w:t>s</w:t>
      </w:r>
      <w:r w:rsidR="00901AB9" w:rsidRPr="009B2E5A">
        <w:rPr>
          <w:b/>
          <w:bCs/>
        </w:rPr>
        <w:t xml:space="preserve">ysrc ifconfig_em0=”192.168.2.18/28” </w:t>
      </w:r>
    </w:p>
    <w:p w14:paraId="4589F390" w14:textId="77777777" w:rsidR="00901AB9" w:rsidRPr="009B2E5A" w:rsidRDefault="00901AB9" w:rsidP="00777C76">
      <w:pPr>
        <w:rPr>
          <w:b/>
          <w:bCs/>
        </w:rPr>
      </w:pPr>
      <w:r w:rsidRPr="009B2E5A">
        <w:rPr>
          <w:b/>
          <w:bCs/>
        </w:rPr>
        <w:t>sysrc defaultrouter=”192.168.2.17”</w:t>
      </w:r>
    </w:p>
    <w:p w14:paraId="4FBC8091" w14:textId="7DED0E63" w:rsidR="00901AB9" w:rsidRPr="009B2E5A" w:rsidRDefault="00901AB9" w:rsidP="00777C76">
      <w:pPr>
        <w:rPr>
          <w:b/>
          <w:bCs/>
        </w:rPr>
      </w:pPr>
      <w:r w:rsidRPr="009B2E5A">
        <w:rPr>
          <w:b/>
          <w:bCs/>
        </w:rPr>
        <w:t xml:space="preserve">service netif restart </w:t>
      </w:r>
    </w:p>
    <w:p w14:paraId="10A80B26" w14:textId="5851A890" w:rsidR="00777C76" w:rsidRPr="009B2E5A" w:rsidRDefault="00901AB9" w:rsidP="00777C76">
      <w:pPr>
        <w:rPr>
          <w:b/>
          <w:bCs/>
        </w:rPr>
      </w:pPr>
      <w:r w:rsidRPr="009B2E5A">
        <w:rPr>
          <w:b/>
          <w:bCs/>
        </w:rPr>
        <w:t>service routing restart</w:t>
      </w:r>
    </w:p>
    <w:p w14:paraId="4E26042A" w14:textId="183F4FB1" w:rsidR="00CA2848" w:rsidRDefault="00CA2848" w:rsidP="00777C76">
      <w:pPr>
        <w:pStyle w:val="3"/>
      </w:pPr>
      <w:r>
        <w:t>4.13</w:t>
      </w:r>
    </w:p>
    <w:p w14:paraId="37C170A2" w14:textId="6EC829D5" w:rsidR="00777C76" w:rsidRPr="00777C76" w:rsidRDefault="004E77F7" w:rsidP="00777C76">
      <w:r w:rsidRPr="004E77F7">
        <w:rPr>
          <w:noProof/>
        </w:rPr>
        <w:drawing>
          <wp:inline distT="0" distB="0" distL="0" distR="0" wp14:anchorId="0FF9C74B" wp14:editId="6E09E84A">
            <wp:extent cx="5982535" cy="1552792"/>
            <wp:effectExtent l="0" t="0" r="0" b="9525"/>
            <wp:docPr id="331150424" name="Εικόνα 1" descr="Εικόνα που περιέχει κείμενο, στιγμιότυπο οθόνης, γραμματοσειρά, μαύ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50424" name="Εικόνα 1" descr="Εικόνα που περιέχει κείμενο, στιγμιότυπο οθόνης, γραμματοσειρά, μαύρο&#10;&#10;Περιγραφή που δημιουργήθηκε αυτόματα"/>
                    <pic:cNvPicPr/>
                  </pic:nvPicPr>
                  <pic:blipFill>
                    <a:blip r:embed="rId64"/>
                    <a:stretch>
                      <a:fillRect/>
                    </a:stretch>
                  </pic:blipFill>
                  <pic:spPr>
                    <a:xfrm>
                      <a:off x="0" y="0"/>
                      <a:ext cx="5982535" cy="1552792"/>
                    </a:xfrm>
                    <a:prstGeom prst="rect">
                      <a:avLst/>
                    </a:prstGeom>
                  </pic:spPr>
                </pic:pic>
              </a:graphicData>
            </a:graphic>
          </wp:inline>
        </w:drawing>
      </w:r>
    </w:p>
    <w:p w14:paraId="030ADE6B" w14:textId="19C074EB" w:rsidR="00CA2848" w:rsidRPr="00A54D73" w:rsidRDefault="00CA2848" w:rsidP="00777C76">
      <w:pPr>
        <w:pStyle w:val="3"/>
      </w:pPr>
      <w:r w:rsidRPr="00A54D73">
        <w:t>4.14</w:t>
      </w:r>
    </w:p>
    <w:p w14:paraId="08CCFE06" w14:textId="3478470A" w:rsidR="00777C76" w:rsidRPr="00A54D73" w:rsidRDefault="004E77F7" w:rsidP="00777C76">
      <w:r>
        <w:t>N</w:t>
      </w:r>
      <w:r>
        <w:rPr>
          <w:lang w:val="el-GR"/>
        </w:rPr>
        <w:t>αι</w:t>
      </w:r>
      <w:r w:rsidR="00B77C38" w:rsidRPr="00A54D73">
        <w:t>,</w:t>
      </w:r>
      <w:r w:rsidRPr="00A54D73">
        <w:t xml:space="preserve"> </w:t>
      </w:r>
      <w:r>
        <w:rPr>
          <w:lang w:val="el-GR"/>
        </w:rPr>
        <w:t>μπορούμε</w:t>
      </w:r>
      <w:r w:rsidRPr="00A54D73">
        <w:t>.</w:t>
      </w:r>
    </w:p>
    <w:p w14:paraId="0C354C0F" w14:textId="7853702E" w:rsidR="00CA2848" w:rsidRPr="00A54D73" w:rsidRDefault="00CA2848" w:rsidP="00777C76">
      <w:pPr>
        <w:pStyle w:val="3"/>
      </w:pPr>
      <w:r w:rsidRPr="00A54D73">
        <w:t>4.15</w:t>
      </w:r>
    </w:p>
    <w:p w14:paraId="35D75ED8" w14:textId="46855A23" w:rsidR="00777C76" w:rsidRPr="00FF3BF1" w:rsidRDefault="00FE2D89" w:rsidP="00777C76">
      <w:pPr>
        <w:rPr>
          <w:b/>
          <w:bCs/>
        </w:rPr>
      </w:pPr>
      <w:r w:rsidRPr="00FF3BF1">
        <w:rPr>
          <w:b/>
          <w:bCs/>
        </w:rPr>
        <w:t>ipfw add 02000 deny all from any to 192.168.2.0/28 recv em2</w:t>
      </w:r>
    </w:p>
    <w:p w14:paraId="54C64FE0" w14:textId="4A02DCD2" w:rsidR="00CA2848" w:rsidRPr="00FE2D89" w:rsidRDefault="00CA2848" w:rsidP="00777C76">
      <w:pPr>
        <w:pStyle w:val="3"/>
      </w:pPr>
      <w:r w:rsidRPr="00FE2D89">
        <w:t>4.16</w:t>
      </w:r>
    </w:p>
    <w:p w14:paraId="1FDB34A6" w14:textId="7A9ADA6F" w:rsidR="00777C76" w:rsidRPr="008466B5" w:rsidRDefault="00FF3BF1" w:rsidP="00777C76">
      <w:r>
        <w:rPr>
          <w:lang w:val="el-GR"/>
        </w:rPr>
        <w:t>Δεν</w:t>
      </w:r>
      <w:r w:rsidRPr="008466B5">
        <w:t xml:space="preserve"> </w:t>
      </w:r>
      <w:r>
        <w:rPr>
          <w:lang w:val="el-GR"/>
        </w:rPr>
        <w:t>μπορούμε</w:t>
      </w:r>
      <w:r w:rsidR="008466B5">
        <w:t>.</w:t>
      </w:r>
    </w:p>
    <w:p w14:paraId="6D18F19A" w14:textId="26BF9BEB" w:rsidR="00CA2848" w:rsidRPr="008466B5" w:rsidRDefault="00CA2848" w:rsidP="00777C76">
      <w:pPr>
        <w:pStyle w:val="3"/>
      </w:pPr>
      <w:r w:rsidRPr="008466B5">
        <w:t>4.17</w:t>
      </w:r>
    </w:p>
    <w:p w14:paraId="7CDD4B42" w14:textId="37C09438" w:rsidR="00777C76" w:rsidRPr="005D5A85" w:rsidRDefault="008466B5" w:rsidP="00777C76">
      <w:pPr>
        <w:rPr>
          <w:b/>
          <w:bCs/>
        </w:rPr>
      </w:pPr>
      <w:r w:rsidRPr="005D5A85">
        <w:rPr>
          <w:b/>
          <w:bCs/>
        </w:rPr>
        <w:t xml:space="preserve">ipfw add 01900 allow all from 192.168.2.0/28 to </w:t>
      </w:r>
      <w:r w:rsidR="00B42DD2" w:rsidRPr="005D5A85">
        <w:rPr>
          <w:b/>
          <w:bCs/>
        </w:rPr>
        <w:t>192.168.2.18/</w:t>
      </w:r>
      <w:r w:rsidR="00620E9F">
        <w:rPr>
          <w:b/>
          <w:bCs/>
        </w:rPr>
        <w:t>30</w:t>
      </w:r>
      <w:r w:rsidR="00B42DD2" w:rsidRPr="005D5A85">
        <w:rPr>
          <w:b/>
          <w:bCs/>
        </w:rPr>
        <w:t xml:space="preserve"> recv </w:t>
      </w:r>
      <w:r w:rsidRPr="005D5A85">
        <w:rPr>
          <w:b/>
          <w:bCs/>
        </w:rPr>
        <w:t>em</w:t>
      </w:r>
      <w:r w:rsidR="00B42DD2" w:rsidRPr="005D5A85">
        <w:rPr>
          <w:b/>
          <w:bCs/>
        </w:rPr>
        <w:t>0</w:t>
      </w:r>
      <w:r w:rsidRPr="005D5A85">
        <w:rPr>
          <w:b/>
          <w:bCs/>
        </w:rPr>
        <w:t xml:space="preserve"> </w:t>
      </w:r>
      <w:r w:rsidR="00B42DD2" w:rsidRPr="005D5A85">
        <w:rPr>
          <w:b/>
          <w:bCs/>
        </w:rPr>
        <w:t>keep-state</w:t>
      </w:r>
    </w:p>
    <w:p w14:paraId="20284062" w14:textId="2F63FA98" w:rsidR="00CA2848" w:rsidRDefault="00CA2848" w:rsidP="00777C76">
      <w:pPr>
        <w:pStyle w:val="3"/>
      </w:pPr>
      <w:r w:rsidRPr="00A54D73">
        <w:t>4.18</w:t>
      </w:r>
    </w:p>
    <w:p w14:paraId="1297AD93" w14:textId="44E431B6" w:rsidR="000B7186" w:rsidRPr="000B7186" w:rsidRDefault="000B7186" w:rsidP="000B7186">
      <w:pPr>
        <w:rPr>
          <w:u w:val="single"/>
        </w:rPr>
      </w:pPr>
      <w:r w:rsidRPr="000B7186">
        <w:rPr>
          <w:u w:val="single"/>
        </w:rPr>
        <w:t>PC1</w:t>
      </w:r>
    </w:p>
    <w:p w14:paraId="11E60C51" w14:textId="161C4502" w:rsidR="000B7186" w:rsidRPr="000B7186" w:rsidRDefault="000B7186" w:rsidP="000B7186">
      <w:pPr>
        <w:rPr>
          <w:b/>
          <w:bCs/>
        </w:rPr>
      </w:pPr>
      <w:r w:rsidRPr="000B7186">
        <w:rPr>
          <w:b/>
          <w:bCs/>
        </w:rPr>
        <w:t>ping 192.168.2.18</w:t>
      </w:r>
    </w:p>
    <w:p w14:paraId="357A4E08" w14:textId="5AA374DB" w:rsidR="00777C76" w:rsidRPr="00A54D73" w:rsidRDefault="000B7186" w:rsidP="00777C76">
      <w:r>
        <w:rPr>
          <w:lang w:val="el-GR"/>
        </w:rPr>
        <w:t>Ναι</w:t>
      </w:r>
      <w:r w:rsidRPr="00A54D73">
        <w:t>.</w:t>
      </w:r>
    </w:p>
    <w:p w14:paraId="4B961C85" w14:textId="0F1F9B13" w:rsidR="00CA2848" w:rsidRDefault="00CA2848" w:rsidP="00777C76">
      <w:pPr>
        <w:pStyle w:val="3"/>
      </w:pPr>
      <w:r w:rsidRPr="00A54D73">
        <w:t>4.19</w:t>
      </w:r>
    </w:p>
    <w:p w14:paraId="70A8207D" w14:textId="6600A78D" w:rsidR="000B7186" w:rsidRPr="000B7186" w:rsidRDefault="000B7186" w:rsidP="000B7186">
      <w:pPr>
        <w:rPr>
          <w:u w:val="single"/>
        </w:rPr>
      </w:pPr>
      <w:r w:rsidRPr="000B7186">
        <w:rPr>
          <w:u w:val="single"/>
        </w:rPr>
        <w:t>NS1</w:t>
      </w:r>
    </w:p>
    <w:p w14:paraId="0D5FB18A" w14:textId="7115B5BC" w:rsidR="000B7186" w:rsidRPr="000B7186" w:rsidRDefault="000B7186" w:rsidP="000B7186">
      <w:pPr>
        <w:rPr>
          <w:b/>
          <w:bCs/>
        </w:rPr>
      </w:pPr>
      <w:r w:rsidRPr="000B7186">
        <w:rPr>
          <w:b/>
          <w:bCs/>
        </w:rPr>
        <w:t>ping 147.102.1.1</w:t>
      </w:r>
    </w:p>
    <w:p w14:paraId="7E97589F" w14:textId="77A0B15D" w:rsidR="00777C76" w:rsidRPr="008031F2" w:rsidRDefault="000B7186" w:rsidP="00777C76">
      <w:pPr>
        <w:rPr>
          <w:lang w:val="el-GR"/>
        </w:rPr>
      </w:pPr>
      <w:r>
        <w:rPr>
          <w:lang w:val="el-GR"/>
        </w:rPr>
        <w:t>Ναι.</w:t>
      </w:r>
    </w:p>
    <w:p w14:paraId="1BCB4741" w14:textId="5ADA54BB" w:rsidR="00CA2848" w:rsidRPr="008031F2" w:rsidRDefault="00CA2848" w:rsidP="00777C76">
      <w:pPr>
        <w:pStyle w:val="3"/>
        <w:rPr>
          <w:lang w:val="el-GR"/>
        </w:rPr>
      </w:pPr>
      <w:r w:rsidRPr="008031F2">
        <w:rPr>
          <w:lang w:val="el-GR"/>
        </w:rPr>
        <w:lastRenderedPageBreak/>
        <w:t>4.20</w:t>
      </w:r>
    </w:p>
    <w:p w14:paraId="4912185A" w14:textId="73816B2D" w:rsidR="00777C76" w:rsidRPr="00A54D73" w:rsidRDefault="002E31ED" w:rsidP="00777C76">
      <w:pPr>
        <w:rPr>
          <w:u w:val="single"/>
          <w:lang w:val="el-GR"/>
        </w:rPr>
      </w:pPr>
      <w:r w:rsidRPr="002E31ED">
        <w:rPr>
          <w:u w:val="single"/>
        </w:rPr>
        <w:t>PC</w:t>
      </w:r>
      <w:r w:rsidRPr="00A54D73">
        <w:rPr>
          <w:u w:val="single"/>
          <w:lang w:val="el-GR"/>
        </w:rPr>
        <w:t>1</w:t>
      </w:r>
    </w:p>
    <w:p w14:paraId="6D7D85AA" w14:textId="5D7224DB" w:rsidR="002E31ED" w:rsidRPr="00A54D73" w:rsidRDefault="002E31ED" w:rsidP="00777C76">
      <w:pPr>
        <w:rPr>
          <w:b/>
          <w:bCs/>
          <w:lang w:val="el-GR"/>
        </w:rPr>
      </w:pPr>
      <w:r w:rsidRPr="002E31ED">
        <w:rPr>
          <w:b/>
          <w:bCs/>
        </w:rPr>
        <w:t>ping</w:t>
      </w:r>
      <w:r w:rsidRPr="00A54D73">
        <w:rPr>
          <w:b/>
          <w:bCs/>
          <w:lang w:val="el-GR"/>
        </w:rPr>
        <w:t xml:space="preserve"> 147.102.1.1</w:t>
      </w:r>
    </w:p>
    <w:p w14:paraId="410280D5" w14:textId="24B32BF7" w:rsidR="002E31ED" w:rsidRPr="002E31ED" w:rsidRDefault="002E31ED" w:rsidP="00777C76">
      <w:pPr>
        <w:rPr>
          <w:lang w:val="el-GR"/>
        </w:rPr>
      </w:pPr>
      <w:r>
        <w:rPr>
          <w:lang w:val="el-GR"/>
        </w:rPr>
        <w:t>Όχι, δεν μπορούμε.</w:t>
      </w:r>
    </w:p>
    <w:p w14:paraId="3D1A22C1" w14:textId="418C3427" w:rsidR="00CA2848" w:rsidRPr="00A54D73" w:rsidRDefault="00CA2848" w:rsidP="00777C76">
      <w:pPr>
        <w:pStyle w:val="3"/>
      </w:pPr>
      <w:r w:rsidRPr="00A54D73">
        <w:t>4.2</w:t>
      </w:r>
      <w:r w:rsidR="00B36EF1" w:rsidRPr="00A54D73">
        <w:t>1</w:t>
      </w:r>
    </w:p>
    <w:p w14:paraId="3319E330" w14:textId="2FB09DC4" w:rsidR="00777C76" w:rsidRPr="00861B98" w:rsidRDefault="00861B98" w:rsidP="00777C76">
      <w:pPr>
        <w:rPr>
          <w:b/>
          <w:bCs/>
        </w:rPr>
      </w:pPr>
      <w:r w:rsidRPr="00861B98">
        <w:rPr>
          <w:b/>
          <w:bCs/>
        </w:rPr>
        <w:t xml:space="preserve">ipfw nat 111 config unreg_only reset if em1 </w:t>
      </w:r>
    </w:p>
    <w:p w14:paraId="4EFAAE09" w14:textId="7CBC9C65" w:rsidR="00CA2848" w:rsidRPr="00861B98" w:rsidRDefault="00CA2848" w:rsidP="00777C76">
      <w:pPr>
        <w:pStyle w:val="3"/>
      </w:pPr>
      <w:r w:rsidRPr="00861B98">
        <w:t>4.2</w:t>
      </w:r>
      <w:r w:rsidR="00B36EF1" w:rsidRPr="00861B98">
        <w:t>2</w:t>
      </w:r>
    </w:p>
    <w:p w14:paraId="35B9CF76" w14:textId="23753D52" w:rsidR="00777C76" w:rsidRPr="00861B98" w:rsidRDefault="00861B98" w:rsidP="00777C76">
      <w:pPr>
        <w:rPr>
          <w:b/>
          <w:bCs/>
        </w:rPr>
      </w:pPr>
      <w:r w:rsidRPr="00861B98">
        <w:rPr>
          <w:b/>
          <w:bCs/>
        </w:rPr>
        <w:t>ipfw add 3000 nat 111 ip from any to any via em1</w:t>
      </w:r>
    </w:p>
    <w:p w14:paraId="02B2D893" w14:textId="34A4B9B7" w:rsidR="00CA2848" w:rsidRPr="00861B98" w:rsidRDefault="00CA2848" w:rsidP="00777C76">
      <w:pPr>
        <w:pStyle w:val="3"/>
      </w:pPr>
      <w:r w:rsidRPr="00861B98">
        <w:t>4.2</w:t>
      </w:r>
      <w:r w:rsidR="00B36EF1" w:rsidRPr="00861B98">
        <w:t>3</w:t>
      </w:r>
    </w:p>
    <w:p w14:paraId="01C9880A" w14:textId="21486D73" w:rsidR="00777C76" w:rsidRPr="00D763C2" w:rsidRDefault="00D763C2" w:rsidP="00777C76">
      <w:pPr>
        <w:rPr>
          <w:lang w:val="el-GR"/>
        </w:rPr>
      </w:pPr>
      <w:r>
        <w:rPr>
          <w:lang w:val="el-GR"/>
        </w:rPr>
        <w:t>Ναι.</w:t>
      </w:r>
    </w:p>
    <w:p w14:paraId="4CB4A7D3" w14:textId="6AFA969E" w:rsidR="00CA2848" w:rsidRDefault="00CA2848" w:rsidP="00777C76">
      <w:pPr>
        <w:pStyle w:val="3"/>
        <w:rPr>
          <w:lang w:val="el-GR"/>
        </w:rPr>
      </w:pPr>
      <w:r w:rsidRPr="008031F2">
        <w:rPr>
          <w:lang w:val="el-GR"/>
        </w:rPr>
        <w:t>4.2</w:t>
      </w:r>
      <w:r w:rsidR="00B36EF1" w:rsidRPr="00861B98">
        <w:rPr>
          <w:lang w:val="el-GR"/>
        </w:rPr>
        <w:t>4</w:t>
      </w:r>
    </w:p>
    <w:p w14:paraId="4C913C57" w14:textId="7AC4B7D5" w:rsidR="00E54715" w:rsidRPr="00AF3192" w:rsidRDefault="00E54715" w:rsidP="00AF3192">
      <w:pPr>
        <w:rPr>
          <w:lang w:val="el-GR"/>
        </w:rPr>
      </w:pPr>
      <w:r w:rsidRPr="00E54715">
        <w:rPr>
          <w:noProof/>
          <w:lang w:val="el-GR"/>
        </w:rPr>
        <w:drawing>
          <wp:inline distT="0" distB="0" distL="0" distR="0" wp14:anchorId="5EFB98DA" wp14:editId="7523BE3B">
            <wp:extent cx="6287377" cy="304843"/>
            <wp:effectExtent l="0" t="0" r="0" b="0"/>
            <wp:docPr id="207850276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02767" name=""/>
                    <pic:cNvPicPr/>
                  </pic:nvPicPr>
                  <pic:blipFill>
                    <a:blip r:embed="rId65"/>
                    <a:stretch>
                      <a:fillRect/>
                    </a:stretch>
                  </pic:blipFill>
                  <pic:spPr>
                    <a:xfrm>
                      <a:off x="0" y="0"/>
                      <a:ext cx="6287377" cy="304843"/>
                    </a:xfrm>
                    <a:prstGeom prst="rect">
                      <a:avLst/>
                    </a:prstGeom>
                  </pic:spPr>
                </pic:pic>
              </a:graphicData>
            </a:graphic>
          </wp:inline>
        </w:drawing>
      </w:r>
    </w:p>
    <w:p w14:paraId="068C6ADF" w14:textId="016DDE5C" w:rsidR="00AF3192" w:rsidRDefault="00AF3192" w:rsidP="00AF3192">
      <w:pPr>
        <w:pStyle w:val="3"/>
        <w:rPr>
          <w:lang w:val="el-GR"/>
        </w:rPr>
      </w:pPr>
      <w:r>
        <w:rPr>
          <w:lang w:val="el-GR"/>
        </w:rPr>
        <w:t>4.25</w:t>
      </w:r>
    </w:p>
    <w:p w14:paraId="5EBD3078" w14:textId="00DEECF6" w:rsidR="00AF3192" w:rsidRPr="00A54D73" w:rsidRDefault="00E54715" w:rsidP="00AF3192">
      <w:pPr>
        <w:rPr>
          <w:u w:val="single"/>
          <w:lang w:val="el-GR"/>
        </w:rPr>
      </w:pPr>
      <w:r w:rsidRPr="00E54715">
        <w:rPr>
          <w:u w:val="single"/>
        </w:rPr>
        <w:t>NS</w:t>
      </w:r>
      <w:r w:rsidRPr="00A54D73">
        <w:rPr>
          <w:u w:val="single"/>
          <w:lang w:val="el-GR"/>
        </w:rPr>
        <w:t>1</w:t>
      </w:r>
    </w:p>
    <w:p w14:paraId="30027E6F" w14:textId="21AF7809" w:rsidR="00E54715" w:rsidRPr="009712E8" w:rsidRDefault="00E54715" w:rsidP="00AF3192">
      <w:pPr>
        <w:rPr>
          <w:b/>
          <w:bCs/>
          <w:u w:val="single"/>
          <w:lang w:val="el-GR"/>
        </w:rPr>
      </w:pPr>
      <w:r w:rsidRPr="009712E8">
        <w:rPr>
          <w:b/>
          <w:bCs/>
        </w:rPr>
        <w:t>tcpdump</w:t>
      </w:r>
      <w:r w:rsidRPr="009712E8">
        <w:rPr>
          <w:b/>
          <w:bCs/>
          <w:lang w:val="el-GR"/>
        </w:rPr>
        <w:t xml:space="preserve"> -</w:t>
      </w:r>
      <w:r w:rsidRPr="009712E8">
        <w:rPr>
          <w:b/>
          <w:bCs/>
        </w:rPr>
        <w:t>nvi</w:t>
      </w:r>
      <w:r w:rsidRPr="009712E8">
        <w:rPr>
          <w:b/>
          <w:bCs/>
          <w:lang w:val="el-GR"/>
        </w:rPr>
        <w:t xml:space="preserve"> </w:t>
      </w:r>
      <w:r w:rsidRPr="009712E8">
        <w:rPr>
          <w:b/>
          <w:bCs/>
        </w:rPr>
        <w:t>em</w:t>
      </w:r>
      <w:r w:rsidRPr="009712E8">
        <w:rPr>
          <w:b/>
          <w:bCs/>
          <w:lang w:val="el-GR"/>
        </w:rPr>
        <w:t xml:space="preserve">1 </w:t>
      </w:r>
    </w:p>
    <w:p w14:paraId="3F9F0BE5" w14:textId="7D7A38A1" w:rsidR="00AF3192" w:rsidRDefault="00AF3192" w:rsidP="00AF3192">
      <w:pPr>
        <w:pStyle w:val="3"/>
        <w:rPr>
          <w:lang w:val="el-GR"/>
        </w:rPr>
      </w:pPr>
      <w:r>
        <w:rPr>
          <w:lang w:val="el-GR"/>
        </w:rPr>
        <w:t>4.26</w:t>
      </w:r>
    </w:p>
    <w:p w14:paraId="6C840FF8" w14:textId="43B844B4" w:rsidR="00AF3192" w:rsidRPr="009712E8" w:rsidRDefault="009712E8" w:rsidP="00AF3192">
      <w:pPr>
        <w:rPr>
          <w:lang w:val="el-GR"/>
        </w:rPr>
      </w:pPr>
      <w:r w:rsidRPr="009712E8">
        <w:rPr>
          <w:lang w:val="el-GR"/>
        </w:rPr>
        <w:t>Με τη διεύθυνση 10.0.3.15</w:t>
      </w:r>
    </w:p>
    <w:p w14:paraId="00E604BE" w14:textId="5AEAEF5B" w:rsidR="00AF3192" w:rsidRDefault="00AF3192" w:rsidP="00AF3192">
      <w:pPr>
        <w:pStyle w:val="3"/>
      </w:pPr>
      <w:r w:rsidRPr="00A54D73">
        <w:t>4.27</w:t>
      </w:r>
    </w:p>
    <w:p w14:paraId="46ADE9F4" w14:textId="2BA5BE9C" w:rsidR="00166E6F" w:rsidRPr="00166E6F" w:rsidRDefault="00166E6F" w:rsidP="00166E6F">
      <w:r>
        <w:t>Destination address: 147.102.224.101</w:t>
      </w:r>
    </w:p>
    <w:p w14:paraId="6995E6D0" w14:textId="33F8CD5C" w:rsidR="00AF3192" w:rsidRPr="00AE0FAD" w:rsidRDefault="00AF3192" w:rsidP="00E54715">
      <w:pPr>
        <w:pStyle w:val="3"/>
      </w:pPr>
      <w:r w:rsidRPr="00AE0FAD">
        <w:t>4.28</w:t>
      </w:r>
    </w:p>
    <w:p w14:paraId="6AC9F8CC" w14:textId="24D23F21" w:rsidR="00AF3192" w:rsidRPr="00166E6F" w:rsidRDefault="00166E6F" w:rsidP="00AF3192">
      <w:r>
        <w:t>Προς τον “9.9.9.9”.</w:t>
      </w:r>
    </w:p>
    <w:p w14:paraId="5AF8AF18" w14:textId="040AE8A6" w:rsidR="00AF3192" w:rsidRDefault="00AF3192" w:rsidP="00AF3192">
      <w:pPr>
        <w:pStyle w:val="3"/>
      </w:pPr>
      <w:r w:rsidRPr="00AE0FAD">
        <w:t>4.29</w:t>
      </w:r>
    </w:p>
    <w:p w14:paraId="01B36AE3" w14:textId="63EFE95F" w:rsidR="00AE0FAD" w:rsidRPr="00AE0FAD" w:rsidRDefault="00AE0FAD" w:rsidP="00AE0FAD">
      <w:pPr>
        <w:rPr>
          <w:u w:val="single"/>
        </w:rPr>
      </w:pPr>
      <w:r w:rsidRPr="00AE0FAD">
        <w:rPr>
          <w:u w:val="single"/>
        </w:rPr>
        <w:t>NS1</w:t>
      </w:r>
    </w:p>
    <w:p w14:paraId="62ADB802" w14:textId="7A194149" w:rsidR="00AF3192" w:rsidRPr="00AE0FAD" w:rsidRDefault="00AE0FAD" w:rsidP="00AF3192">
      <w:pPr>
        <w:rPr>
          <w:b/>
          <w:bCs/>
        </w:rPr>
      </w:pPr>
      <w:r w:rsidRPr="00AE0FAD">
        <w:rPr>
          <w:b/>
          <w:bCs/>
        </w:rPr>
        <w:t>tcpdump -vni em1 port 53</w:t>
      </w:r>
    </w:p>
    <w:p w14:paraId="5B1714E0" w14:textId="5E17A216" w:rsidR="00AF3192" w:rsidRPr="00A54D73" w:rsidRDefault="00AF3192" w:rsidP="00AF3192">
      <w:pPr>
        <w:pStyle w:val="3"/>
        <w:rPr>
          <w:lang w:val="el-GR"/>
        </w:rPr>
      </w:pPr>
      <w:r w:rsidRPr="00A54D73">
        <w:rPr>
          <w:lang w:val="el-GR"/>
        </w:rPr>
        <w:t>4.30</w:t>
      </w:r>
    </w:p>
    <w:p w14:paraId="14053B6B" w14:textId="0A9CDBDE" w:rsidR="00274993" w:rsidRPr="00274993" w:rsidRDefault="00274993" w:rsidP="00AF3192">
      <w:pPr>
        <w:rPr>
          <w:lang w:val="el-GR"/>
        </w:rPr>
      </w:pPr>
      <w:r w:rsidRPr="000B737C">
        <w:rPr>
          <w:b/>
          <w:bCs/>
        </w:rPr>
        <w:t>www</w:t>
      </w:r>
      <w:r w:rsidRPr="000B737C">
        <w:rPr>
          <w:b/>
          <w:bCs/>
          <w:lang w:val="el-GR"/>
        </w:rPr>
        <w:t>.</w:t>
      </w:r>
      <w:r w:rsidRPr="000B737C">
        <w:rPr>
          <w:b/>
          <w:bCs/>
        </w:rPr>
        <w:t>google</w:t>
      </w:r>
      <w:r w:rsidRPr="000B737C">
        <w:rPr>
          <w:b/>
          <w:bCs/>
          <w:lang w:val="el-GR"/>
        </w:rPr>
        <w:t>.</w:t>
      </w:r>
      <w:r w:rsidRPr="000B737C">
        <w:rPr>
          <w:b/>
          <w:bCs/>
        </w:rPr>
        <w:t>com</w:t>
      </w:r>
      <w:r w:rsidRPr="00274993">
        <w:rPr>
          <w:lang w:val="el-GR"/>
        </w:rPr>
        <w:t xml:space="preserve"> : έγινε ερώτηση στον </w:t>
      </w:r>
      <w:r w:rsidRPr="000B737C">
        <w:rPr>
          <w:b/>
          <w:bCs/>
          <w:lang w:val="el-GR"/>
        </w:rPr>
        <w:t>1.1.1.1</w:t>
      </w:r>
      <w:r w:rsidRPr="00274993">
        <w:rPr>
          <w:lang w:val="el-GR"/>
        </w:rPr>
        <w:t xml:space="preserve"> </w:t>
      </w:r>
      <w:r>
        <w:rPr>
          <w:lang w:val="el-GR"/>
        </w:rPr>
        <w:t xml:space="preserve">και μετά στον </w:t>
      </w:r>
      <w:r w:rsidRPr="000B737C">
        <w:rPr>
          <w:b/>
          <w:bCs/>
          <w:lang w:val="el-GR"/>
        </w:rPr>
        <w:t>8.8.8.8</w:t>
      </w:r>
      <w:r w:rsidR="004147AC">
        <w:rPr>
          <w:lang w:val="el-GR"/>
        </w:rPr>
        <w:t>.</w:t>
      </w:r>
      <w:r w:rsidRPr="00274993">
        <w:rPr>
          <w:lang w:val="el-GR"/>
        </w:rPr>
        <w:t xml:space="preserve"> </w:t>
      </w:r>
    </w:p>
    <w:p w14:paraId="54E2C70F" w14:textId="392EDF19" w:rsidR="00274993" w:rsidRPr="00297FDE" w:rsidRDefault="00274993" w:rsidP="00AF3192">
      <w:pPr>
        <w:rPr>
          <w:lang w:val="el-GR"/>
        </w:rPr>
      </w:pPr>
      <w:r w:rsidRPr="000B737C">
        <w:rPr>
          <w:b/>
          <w:bCs/>
        </w:rPr>
        <w:t>www</w:t>
      </w:r>
      <w:r w:rsidRPr="000B737C">
        <w:rPr>
          <w:b/>
          <w:bCs/>
          <w:lang w:val="el-GR"/>
        </w:rPr>
        <w:t>.</w:t>
      </w:r>
      <w:r w:rsidRPr="000B737C">
        <w:rPr>
          <w:b/>
          <w:bCs/>
        </w:rPr>
        <w:t>cnn</w:t>
      </w:r>
      <w:r w:rsidRPr="000B737C">
        <w:rPr>
          <w:b/>
          <w:bCs/>
          <w:lang w:val="el-GR"/>
        </w:rPr>
        <w:t>.</w:t>
      </w:r>
      <w:r w:rsidRPr="000B737C">
        <w:rPr>
          <w:b/>
          <w:bCs/>
        </w:rPr>
        <w:t>com</w:t>
      </w:r>
      <w:r w:rsidRPr="00274993">
        <w:rPr>
          <w:lang w:val="el-GR"/>
        </w:rPr>
        <w:t xml:space="preserve"> : έγινε ερώτηση στον </w:t>
      </w:r>
      <w:r w:rsidR="00297FDE" w:rsidRPr="000B737C">
        <w:rPr>
          <w:b/>
          <w:bCs/>
          <w:lang w:val="el-GR"/>
        </w:rPr>
        <w:t>9.9.9.9</w:t>
      </w:r>
    </w:p>
    <w:p w14:paraId="3BE0FE6C" w14:textId="7BDFF3BB" w:rsidR="00274993" w:rsidRPr="00297FDE" w:rsidRDefault="00274993" w:rsidP="00AF3192">
      <w:pPr>
        <w:rPr>
          <w:lang w:val="el-GR"/>
        </w:rPr>
      </w:pPr>
      <w:r w:rsidRPr="000B737C">
        <w:rPr>
          <w:b/>
          <w:bCs/>
        </w:rPr>
        <w:t>www</w:t>
      </w:r>
      <w:r w:rsidRPr="000B737C">
        <w:rPr>
          <w:b/>
          <w:bCs/>
          <w:lang w:val="el-GR"/>
        </w:rPr>
        <w:t>.</w:t>
      </w:r>
      <w:r w:rsidRPr="000B737C">
        <w:rPr>
          <w:b/>
          <w:bCs/>
        </w:rPr>
        <w:t>yahoo</w:t>
      </w:r>
      <w:r w:rsidRPr="000B737C">
        <w:rPr>
          <w:b/>
          <w:bCs/>
          <w:lang w:val="el-GR"/>
        </w:rPr>
        <w:t>.</w:t>
      </w:r>
      <w:r w:rsidRPr="000B737C">
        <w:rPr>
          <w:b/>
          <w:bCs/>
        </w:rPr>
        <w:t>com</w:t>
      </w:r>
      <w:r w:rsidRPr="00274993">
        <w:rPr>
          <w:lang w:val="el-GR"/>
        </w:rPr>
        <w:t xml:space="preserve"> : έγινε ερώτηση στον </w:t>
      </w:r>
      <w:r w:rsidRPr="000B737C">
        <w:rPr>
          <w:b/>
          <w:bCs/>
          <w:lang w:val="el-GR"/>
        </w:rPr>
        <w:t>1.1.1.1</w:t>
      </w:r>
      <w:r w:rsidR="00297FDE">
        <w:rPr>
          <w:lang w:val="el-GR"/>
        </w:rPr>
        <w:t xml:space="preserve"> και μετά στον </w:t>
      </w:r>
      <w:r w:rsidR="00297FDE" w:rsidRPr="000B737C">
        <w:rPr>
          <w:b/>
          <w:bCs/>
          <w:lang w:val="el-GR"/>
        </w:rPr>
        <w:t>8.8.8.8</w:t>
      </w:r>
      <w:r w:rsidR="00297FDE">
        <w:rPr>
          <w:lang w:val="el-GR"/>
        </w:rPr>
        <w:t xml:space="preserve"> για τ</w:t>
      </w:r>
      <w:r w:rsidR="00F26324">
        <w:rPr>
          <w:lang w:val="el-GR"/>
        </w:rPr>
        <w:t>η</w:t>
      </w:r>
      <w:r w:rsidR="00297FDE">
        <w:rPr>
          <w:lang w:val="el-GR"/>
        </w:rPr>
        <w:t xml:space="preserve">ν </w:t>
      </w:r>
      <w:r w:rsidR="00297FDE" w:rsidRPr="000B737C">
        <w:rPr>
          <w:u w:val="single"/>
        </w:rPr>
        <w:t>www</w:t>
      </w:r>
      <w:r w:rsidR="00297FDE" w:rsidRPr="000B737C">
        <w:rPr>
          <w:u w:val="single"/>
          <w:lang w:val="el-GR"/>
        </w:rPr>
        <w:t>.</w:t>
      </w:r>
      <w:r w:rsidR="00297FDE" w:rsidRPr="000B737C">
        <w:rPr>
          <w:u w:val="single"/>
        </w:rPr>
        <w:t>g</w:t>
      </w:r>
      <w:r w:rsidR="00297FDE" w:rsidRPr="000B737C">
        <w:rPr>
          <w:u w:val="single"/>
          <w:lang w:val="el-GR"/>
        </w:rPr>
        <w:t>06.</w:t>
      </w:r>
      <w:r w:rsidR="00297FDE" w:rsidRPr="000B737C">
        <w:rPr>
          <w:u w:val="single"/>
        </w:rPr>
        <w:t>yahoodns</w:t>
      </w:r>
      <w:r w:rsidR="00297FDE" w:rsidRPr="000B737C">
        <w:rPr>
          <w:u w:val="single"/>
          <w:lang w:val="el-GR"/>
        </w:rPr>
        <w:t>.</w:t>
      </w:r>
      <w:r w:rsidR="00297FDE" w:rsidRPr="000B737C">
        <w:rPr>
          <w:u w:val="single"/>
        </w:rPr>
        <w:t>net</w:t>
      </w:r>
      <w:r w:rsidRPr="00274993">
        <w:rPr>
          <w:lang w:val="el-GR"/>
        </w:rPr>
        <w:t xml:space="preserve"> </w:t>
      </w:r>
    </w:p>
    <w:p w14:paraId="1F92BC3F" w14:textId="0645CAFF" w:rsidR="004804AA" w:rsidRPr="00A54D73" w:rsidRDefault="00274993" w:rsidP="00AF3192">
      <w:pPr>
        <w:rPr>
          <w:lang w:val="el-GR"/>
        </w:rPr>
      </w:pPr>
      <w:r w:rsidRPr="000B737C">
        <w:rPr>
          <w:b/>
          <w:bCs/>
        </w:rPr>
        <w:lastRenderedPageBreak/>
        <w:t>www</w:t>
      </w:r>
      <w:r w:rsidRPr="000B737C">
        <w:rPr>
          <w:b/>
          <w:bCs/>
          <w:lang w:val="el-GR"/>
        </w:rPr>
        <w:t>.</w:t>
      </w:r>
      <w:r w:rsidRPr="000B737C">
        <w:rPr>
          <w:b/>
          <w:bCs/>
        </w:rPr>
        <w:t>mit</w:t>
      </w:r>
      <w:r w:rsidRPr="000B737C">
        <w:rPr>
          <w:b/>
          <w:bCs/>
          <w:lang w:val="el-GR"/>
        </w:rPr>
        <w:t>.</w:t>
      </w:r>
      <w:r w:rsidRPr="000B737C">
        <w:rPr>
          <w:b/>
          <w:bCs/>
        </w:rPr>
        <w:t>edu</w:t>
      </w:r>
      <w:r w:rsidRPr="00274993">
        <w:rPr>
          <w:lang w:val="el-GR"/>
        </w:rPr>
        <w:t xml:space="preserve"> : έγινε ερώτηση στον </w:t>
      </w:r>
      <w:r w:rsidRPr="000B737C">
        <w:rPr>
          <w:b/>
          <w:bCs/>
          <w:lang w:val="el-GR"/>
        </w:rPr>
        <w:t>9.9.9.9</w:t>
      </w:r>
      <w:r w:rsidR="00297FDE" w:rsidRPr="00297FDE">
        <w:rPr>
          <w:lang w:val="el-GR"/>
        </w:rPr>
        <w:t xml:space="preserve"> </w:t>
      </w:r>
      <w:r w:rsidR="00297FDE">
        <w:rPr>
          <w:lang w:val="el-GR"/>
        </w:rPr>
        <w:t xml:space="preserve">και μετά στον </w:t>
      </w:r>
      <w:r w:rsidR="00297FDE" w:rsidRPr="000B737C">
        <w:rPr>
          <w:b/>
          <w:bCs/>
          <w:lang w:val="el-GR"/>
        </w:rPr>
        <w:t>8.8.8.8</w:t>
      </w:r>
      <w:r w:rsidR="00F26324">
        <w:rPr>
          <w:lang w:val="el-GR"/>
        </w:rPr>
        <w:t xml:space="preserve"> </w:t>
      </w:r>
      <w:r w:rsidR="009B7EEC">
        <w:rPr>
          <w:lang w:val="el-GR"/>
        </w:rPr>
        <w:t xml:space="preserve">για την </w:t>
      </w:r>
      <w:r w:rsidR="009B7EEC" w:rsidRPr="009D2AE9">
        <w:rPr>
          <w:u w:val="single"/>
        </w:rPr>
        <w:t>www</w:t>
      </w:r>
      <w:r w:rsidR="009B7EEC" w:rsidRPr="009D2AE9">
        <w:rPr>
          <w:u w:val="single"/>
          <w:lang w:val="el-GR"/>
        </w:rPr>
        <w:t>.</w:t>
      </w:r>
      <w:r w:rsidR="009B7EEC" w:rsidRPr="009D2AE9">
        <w:rPr>
          <w:u w:val="single"/>
        </w:rPr>
        <w:t>mit</w:t>
      </w:r>
      <w:r w:rsidR="009B7EEC" w:rsidRPr="009D2AE9">
        <w:rPr>
          <w:u w:val="single"/>
          <w:lang w:val="el-GR"/>
        </w:rPr>
        <w:t>.</w:t>
      </w:r>
      <w:r w:rsidR="009B7EEC" w:rsidRPr="009D2AE9">
        <w:rPr>
          <w:u w:val="single"/>
        </w:rPr>
        <w:t>edu</w:t>
      </w:r>
      <w:r w:rsidR="009B7EEC" w:rsidRPr="009D2AE9">
        <w:rPr>
          <w:u w:val="single"/>
          <w:lang w:val="el-GR"/>
        </w:rPr>
        <w:t>.</w:t>
      </w:r>
      <w:r w:rsidR="009B7EEC" w:rsidRPr="009D2AE9">
        <w:rPr>
          <w:u w:val="single"/>
        </w:rPr>
        <w:t>edgekey</w:t>
      </w:r>
      <w:r w:rsidR="009B7EEC" w:rsidRPr="009D2AE9">
        <w:rPr>
          <w:u w:val="single"/>
          <w:lang w:val="el-GR"/>
        </w:rPr>
        <w:t>.</w:t>
      </w:r>
      <w:r w:rsidR="009B7EEC" w:rsidRPr="009D2AE9">
        <w:rPr>
          <w:u w:val="single"/>
        </w:rPr>
        <w:t>net</w:t>
      </w:r>
      <w:r w:rsidR="009B7EEC" w:rsidRPr="009B7EEC">
        <w:rPr>
          <w:lang w:val="el-GR"/>
        </w:rPr>
        <w:t xml:space="preserve"> </w:t>
      </w:r>
      <w:r w:rsidR="009B7EEC">
        <w:rPr>
          <w:lang w:val="el-GR"/>
        </w:rPr>
        <w:t xml:space="preserve">και μετά πάλι στον 9.9.9.9 για την διεύθυνση </w:t>
      </w:r>
      <w:r w:rsidR="0035112C" w:rsidRPr="009D2AE9">
        <w:rPr>
          <w:u w:val="single"/>
        </w:rPr>
        <w:t>e</w:t>
      </w:r>
      <w:r w:rsidR="0035112C" w:rsidRPr="009D2AE9">
        <w:rPr>
          <w:u w:val="single"/>
          <w:lang w:val="el-GR"/>
        </w:rPr>
        <w:t>9566.</w:t>
      </w:r>
      <w:r w:rsidR="0035112C" w:rsidRPr="009D2AE9">
        <w:rPr>
          <w:u w:val="single"/>
        </w:rPr>
        <w:t>dscb</w:t>
      </w:r>
      <w:r w:rsidR="0035112C" w:rsidRPr="009D2AE9">
        <w:rPr>
          <w:u w:val="single"/>
          <w:lang w:val="el-GR"/>
        </w:rPr>
        <w:t>.</w:t>
      </w:r>
      <w:r w:rsidR="0035112C" w:rsidRPr="009D2AE9">
        <w:rPr>
          <w:u w:val="single"/>
        </w:rPr>
        <w:t>akamaiedge</w:t>
      </w:r>
      <w:r w:rsidR="0035112C" w:rsidRPr="009D2AE9">
        <w:rPr>
          <w:u w:val="single"/>
          <w:lang w:val="el-GR"/>
        </w:rPr>
        <w:t>.</w:t>
      </w:r>
      <w:r w:rsidR="0035112C" w:rsidRPr="009D2AE9">
        <w:rPr>
          <w:u w:val="single"/>
        </w:rPr>
        <w:t>net</w:t>
      </w:r>
    </w:p>
    <w:p w14:paraId="1FD58212" w14:textId="6CB622BE" w:rsidR="004804AA" w:rsidRPr="00A54D73" w:rsidRDefault="004804AA" w:rsidP="00AF3192">
      <w:pPr>
        <w:rPr>
          <w:lang w:val="el-GR"/>
        </w:rPr>
      </w:pPr>
      <w:r w:rsidRPr="004804AA">
        <w:rPr>
          <w:lang w:val="el-GR"/>
        </w:rPr>
        <w:t xml:space="preserve">Χρησιμοποιούνται επομένως, οι </w:t>
      </w:r>
      <w:r>
        <w:t>DNS</w:t>
      </w:r>
      <w:r w:rsidRPr="004804AA">
        <w:rPr>
          <w:lang w:val="el-GR"/>
        </w:rPr>
        <w:t xml:space="preserve"> </w:t>
      </w:r>
      <w:r>
        <w:t>servers</w:t>
      </w:r>
      <w:r w:rsidRPr="004804AA">
        <w:rPr>
          <w:lang w:val="el-GR"/>
        </w:rPr>
        <w:t xml:space="preserve"> που ορίσαμε στην αρχή στο αρχείο </w:t>
      </w:r>
      <w:r>
        <w:t>unbound</w:t>
      </w:r>
      <w:r w:rsidRPr="004804AA">
        <w:rPr>
          <w:lang w:val="el-GR"/>
        </w:rPr>
        <w:t>.</w:t>
      </w:r>
      <w:r>
        <w:t>conf</w:t>
      </w:r>
      <w:r w:rsidRPr="004804AA">
        <w:rPr>
          <w:lang w:val="el-GR"/>
        </w:rPr>
        <w:t>, χωρίς κάποια σειρά.</w:t>
      </w:r>
    </w:p>
    <w:p w14:paraId="548D297F" w14:textId="09DFFBB0" w:rsidR="00583690" w:rsidRPr="00A54D73" w:rsidRDefault="00583690" w:rsidP="00AF3192">
      <w:pPr>
        <w:rPr>
          <w:lang w:val="el-GR"/>
        </w:rPr>
      </w:pPr>
      <w:r>
        <w:rPr>
          <w:lang w:val="el-GR"/>
        </w:rPr>
        <w:t>Ό</w:t>
      </w:r>
      <w:r w:rsidRPr="00583690">
        <w:rPr>
          <w:lang w:val="el-GR"/>
        </w:rPr>
        <w:t>ταν υποβάλλετ</w:t>
      </w:r>
      <w:r>
        <w:rPr>
          <w:lang w:val="el-GR"/>
        </w:rPr>
        <w:t>αι</w:t>
      </w:r>
      <w:r w:rsidRPr="00583690">
        <w:rPr>
          <w:lang w:val="el-GR"/>
        </w:rPr>
        <w:t xml:space="preserve"> ερώτημα στο </w:t>
      </w:r>
      <w:r w:rsidRPr="00583690">
        <w:t>www</w:t>
      </w:r>
      <w:r w:rsidRPr="00583690">
        <w:rPr>
          <w:lang w:val="el-GR"/>
        </w:rPr>
        <w:t>.</w:t>
      </w:r>
      <w:r>
        <w:t>mit</w:t>
      </w:r>
      <w:r w:rsidRPr="00583690">
        <w:rPr>
          <w:lang w:val="el-GR"/>
        </w:rPr>
        <w:t>/</w:t>
      </w:r>
      <w:r>
        <w:t>yahoo</w:t>
      </w:r>
      <w:r w:rsidRPr="00583690">
        <w:rPr>
          <w:lang w:val="el-GR"/>
        </w:rPr>
        <w:t>/</w:t>
      </w:r>
      <w:r>
        <w:t>cnn</w:t>
      </w:r>
      <w:r>
        <w:rPr>
          <w:lang w:val="el-GR"/>
        </w:rPr>
        <w:t>…</w:t>
      </w:r>
      <w:r w:rsidRPr="00583690">
        <w:rPr>
          <w:lang w:val="el-GR"/>
        </w:rPr>
        <w:t xml:space="preserve">., ο διακομιστής </w:t>
      </w:r>
      <w:r w:rsidRPr="00583690">
        <w:t>DNS</w:t>
      </w:r>
      <w:r w:rsidRPr="00583690">
        <w:rPr>
          <w:lang w:val="el-GR"/>
        </w:rPr>
        <w:t xml:space="preserve"> </w:t>
      </w:r>
      <w:r>
        <w:rPr>
          <w:lang w:val="el-GR"/>
        </w:rPr>
        <w:t>μας</w:t>
      </w:r>
      <w:r w:rsidRPr="00583690">
        <w:rPr>
          <w:lang w:val="el-GR"/>
        </w:rPr>
        <w:t xml:space="preserve"> λέει ότι είναι στην πραγματικότητα ένα </w:t>
      </w:r>
      <w:r>
        <w:t>alias</w:t>
      </w:r>
      <w:r w:rsidRPr="00583690">
        <w:rPr>
          <w:lang w:val="el-GR"/>
        </w:rPr>
        <w:t xml:space="preserve"> </w:t>
      </w:r>
      <w:r>
        <w:rPr>
          <w:lang w:val="el-GR"/>
        </w:rPr>
        <w:t>για ένα άλλο όνομα της διεύθυνσης</w:t>
      </w:r>
      <w:r w:rsidRPr="00583690">
        <w:rPr>
          <w:lang w:val="el-GR"/>
        </w:rPr>
        <w:t xml:space="preserve"> , το οποίο στη συνέχεια ρωτά</w:t>
      </w:r>
      <w:r w:rsidR="002D1410">
        <w:rPr>
          <w:lang w:val="el-GR"/>
        </w:rPr>
        <w:t>με</w:t>
      </w:r>
      <w:r w:rsidRPr="00583690">
        <w:rPr>
          <w:lang w:val="el-GR"/>
        </w:rPr>
        <w:t xml:space="preserve"> για να λάβ</w:t>
      </w:r>
      <w:r w:rsidR="002D1410">
        <w:rPr>
          <w:lang w:val="el-GR"/>
        </w:rPr>
        <w:t>ουμε</w:t>
      </w:r>
      <w:r w:rsidRPr="00583690">
        <w:rPr>
          <w:lang w:val="el-GR"/>
        </w:rPr>
        <w:t xml:space="preserve"> την τελική διεύθυνση </w:t>
      </w:r>
      <w:r w:rsidRPr="00583690">
        <w:t>IP</w:t>
      </w:r>
      <w:r w:rsidRPr="00583690">
        <w:rPr>
          <w:lang w:val="el-GR"/>
        </w:rPr>
        <w:t xml:space="preserve">. Αυτή η διαδικασία επιτρέπει την ευέλικτη και αποτελεσματική διαχείριση </w:t>
      </w:r>
      <w:r w:rsidRPr="00583690">
        <w:t>DNS</w:t>
      </w:r>
      <w:r w:rsidRPr="00583690">
        <w:rPr>
          <w:lang w:val="el-GR"/>
        </w:rPr>
        <w:t>.</w:t>
      </w:r>
    </w:p>
    <w:p w14:paraId="0B33EC11" w14:textId="51614996" w:rsidR="00AF3192" w:rsidRPr="00A54D73" w:rsidRDefault="00AF3192" w:rsidP="00AF3192">
      <w:pPr>
        <w:pStyle w:val="3"/>
      </w:pPr>
      <w:r w:rsidRPr="00A54D73">
        <w:t>4.31</w:t>
      </w:r>
    </w:p>
    <w:p w14:paraId="16918F76" w14:textId="77777777" w:rsidR="00EF33BA" w:rsidRPr="00AE0FAD" w:rsidRDefault="00EF33BA" w:rsidP="00EF33BA">
      <w:pPr>
        <w:rPr>
          <w:u w:val="single"/>
        </w:rPr>
      </w:pPr>
      <w:r w:rsidRPr="00AE0FAD">
        <w:rPr>
          <w:u w:val="single"/>
        </w:rPr>
        <w:t>NS1</w:t>
      </w:r>
    </w:p>
    <w:p w14:paraId="0D741F7D" w14:textId="76486317" w:rsidR="00AF3192" w:rsidRPr="00EF33BA" w:rsidRDefault="00EF33BA" w:rsidP="00AF3192">
      <w:pPr>
        <w:rPr>
          <w:b/>
          <w:bCs/>
        </w:rPr>
      </w:pPr>
      <w:r w:rsidRPr="00AE0FAD">
        <w:rPr>
          <w:b/>
          <w:bCs/>
        </w:rPr>
        <w:t>tcpdump -vni em</w:t>
      </w:r>
      <w:r>
        <w:rPr>
          <w:b/>
          <w:bCs/>
        </w:rPr>
        <w:t>0</w:t>
      </w:r>
      <w:r w:rsidRPr="00AE0FAD">
        <w:rPr>
          <w:b/>
          <w:bCs/>
        </w:rPr>
        <w:t xml:space="preserve"> port 53</w:t>
      </w:r>
    </w:p>
    <w:p w14:paraId="639A6FF7" w14:textId="1A3C7DC1" w:rsidR="00AF3192" w:rsidRPr="00E71C1A" w:rsidRDefault="00AF3192" w:rsidP="00AF3192">
      <w:pPr>
        <w:pStyle w:val="3"/>
      </w:pPr>
      <w:r w:rsidRPr="00E71C1A">
        <w:t>4.32</w:t>
      </w:r>
    </w:p>
    <w:p w14:paraId="0C9B3C07" w14:textId="2F3D1D72" w:rsidR="00AF3192" w:rsidRPr="00E71C1A" w:rsidRDefault="00E71C1A" w:rsidP="00AF3192">
      <w:r>
        <w:t>CNAME courses.cn.ece.ntua.gr</w:t>
      </w:r>
    </w:p>
    <w:p w14:paraId="2F88CDA7" w14:textId="2CCE7D56" w:rsidR="00AF3192" w:rsidRDefault="00AF3192" w:rsidP="00AF3192">
      <w:pPr>
        <w:pStyle w:val="3"/>
        <w:rPr>
          <w:lang w:val="el-GR"/>
        </w:rPr>
      </w:pPr>
      <w:r>
        <w:rPr>
          <w:lang w:val="el-GR"/>
        </w:rPr>
        <w:t>4.33</w:t>
      </w:r>
    </w:p>
    <w:p w14:paraId="6A0CFCA5" w14:textId="785CAF63" w:rsidR="00AF3192" w:rsidRDefault="00E71C1A" w:rsidP="00AF3192">
      <w:r w:rsidRPr="00E71C1A">
        <w:rPr>
          <w:noProof/>
          <w:lang w:val="el-GR"/>
        </w:rPr>
        <w:drawing>
          <wp:inline distT="0" distB="0" distL="0" distR="0" wp14:anchorId="16C171B6" wp14:editId="220A88AB">
            <wp:extent cx="6858000" cy="3248025"/>
            <wp:effectExtent l="0" t="0" r="0" b="9525"/>
            <wp:docPr id="1956630132" name="Εικόνα 1" descr="Εικόνα που περιέχει κείμενο, στιγμιότυπο οθόνης, ασπρόμαυρ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30132" name="Εικόνα 1" descr="Εικόνα που περιέχει κείμενο, στιγμιότυπο οθόνης, ασπρόμαυρο, γραμματοσειρά&#10;&#10;Περιγραφή που δημιουργήθηκε αυτόματα"/>
                    <pic:cNvPicPr/>
                  </pic:nvPicPr>
                  <pic:blipFill>
                    <a:blip r:embed="rId66"/>
                    <a:stretch>
                      <a:fillRect/>
                    </a:stretch>
                  </pic:blipFill>
                  <pic:spPr>
                    <a:xfrm>
                      <a:off x="0" y="0"/>
                      <a:ext cx="6858000" cy="3248025"/>
                    </a:xfrm>
                    <a:prstGeom prst="rect">
                      <a:avLst/>
                    </a:prstGeom>
                  </pic:spPr>
                </pic:pic>
              </a:graphicData>
            </a:graphic>
          </wp:inline>
        </w:drawing>
      </w:r>
    </w:p>
    <w:p w14:paraId="245EA81B" w14:textId="000542DF" w:rsidR="00E71C1A" w:rsidRDefault="00E71C1A" w:rsidP="005F0460">
      <w:pPr>
        <w:pStyle w:val="af9"/>
        <w:numPr>
          <w:ilvl w:val="0"/>
          <w:numId w:val="18"/>
        </w:numPr>
      </w:pPr>
      <w:r w:rsidRPr="005F0460">
        <w:rPr>
          <w:lang w:val="el-GR"/>
        </w:rPr>
        <w:t>Ο</w:t>
      </w:r>
      <w:r w:rsidRPr="00E71C1A">
        <w:t xml:space="preserve"> </w:t>
      </w:r>
      <w:r>
        <w:t>PC</w:t>
      </w:r>
      <w:r w:rsidRPr="00E71C1A">
        <w:t xml:space="preserve">1 </w:t>
      </w:r>
      <w:r w:rsidRPr="005F0460">
        <w:rPr>
          <w:lang w:val="el-GR"/>
        </w:rPr>
        <w:t>έκανε</w:t>
      </w:r>
      <w:r w:rsidRPr="00E71C1A">
        <w:t xml:space="preserve"> </w:t>
      </w:r>
      <w:r w:rsidRPr="005F0460">
        <w:rPr>
          <w:lang w:val="el-GR"/>
        </w:rPr>
        <w:t>ερώτημα</w:t>
      </w:r>
      <w:r w:rsidRPr="00E71C1A">
        <w:t xml:space="preserve"> </w:t>
      </w:r>
      <w:r w:rsidRPr="005F0460">
        <w:rPr>
          <w:lang w:val="el-GR"/>
        </w:rPr>
        <w:t>Α</w:t>
      </w:r>
      <w:r w:rsidRPr="00E71C1A">
        <w:t xml:space="preserve">? </w:t>
      </w:r>
      <w:r>
        <w:t>courses</w:t>
      </w:r>
      <w:r w:rsidRPr="00E71C1A">
        <w:t>.</w:t>
      </w:r>
      <w:r>
        <w:t>cn</w:t>
      </w:r>
      <w:r w:rsidRPr="00E71C1A">
        <w:t>.</w:t>
      </w:r>
      <w:r>
        <w:t>ntua</w:t>
      </w:r>
      <w:r w:rsidRPr="00E71C1A">
        <w:t>.</w:t>
      </w:r>
      <w:r>
        <w:t>gr</w:t>
      </w:r>
      <w:r w:rsidR="009546EC" w:rsidRPr="009546EC">
        <w:t>.</w:t>
      </w:r>
      <w:r w:rsidR="00B56153">
        <w:t xml:space="preserve"> </w:t>
      </w:r>
      <w:r w:rsidR="00B56153" w:rsidRPr="005F0460">
        <w:rPr>
          <w:lang w:val="el-GR"/>
        </w:rPr>
        <w:t>για</w:t>
      </w:r>
      <w:r w:rsidR="00B56153" w:rsidRPr="00FA12D2">
        <w:t xml:space="preserve"> </w:t>
      </w:r>
      <w:r w:rsidR="00B56153" w:rsidRPr="005F0460">
        <w:rPr>
          <w:lang w:val="el-GR"/>
        </w:rPr>
        <w:t>την</w:t>
      </w:r>
      <w:r w:rsidR="00B56153" w:rsidRPr="00FA12D2">
        <w:t xml:space="preserve"> </w:t>
      </w:r>
      <w:r w:rsidR="00B56153">
        <w:t xml:space="preserve">IPv4 </w:t>
      </w:r>
      <w:r w:rsidR="00B56153" w:rsidRPr="005F0460">
        <w:rPr>
          <w:lang w:val="el-GR"/>
        </w:rPr>
        <w:t>διεύθυνση</w:t>
      </w:r>
      <w:r w:rsidRPr="00E71C1A">
        <w:t xml:space="preserve"> </w:t>
      </w:r>
      <w:r w:rsidRPr="005F0460">
        <w:rPr>
          <w:lang w:val="el-GR"/>
        </w:rPr>
        <w:t>και</w:t>
      </w:r>
      <w:r w:rsidRPr="00E71C1A">
        <w:t xml:space="preserve"> </w:t>
      </w:r>
      <w:r w:rsidRPr="005F0460">
        <w:rPr>
          <w:lang w:val="el-GR"/>
        </w:rPr>
        <w:t>το</w:t>
      </w:r>
      <w:r w:rsidRPr="00E71C1A">
        <w:t xml:space="preserve"> </w:t>
      </w:r>
      <w:r>
        <w:t>NS</w:t>
      </w:r>
      <w:r w:rsidRPr="00E71C1A">
        <w:t xml:space="preserve">1 </w:t>
      </w:r>
      <w:r w:rsidRPr="005F0460">
        <w:rPr>
          <w:lang w:val="el-GR"/>
        </w:rPr>
        <w:t>του</w:t>
      </w:r>
      <w:r w:rsidRPr="00E71C1A">
        <w:t xml:space="preserve"> </w:t>
      </w:r>
      <w:r w:rsidRPr="005F0460">
        <w:rPr>
          <w:lang w:val="el-GR"/>
        </w:rPr>
        <w:t>απάντησε</w:t>
      </w:r>
      <w:r w:rsidRPr="00E71C1A">
        <w:t xml:space="preserve"> </w:t>
      </w:r>
      <w:r w:rsidRPr="005F0460">
        <w:rPr>
          <w:lang w:val="el-GR"/>
        </w:rPr>
        <w:t>με</w:t>
      </w:r>
      <w:r w:rsidRPr="00E71C1A">
        <w:t xml:space="preserve"> </w:t>
      </w:r>
      <w:r w:rsidRPr="005F0460">
        <w:rPr>
          <w:lang w:val="el-GR"/>
        </w:rPr>
        <w:t>τη</w:t>
      </w:r>
      <w:r w:rsidRPr="00E71C1A">
        <w:t xml:space="preserve"> </w:t>
      </w:r>
      <w:r w:rsidRPr="005F0460">
        <w:rPr>
          <w:lang w:val="el-GR"/>
        </w:rPr>
        <w:t>διεύθυνση</w:t>
      </w:r>
      <w:r w:rsidRPr="00E71C1A">
        <w:t xml:space="preserve"> </w:t>
      </w:r>
      <w:r w:rsidRPr="005F0460">
        <w:rPr>
          <w:lang w:val="el-GR"/>
        </w:rPr>
        <w:t>του</w:t>
      </w:r>
      <w:r w:rsidRPr="00E71C1A">
        <w:t xml:space="preserve"> </w:t>
      </w:r>
      <w:r>
        <w:t>courses</w:t>
      </w:r>
      <w:r w:rsidRPr="00E71C1A">
        <w:t>.</w:t>
      </w:r>
      <w:r>
        <w:t>cn</w:t>
      </w:r>
      <w:r w:rsidRPr="00E71C1A">
        <w:t>.</w:t>
      </w:r>
      <w:r>
        <w:t>ntua</w:t>
      </w:r>
      <w:r w:rsidRPr="00E71C1A">
        <w:t>.</w:t>
      </w:r>
      <w:r>
        <w:t>gr</w:t>
      </w:r>
      <w:r w:rsidRPr="00E71C1A">
        <w:t xml:space="preserve">. (147.102.40.10) </w:t>
      </w:r>
      <w:r w:rsidRPr="005F0460">
        <w:rPr>
          <w:lang w:val="el-GR"/>
        </w:rPr>
        <w:t>και</w:t>
      </w:r>
      <w:r w:rsidRPr="00E71C1A">
        <w:t xml:space="preserve"> </w:t>
      </w:r>
      <w:r w:rsidRPr="005F0460">
        <w:rPr>
          <w:lang w:val="el-GR"/>
        </w:rPr>
        <w:t>το</w:t>
      </w:r>
      <w:r w:rsidRPr="00E71C1A">
        <w:t xml:space="preserve"> </w:t>
      </w:r>
      <w:r>
        <w:t>canonical</w:t>
      </w:r>
      <w:r w:rsidRPr="00E71C1A">
        <w:t xml:space="preserve"> </w:t>
      </w:r>
      <w:r>
        <w:t>name</w:t>
      </w:r>
      <w:r w:rsidRPr="00E71C1A">
        <w:t xml:space="preserve"> </w:t>
      </w:r>
      <w:r>
        <w:t>courses.cn.ece.ntua.gr</w:t>
      </w:r>
    </w:p>
    <w:p w14:paraId="444169EE" w14:textId="6A845D8F" w:rsidR="00E71C1A" w:rsidRDefault="00E71C1A" w:rsidP="005F0460">
      <w:pPr>
        <w:pStyle w:val="af9"/>
        <w:numPr>
          <w:ilvl w:val="0"/>
          <w:numId w:val="18"/>
        </w:numPr>
      </w:pPr>
      <w:r w:rsidRPr="005F0460">
        <w:rPr>
          <w:lang w:val="el-GR"/>
        </w:rPr>
        <w:t>Ο</w:t>
      </w:r>
      <w:r w:rsidRPr="00E71C1A">
        <w:t xml:space="preserve"> </w:t>
      </w:r>
      <w:r>
        <w:t>PC</w:t>
      </w:r>
      <w:r w:rsidRPr="00E71C1A">
        <w:t xml:space="preserve">1 </w:t>
      </w:r>
      <w:r w:rsidRPr="005F0460">
        <w:rPr>
          <w:lang w:val="el-GR"/>
        </w:rPr>
        <w:t>έκανε</w:t>
      </w:r>
      <w:r w:rsidRPr="00E71C1A">
        <w:t xml:space="preserve"> </w:t>
      </w:r>
      <w:r w:rsidRPr="005F0460">
        <w:rPr>
          <w:lang w:val="el-GR"/>
        </w:rPr>
        <w:t>ερώτημα</w:t>
      </w:r>
      <w:r w:rsidRPr="00E71C1A">
        <w:t xml:space="preserve"> </w:t>
      </w:r>
      <w:r w:rsidRPr="005F0460">
        <w:rPr>
          <w:lang w:val="el-GR"/>
        </w:rPr>
        <w:t>Α</w:t>
      </w:r>
      <w:r>
        <w:t>AAA</w:t>
      </w:r>
      <w:r w:rsidRPr="00E71C1A">
        <w:t xml:space="preserve">? </w:t>
      </w:r>
      <w:r>
        <w:t>courses</w:t>
      </w:r>
      <w:r w:rsidRPr="00E71C1A">
        <w:t>.</w:t>
      </w:r>
      <w:r>
        <w:t>cn</w:t>
      </w:r>
      <w:r w:rsidRPr="00E71C1A">
        <w:t>.</w:t>
      </w:r>
      <w:r>
        <w:t>ntua</w:t>
      </w:r>
      <w:r w:rsidRPr="00E71C1A">
        <w:t>.</w:t>
      </w:r>
      <w:r>
        <w:t xml:space="preserve">gr </w:t>
      </w:r>
      <w:r w:rsidRPr="005F0460">
        <w:rPr>
          <w:lang w:val="el-GR"/>
        </w:rPr>
        <w:t>για</w:t>
      </w:r>
      <w:r w:rsidRPr="00C77FDE">
        <w:t xml:space="preserve"> </w:t>
      </w:r>
      <w:r w:rsidRPr="005F0460">
        <w:rPr>
          <w:lang w:val="el-GR"/>
        </w:rPr>
        <w:t>την</w:t>
      </w:r>
      <w:r w:rsidRPr="00C77FDE">
        <w:t xml:space="preserve"> </w:t>
      </w:r>
      <w:r>
        <w:t xml:space="preserve">IPv6 </w:t>
      </w:r>
      <w:r w:rsidRPr="005F0460">
        <w:rPr>
          <w:lang w:val="el-GR"/>
        </w:rPr>
        <w:t>διεύθυνση</w:t>
      </w:r>
      <w:r w:rsidRPr="00C77FDE">
        <w:t xml:space="preserve"> </w:t>
      </w:r>
      <w:r w:rsidRPr="005F0460">
        <w:rPr>
          <w:lang w:val="el-GR"/>
        </w:rPr>
        <w:t>και</w:t>
      </w:r>
      <w:r w:rsidRPr="00E71C1A">
        <w:t xml:space="preserve"> </w:t>
      </w:r>
      <w:r w:rsidRPr="005F0460">
        <w:rPr>
          <w:lang w:val="el-GR"/>
        </w:rPr>
        <w:t>το</w:t>
      </w:r>
      <w:r w:rsidRPr="00E71C1A">
        <w:t xml:space="preserve"> </w:t>
      </w:r>
      <w:r>
        <w:t>NS</w:t>
      </w:r>
      <w:r w:rsidRPr="00E71C1A">
        <w:t xml:space="preserve">1 </w:t>
      </w:r>
      <w:r w:rsidRPr="005F0460">
        <w:rPr>
          <w:lang w:val="el-GR"/>
        </w:rPr>
        <w:t>του</w:t>
      </w:r>
      <w:r w:rsidRPr="00E71C1A">
        <w:t xml:space="preserve"> </w:t>
      </w:r>
      <w:r w:rsidRPr="005F0460">
        <w:rPr>
          <w:lang w:val="el-GR"/>
        </w:rPr>
        <w:t>απάντησε</w:t>
      </w:r>
      <w:r w:rsidRPr="00E71C1A">
        <w:t xml:space="preserve"> </w:t>
      </w:r>
      <w:r w:rsidRPr="005F0460">
        <w:rPr>
          <w:lang w:val="el-GR"/>
        </w:rPr>
        <w:t>με</w:t>
      </w:r>
      <w:r w:rsidRPr="00E71C1A">
        <w:t xml:space="preserve"> </w:t>
      </w:r>
      <w:r w:rsidRPr="005F0460">
        <w:rPr>
          <w:lang w:val="el-GR"/>
        </w:rPr>
        <w:t>τη</w:t>
      </w:r>
      <w:r w:rsidRPr="00E71C1A">
        <w:t xml:space="preserve"> </w:t>
      </w:r>
      <w:r w:rsidRPr="005F0460">
        <w:rPr>
          <w:lang w:val="el-GR"/>
        </w:rPr>
        <w:t>διεύθυνση</w:t>
      </w:r>
      <w:r w:rsidRPr="00E71C1A">
        <w:t xml:space="preserve"> </w:t>
      </w:r>
      <w:r w:rsidRPr="005F0460">
        <w:rPr>
          <w:lang w:val="el-GR"/>
        </w:rPr>
        <w:t>του</w:t>
      </w:r>
      <w:r w:rsidRPr="00E71C1A">
        <w:t xml:space="preserve"> </w:t>
      </w:r>
      <w:r>
        <w:t>courses</w:t>
      </w:r>
      <w:r w:rsidRPr="00E71C1A">
        <w:t>.</w:t>
      </w:r>
      <w:r>
        <w:t>cn</w:t>
      </w:r>
      <w:r w:rsidRPr="00E71C1A">
        <w:t>.</w:t>
      </w:r>
      <w:r>
        <w:t>ntua</w:t>
      </w:r>
      <w:r w:rsidRPr="00E71C1A">
        <w:t>.</w:t>
      </w:r>
      <w:r>
        <w:t>gr</w:t>
      </w:r>
      <w:r w:rsidRPr="00E71C1A">
        <w:t>. (</w:t>
      </w:r>
      <w:r w:rsidR="00724BFC" w:rsidRPr="00724BFC">
        <w:t>2001:648:2000:28::</w:t>
      </w:r>
      <w:r w:rsidR="00724BFC">
        <w:t>a</w:t>
      </w:r>
      <w:r w:rsidRPr="00E71C1A">
        <w:t xml:space="preserve">) </w:t>
      </w:r>
      <w:r w:rsidRPr="005F0460">
        <w:rPr>
          <w:lang w:val="el-GR"/>
        </w:rPr>
        <w:t>και</w:t>
      </w:r>
      <w:r w:rsidRPr="00E71C1A">
        <w:t xml:space="preserve"> </w:t>
      </w:r>
      <w:r w:rsidRPr="005F0460">
        <w:rPr>
          <w:lang w:val="el-GR"/>
        </w:rPr>
        <w:t>το</w:t>
      </w:r>
      <w:r w:rsidRPr="00E71C1A">
        <w:t xml:space="preserve"> </w:t>
      </w:r>
      <w:r>
        <w:t>canonical</w:t>
      </w:r>
      <w:r w:rsidRPr="00E71C1A">
        <w:t xml:space="preserve"> </w:t>
      </w:r>
      <w:r>
        <w:t>name</w:t>
      </w:r>
      <w:r w:rsidRPr="00E71C1A">
        <w:t xml:space="preserve"> </w:t>
      </w:r>
      <w:r>
        <w:t>courses.cn.ece.ntua.gr</w:t>
      </w:r>
    </w:p>
    <w:p w14:paraId="4B2D132F" w14:textId="1157935C" w:rsidR="003928BB" w:rsidRDefault="003928BB" w:rsidP="005F0460">
      <w:pPr>
        <w:pStyle w:val="af9"/>
        <w:numPr>
          <w:ilvl w:val="0"/>
          <w:numId w:val="18"/>
        </w:numPr>
      </w:pPr>
      <w:r w:rsidRPr="005F0460">
        <w:rPr>
          <w:lang w:val="el-GR"/>
        </w:rPr>
        <w:t>Ο</w:t>
      </w:r>
      <w:r w:rsidRPr="00E71C1A">
        <w:t xml:space="preserve"> </w:t>
      </w:r>
      <w:r>
        <w:t>PC</w:t>
      </w:r>
      <w:r w:rsidRPr="00E71C1A">
        <w:t xml:space="preserve">1 </w:t>
      </w:r>
      <w:r w:rsidRPr="005F0460">
        <w:rPr>
          <w:lang w:val="el-GR"/>
        </w:rPr>
        <w:t>επναλαμβάνει</w:t>
      </w:r>
      <w:r w:rsidRPr="00E71C1A">
        <w:t xml:space="preserve"> </w:t>
      </w:r>
      <w:r w:rsidRPr="005F0460">
        <w:rPr>
          <w:lang w:val="el-GR"/>
        </w:rPr>
        <w:t>ερώτημα</w:t>
      </w:r>
      <w:r w:rsidRPr="00E71C1A">
        <w:t xml:space="preserve"> </w:t>
      </w:r>
      <w:r w:rsidRPr="005F0460">
        <w:rPr>
          <w:lang w:val="el-GR"/>
        </w:rPr>
        <w:t>Α</w:t>
      </w:r>
      <w:r w:rsidRPr="00E71C1A">
        <w:t xml:space="preserve">? </w:t>
      </w:r>
      <w:r>
        <w:t>courses</w:t>
      </w:r>
      <w:r w:rsidRPr="00E71C1A">
        <w:t>.</w:t>
      </w:r>
      <w:r>
        <w:t>cn</w:t>
      </w:r>
      <w:r w:rsidRPr="00E71C1A">
        <w:t>.</w:t>
      </w:r>
      <w:r>
        <w:t>ntua</w:t>
      </w:r>
      <w:r w:rsidRPr="00E71C1A">
        <w:t>.</w:t>
      </w:r>
      <w:r>
        <w:t>gr</w:t>
      </w:r>
      <w:r w:rsidR="009546EC" w:rsidRPr="009546EC">
        <w:t>.</w:t>
      </w:r>
      <w:r w:rsidRPr="00E71C1A">
        <w:t xml:space="preserve"> </w:t>
      </w:r>
      <w:r w:rsidRPr="005F0460">
        <w:rPr>
          <w:lang w:val="el-GR"/>
        </w:rPr>
        <w:t>και</w:t>
      </w:r>
      <w:r w:rsidRPr="00E71C1A">
        <w:t xml:space="preserve"> </w:t>
      </w:r>
      <w:r w:rsidRPr="005F0460">
        <w:rPr>
          <w:lang w:val="el-GR"/>
        </w:rPr>
        <w:t>το</w:t>
      </w:r>
      <w:r w:rsidRPr="00E71C1A">
        <w:t xml:space="preserve"> </w:t>
      </w:r>
      <w:r>
        <w:t>NS</w:t>
      </w:r>
      <w:r w:rsidRPr="00E71C1A">
        <w:t xml:space="preserve">1 </w:t>
      </w:r>
      <w:r w:rsidRPr="005F0460">
        <w:rPr>
          <w:lang w:val="el-GR"/>
        </w:rPr>
        <w:t>του</w:t>
      </w:r>
      <w:r w:rsidRPr="00E71C1A">
        <w:t xml:space="preserve"> </w:t>
      </w:r>
      <w:r w:rsidRPr="005F0460">
        <w:rPr>
          <w:lang w:val="el-GR"/>
        </w:rPr>
        <w:t>απάντησε</w:t>
      </w:r>
      <w:r w:rsidRPr="00E71C1A">
        <w:t xml:space="preserve"> </w:t>
      </w:r>
      <w:r w:rsidR="00E20AE3" w:rsidRPr="005F0460">
        <w:rPr>
          <w:lang w:val="el-GR"/>
        </w:rPr>
        <w:t>ξανά</w:t>
      </w:r>
      <w:r w:rsidR="00E20AE3" w:rsidRPr="00E20AE3">
        <w:t xml:space="preserve"> </w:t>
      </w:r>
      <w:r w:rsidRPr="005F0460">
        <w:rPr>
          <w:lang w:val="el-GR"/>
        </w:rPr>
        <w:t>με</w:t>
      </w:r>
      <w:r w:rsidRPr="00E71C1A">
        <w:t xml:space="preserve"> </w:t>
      </w:r>
      <w:r w:rsidRPr="005F0460">
        <w:rPr>
          <w:lang w:val="el-GR"/>
        </w:rPr>
        <w:t>τη</w:t>
      </w:r>
      <w:r w:rsidRPr="00E71C1A">
        <w:t xml:space="preserve"> </w:t>
      </w:r>
      <w:r w:rsidRPr="005F0460">
        <w:rPr>
          <w:lang w:val="el-GR"/>
        </w:rPr>
        <w:t>διεύθυνση</w:t>
      </w:r>
      <w:r w:rsidRPr="00E71C1A">
        <w:t xml:space="preserve"> </w:t>
      </w:r>
      <w:r w:rsidRPr="005F0460">
        <w:rPr>
          <w:lang w:val="el-GR"/>
        </w:rPr>
        <w:t>του</w:t>
      </w:r>
      <w:r w:rsidRPr="00E71C1A">
        <w:t xml:space="preserve"> </w:t>
      </w:r>
      <w:r>
        <w:t>courses</w:t>
      </w:r>
      <w:r w:rsidRPr="00E71C1A">
        <w:t>.</w:t>
      </w:r>
      <w:r>
        <w:t>cn</w:t>
      </w:r>
      <w:r w:rsidRPr="00E71C1A">
        <w:t>.</w:t>
      </w:r>
      <w:r>
        <w:t>ntua</w:t>
      </w:r>
      <w:r w:rsidRPr="00E71C1A">
        <w:t>.</w:t>
      </w:r>
      <w:r>
        <w:t>gr</w:t>
      </w:r>
      <w:r w:rsidRPr="00E71C1A">
        <w:t xml:space="preserve">. (147.102.40.10) </w:t>
      </w:r>
      <w:r w:rsidRPr="005F0460">
        <w:rPr>
          <w:lang w:val="el-GR"/>
        </w:rPr>
        <w:t>και</w:t>
      </w:r>
      <w:r w:rsidRPr="00E71C1A">
        <w:t xml:space="preserve"> </w:t>
      </w:r>
      <w:r w:rsidRPr="005F0460">
        <w:rPr>
          <w:lang w:val="el-GR"/>
        </w:rPr>
        <w:t>το</w:t>
      </w:r>
      <w:r w:rsidRPr="00E71C1A">
        <w:t xml:space="preserve"> </w:t>
      </w:r>
      <w:r>
        <w:t>canonical</w:t>
      </w:r>
      <w:r w:rsidRPr="00E71C1A">
        <w:t xml:space="preserve"> </w:t>
      </w:r>
      <w:r>
        <w:t>name</w:t>
      </w:r>
      <w:r w:rsidRPr="00E71C1A">
        <w:t xml:space="preserve"> </w:t>
      </w:r>
      <w:r>
        <w:t>courses.cn.ece.ntua.gr</w:t>
      </w:r>
    </w:p>
    <w:p w14:paraId="7FADD764" w14:textId="77777777" w:rsidR="003928BB" w:rsidRDefault="003928BB" w:rsidP="00E71C1A"/>
    <w:p w14:paraId="6428D3E8" w14:textId="77777777" w:rsidR="00E71C1A" w:rsidRPr="00E71C1A" w:rsidRDefault="00E71C1A" w:rsidP="00AF3192"/>
    <w:p w14:paraId="08128577" w14:textId="77777777" w:rsidR="00E71C1A" w:rsidRPr="00E71C1A" w:rsidRDefault="00E71C1A" w:rsidP="00AF3192"/>
    <w:p w14:paraId="23DBDF1D" w14:textId="4B295C6C" w:rsidR="00AF3192" w:rsidRPr="00A54D73" w:rsidRDefault="00AF3192" w:rsidP="00AF3192">
      <w:pPr>
        <w:pStyle w:val="3"/>
      </w:pPr>
      <w:r w:rsidRPr="00A54D73">
        <w:t>4.34</w:t>
      </w:r>
    </w:p>
    <w:p w14:paraId="10EECB80" w14:textId="682BB0E0" w:rsidR="00FF610C" w:rsidRPr="00FF610C" w:rsidRDefault="00FF610C" w:rsidP="00FF610C">
      <w:pPr>
        <w:rPr>
          <w:u w:val="single"/>
        </w:rPr>
      </w:pPr>
      <w:r w:rsidRPr="00FF610C">
        <w:rPr>
          <w:u w:val="single"/>
        </w:rPr>
        <w:t>NS1</w:t>
      </w:r>
    </w:p>
    <w:p w14:paraId="6BEC35CA" w14:textId="5B63D93C" w:rsidR="00AF3192" w:rsidRPr="00FF610C" w:rsidRDefault="00FF610C" w:rsidP="00AF3192">
      <w:r w:rsidRPr="00FF610C">
        <w:rPr>
          <w:b/>
          <w:bCs/>
        </w:rPr>
        <w:t>tcpdump -vvvni em1 port 53</w:t>
      </w:r>
    </w:p>
    <w:p w14:paraId="7362D690" w14:textId="7BA7148B" w:rsidR="00AF3192" w:rsidRPr="00FF610C" w:rsidRDefault="00AF3192" w:rsidP="00AF3192">
      <w:pPr>
        <w:pStyle w:val="3"/>
      </w:pPr>
      <w:r w:rsidRPr="00FF610C">
        <w:t>4.35</w:t>
      </w:r>
    </w:p>
    <w:p w14:paraId="72382A5D" w14:textId="4E0441C2" w:rsidR="00AF3192" w:rsidRDefault="00FF610C" w:rsidP="00AF3192">
      <w:r w:rsidRPr="00FF610C">
        <w:rPr>
          <w:noProof/>
        </w:rPr>
        <w:drawing>
          <wp:inline distT="0" distB="0" distL="0" distR="0" wp14:anchorId="145BA019" wp14:editId="4E6F048D">
            <wp:extent cx="6858000" cy="1835785"/>
            <wp:effectExtent l="0" t="0" r="0" b="0"/>
            <wp:docPr id="388687521" name="Εικόνα 1" descr="Εικόνα που περιέχει κείμενο, στιγμιότυπο οθόνης, γραμματοσειρά, μαύ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87521" name="Εικόνα 1" descr="Εικόνα που περιέχει κείμενο, στιγμιότυπο οθόνης, γραμματοσειρά, μαύρο&#10;&#10;Περιγραφή που δημιουργήθηκε αυτόματα"/>
                    <pic:cNvPicPr/>
                  </pic:nvPicPr>
                  <pic:blipFill>
                    <a:blip r:embed="rId67"/>
                    <a:stretch>
                      <a:fillRect/>
                    </a:stretch>
                  </pic:blipFill>
                  <pic:spPr>
                    <a:xfrm>
                      <a:off x="0" y="0"/>
                      <a:ext cx="6858000" cy="1835785"/>
                    </a:xfrm>
                    <a:prstGeom prst="rect">
                      <a:avLst/>
                    </a:prstGeom>
                  </pic:spPr>
                </pic:pic>
              </a:graphicData>
            </a:graphic>
          </wp:inline>
        </w:drawing>
      </w:r>
    </w:p>
    <w:p w14:paraId="08EFC8AD" w14:textId="4D8ABC8F" w:rsidR="00FF610C" w:rsidRPr="001D4084" w:rsidRDefault="00FF610C" w:rsidP="00AF3192">
      <w:pPr>
        <w:rPr>
          <w:lang w:val="el-GR"/>
        </w:rPr>
      </w:pPr>
      <w:r w:rsidRPr="00FF610C">
        <w:rPr>
          <w:lang w:val="el-GR"/>
        </w:rPr>
        <w:t xml:space="preserve">Παρατηρούμε </w:t>
      </w:r>
      <w:r w:rsidR="002D2356" w:rsidRPr="002D2356">
        <w:rPr>
          <w:lang w:val="el-GR"/>
        </w:rPr>
        <w:t>1</w:t>
      </w:r>
      <w:r w:rsidRPr="00FF610C">
        <w:rPr>
          <w:lang w:val="el-GR"/>
        </w:rPr>
        <w:t xml:space="preserve"> ερωτήματα </w:t>
      </w:r>
      <w:r>
        <w:t>DNS</w:t>
      </w:r>
      <w:r w:rsidR="002D2356" w:rsidRPr="002D2356">
        <w:rPr>
          <w:lang w:val="el-GR"/>
        </w:rPr>
        <w:t xml:space="preserve"> </w:t>
      </w:r>
      <w:r w:rsidR="002D2356">
        <w:rPr>
          <w:lang w:val="el-GR"/>
        </w:rPr>
        <w:t>και την απόκριση από το 8.8.8.8 σε αυτό</w:t>
      </w:r>
      <w:r w:rsidRPr="00FF610C">
        <w:rPr>
          <w:lang w:val="el-GR"/>
        </w:rPr>
        <w:t xml:space="preserve">, ενώ η χρονική διάρκεια ισχύος είναι 1200 </w:t>
      </w:r>
      <w:r>
        <w:t>sec</w:t>
      </w:r>
      <w:r w:rsidRPr="00FF610C">
        <w:rPr>
          <w:lang w:val="el-GR"/>
        </w:rPr>
        <w:t>, το οποίο φαίνεται από την εντολή “</w:t>
      </w:r>
      <w:r w:rsidRPr="002D2356">
        <w:rPr>
          <w:b/>
          <w:bCs/>
        </w:rPr>
        <w:t>drill</w:t>
      </w:r>
      <w:r w:rsidRPr="002D2356">
        <w:rPr>
          <w:b/>
          <w:bCs/>
          <w:lang w:val="el-GR"/>
        </w:rPr>
        <w:t xml:space="preserve"> </w:t>
      </w:r>
      <w:r w:rsidRPr="002D2356">
        <w:rPr>
          <w:b/>
          <w:bCs/>
        </w:rPr>
        <w:t>www</w:t>
      </w:r>
      <w:r w:rsidRPr="002D2356">
        <w:rPr>
          <w:b/>
          <w:bCs/>
          <w:lang w:val="el-GR"/>
        </w:rPr>
        <w:t>.</w:t>
      </w:r>
      <w:r w:rsidRPr="002D2356">
        <w:rPr>
          <w:b/>
          <w:bCs/>
        </w:rPr>
        <w:t>cn</w:t>
      </w:r>
      <w:r w:rsidRPr="002D2356">
        <w:rPr>
          <w:b/>
          <w:bCs/>
          <w:lang w:val="el-GR"/>
        </w:rPr>
        <w:t>.</w:t>
      </w:r>
      <w:r w:rsidRPr="002D2356">
        <w:rPr>
          <w:b/>
          <w:bCs/>
        </w:rPr>
        <w:t>ece</w:t>
      </w:r>
      <w:r w:rsidRPr="002D2356">
        <w:rPr>
          <w:b/>
          <w:bCs/>
          <w:lang w:val="el-GR"/>
        </w:rPr>
        <w:t>.</w:t>
      </w:r>
      <w:r w:rsidRPr="002D2356">
        <w:rPr>
          <w:b/>
          <w:bCs/>
        </w:rPr>
        <w:t>ntua</w:t>
      </w:r>
      <w:r w:rsidRPr="002D2356">
        <w:rPr>
          <w:b/>
          <w:bCs/>
          <w:lang w:val="el-GR"/>
        </w:rPr>
        <w:t>.</w:t>
      </w:r>
      <w:r w:rsidRPr="002D2356">
        <w:rPr>
          <w:b/>
          <w:bCs/>
        </w:rPr>
        <w:t>gr</w:t>
      </w:r>
      <w:r w:rsidRPr="00FF610C">
        <w:rPr>
          <w:lang w:val="el-GR"/>
        </w:rPr>
        <w:t>”, καθώς την πρώτη φορά η τιμή ήταν 1200, ενώ λίγα δευτερόλεπτα μετά 1197.</w:t>
      </w:r>
      <w:r w:rsidR="007305A0">
        <w:rPr>
          <w:lang w:val="el-GR"/>
        </w:rPr>
        <w:t xml:space="preserve"> Και τα δύο πακέτα παραχτηκαν με την 1</w:t>
      </w:r>
      <w:r w:rsidR="007305A0" w:rsidRPr="007305A0">
        <w:rPr>
          <w:vertAlign w:val="superscript"/>
          <w:lang w:val="el-GR"/>
        </w:rPr>
        <w:t>η</w:t>
      </w:r>
      <w:r w:rsidR="007305A0">
        <w:rPr>
          <w:lang w:val="el-GR"/>
        </w:rPr>
        <w:t xml:space="preserve"> εκτέλεση του </w:t>
      </w:r>
      <w:r w:rsidR="007305A0">
        <w:t>drill</w:t>
      </w:r>
      <w:r w:rsidR="007305A0" w:rsidRPr="007305A0">
        <w:rPr>
          <w:lang w:val="el-GR"/>
        </w:rPr>
        <w:t xml:space="preserve"> </w:t>
      </w:r>
      <w:r w:rsidR="007305A0">
        <w:rPr>
          <w:lang w:val="el-GR"/>
        </w:rPr>
        <w:t>ενώ με τη 2</w:t>
      </w:r>
      <w:r w:rsidR="007305A0" w:rsidRPr="007305A0">
        <w:rPr>
          <w:vertAlign w:val="superscript"/>
          <w:lang w:val="el-GR"/>
        </w:rPr>
        <w:t>η</w:t>
      </w:r>
      <w:r w:rsidR="007305A0">
        <w:rPr>
          <w:lang w:val="el-GR"/>
        </w:rPr>
        <w:t xml:space="preserve"> εκτέλεση του </w:t>
      </w:r>
      <w:r w:rsidR="007305A0">
        <w:t>drill</w:t>
      </w:r>
      <w:r w:rsidR="007305A0" w:rsidRPr="007305A0">
        <w:rPr>
          <w:lang w:val="el-GR"/>
        </w:rPr>
        <w:t xml:space="preserve"> </w:t>
      </w:r>
      <w:r w:rsidR="007305A0">
        <w:rPr>
          <w:lang w:val="el-GR"/>
        </w:rPr>
        <w:t>δε παρατηρήθηκαν πακέτα στο</w:t>
      </w:r>
      <w:r w:rsidR="007305A0" w:rsidRPr="007305A0">
        <w:rPr>
          <w:lang w:val="el-GR"/>
        </w:rPr>
        <w:t xml:space="preserve"> </w:t>
      </w:r>
      <w:r w:rsidR="007305A0">
        <w:t>tcpdump</w:t>
      </w:r>
      <w:r w:rsidR="001D4084" w:rsidRPr="001D4084">
        <w:rPr>
          <w:lang w:val="el-GR"/>
        </w:rPr>
        <w:t>.</w:t>
      </w:r>
    </w:p>
    <w:p w14:paraId="74E1684A" w14:textId="175A87D2" w:rsidR="00FF610C" w:rsidRDefault="00FF610C" w:rsidP="00AF3192">
      <w:r w:rsidRPr="00FF610C">
        <w:rPr>
          <w:noProof/>
        </w:rPr>
        <w:drawing>
          <wp:inline distT="0" distB="0" distL="0" distR="0" wp14:anchorId="07194A40" wp14:editId="70422D3F">
            <wp:extent cx="5287113" cy="514422"/>
            <wp:effectExtent l="0" t="0" r="0" b="0"/>
            <wp:docPr id="57474887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48876" name=""/>
                    <pic:cNvPicPr/>
                  </pic:nvPicPr>
                  <pic:blipFill>
                    <a:blip r:embed="rId68"/>
                    <a:stretch>
                      <a:fillRect/>
                    </a:stretch>
                  </pic:blipFill>
                  <pic:spPr>
                    <a:xfrm>
                      <a:off x="0" y="0"/>
                      <a:ext cx="5287113" cy="514422"/>
                    </a:xfrm>
                    <a:prstGeom prst="rect">
                      <a:avLst/>
                    </a:prstGeom>
                  </pic:spPr>
                </pic:pic>
              </a:graphicData>
            </a:graphic>
          </wp:inline>
        </w:drawing>
      </w:r>
    </w:p>
    <w:p w14:paraId="799649C0" w14:textId="4F501D1B" w:rsidR="00FF610C" w:rsidRPr="00FF610C" w:rsidRDefault="00FF610C" w:rsidP="00AF3192">
      <w:r w:rsidRPr="00FF610C">
        <w:rPr>
          <w:noProof/>
        </w:rPr>
        <w:drawing>
          <wp:inline distT="0" distB="0" distL="0" distR="0" wp14:anchorId="4F796FEC" wp14:editId="00C785C8">
            <wp:extent cx="5591955" cy="447737"/>
            <wp:effectExtent l="0" t="0" r="8890" b="9525"/>
            <wp:docPr id="144124769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47696" name=""/>
                    <pic:cNvPicPr/>
                  </pic:nvPicPr>
                  <pic:blipFill>
                    <a:blip r:embed="rId69"/>
                    <a:stretch>
                      <a:fillRect/>
                    </a:stretch>
                  </pic:blipFill>
                  <pic:spPr>
                    <a:xfrm>
                      <a:off x="0" y="0"/>
                      <a:ext cx="5591955" cy="447737"/>
                    </a:xfrm>
                    <a:prstGeom prst="rect">
                      <a:avLst/>
                    </a:prstGeom>
                  </pic:spPr>
                </pic:pic>
              </a:graphicData>
            </a:graphic>
          </wp:inline>
        </w:drawing>
      </w:r>
    </w:p>
    <w:p w14:paraId="580D3A80" w14:textId="5EE6B821" w:rsidR="00AF3192" w:rsidRDefault="00AF3192" w:rsidP="00AF3192">
      <w:pPr>
        <w:pStyle w:val="3"/>
      </w:pPr>
      <w:r w:rsidRPr="00FF610C">
        <w:t>4.36</w:t>
      </w:r>
    </w:p>
    <w:p w14:paraId="24555E78" w14:textId="77777777" w:rsidR="001D4084" w:rsidRPr="00FF610C" w:rsidRDefault="001D4084" w:rsidP="001D4084">
      <w:pPr>
        <w:rPr>
          <w:u w:val="single"/>
        </w:rPr>
      </w:pPr>
      <w:r w:rsidRPr="00FF610C">
        <w:rPr>
          <w:u w:val="single"/>
        </w:rPr>
        <w:t>NS1</w:t>
      </w:r>
    </w:p>
    <w:p w14:paraId="7A15DE95" w14:textId="56A3AA32" w:rsidR="001D4084" w:rsidRPr="00FF610C" w:rsidRDefault="001D4084" w:rsidP="001D4084">
      <w:r w:rsidRPr="00FF610C">
        <w:rPr>
          <w:b/>
          <w:bCs/>
        </w:rPr>
        <w:t>tcpdump -vvvni em</w:t>
      </w:r>
      <w:r>
        <w:rPr>
          <w:b/>
          <w:bCs/>
        </w:rPr>
        <w:t>0</w:t>
      </w:r>
      <w:r w:rsidRPr="00FF610C">
        <w:rPr>
          <w:b/>
          <w:bCs/>
        </w:rPr>
        <w:t xml:space="preserve"> port 53</w:t>
      </w:r>
    </w:p>
    <w:p w14:paraId="4A1B0DFE" w14:textId="77777777" w:rsidR="001D4084" w:rsidRPr="001D4084" w:rsidRDefault="001D4084" w:rsidP="001D4084"/>
    <w:p w14:paraId="29041B7A" w14:textId="794A6E0D" w:rsidR="00AF3192" w:rsidRDefault="001D4084" w:rsidP="00AF3192">
      <w:r w:rsidRPr="001D4084">
        <w:rPr>
          <w:noProof/>
        </w:rPr>
        <w:lastRenderedPageBreak/>
        <w:drawing>
          <wp:inline distT="0" distB="0" distL="0" distR="0" wp14:anchorId="376CF045" wp14:editId="694A512B">
            <wp:extent cx="6830378" cy="3067478"/>
            <wp:effectExtent l="0" t="0" r="8890" b="0"/>
            <wp:docPr id="97196525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65257" name=""/>
                    <pic:cNvPicPr/>
                  </pic:nvPicPr>
                  <pic:blipFill>
                    <a:blip r:embed="rId70"/>
                    <a:stretch>
                      <a:fillRect/>
                    </a:stretch>
                  </pic:blipFill>
                  <pic:spPr>
                    <a:xfrm>
                      <a:off x="0" y="0"/>
                      <a:ext cx="6830378" cy="3067478"/>
                    </a:xfrm>
                    <a:prstGeom prst="rect">
                      <a:avLst/>
                    </a:prstGeom>
                  </pic:spPr>
                </pic:pic>
              </a:graphicData>
            </a:graphic>
          </wp:inline>
        </w:drawing>
      </w:r>
    </w:p>
    <w:p w14:paraId="362E67B5" w14:textId="4AF24822" w:rsidR="000F5FC7" w:rsidRPr="00A54D73" w:rsidRDefault="000F5FC7" w:rsidP="00AF3192">
      <w:pPr>
        <w:rPr>
          <w:lang w:val="el-GR"/>
        </w:rPr>
      </w:pPr>
      <w:r w:rsidRPr="000F5FC7">
        <w:rPr>
          <w:lang w:val="el-GR"/>
        </w:rPr>
        <w:t xml:space="preserve">Παράγονται </w:t>
      </w:r>
      <w:r>
        <w:t>DNS</w:t>
      </w:r>
      <w:r w:rsidRPr="000F5FC7">
        <w:rPr>
          <w:lang w:val="el-GR"/>
        </w:rPr>
        <w:t xml:space="preserve"> </w:t>
      </w:r>
      <w:r>
        <w:t>A</w:t>
      </w:r>
      <w:r w:rsidRPr="000F5FC7">
        <w:rPr>
          <w:lang w:val="el-GR"/>
        </w:rPr>
        <w:t xml:space="preserve">? </w:t>
      </w:r>
      <w:r>
        <w:t>Queries</w:t>
      </w:r>
      <w:r w:rsidRPr="000F5FC7">
        <w:rPr>
          <w:lang w:val="el-GR"/>
        </w:rPr>
        <w:t xml:space="preserve"> από τον </w:t>
      </w:r>
      <w:r>
        <w:t>PC</w:t>
      </w:r>
      <w:r w:rsidRPr="000F5FC7">
        <w:rPr>
          <w:lang w:val="el-GR"/>
        </w:rPr>
        <w:t xml:space="preserve">1 στο </w:t>
      </w:r>
      <w:r>
        <w:t>NS</w:t>
      </w:r>
      <w:r w:rsidRPr="000F5FC7">
        <w:rPr>
          <w:lang w:val="el-GR"/>
        </w:rPr>
        <w:t>1</w:t>
      </w:r>
      <w:r w:rsidR="007D2B92" w:rsidRPr="007D2B92">
        <w:rPr>
          <w:lang w:val="el-GR"/>
        </w:rPr>
        <w:t xml:space="preserve"> </w:t>
      </w:r>
      <w:r w:rsidR="007D2B92">
        <w:rPr>
          <w:lang w:val="el-GR"/>
        </w:rPr>
        <w:t>και απαντά ο ίδιος σε αυτά</w:t>
      </w:r>
      <w:r w:rsidRPr="000F5FC7">
        <w:rPr>
          <w:lang w:val="el-GR"/>
        </w:rPr>
        <w:t>. Όσον αφορά τη χρονική διάρκεια των απαντήσεων βλέπουμε πως βαίνει μειούμενη.</w:t>
      </w:r>
    </w:p>
    <w:p w14:paraId="09B092FB" w14:textId="73591790" w:rsidR="000F5FC7" w:rsidRPr="000F5FC7" w:rsidRDefault="000F5FC7" w:rsidP="00AF3192">
      <w:r w:rsidRPr="000F5FC7">
        <w:rPr>
          <w:noProof/>
        </w:rPr>
        <w:drawing>
          <wp:inline distT="0" distB="0" distL="0" distR="0" wp14:anchorId="3BE9E1CE" wp14:editId="1688644B">
            <wp:extent cx="5220429" cy="381053"/>
            <wp:effectExtent l="0" t="0" r="0" b="0"/>
            <wp:docPr id="27044950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49501" name=""/>
                    <pic:cNvPicPr/>
                  </pic:nvPicPr>
                  <pic:blipFill>
                    <a:blip r:embed="rId71"/>
                    <a:stretch>
                      <a:fillRect/>
                    </a:stretch>
                  </pic:blipFill>
                  <pic:spPr>
                    <a:xfrm>
                      <a:off x="0" y="0"/>
                      <a:ext cx="5220429" cy="381053"/>
                    </a:xfrm>
                    <a:prstGeom prst="rect">
                      <a:avLst/>
                    </a:prstGeom>
                  </pic:spPr>
                </pic:pic>
              </a:graphicData>
            </a:graphic>
          </wp:inline>
        </w:drawing>
      </w:r>
    </w:p>
    <w:p w14:paraId="0B9A23A9" w14:textId="11648A98" w:rsidR="000F5FC7" w:rsidRPr="000F5FC7" w:rsidRDefault="000F5FC7" w:rsidP="00AF3192">
      <w:r w:rsidRPr="000F5FC7">
        <w:rPr>
          <w:noProof/>
        </w:rPr>
        <w:drawing>
          <wp:inline distT="0" distB="0" distL="0" distR="0" wp14:anchorId="5925AAEE" wp14:editId="14B4B221">
            <wp:extent cx="5439534" cy="514422"/>
            <wp:effectExtent l="0" t="0" r="0" b="0"/>
            <wp:docPr id="1181535063" name="Εικόνα 1" descr="Εικόνα που περιέχει κείμενο, γραμματοσειρά, στιγμιότυπο οθόνης, μαύ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35063" name="Εικόνα 1" descr="Εικόνα που περιέχει κείμενο, γραμματοσειρά, στιγμιότυπο οθόνης, μαύρο&#10;&#10;Περιγραφή που δημιουργήθηκε αυτόματα"/>
                    <pic:cNvPicPr/>
                  </pic:nvPicPr>
                  <pic:blipFill>
                    <a:blip r:embed="rId72"/>
                    <a:stretch>
                      <a:fillRect/>
                    </a:stretch>
                  </pic:blipFill>
                  <pic:spPr>
                    <a:xfrm>
                      <a:off x="0" y="0"/>
                      <a:ext cx="5439534" cy="514422"/>
                    </a:xfrm>
                    <a:prstGeom prst="rect">
                      <a:avLst/>
                    </a:prstGeom>
                  </pic:spPr>
                </pic:pic>
              </a:graphicData>
            </a:graphic>
          </wp:inline>
        </w:drawing>
      </w:r>
    </w:p>
    <w:p w14:paraId="35D7ECC8" w14:textId="2971249E" w:rsidR="00AF3192" w:rsidRDefault="00AF3192" w:rsidP="00AF3192">
      <w:pPr>
        <w:pStyle w:val="3"/>
        <w:rPr>
          <w:lang w:val="el-GR"/>
        </w:rPr>
      </w:pPr>
      <w:r>
        <w:rPr>
          <w:lang w:val="el-GR"/>
        </w:rPr>
        <w:t>4.37</w:t>
      </w:r>
    </w:p>
    <w:p w14:paraId="51FFC1FA" w14:textId="754B440D" w:rsidR="00AF3192" w:rsidRPr="001C16F2" w:rsidRDefault="001C16F2" w:rsidP="00AF3192">
      <w:pPr>
        <w:rPr>
          <w:lang w:val="el-GR"/>
        </w:rPr>
      </w:pPr>
      <w:r w:rsidRPr="001C16F2">
        <w:rPr>
          <w:lang w:val="el-GR"/>
        </w:rPr>
        <w:t xml:space="preserve">Συμπεραίνουμε πως αποθηκεύονται στον </w:t>
      </w:r>
      <w:r>
        <w:t>NS</w:t>
      </w:r>
      <w:r w:rsidRPr="001C16F2">
        <w:rPr>
          <w:lang w:val="el-GR"/>
        </w:rPr>
        <w:t>1 για 20 λεπτά.</w:t>
      </w:r>
    </w:p>
    <w:p w14:paraId="4E13C442" w14:textId="317B467E" w:rsidR="00AF3192" w:rsidRDefault="00AF3192" w:rsidP="00AF3192">
      <w:pPr>
        <w:pStyle w:val="3"/>
        <w:rPr>
          <w:lang w:val="el-GR"/>
        </w:rPr>
      </w:pPr>
      <w:r>
        <w:rPr>
          <w:lang w:val="el-GR"/>
        </w:rPr>
        <w:t>4.38</w:t>
      </w:r>
    </w:p>
    <w:p w14:paraId="318EB281" w14:textId="07FD8051" w:rsidR="00DA6312" w:rsidRPr="00AD53C8" w:rsidRDefault="00DA6312" w:rsidP="00DA6312">
      <w:pPr>
        <w:rPr>
          <w:u w:val="single"/>
          <w:lang w:val="el-GR"/>
        </w:rPr>
      </w:pPr>
      <w:r w:rsidRPr="00DA6312">
        <w:rPr>
          <w:u w:val="single"/>
        </w:rPr>
        <w:t>SRV</w:t>
      </w:r>
    </w:p>
    <w:p w14:paraId="7F91C9CF" w14:textId="1914A889" w:rsidR="00DA6312" w:rsidRPr="00DA6312" w:rsidRDefault="00DA6312" w:rsidP="00DA6312">
      <w:pPr>
        <w:rPr>
          <w:b/>
          <w:bCs/>
          <w:lang w:val="el-GR"/>
        </w:rPr>
      </w:pPr>
      <w:r w:rsidRPr="00DA6312">
        <w:rPr>
          <w:b/>
          <w:bCs/>
        </w:rPr>
        <w:t>ping</w:t>
      </w:r>
      <w:r w:rsidRPr="00AD53C8">
        <w:rPr>
          <w:b/>
          <w:bCs/>
          <w:lang w:val="el-GR"/>
        </w:rPr>
        <w:t xml:space="preserve"> 147.102.224.10</w:t>
      </w:r>
      <w:r w:rsidRPr="00DA6312">
        <w:rPr>
          <w:b/>
          <w:bCs/>
          <w:lang w:val="el-GR"/>
        </w:rPr>
        <w:t>1</w:t>
      </w:r>
    </w:p>
    <w:p w14:paraId="0A313ED2" w14:textId="52374E46" w:rsidR="00AF3192" w:rsidRPr="00AF3192" w:rsidRDefault="00DA6312" w:rsidP="00AF3192">
      <w:pPr>
        <w:rPr>
          <w:lang w:val="el-GR"/>
        </w:rPr>
      </w:pPr>
      <w:r>
        <w:rPr>
          <w:lang w:val="el-GR"/>
        </w:rPr>
        <w:t>Ναι.</w:t>
      </w:r>
    </w:p>
    <w:p w14:paraId="3E7E44E5" w14:textId="541A96B3" w:rsidR="00AF3192" w:rsidRDefault="00AF3192" w:rsidP="00AF3192">
      <w:pPr>
        <w:pStyle w:val="3"/>
        <w:rPr>
          <w:lang w:val="el-GR"/>
        </w:rPr>
      </w:pPr>
      <w:r>
        <w:rPr>
          <w:lang w:val="el-GR"/>
        </w:rPr>
        <w:t>4.39</w:t>
      </w:r>
    </w:p>
    <w:p w14:paraId="390BEA5A" w14:textId="1186944B" w:rsidR="00AF3192" w:rsidRPr="00AD53C8" w:rsidRDefault="00ED2705" w:rsidP="00AF3192">
      <w:pPr>
        <w:rPr>
          <w:lang w:val="el-GR"/>
        </w:rPr>
      </w:pPr>
      <w:r w:rsidRPr="00AD53C8">
        <w:rPr>
          <w:lang w:val="el-GR"/>
        </w:rPr>
        <w:t>Όχι δεν μπορούμε γιατί δεν υπάρχει εγγραφή στο αρχείο /</w:t>
      </w:r>
      <w:r>
        <w:t>etc</w:t>
      </w:r>
      <w:r w:rsidRPr="00AD53C8">
        <w:rPr>
          <w:lang w:val="el-GR"/>
        </w:rPr>
        <w:t>/</w:t>
      </w:r>
      <w:r>
        <w:t>hosts</w:t>
      </w:r>
      <w:r w:rsidRPr="00AD53C8">
        <w:rPr>
          <w:lang w:val="el-GR"/>
        </w:rPr>
        <w:t xml:space="preserve"> για το </w:t>
      </w:r>
      <w:r>
        <w:t>www</w:t>
      </w:r>
      <w:r w:rsidRPr="00AD53C8">
        <w:rPr>
          <w:lang w:val="el-GR"/>
        </w:rPr>
        <w:t>.</w:t>
      </w:r>
      <w:r>
        <w:t>ntua</w:t>
      </w:r>
      <w:r w:rsidRPr="00AD53C8">
        <w:rPr>
          <w:lang w:val="el-GR"/>
        </w:rPr>
        <w:t>.</w:t>
      </w:r>
      <w:r>
        <w:t>gr</w:t>
      </w:r>
      <w:r w:rsidRPr="00AD53C8">
        <w:rPr>
          <w:lang w:val="el-GR"/>
        </w:rPr>
        <w:t xml:space="preserve"> αλλά ούτε και έχουμε ορίσει </w:t>
      </w:r>
      <w:r>
        <w:t>DNS</w:t>
      </w:r>
      <w:r w:rsidRPr="00AD53C8">
        <w:rPr>
          <w:lang w:val="el-GR"/>
        </w:rPr>
        <w:t xml:space="preserve"> </w:t>
      </w:r>
      <w:r>
        <w:t>server</w:t>
      </w:r>
      <w:r w:rsidRPr="00AD53C8">
        <w:rPr>
          <w:lang w:val="el-GR"/>
        </w:rPr>
        <w:t xml:space="preserve"> αφού δεν υπάρχει αρχείο /</w:t>
      </w:r>
      <w:r>
        <w:t>etc</w:t>
      </w:r>
      <w:r w:rsidRPr="00AD53C8">
        <w:rPr>
          <w:lang w:val="el-GR"/>
        </w:rPr>
        <w:t>/</w:t>
      </w:r>
      <w:r>
        <w:t>resolv</w:t>
      </w:r>
      <w:r w:rsidRPr="00AD53C8">
        <w:rPr>
          <w:lang w:val="el-GR"/>
        </w:rPr>
        <w:t>.</w:t>
      </w:r>
      <w:r>
        <w:t>conf</w:t>
      </w:r>
    </w:p>
    <w:p w14:paraId="71F95E95" w14:textId="1E89CAD2" w:rsidR="00AF3192" w:rsidRDefault="00AF3192" w:rsidP="00AF3192">
      <w:pPr>
        <w:pStyle w:val="3"/>
        <w:rPr>
          <w:lang w:val="el-GR"/>
        </w:rPr>
      </w:pPr>
      <w:r>
        <w:rPr>
          <w:lang w:val="el-GR"/>
        </w:rPr>
        <w:t>4.40</w:t>
      </w:r>
    </w:p>
    <w:p w14:paraId="77FCAF6B" w14:textId="7E19B666" w:rsidR="00ED2705" w:rsidRPr="00ED2705" w:rsidRDefault="00ED2705" w:rsidP="00ED2705">
      <w:pPr>
        <w:rPr>
          <w:lang w:val="el-GR"/>
        </w:rPr>
      </w:pPr>
      <w:r w:rsidRPr="00ED2705">
        <w:rPr>
          <w:noProof/>
          <w:lang w:val="el-GR"/>
        </w:rPr>
        <w:drawing>
          <wp:inline distT="0" distB="0" distL="0" distR="0" wp14:anchorId="3B777319" wp14:editId="70874C4A">
            <wp:extent cx="3134162" cy="333422"/>
            <wp:effectExtent l="0" t="0" r="0" b="9525"/>
            <wp:docPr id="41001188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11884" name=""/>
                    <pic:cNvPicPr/>
                  </pic:nvPicPr>
                  <pic:blipFill>
                    <a:blip r:embed="rId73"/>
                    <a:stretch>
                      <a:fillRect/>
                    </a:stretch>
                  </pic:blipFill>
                  <pic:spPr>
                    <a:xfrm>
                      <a:off x="0" y="0"/>
                      <a:ext cx="3134162" cy="333422"/>
                    </a:xfrm>
                    <a:prstGeom prst="rect">
                      <a:avLst/>
                    </a:prstGeom>
                  </pic:spPr>
                </pic:pic>
              </a:graphicData>
            </a:graphic>
          </wp:inline>
        </w:drawing>
      </w:r>
    </w:p>
    <w:p w14:paraId="7E8E7318" w14:textId="7C7D0DA8" w:rsidR="00AF3192" w:rsidRDefault="00AF3192" w:rsidP="00AF3192">
      <w:pPr>
        <w:pStyle w:val="3"/>
        <w:rPr>
          <w:lang w:val="el-GR"/>
        </w:rPr>
      </w:pPr>
      <w:r>
        <w:rPr>
          <w:lang w:val="el-GR"/>
        </w:rPr>
        <w:lastRenderedPageBreak/>
        <w:t>4.41</w:t>
      </w:r>
    </w:p>
    <w:p w14:paraId="21EB324D" w14:textId="0C87126B" w:rsidR="00ED2705" w:rsidRPr="00ED2705" w:rsidRDefault="00ED2705" w:rsidP="00ED2705">
      <w:pPr>
        <w:rPr>
          <w:lang w:val="el-GR"/>
        </w:rPr>
      </w:pPr>
      <w:r>
        <w:rPr>
          <w:lang w:val="el-GR"/>
        </w:rPr>
        <w:t>Ναι.</w:t>
      </w:r>
    </w:p>
    <w:p w14:paraId="473B12DD" w14:textId="7BBC2EB8" w:rsidR="00ED2705" w:rsidRDefault="00ED2705" w:rsidP="00ED2705">
      <w:pPr>
        <w:pStyle w:val="3"/>
        <w:rPr>
          <w:lang w:val="el-GR"/>
        </w:rPr>
      </w:pPr>
      <w:r>
        <w:rPr>
          <w:lang w:val="el-GR"/>
        </w:rPr>
        <w:t>4.42</w:t>
      </w:r>
    </w:p>
    <w:p w14:paraId="1FF8D3AB" w14:textId="2B239E17" w:rsidR="00ED2705" w:rsidRDefault="00B4542F" w:rsidP="00ED2705">
      <w:pPr>
        <w:rPr>
          <w:lang w:val="el-GR"/>
        </w:rPr>
      </w:pPr>
      <w:r w:rsidRPr="00B4542F">
        <w:rPr>
          <w:noProof/>
          <w:lang w:val="el-GR"/>
        </w:rPr>
        <w:drawing>
          <wp:inline distT="0" distB="0" distL="0" distR="0" wp14:anchorId="10749653" wp14:editId="17FF80CF">
            <wp:extent cx="3820058" cy="828791"/>
            <wp:effectExtent l="0" t="0" r="0" b="9525"/>
            <wp:docPr id="831511368" name="Εικόνα 1" descr="Εικόνα που περιέχει κείμενο, γραμματοσειρ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11368" name="Εικόνα 1" descr="Εικόνα που περιέχει κείμενο, γραμματοσειρά, στιγμιότυπο οθόνης&#10;&#10;Περιγραφή που δημιουργήθηκε αυτόματα"/>
                    <pic:cNvPicPr/>
                  </pic:nvPicPr>
                  <pic:blipFill>
                    <a:blip r:embed="rId74"/>
                    <a:stretch>
                      <a:fillRect/>
                    </a:stretch>
                  </pic:blipFill>
                  <pic:spPr>
                    <a:xfrm>
                      <a:off x="0" y="0"/>
                      <a:ext cx="3820058" cy="828791"/>
                    </a:xfrm>
                    <a:prstGeom prst="rect">
                      <a:avLst/>
                    </a:prstGeom>
                  </pic:spPr>
                </pic:pic>
              </a:graphicData>
            </a:graphic>
          </wp:inline>
        </w:drawing>
      </w:r>
    </w:p>
    <w:p w14:paraId="70D2F240" w14:textId="3651926C" w:rsidR="00B4542F" w:rsidRDefault="00B4542F" w:rsidP="00ED2705">
      <w:pPr>
        <w:rPr>
          <w:lang w:val="el-GR"/>
        </w:rPr>
      </w:pPr>
      <w:r w:rsidRPr="00B4542F">
        <w:rPr>
          <w:noProof/>
          <w:lang w:val="el-GR"/>
        </w:rPr>
        <w:drawing>
          <wp:inline distT="0" distB="0" distL="0" distR="0" wp14:anchorId="726B01B0" wp14:editId="0E2CAF95">
            <wp:extent cx="3258005" cy="342948"/>
            <wp:effectExtent l="0" t="0" r="0" b="0"/>
            <wp:docPr id="53977203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72034" name=""/>
                    <pic:cNvPicPr/>
                  </pic:nvPicPr>
                  <pic:blipFill>
                    <a:blip r:embed="rId75"/>
                    <a:stretch>
                      <a:fillRect/>
                    </a:stretch>
                  </pic:blipFill>
                  <pic:spPr>
                    <a:xfrm>
                      <a:off x="0" y="0"/>
                      <a:ext cx="3258005" cy="342948"/>
                    </a:xfrm>
                    <a:prstGeom prst="rect">
                      <a:avLst/>
                    </a:prstGeom>
                  </pic:spPr>
                </pic:pic>
              </a:graphicData>
            </a:graphic>
          </wp:inline>
        </w:drawing>
      </w:r>
    </w:p>
    <w:p w14:paraId="7F2E7511" w14:textId="77777777" w:rsidR="00D85403" w:rsidRPr="00ED2705" w:rsidRDefault="00D85403" w:rsidP="00ED2705">
      <w:pPr>
        <w:rPr>
          <w:lang w:val="el-GR"/>
        </w:rPr>
      </w:pPr>
    </w:p>
    <w:p w14:paraId="657F413D" w14:textId="4648DB74" w:rsidR="00ED2705" w:rsidRPr="00D85403" w:rsidRDefault="00ED2705" w:rsidP="00ED2705">
      <w:pPr>
        <w:pStyle w:val="3"/>
      </w:pPr>
      <w:r w:rsidRPr="00D85403">
        <w:t>4.43</w:t>
      </w:r>
    </w:p>
    <w:p w14:paraId="52E3A70D" w14:textId="77777777" w:rsidR="00D85403" w:rsidRPr="00D85403" w:rsidRDefault="00D85403" w:rsidP="00D85403">
      <w:pPr>
        <w:rPr>
          <w:b/>
          <w:bCs/>
        </w:rPr>
      </w:pPr>
      <w:r w:rsidRPr="00D85403">
        <w:rPr>
          <w:b/>
          <w:bCs/>
        </w:rPr>
        <w:t>vi /usr/local/etv/unbound/unbound.conf</w:t>
      </w:r>
    </w:p>
    <w:p w14:paraId="639AB059" w14:textId="0A073E09" w:rsidR="00ED2705" w:rsidRPr="00A54D73" w:rsidRDefault="00D85403" w:rsidP="00D85403">
      <w:pPr>
        <w:ind w:firstLine="720"/>
        <w:rPr>
          <w:i/>
          <w:iCs/>
        </w:rPr>
      </w:pPr>
      <w:r w:rsidRPr="00D85403">
        <w:rPr>
          <w:i/>
          <w:iCs/>
        </w:rPr>
        <w:t>local-data:”www.ntua.lab. IN A 192.168.2.18”</w:t>
      </w:r>
    </w:p>
    <w:p w14:paraId="6556FC7E" w14:textId="3639B217" w:rsidR="00D85403" w:rsidRPr="00D85403" w:rsidRDefault="00D85403" w:rsidP="00D85403">
      <w:pPr>
        <w:rPr>
          <w:b/>
          <w:bCs/>
        </w:rPr>
      </w:pPr>
      <w:r w:rsidRPr="00D85403">
        <w:rPr>
          <w:b/>
          <w:bCs/>
        </w:rPr>
        <w:t>service unbound restart</w:t>
      </w:r>
    </w:p>
    <w:p w14:paraId="52B58F9E" w14:textId="3402AE89" w:rsidR="00ED2705" w:rsidRPr="00D85403" w:rsidRDefault="00ED2705" w:rsidP="00ED2705">
      <w:pPr>
        <w:pStyle w:val="3"/>
      </w:pPr>
      <w:r w:rsidRPr="00D85403">
        <w:t>4.44</w:t>
      </w:r>
    </w:p>
    <w:p w14:paraId="218FC515" w14:textId="3CA9E83D" w:rsidR="00ED2705" w:rsidRPr="00A54D73" w:rsidRDefault="00CD0A08" w:rsidP="00ED2705">
      <w:r>
        <w:rPr>
          <w:lang w:val="el-GR"/>
        </w:rPr>
        <w:t>Απαντάει</w:t>
      </w:r>
      <w:r w:rsidRPr="00A54D73">
        <w:t xml:space="preserve"> </w:t>
      </w:r>
      <w:r>
        <w:rPr>
          <w:lang w:val="el-GR"/>
        </w:rPr>
        <w:t>ο</w:t>
      </w:r>
      <w:r w:rsidRPr="00A54D73">
        <w:t xml:space="preserve"> </w:t>
      </w:r>
      <w:r>
        <w:t>SRV.</w:t>
      </w:r>
    </w:p>
    <w:p w14:paraId="325D0FD1" w14:textId="297D1823" w:rsidR="00CA2848" w:rsidRPr="007A212C" w:rsidRDefault="00CA2848" w:rsidP="00CA2848">
      <w:pPr>
        <w:pStyle w:val="1"/>
        <w:rPr>
          <w:lang w:val="el-GR"/>
        </w:rPr>
      </w:pPr>
      <w:r w:rsidRPr="00CA2848">
        <w:rPr>
          <w:lang w:val="el-GR"/>
        </w:rPr>
        <w:t xml:space="preserve">Άσκηση 5: Εγκατάσταση δημόσιου δρομολογητή και </w:t>
      </w:r>
      <w:r>
        <w:t>DNS</w:t>
      </w:r>
    </w:p>
    <w:p w14:paraId="5063AA8B" w14:textId="5C2C6510" w:rsidR="00FF011C" w:rsidRPr="00FF011C" w:rsidRDefault="00B071AD" w:rsidP="00FF011C">
      <w:r w:rsidRPr="00B071AD">
        <w:rPr>
          <w:noProof/>
        </w:rPr>
        <w:drawing>
          <wp:inline distT="0" distB="0" distL="0" distR="0" wp14:anchorId="2E2DEBDC" wp14:editId="409051FE">
            <wp:extent cx="5696745" cy="1810003"/>
            <wp:effectExtent l="0" t="0" r="0" b="0"/>
            <wp:docPr id="1976628164"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28164" name="Εικόνα 1" descr="Εικόνα που περιέχει κείμενο, στιγμιότυπο οθόνης&#10;&#10;Περιγραφή που δημιουργήθηκε αυτόματα"/>
                    <pic:cNvPicPr/>
                  </pic:nvPicPr>
                  <pic:blipFill>
                    <a:blip r:embed="rId76"/>
                    <a:stretch>
                      <a:fillRect/>
                    </a:stretch>
                  </pic:blipFill>
                  <pic:spPr>
                    <a:xfrm>
                      <a:off x="0" y="0"/>
                      <a:ext cx="5696745" cy="1810003"/>
                    </a:xfrm>
                    <a:prstGeom prst="rect">
                      <a:avLst/>
                    </a:prstGeom>
                  </pic:spPr>
                </pic:pic>
              </a:graphicData>
            </a:graphic>
          </wp:inline>
        </w:drawing>
      </w:r>
    </w:p>
    <w:p w14:paraId="5777C02D" w14:textId="67F5015F" w:rsidR="00CA2848" w:rsidRDefault="00BC68F3" w:rsidP="00BC68F3">
      <w:pPr>
        <w:pStyle w:val="3"/>
      </w:pPr>
      <w:r>
        <w:t>5.1</w:t>
      </w:r>
    </w:p>
    <w:p w14:paraId="3BD9B824" w14:textId="009254AB" w:rsidR="00BC68F3" w:rsidRPr="00BC68F3" w:rsidRDefault="00A54D73" w:rsidP="00BC68F3">
      <w:r w:rsidRPr="00A54D73">
        <w:rPr>
          <w:noProof/>
        </w:rPr>
        <w:drawing>
          <wp:inline distT="0" distB="0" distL="0" distR="0" wp14:anchorId="08C6E7A3" wp14:editId="51B0FE94">
            <wp:extent cx="4448796" cy="304843"/>
            <wp:effectExtent l="0" t="0" r="0" b="0"/>
            <wp:docPr id="189640585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05855" name=""/>
                    <pic:cNvPicPr/>
                  </pic:nvPicPr>
                  <pic:blipFill>
                    <a:blip r:embed="rId77"/>
                    <a:stretch>
                      <a:fillRect/>
                    </a:stretch>
                  </pic:blipFill>
                  <pic:spPr>
                    <a:xfrm>
                      <a:off x="0" y="0"/>
                      <a:ext cx="4448796" cy="304843"/>
                    </a:xfrm>
                    <a:prstGeom prst="rect">
                      <a:avLst/>
                    </a:prstGeom>
                  </pic:spPr>
                </pic:pic>
              </a:graphicData>
            </a:graphic>
          </wp:inline>
        </w:drawing>
      </w:r>
    </w:p>
    <w:p w14:paraId="04ED80AE" w14:textId="4F16BF64" w:rsidR="00BC68F3" w:rsidRDefault="00BC68F3" w:rsidP="00BC68F3">
      <w:pPr>
        <w:pStyle w:val="3"/>
      </w:pPr>
      <w:r>
        <w:lastRenderedPageBreak/>
        <w:t>5.2</w:t>
      </w:r>
    </w:p>
    <w:p w14:paraId="27249A2F" w14:textId="0E59C744" w:rsidR="00BC68F3" w:rsidRPr="00BC68F3" w:rsidRDefault="00A54D73" w:rsidP="00BC68F3">
      <w:r w:rsidRPr="00A54D73">
        <w:rPr>
          <w:noProof/>
        </w:rPr>
        <w:drawing>
          <wp:inline distT="0" distB="0" distL="0" distR="0" wp14:anchorId="253E3E3E" wp14:editId="2B17B204">
            <wp:extent cx="4001058" cy="619211"/>
            <wp:effectExtent l="0" t="0" r="0" b="9525"/>
            <wp:docPr id="1211985209" name="Εικόνα 1" descr="Εικόνα που περιέχει κείμενο, γραμματοσειρ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85209" name="Εικόνα 1" descr="Εικόνα που περιέχει κείμενο, γραμματοσειρά, στιγμιότυπο οθόνης&#10;&#10;Περιγραφή που δημιουργήθηκε αυτόματα"/>
                    <pic:cNvPicPr/>
                  </pic:nvPicPr>
                  <pic:blipFill>
                    <a:blip r:embed="rId78"/>
                    <a:stretch>
                      <a:fillRect/>
                    </a:stretch>
                  </pic:blipFill>
                  <pic:spPr>
                    <a:xfrm>
                      <a:off x="0" y="0"/>
                      <a:ext cx="4001058" cy="619211"/>
                    </a:xfrm>
                    <a:prstGeom prst="rect">
                      <a:avLst/>
                    </a:prstGeom>
                  </pic:spPr>
                </pic:pic>
              </a:graphicData>
            </a:graphic>
          </wp:inline>
        </w:drawing>
      </w:r>
    </w:p>
    <w:p w14:paraId="78F00E04" w14:textId="3CE1D1AF" w:rsidR="00BC68F3" w:rsidRDefault="00BC68F3" w:rsidP="00BC68F3">
      <w:pPr>
        <w:pStyle w:val="3"/>
      </w:pPr>
      <w:r>
        <w:t>5.3</w:t>
      </w:r>
    </w:p>
    <w:p w14:paraId="3CD31269" w14:textId="568E3103" w:rsidR="00BC68F3" w:rsidRPr="00BC68F3" w:rsidRDefault="00A54D73" w:rsidP="00BC68F3">
      <w:r w:rsidRPr="00A54D73">
        <w:rPr>
          <w:noProof/>
        </w:rPr>
        <w:drawing>
          <wp:inline distT="0" distB="0" distL="0" distR="0" wp14:anchorId="27FB27A4" wp14:editId="692C9977">
            <wp:extent cx="3334215" cy="295316"/>
            <wp:effectExtent l="0" t="0" r="0" b="9525"/>
            <wp:docPr id="104232426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24263" name=""/>
                    <pic:cNvPicPr/>
                  </pic:nvPicPr>
                  <pic:blipFill>
                    <a:blip r:embed="rId79"/>
                    <a:stretch>
                      <a:fillRect/>
                    </a:stretch>
                  </pic:blipFill>
                  <pic:spPr>
                    <a:xfrm>
                      <a:off x="0" y="0"/>
                      <a:ext cx="3334215" cy="295316"/>
                    </a:xfrm>
                    <a:prstGeom prst="rect">
                      <a:avLst/>
                    </a:prstGeom>
                  </pic:spPr>
                </pic:pic>
              </a:graphicData>
            </a:graphic>
          </wp:inline>
        </w:drawing>
      </w:r>
    </w:p>
    <w:p w14:paraId="3761C3B3" w14:textId="3B7056F5" w:rsidR="00BC68F3" w:rsidRDefault="00BC68F3" w:rsidP="00BC68F3">
      <w:pPr>
        <w:pStyle w:val="3"/>
      </w:pPr>
      <w:r>
        <w:t>5.4</w:t>
      </w:r>
    </w:p>
    <w:p w14:paraId="0C09E82F" w14:textId="435EBBCB" w:rsidR="00BC68F3" w:rsidRPr="00BC68F3" w:rsidRDefault="00A54D73" w:rsidP="00BC68F3">
      <w:r w:rsidRPr="00A54D73">
        <w:rPr>
          <w:noProof/>
        </w:rPr>
        <w:drawing>
          <wp:inline distT="0" distB="0" distL="0" distR="0" wp14:anchorId="245737BC" wp14:editId="4101EABC">
            <wp:extent cx="3419952" cy="314369"/>
            <wp:effectExtent l="0" t="0" r="0" b="9525"/>
            <wp:docPr id="184590713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07138" name=""/>
                    <pic:cNvPicPr/>
                  </pic:nvPicPr>
                  <pic:blipFill>
                    <a:blip r:embed="rId80"/>
                    <a:stretch>
                      <a:fillRect/>
                    </a:stretch>
                  </pic:blipFill>
                  <pic:spPr>
                    <a:xfrm>
                      <a:off x="0" y="0"/>
                      <a:ext cx="3419952" cy="314369"/>
                    </a:xfrm>
                    <a:prstGeom prst="rect">
                      <a:avLst/>
                    </a:prstGeom>
                  </pic:spPr>
                </pic:pic>
              </a:graphicData>
            </a:graphic>
          </wp:inline>
        </w:drawing>
      </w:r>
    </w:p>
    <w:p w14:paraId="1CC72B87" w14:textId="365D8E69" w:rsidR="00BC68F3" w:rsidRDefault="00BC68F3" w:rsidP="00BC68F3">
      <w:pPr>
        <w:pStyle w:val="3"/>
      </w:pPr>
      <w:r>
        <w:t>5.5</w:t>
      </w:r>
    </w:p>
    <w:p w14:paraId="367C5ACE" w14:textId="185B983F" w:rsidR="00BC68F3" w:rsidRPr="00BC68F3" w:rsidRDefault="00A54D73" w:rsidP="00BC68F3">
      <w:r w:rsidRPr="00A54D73">
        <w:rPr>
          <w:noProof/>
        </w:rPr>
        <w:drawing>
          <wp:inline distT="0" distB="0" distL="0" distR="0" wp14:anchorId="0CEC67AE" wp14:editId="645239ED">
            <wp:extent cx="3467584" cy="323895"/>
            <wp:effectExtent l="0" t="0" r="0" b="0"/>
            <wp:docPr id="103678076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80761" name=""/>
                    <pic:cNvPicPr/>
                  </pic:nvPicPr>
                  <pic:blipFill>
                    <a:blip r:embed="rId81"/>
                    <a:stretch>
                      <a:fillRect/>
                    </a:stretch>
                  </pic:blipFill>
                  <pic:spPr>
                    <a:xfrm>
                      <a:off x="0" y="0"/>
                      <a:ext cx="3467584" cy="323895"/>
                    </a:xfrm>
                    <a:prstGeom prst="rect">
                      <a:avLst/>
                    </a:prstGeom>
                  </pic:spPr>
                </pic:pic>
              </a:graphicData>
            </a:graphic>
          </wp:inline>
        </w:drawing>
      </w:r>
    </w:p>
    <w:p w14:paraId="623FFF48" w14:textId="0E2F758F" w:rsidR="00BC68F3" w:rsidRDefault="00BC68F3" w:rsidP="00BC68F3">
      <w:pPr>
        <w:pStyle w:val="3"/>
      </w:pPr>
      <w:r>
        <w:t>5.6</w:t>
      </w:r>
    </w:p>
    <w:p w14:paraId="037F672D" w14:textId="51C3FC73" w:rsidR="00BC68F3" w:rsidRPr="00BC68F3" w:rsidRDefault="00A54D73" w:rsidP="00BC68F3">
      <w:r w:rsidRPr="00A54D73">
        <w:rPr>
          <w:noProof/>
        </w:rPr>
        <w:drawing>
          <wp:inline distT="0" distB="0" distL="0" distR="0" wp14:anchorId="66B898EC" wp14:editId="52CF8B12">
            <wp:extent cx="3410426" cy="304843"/>
            <wp:effectExtent l="0" t="0" r="0" b="0"/>
            <wp:docPr id="27687837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78374" name=""/>
                    <pic:cNvPicPr/>
                  </pic:nvPicPr>
                  <pic:blipFill>
                    <a:blip r:embed="rId82"/>
                    <a:stretch>
                      <a:fillRect/>
                    </a:stretch>
                  </pic:blipFill>
                  <pic:spPr>
                    <a:xfrm>
                      <a:off x="0" y="0"/>
                      <a:ext cx="3410426" cy="304843"/>
                    </a:xfrm>
                    <a:prstGeom prst="rect">
                      <a:avLst/>
                    </a:prstGeom>
                  </pic:spPr>
                </pic:pic>
              </a:graphicData>
            </a:graphic>
          </wp:inline>
        </w:drawing>
      </w:r>
    </w:p>
    <w:p w14:paraId="01E7206D" w14:textId="34358B6A" w:rsidR="00BC68F3" w:rsidRDefault="00BC68F3" w:rsidP="00BC68F3">
      <w:pPr>
        <w:pStyle w:val="3"/>
      </w:pPr>
      <w:r>
        <w:t>5.7</w:t>
      </w:r>
    </w:p>
    <w:p w14:paraId="34367778" w14:textId="6F7C7E05" w:rsidR="00BC68F3" w:rsidRPr="00BC68F3" w:rsidRDefault="00A54D73" w:rsidP="00BC68F3">
      <w:r w:rsidRPr="00A54D73">
        <w:rPr>
          <w:noProof/>
        </w:rPr>
        <w:drawing>
          <wp:inline distT="0" distB="0" distL="0" distR="0" wp14:anchorId="15FB722A" wp14:editId="6A5781E8">
            <wp:extent cx="3829584" cy="314369"/>
            <wp:effectExtent l="0" t="0" r="0" b="9525"/>
            <wp:docPr id="189877845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8456" name=""/>
                    <pic:cNvPicPr/>
                  </pic:nvPicPr>
                  <pic:blipFill>
                    <a:blip r:embed="rId83"/>
                    <a:stretch>
                      <a:fillRect/>
                    </a:stretch>
                  </pic:blipFill>
                  <pic:spPr>
                    <a:xfrm>
                      <a:off x="0" y="0"/>
                      <a:ext cx="3829584" cy="314369"/>
                    </a:xfrm>
                    <a:prstGeom prst="rect">
                      <a:avLst/>
                    </a:prstGeom>
                  </pic:spPr>
                </pic:pic>
              </a:graphicData>
            </a:graphic>
          </wp:inline>
        </w:drawing>
      </w:r>
    </w:p>
    <w:p w14:paraId="72F9188E" w14:textId="345058CD" w:rsidR="00BC68F3" w:rsidRDefault="00BC68F3" w:rsidP="00BC68F3">
      <w:pPr>
        <w:pStyle w:val="3"/>
      </w:pPr>
      <w:r>
        <w:t>5.8</w:t>
      </w:r>
    </w:p>
    <w:p w14:paraId="1E71994B" w14:textId="086E386B" w:rsidR="00BC68F3" w:rsidRPr="00BC68F3" w:rsidRDefault="00CB4E4E" w:rsidP="00BC68F3">
      <w:r w:rsidRPr="00CB4E4E">
        <w:rPr>
          <w:noProof/>
        </w:rPr>
        <w:drawing>
          <wp:inline distT="0" distB="0" distL="0" distR="0" wp14:anchorId="077717F2" wp14:editId="34F41681">
            <wp:extent cx="2410161" cy="1867161"/>
            <wp:effectExtent l="0" t="0" r="0" b="0"/>
            <wp:docPr id="1504232003" name="Εικόνα 1" descr="Εικόνα που περιέχει κείμενο, γραμματοσειρά, στιγμιότυπο οθόνης, τυπογραφ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32003" name="Εικόνα 1" descr="Εικόνα που περιέχει κείμενο, γραμματοσειρά, στιγμιότυπο οθόνης, τυπογραφία&#10;&#10;Περιγραφή που δημιουργήθηκε αυτόματα"/>
                    <pic:cNvPicPr/>
                  </pic:nvPicPr>
                  <pic:blipFill>
                    <a:blip r:embed="rId84"/>
                    <a:stretch>
                      <a:fillRect/>
                    </a:stretch>
                  </pic:blipFill>
                  <pic:spPr>
                    <a:xfrm>
                      <a:off x="0" y="0"/>
                      <a:ext cx="2410161" cy="1867161"/>
                    </a:xfrm>
                    <a:prstGeom prst="rect">
                      <a:avLst/>
                    </a:prstGeom>
                  </pic:spPr>
                </pic:pic>
              </a:graphicData>
            </a:graphic>
          </wp:inline>
        </w:drawing>
      </w:r>
    </w:p>
    <w:p w14:paraId="7D837248" w14:textId="383F3174" w:rsidR="00BC68F3" w:rsidRDefault="00BC68F3" w:rsidP="00BC68F3">
      <w:pPr>
        <w:pStyle w:val="3"/>
      </w:pPr>
      <w:r>
        <w:t>5.9</w:t>
      </w:r>
    </w:p>
    <w:p w14:paraId="6D1C7651" w14:textId="2CA5A45C" w:rsidR="00BC68F3" w:rsidRPr="00BC68F3" w:rsidRDefault="00554849" w:rsidP="00BC68F3">
      <w:r w:rsidRPr="00554849">
        <w:rPr>
          <w:noProof/>
        </w:rPr>
        <w:drawing>
          <wp:inline distT="0" distB="0" distL="0" distR="0" wp14:anchorId="699F2427" wp14:editId="193AD7FE">
            <wp:extent cx="3029373" cy="314369"/>
            <wp:effectExtent l="0" t="0" r="0" b="9525"/>
            <wp:docPr id="51174161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41616" name=""/>
                    <pic:cNvPicPr/>
                  </pic:nvPicPr>
                  <pic:blipFill>
                    <a:blip r:embed="rId85"/>
                    <a:stretch>
                      <a:fillRect/>
                    </a:stretch>
                  </pic:blipFill>
                  <pic:spPr>
                    <a:xfrm>
                      <a:off x="0" y="0"/>
                      <a:ext cx="3029373" cy="314369"/>
                    </a:xfrm>
                    <a:prstGeom prst="rect">
                      <a:avLst/>
                    </a:prstGeom>
                  </pic:spPr>
                </pic:pic>
              </a:graphicData>
            </a:graphic>
          </wp:inline>
        </w:drawing>
      </w:r>
    </w:p>
    <w:p w14:paraId="5197D868" w14:textId="18C916E8" w:rsidR="00BC68F3" w:rsidRDefault="00BC68F3" w:rsidP="00BC68F3">
      <w:pPr>
        <w:pStyle w:val="3"/>
      </w:pPr>
      <w:r>
        <w:lastRenderedPageBreak/>
        <w:t>5.10</w:t>
      </w:r>
    </w:p>
    <w:p w14:paraId="7C460E9D" w14:textId="632AA37B" w:rsidR="00BC68F3" w:rsidRPr="00BC68F3" w:rsidRDefault="008253F3" w:rsidP="00BC68F3">
      <w:r w:rsidRPr="008253F3">
        <w:rPr>
          <w:noProof/>
        </w:rPr>
        <w:drawing>
          <wp:inline distT="0" distB="0" distL="0" distR="0" wp14:anchorId="75CE9B51" wp14:editId="0658DAC8">
            <wp:extent cx="6858000" cy="3717925"/>
            <wp:effectExtent l="0" t="0" r="0" b="0"/>
            <wp:docPr id="1958675659"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75659" name="Εικόνα 1" descr="Εικόνα που περιέχει κείμενο, στιγμιότυπο οθόνης, γραμματοσειρά&#10;&#10;Περιγραφή που δημιουργήθηκε αυτόματα"/>
                    <pic:cNvPicPr/>
                  </pic:nvPicPr>
                  <pic:blipFill>
                    <a:blip r:embed="rId86"/>
                    <a:stretch>
                      <a:fillRect/>
                    </a:stretch>
                  </pic:blipFill>
                  <pic:spPr>
                    <a:xfrm>
                      <a:off x="0" y="0"/>
                      <a:ext cx="6858000" cy="3717925"/>
                    </a:xfrm>
                    <a:prstGeom prst="rect">
                      <a:avLst/>
                    </a:prstGeom>
                  </pic:spPr>
                </pic:pic>
              </a:graphicData>
            </a:graphic>
          </wp:inline>
        </w:drawing>
      </w:r>
    </w:p>
    <w:p w14:paraId="62908428" w14:textId="13103326" w:rsidR="00BC68F3" w:rsidRPr="007A212C" w:rsidRDefault="00BC68F3" w:rsidP="00CB4E4E">
      <w:pPr>
        <w:pStyle w:val="3"/>
        <w:rPr>
          <w:lang w:val="el-GR"/>
        </w:rPr>
      </w:pPr>
      <w:r w:rsidRPr="007A212C">
        <w:rPr>
          <w:lang w:val="el-GR"/>
        </w:rPr>
        <w:t>5.11</w:t>
      </w:r>
    </w:p>
    <w:p w14:paraId="550456B3" w14:textId="72E47FDE" w:rsidR="00A037B2" w:rsidRPr="007A212C" w:rsidRDefault="00A037B2" w:rsidP="00A037B2">
      <w:pPr>
        <w:rPr>
          <w:b/>
          <w:bCs/>
          <w:lang w:val="el-GR"/>
        </w:rPr>
      </w:pPr>
      <w:r w:rsidRPr="00A037B2">
        <w:rPr>
          <w:b/>
          <w:bCs/>
        </w:rPr>
        <w:t>netstat</w:t>
      </w:r>
      <w:r w:rsidRPr="007A212C">
        <w:rPr>
          <w:b/>
          <w:bCs/>
          <w:lang w:val="el-GR"/>
        </w:rPr>
        <w:t xml:space="preserve"> -</w:t>
      </w:r>
      <w:r w:rsidRPr="00A037B2">
        <w:rPr>
          <w:b/>
          <w:bCs/>
        </w:rPr>
        <w:t>rn</w:t>
      </w:r>
    </w:p>
    <w:p w14:paraId="3C01F297" w14:textId="64D64BA7" w:rsidR="00584424" w:rsidRPr="00A037B2" w:rsidRDefault="00A037B2" w:rsidP="00584424">
      <w:pPr>
        <w:rPr>
          <w:lang w:val="el-GR"/>
        </w:rPr>
      </w:pPr>
      <w:r w:rsidRPr="00A037B2">
        <w:rPr>
          <w:lang w:val="el-GR"/>
        </w:rPr>
        <w:t>Υπάρχει ως προκαθορισμένη διαδρομή η 10.0.3.2.</w:t>
      </w:r>
    </w:p>
    <w:p w14:paraId="53E52E87" w14:textId="09A3BA20" w:rsidR="00584424" w:rsidRDefault="00BC68F3" w:rsidP="00BC68F3">
      <w:pPr>
        <w:pStyle w:val="3"/>
      </w:pPr>
      <w:r>
        <w:t>5.12</w:t>
      </w:r>
    </w:p>
    <w:p w14:paraId="05BE08B4" w14:textId="6B2D5401" w:rsidR="00A037B2" w:rsidRPr="00A037B2" w:rsidRDefault="00A037B2" w:rsidP="00A037B2">
      <w:pPr>
        <w:rPr>
          <w:u w:val="single"/>
        </w:rPr>
      </w:pPr>
      <w:r w:rsidRPr="00A037B2">
        <w:rPr>
          <w:u w:val="single"/>
        </w:rPr>
        <w:t>NS2</w:t>
      </w:r>
    </w:p>
    <w:p w14:paraId="36D91A19" w14:textId="037DB7B7" w:rsidR="00BC68F3" w:rsidRPr="00A037B2" w:rsidRDefault="00A037B2" w:rsidP="00BC68F3">
      <w:pPr>
        <w:rPr>
          <w:b/>
          <w:bCs/>
        </w:rPr>
      </w:pPr>
      <w:r w:rsidRPr="00A037B2">
        <w:rPr>
          <w:b/>
          <w:bCs/>
        </w:rPr>
        <w:t>ifpw nat 222 config if em1 reset same_ports</w:t>
      </w:r>
    </w:p>
    <w:p w14:paraId="4227987A" w14:textId="51A267A7" w:rsidR="00BC68F3" w:rsidRDefault="00BC68F3" w:rsidP="00BC68F3">
      <w:pPr>
        <w:pStyle w:val="3"/>
      </w:pPr>
      <w:r>
        <w:t>5.13</w:t>
      </w:r>
    </w:p>
    <w:p w14:paraId="7EBD15CF" w14:textId="48A650FA" w:rsidR="0053253B" w:rsidRPr="0053253B" w:rsidRDefault="0053253B" w:rsidP="0053253B">
      <w:pPr>
        <w:rPr>
          <w:u w:val="single"/>
        </w:rPr>
      </w:pPr>
      <w:r w:rsidRPr="00A037B2">
        <w:rPr>
          <w:u w:val="single"/>
        </w:rPr>
        <w:t>NS2</w:t>
      </w:r>
    </w:p>
    <w:p w14:paraId="2682C4FE" w14:textId="663882B8" w:rsidR="00BC68F3" w:rsidRPr="0053253B" w:rsidRDefault="00D10056" w:rsidP="00BC68F3">
      <w:pPr>
        <w:rPr>
          <w:b/>
          <w:bCs/>
        </w:rPr>
      </w:pPr>
      <w:r w:rsidRPr="0053253B">
        <w:rPr>
          <w:b/>
          <w:bCs/>
        </w:rPr>
        <w:t xml:space="preserve">ipfw add 1100 nat 222 ipv4 from any to any via em1 </w:t>
      </w:r>
    </w:p>
    <w:p w14:paraId="7203659D" w14:textId="0DD65EFD" w:rsidR="00BC68F3" w:rsidRDefault="00BC68F3" w:rsidP="00BC68F3">
      <w:pPr>
        <w:pStyle w:val="3"/>
      </w:pPr>
      <w:r>
        <w:t>5.14</w:t>
      </w:r>
    </w:p>
    <w:p w14:paraId="122D4205" w14:textId="77777777" w:rsidR="0053253B" w:rsidRPr="0053253B" w:rsidRDefault="0053253B" w:rsidP="00BC68F3">
      <w:pPr>
        <w:rPr>
          <w:b/>
          <w:bCs/>
        </w:rPr>
      </w:pPr>
      <w:r w:rsidRPr="0053253B">
        <w:rPr>
          <w:b/>
          <w:bCs/>
        </w:rPr>
        <w:t xml:space="preserve">sysrc ifconfig_em0=”192.0.2.2/29” </w:t>
      </w:r>
    </w:p>
    <w:p w14:paraId="611B8F80" w14:textId="30FAA6BE" w:rsidR="00BC68F3" w:rsidRPr="0053253B" w:rsidRDefault="0053253B" w:rsidP="00BC68F3">
      <w:pPr>
        <w:rPr>
          <w:b/>
          <w:bCs/>
        </w:rPr>
      </w:pPr>
      <w:r w:rsidRPr="0053253B">
        <w:rPr>
          <w:b/>
          <w:bCs/>
        </w:rPr>
        <w:t>sysrc defaultrouter=”192.0.2.1”</w:t>
      </w:r>
    </w:p>
    <w:p w14:paraId="44C164C6" w14:textId="45E2715A" w:rsidR="00BC68F3" w:rsidRDefault="00BC68F3" w:rsidP="00BC68F3">
      <w:pPr>
        <w:pStyle w:val="3"/>
      </w:pPr>
      <w:r>
        <w:t>5.15</w:t>
      </w:r>
    </w:p>
    <w:p w14:paraId="1097DE8D" w14:textId="77777777" w:rsidR="0053253B" w:rsidRPr="0053253B" w:rsidRDefault="0053253B" w:rsidP="00BC68F3">
      <w:pPr>
        <w:rPr>
          <w:b/>
          <w:bCs/>
        </w:rPr>
      </w:pPr>
      <w:r w:rsidRPr="0053253B">
        <w:rPr>
          <w:b/>
          <w:bCs/>
        </w:rPr>
        <w:t xml:space="preserve">vi /etc/resolv.conf </w:t>
      </w:r>
    </w:p>
    <w:p w14:paraId="0CCEE5AE" w14:textId="735EA2C9" w:rsidR="00BC68F3" w:rsidRPr="0053253B" w:rsidRDefault="0053253B" w:rsidP="0053253B">
      <w:pPr>
        <w:ind w:firstLine="720"/>
        <w:rPr>
          <w:i/>
          <w:iCs/>
        </w:rPr>
      </w:pPr>
      <w:r w:rsidRPr="0053253B">
        <w:rPr>
          <w:i/>
          <w:iCs/>
        </w:rPr>
        <w:t>nameserver 192.0.2.1</w:t>
      </w:r>
    </w:p>
    <w:p w14:paraId="365576F7" w14:textId="6D48A058" w:rsidR="00BC68F3" w:rsidRDefault="00BC68F3" w:rsidP="00BC68F3">
      <w:pPr>
        <w:pStyle w:val="3"/>
      </w:pPr>
      <w:r>
        <w:lastRenderedPageBreak/>
        <w:t>5.16</w:t>
      </w:r>
    </w:p>
    <w:p w14:paraId="286D550A" w14:textId="0C68F09D" w:rsidR="00BC68F3" w:rsidRPr="008E17F5" w:rsidRDefault="0053253B" w:rsidP="00BC68F3">
      <w:r>
        <w:t>N</w:t>
      </w:r>
      <w:r>
        <w:rPr>
          <w:lang w:val="el-GR"/>
        </w:rPr>
        <w:t>αι</w:t>
      </w:r>
      <w:r w:rsidR="00554DA9" w:rsidRPr="008E17F5">
        <w:t>,</w:t>
      </w:r>
      <w:r w:rsidRPr="008E17F5">
        <w:t xml:space="preserve"> </w:t>
      </w:r>
      <w:r>
        <w:rPr>
          <w:lang w:val="el-GR"/>
        </w:rPr>
        <w:t>μπορούμε</w:t>
      </w:r>
      <w:r w:rsidRPr="008E17F5">
        <w:t>.</w:t>
      </w:r>
    </w:p>
    <w:p w14:paraId="1F9ADF3D" w14:textId="6AC38A3D" w:rsidR="00BC68F3" w:rsidRPr="007A212C" w:rsidRDefault="00BC68F3" w:rsidP="00BC68F3">
      <w:pPr>
        <w:pStyle w:val="3"/>
      </w:pPr>
      <w:r>
        <w:t>5.17</w:t>
      </w:r>
    </w:p>
    <w:p w14:paraId="66C5256A" w14:textId="398CE936" w:rsidR="008E17F5" w:rsidRPr="008E17F5" w:rsidRDefault="008E17F5" w:rsidP="008E17F5">
      <w:pPr>
        <w:rPr>
          <w:u w:val="single"/>
        </w:rPr>
      </w:pPr>
      <w:r w:rsidRPr="008E17F5">
        <w:rPr>
          <w:u w:val="single"/>
        </w:rPr>
        <w:t>NS1</w:t>
      </w:r>
    </w:p>
    <w:p w14:paraId="18D4FE75" w14:textId="3E32A040" w:rsidR="008E17F5" w:rsidRPr="008E17F5" w:rsidRDefault="008E17F5" w:rsidP="00BC68F3">
      <w:pPr>
        <w:rPr>
          <w:b/>
          <w:bCs/>
        </w:rPr>
      </w:pPr>
      <w:r w:rsidRPr="008E17F5">
        <w:rPr>
          <w:b/>
          <w:bCs/>
        </w:rPr>
        <w:t xml:space="preserve">sysrc ifconfig_em1=”192.0.2.10/29” </w:t>
      </w:r>
    </w:p>
    <w:p w14:paraId="0081BA81" w14:textId="6DDB8046" w:rsidR="00BC68F3" w:rsidRPr="008E17F5" w:rsidRDefault="008E17F5" w:rsidP="00BC68F3">
      <w:pPr>
        <w:rPr>
          <w:b/>
          <w:bCs/>
        </w:rPr>
      </w:pPr>
      <w:r w:rsidRPr="008E17F5">
        <w:rPr>
          <w:b/>
          <w:bCs/>
        </w:rPr>
        <w:t>sysrc defaultrouter=”192.0.2.9”</w:t>
      </w:r>
    </w:p>
    <w:p w14:paraId="5EF33178" w14:textId="25EFA8B6" w:rsidR="00BC68F3" w:rsidRDefault="00BC68F3" w:rsidP="00BC68F3">
      <w:pPr>
        <w:pStyle w:val="3"/>
      </w:pPr>
      <w:r>
        <w:t>5.18</w:t>
      </w:r>
    </w:p>
    <w:p w14:paraId="23E8C949" w14:textId="77777777" w:rsidR="008E17F5" w:rsidRPr="008E17F5" w:rsidRDefault="008E17F5" w:rsidP="00BC68F3">
      <w:pPr>
        <w:rPr>
          <w:b/>
          <w:bCs/>
        </w:rPr>
      </w:pPr>
      <w:r w:rsidRPr="008E17F5">
        <w:rPr>
          <w:b/>
          <w:bCs/>
        </w:rPr>
        <w:t xml:space="preserve">service netif restart </w:t>
      </w:r>
    </w:p>
    <w:p w14:paraId="6F9BA747" w14:textId="347EC77E" w:rsidR="00BC68F3" w:rsidRPr="008E17F5" w:rsidRDefault="008E17F5" w:rsidP="00BC68F3">
      <w:pPr>
        <w:rPr>
          <w:b/>
          <w:bCs/>
        </w:rPr>
      </w:pPr>
      <w:r w:rsidRPr="008E17F5">
        <w:rPr>
          <w:b/>
          <w:bCs/>
        </w:rPr>
        <w:t>service routing restart</w:t>
      </w:r>
    </w:p>
    <w:p w14:paraId="79C8FF41" w14:textId="3E5B8572" w:rsidR="00BC68F3" w:rsidRPr="007A212C" w:rsidRDefault="00BC68F3" w:rsidP="00BC68F3">
      <w:pPr>
        <w:pStyle w:val="3"/>
        <w:rPr>
          <w:lang w:val="el-GR"/>
        </w:rPr>
      </w:pPr>
      <w:r w:rsidRPr="007A212C">
        <w:rPr>
          <w:lang w:val="el-GR"/>
        </w:rPr>
        <w:t>5.19</w:t>
      </w:r>
    </w:p>
    <w:p w14:paraId="1AC9DF62" w14:textId="09D56597" w:rsidR="00BC68F3" w:rsidRPr="009E41F8" w:rsidRDefault="008E17F5" w:rsidP="00BC68F3">
      <w:pPr>
        <w:rPr>
          <w:lang w:val="el-GR"/>
        </w:rPr>
      </w:pPr>
      <w:r w:rsidRPr="008E17F5">
        <w:rPr>
          <w:lang w:val="el-GR"/>
        </w:rPr>
        <w:t xml:space="preserve">Ναι και τα δύο </w:t>
      </w:r>
      <w:r>
        <w:t>ping</w:t>
      </w:r>
      <w:r w:rsidRPr="008E17F5">
        <w:rPr>
          <w:lang w:val="el-GR"/>
        </w:rPr>
        <w:t xml:space="preserve"> επιτυγχάνουν συνεπώς παραμένει η λειτουργία του </w:t>
      </w:r>
      <w:r>
        <w:t>nat</w:t>
      </w:r>
      <w:r w:rsidR="009E41F8" w:rsidRPr="009E41F8">
        <w:rPr>
          <w:lang w:val="el-GR"/>
        </w:rPr>
        <w:t xml:space="preserve"> 111.</w:t>
      </w:r>
    </w:p>
    <w:p w14:paraId="267486B2" w14:textId="6EA6DF1D" w:rsidR="00BC68F3" w:rsidRDefault="00BC68F3" w:rsidP="00BC68F3">
      <w:pPr>
        <w:pStyle w:val="3"/>
      </w:pPr>
      <w:r>
        <w:t>5.20</w:t>
      </w:r>
    </w:p>
    <w:p w14:paraId="7837E521" w14:textId="34E380A8" w:rsidR="00BC68F3" w:rsidRDefault="007033FB" w:rsidP="00BC68F3">
      <w:r w:rsidRPr="007033FB">
        <w:rPr>
          <w:noProof/>
        </w:rPr>
        <w:drawing>
          <wp:inline distT="0" distB="0" distL="0" distR="0" wp14:anchorId="16CB6A40" wp14:editId="14B7DC17">
            <wp:extent cx="3258005" cy="295316"/>
            <wp:effectExtent l="0" t="0" r="0" b="9525"/>
            <wp:docPr id="167897456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74566" name=""/>
                    <pic:cNvPicPr/>
                  </pic:nvPicPr>
                  <pic:blipFill>
                    <a:blip r:embed="rId87"/>
                    <a:stretch>
                      <a:fillRect/>
                    </a:stretch>
                  </pic:blipFill>
                  <pic:spPr>
                    <a:xfrm>
                      <a:off x="0" y="0"/>
                      <a:ext cx="3258005" cy="295316"/>
                    </a:xfrm>
                    <a:prstGeom prst="rect">
                      <a:avLst/>
                    </a:prstGeom>
                  </pic:spPr>
                </pic:pic>
              </a:graphicData>
            </a:graphic>
          </wp:inline>
        </w:drawing>
      </w:r>
    </w:p>
    <w:p w14:paraId="7B72687F" w14:textId="2B1D138B" w:rsidR="007033FB" w:rsidRPr="00BC68F3" w:rsidRDefault="007033FB" w:rsidP="00BC68F3">
      <w:r w:rsidRPr="007033FB">
        <w:rPr>
          <w:noProof/>
        </w:rPr>
        <w:drawing>
          <wp:inline distT="0" distB="0" distL="0" distR="0" wp14:anchorId="1583744B" wp14:editId="6F112EF2">
            <wp:extent cx="3200847" cy="342948"/>
            <wp:effectExtent l="0" t="0" r="0" b="0"/>
            <wp:docPr id="86950156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01565" name=""/>
                    <pic:cNvPicPr/>
                  </pic:nvPicPr>
                  <pic:blipFill>
                    <a:blip r:embed="rId88"/>
                    <a:stretch>
                      <a:fillRect/>
                    </a:stretch>
                  </pic:blipFill>
                  <pic:spPr>
                    <a:xfrm>
                      <a:off x="0" y="0"/>
                      <a:ext cx="3200847" cy="342948"/>
                    </a:xfrm>
                    <a:prstGeom prst="rect">
                      <a:avLst/>
                    </a:prstGeom>
                  </pic:spPr>
                </pic:pic>
              </a:graphicData>
            </a:graphic>
          </wp:inline>
        </w:drawing>
      </w:r>
    </w:p>
    <w:p w14:paraId="746B3EA7" w14:textId="5442F540" w:rsidR="00BC68F3" w:rsidRDefault="00BC68F3" w:rsidP="00BC68F3">
      <w:pPr>
        <w:pStyle w:val="3"/>
      </w:pPr>
      <w:r>
        <w:t>5.21</w:t>
      </w:r>
    </w:p>
    <w:p w14:paraId="1A5B2467" w14:textId="38B65DA7" w:rsidR="00BC68F3" w:rsidRPr="00BC68F3" w:rsidRDefault="00E65A02" w:rsidP="00BC68F3">
      <w:r w:rsidRPr="00E65A02">
        <w:rPr>
          <w:noProof/>
        </w:rPr>
        <w:drawing>
          <wp:inline distT="0" distB="0" distL="0" distR="0" wp14:anchorId="47339846" wp14:editId="21658FA5">
            <wp:extent cx="4267796" cy="323895"/>
            <wp:effectExtent l="0" t="0" r="0" b="0"/>
            <wp:docPr id="75766923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69236" name=""/>
                    <pic:cNvPicPr/>
                  </pic:nvPicPr>
                  <pic:blipFill>
                    <a:blip r:embed="rId89"/>
                    <a:stretch>
                      <a:fillRect/>
                    </a:stretch>
                  </pic:blipFill>
                  <pic:spPr>
                    <a:xfrm>
                      <a:off x="0" y="0"/>
                      <a:ext cx="4267796" cy="323895"/>
                    </a:xfrm>
                    <a:prstGeom prst="rect">
                      <a:avLst/>
                    </a:prstGeom>
                  </pic:spPr>
                </pic:pic>
              </a:graphicData>
            </a:graphic>
          </wp:inline>
        </w:drawing>
      </w:r>
    </w:p>
    <w:p w14:paraId="2AA44031" w14:textId="4E2C4F3B" w:rsidR="00BC68F3" w:rsidRDefault="00BC68F3" w:rsidP="00BC68F3">
      <w:pPr>
        <w:pStyle w:val="3"/>
      </w:pPr>
      <w:r>
        <w:t>5.22</w:t>
      </w:r>
    </w:p>
    <w:p w14:paraId="7BA65318" w14:textId="32A5192D" w:rsidR="00BC68F3" w:rsidRPr="008C4140" w:rsidRDefault="003C4C06" w:rsidP="00BC68F3">
      <w:pPr>
        <w:rPr>
          <w:b/>
          <w:bCs/>
        </w:rPr>
      </w:pPr>
      <w:r w:rsidRPr="008C4140">
        <w:rPr>
          <w:b/>
          <w:bCs/>
        </w:rPr>
        <w:t>ipfw nat 111 config unreg_only reset if em1 redirect_port tcp 192.168.2.18:80 80</w:t>
      </w:r>
    </w:p>
    <w:p w14:paraId="3521A329" w14:textId="2A62BFB4" w:rsidR="00BC68F3" w:rsidRDefault="00BC68F3" w:rsidP="00BC68F3">
      <w:pPr>
        <w:pStyle w:val="3"/>
      </w:pPr>
      <w:r>
        <w:t>5.23</w:t>
      </w:r>
    </w:p>
    <w:p w14:paraId="63CEF78E" w14:textId="6DF7072F" w:rsidR="008C4140" w:rsidRPr="008C4140" w:rsidRDefault="008C4140" w:rsidP="008C4140">
      <w:pPr>
        <w:rPr>
          <w:lang w:val="el-GR"/>
        </w:rPr>
      </w:pPr>
      <w:r>
        <w:t>N</w:t>
      </w:r>
      <w:r>
        <w:rPr>
          <w:lang w:val="el-GR"/>
        </w:rPr>
        <w:t>αι.</w:t>
      </w:r>
    </w:p>
    <w:p w14:paraId="32300EBB" w14:textId="72F87055" w:rsidR="00BC68F3" w:rsidRPr="00BC68F3" w:rsidRDefault="008C4140" w:rsidP="00BC68F3">
      <w:r w:rsidRPr="008C4140">
        <w:rPr>
          <w:noProof/>
        </w:rPr>
        <w:drawing>
          <wp:inline distT="0" distB="0" distL="0" distR="0" wp14:anchorId="3FFA66B6" wp14:editId="04433B73">
            <wp:extent cx="6754168" cy="314369"/>
            <wp:effectExtent l="0" t="0" r="0" b="9525"/>
            <wp:docPr id="36708272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82725" name=""/>
                    <pic:cNvPicPr/>
                  </pic:nvPicPr>
                  <pic:blipFill>
                    <a:blip r:embed="rId90"/>
                    <a:stretch>
                      <a:fillRect/>
                    </a:stretch>
                  </pic:blipFill>
                  <pic:spPr>
                    <a:xfrm>
                      <a:off x="0" y="0"/>
                      <a:ext cx="6754168" cy="314369"/>
                    </a:xfrm>
                    <a:prstGeom prst="rect">
                      <a:avLst/>
                    </a:prstGeom>
                  </pic:spPr>
                </pic:pic>
              </a:graphicData>
            </a:graphic>
          </wp:inline>
        </w:drawing>
      </w:r>
    </w:p>
    <w:p w14:paraId="04B1D99B" w14:textId="0CAA8CAA" w:rsidR="00BC68F3" w:rsidRPr="007A212C" w:rsidRDefault="00BC68F3" w:rsidP="00BC68F3">
      <w:pPr>
        <w:pStyle w:val="3"/>
        <w:rPr>
          <w:lang w:val="el-GR"/>
        </w:rPr>
      </w:pPr>
      <w:r w:rsidRPr="007A212C">
        <w:rPr>
          <w:lang w:val="el-GR"/>
        </w:rPr>
        <w:t>5.24</w:t>
      </w:r>
    </w:p>
    <w:p w14:paraId="485A0E79" w14:textId="05CC6241" w:rsidR="00D50317" w:rsidRPr="008C4140" w:rsidRDefault="008C4140" w:rsidP="00D50317">
      <w:pPr>
        <w:rPr>
          <w:lang w:val="el-GR"/>
        </w:rPr>
      </w:pPr>
      <w:r w:rsidRPr="007A212C">
        <w:rPr>
          <w:lang w:val="el-GR"/>
        </w:rPr>
        <w:t>Απαντά το 192.0.2.10</w:t>
      </w:r>
    </w:p>
    <w:p w14:paraId="1EC96BCF" w14:textId="11D45A9D" w:rsidR="00D50317" w:rsidRPr="008C4140" w:rsidRDefault="00D50317" w:rsidP="00D50317">
      <w:pPr>
        <w:pStyle w:val="3"/>
        <w:rPr>
          <w:lang w:val="el-GR"/>
        </w:rPr>
      </w:pPr>
      <w:r w:rsidRPr="008C4140">
        <w:rPr>
          <w:lang w:val="el-GR"/>
        </w:rPr>
        <w:t>5.25</w:t>
      </w:r>
    </w:p>
    <w:p w14:paraId="4CDEC397" w14:textId="0B72CE51" w:rsidR="00D50317" w:rsidRPr="008C4140" w:rsidRDefault="008C4140" w:rsidP="00D50317">
      <w:pPr>
        <w:rPr>
          <w:lang w:val="el-GR"/>
        </w:rPr>
      </w:pPr>
      <w:r w:rsidRPr="008C4140">
        <w:rPr>
          <w:lang w:val="el-GR"/>
        </w:rPr>
        <w:t xml:space="preserve">Συνδεόμαστε στο </w:t>
      </w:r>
      <w:r>
        <w:t>SRV</w:t>
      </w:r>
      <w:r w:rsidRPr="008C4140">
        <w:rPr>
          <w:lang w:val="el-GR"/>
        </w:rPr>
        <w:t xml:space="preserve"> αφού στο </w:t>
      </w:r>
      <w:r>
        <w:t>PC</w:t>
      </w:r>
      <w:r w:rsidRPr="008C4140">
        <w:rPr>
          <w:lang w:val="el-GR"/>
        </w:rPr>
        <w:t xml:space="preserve">1 το όνομα </w:t>
      </w:r>
      <w:r>
        <w:t>www</w:t>
      </w:r>
      <w:r w:rsidRPr="008C4140">
        <w:rPr>
          <w:lang w:val="el-GR"/>
        </w:rPr>
        <w:t>.</w:t>
      </w:r>
      <w:r>
        <w:t>ntua</w:t>
      </w:r>
      <w:r w:rsidRPr="008C4140">
        <w:rPr>
          <w:lang w:val="el-GR"/>
        </w:rPr>
        <w:t>.</w:t>
      </w:r>
      <w:r>
        <w:t>lab</w:t>
      </w:r>
      <w:r w:rsidRPr="008C4140">
        <w:rPr>
          <w:lang w:val="el-GR"/>
        </w:rPr>
        <w:t xml:space="preserve"> είναι η διεύθυνση 192.168.2.18 όπως είπαμε στο ερώτημα 5.20</w:t>
      </w:r>
    </w:p>
    <w:p w14:paraId="444BACAD" w14:textId="51C25869" w:rsidR="00D50317" w:rsidRPr="007A212C" w:rsidRDefault="00D50317" w:rsidP="00D50317">
      <w:pPr>
        <w:pStyle w:val="3"/>
        <w:rPr>
          <w:lang w:val="el-GR"/>
        </w:rPr>
      </w:pPr>
      <w:r w:rsidRPr="007A212C">
        <w:rPr>
          <w:lang w:val="el-GR"/>
        </w:rPr>
        <w:lastRenderedPageBreak/>
        <w:t>5.26</w:t>
      </w:r>
    </w:p>
    <w:p w14:paraId="0932E945" w14:textId="16662E95" w:rsidR="00D50317" w:rsidRPr="004233CC" w:rsidRDefault="004233CC" w:rsidP="00D50317">
      <w:pPr>
        <w:rPr>
          <w:lang w:val="el-GR"/>
        </w:rPr>
      </w:pPr>
      <w:r w:rsidRPr="004233CC">
        <w:rPr>
          <w:lang w:val="el-GR"/>
        </w:rPr>
        <w:t xml:space="preserve">Συνδεόμαστε στο </w:t>
      </w:r>
      <w:r>
        <w:t>NS</w:t>
      </w:r>
      <w:r w:rsidRPr="004233CC">
        <w:rPr>
          <w:lang w:val="el-GR"/>
        </w:rPr>
        <w:t xml:space="preserve">1 αφού όπως είπαμε στο 5.20 , στο </w:t>
      </w:r>
      <w:r>
        <w:t>PC</w:t>
      </w:r>
      <w:r w:rsidRPr="004233CC">
        <w:rPr>
          <w:lang w:val="el-GR"/>
        </w:rPr>
        <w:t xml:space="preserve">2 το όνομα </w:t>
      </w:r>
      <w:r>
        <w:t>www</w:t>
      </w:r>
      <w:r w:rsidRPr="004233CC">
        <w:rPr>
          <w:lang w:val="el-GR"/>
        </w:rPr>
        <w:t>.</w:t>
      </w:r>
      <w:r>
        <w:t>ntua</w:t>
      </w:r>
      <w:r w:rsidRPr="004233CC">
        <w:rPr>
          <w:lang w:val="el-GR"/>
        </w:rPr>
        <w:t>.</w:t>
      </w:r>
      <w:r>
        <w:t>lab</w:t>
      </w:r>
      <w:r w:rsidRPr="004233CC">
        <w:rPr>
          <w:lang w:val="el-GR"/>
        </w:rPr>
        <w:t xml:space="preserve"> είναι η διεύθυνση 192.0.2.10 και η μετάφραση στον </w:t>
      </w:r>
      <w:r>
        <w:t>nat</w:t>
      </w:r>
      <w:r w:rsidRPr="004233CC">
        <w:rPr>
          <w:lang w:val="el-GR"/>
        </w:rPr>
        <w:t xml:space="preserve"> 111 είναι για εισερχόμενη κίνηση στην πόρτα 80 ενώ το </w:t>
      </w:r>
      <w:r>
        <w:t>ssh</w:t>
      </w:r>
      <w:r w:rsidRPr="004233CC">
        <w:rPr>
          <w:lang w:val="el-GR"/>
        </w:rPr>
        <w:t xml:space="preserve"> χρησιμοποιεί την πόρτα 22.</w:t>
      </w:r>
    </w:p>
    <w:p w14:paraId="082D839E" w14:textId="2E7BE5A2" w:rsidR="00D50317" w:rsidRDefault="00D50317" w:rsidP="00D50317">
      <w:pPr>
        <w:pStyle w:val="3"/>
      </w:pPr>
      <w:r>
        <w:t>5.27</w:t>
      </w:r>
    </w:p>
    <w:p w14:paraId="0586E753" w14:textId="79BB0654" w:rsidR="00D50317" w:rsidRPr="00FF011C" w:rsidRDefault="00FF011C" w:rsidP="00D50317">
      <w:pPr>
        <w:rPr>
          <w:b/>
          <w:bCs/>
        </w:rPr>
      </w:pPr>
      <w:r w:rsidRPr="00FF011C">
        <w:rPr>
          <w:b/>
          <w:bCs/>
        </w:rPr>
        <w:t>ipfw nat 111 config unreg_only if em1 reset redirect_port tcp 192.168.2.18:80 80 redirect_port tcp 192.168.2.18:22 22</w:t>
      </w:r>
    </w:p>
    <w:p w14:paraId="480FFAC6" w14:textId="7307D8C9" w:rsidR="00D50317" w:rsidRPr="00D50317" w:rsidRDefault="00D50317" w:rsidP="00D50317">
      <w:pPr>
        <w:pStyle w:val="3"/>
      </w:pPr>
      <w:r>
        <w:t>5.28</w:t>
      </w:r>
    </w:p>
    <w:p w14:paraId="30343F2F" w14:textId="77777777" w:rsidR="000C29E3" w:rsidRPr="00FF011C" w:rsidRDefault="000C29E3" w:rsidP="000C29E3">
      <w:pPr>
        <w:rPr>
          <w:b/>
          <w:bCs/>
        </w:rPr>
      </w:pPr>
      <w:r w:rsidRPr="00FF011C">
        <w:rPr>
          <w:b/>
          <w:bCs/>
        </w:rPr>
        <w:t>ipfw nat 111 config unreg_only if em1 reset redirect_port tcp 192.168.2.18:80 80 redirect_port tcp 192.168.2.18:22 22</w:t>
      </w:r>
    </w:p>
    <w:p w14:paraId="70F49F54" w14:textId="1BF9F77C" w:rsidR="00BC68F3" w:rsidRPr="000C29E3" w:rsidRDefault="000C29E3" w:rsidP="000C29E3">
      <w:pPr>
        <w:rPr>
          <w:b/>
          <w:bCs/>
        </w:rPr>
      </w:pPr>
      <w:r w:rsidRPr="00A4495B">
        <w:rPr>
          <w:b/>
          <w:bCs/>
          <w:highlight w:val="yellow"/>
        </w:rPr>
        <w:t>redirect_proto icmp 192.168.2.18</w:t>
      </w:r>
    </w:p>
    <w:sectPr w:rsidR="00BC68F3" w:rsidRPr="000C29E3" w:rsidSect="005F4879">
      <w:headerReference w:type="default" r:id="rId91"/>
      <w:footerReference w:type="default" r:id="rId92"/>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181DE0" w14:textId="77777777" w:rsidR="00AD6660" w:rsidRDefault="00AD6660" w:rsidP="00C6554A">
      <w:pPr>
        <w:spacing w:before="0" w:after="0" w:line="240" w:lineRule="auto"/>
      </w:pPr>
      <w:r>
        <w:separator/>
      </w:r>
    </w:p>
  </w:endnote>
  <w:endnote w:type="continuationSeparator" w:id="0">
    <w:p w14:paraId="31FE0CBE" w14:textId="77777777" w:rsidR="00AD6660" w:rsidRDefault="00AD6660"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scadia Mono Light">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l-GR"/>
      </w:rPr>
      <w:id w:val="-611430314"/>
      <w:docPartObj>
        <w:docPartGallery w:val="Page Numbers (Bottom of Page)"/>
        <w:docPartUnique/>
      </w:docPartObj>
    </w:sdtPr>
    <w:sdtContent>
      <w:p w14:paraId="07F5F830" w14:textId="77777777" w:rsidR="00407411" w:rsidRDefault="00407411">
        <w:pPr>
          <w:pStyle w:val="a7"/>
          <w:jc w:val="center"/>
        </w:pPr>
        <w:r>
          <w:rPr>
            <w:lang w:val="el-GR"/>
          </w:rPr>
          <w:t>[</w:t>
        </w:r>
        <w:r>
          <w:fldChar w:fldCharType="begin"/>
        </w:r>
        <w:r>
          <w:instrText>PAGE   \* MERGEFORMAT</w:instrText>
        </w:r>
        <w:r>
          <w:fldChar w:fldCharType="separate"/>
        </w:r>
        <w:r>
          <w:rPr>
            <w:lang w:val="el-GR"/>
          </w:rPr>
          <w:t>2</w:t>
        </w:r>
        <w:r>
          <w:fldChar w:fldCharType="end"/>
        </w:r>
        <w:r>
          <w:rPr>
            <w:lang w:val="el-GR"/>
          </w:rPr>
          <w:t>]</w:t>
        </w:r>
      </w:p>
    </w:sdtContent>
  </w:sdt>
  <w:p w14:paraId="023EF1AE" w14:textId="77777777" w:rsidR="00260078" w:rsidRDefault="0026007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89D407" w14:textId="77777777" w:rsidR="00AD6660" w:rsidRDefault="00AD6660" w:rsidP="00C6554A">
      <w:pPr>
        <w:spacing w:before="0" w:after="0" w:line="240" w:lineRule="auto"/>
      </w:pPr>
      <w:r>
        <w:separator/>
      </w:r>
    </w:p>
  </w:footnote>
  <w:footnote w:type="continuationSeparator" w:id="0">
    <w:p w14:paraId="600D6E86" w14:textId="77777777" w:rsidR="00AD6660" w:rsidRDefault="00AD6660"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B04FA6" w14:textId="77777777" w:rsidR="00A34E8F" w:rsidRPr="00A34E8F" w:rsidRDefault="00A34E8F" w:rsidP="00A34E8F">
    <w:pPr>
      <w:pStyle w:val="topofpagenote"/>
      <w:rPr>
        <w:sz w:val="18"/>
        <w:szCs w:val="18"/>
      </w:rPr>
    </w:pPr>
    <w:r w:rsidRPr="00A34E8F">
      <w:rPr>
        <w:sz w:val="18"/>
        <w:szCs w:val="18"/>
      </w:rPr>
      <w:t xml:space="preserve">ΕΡΓΑΣΤΗΡΙΟ ΔΙΚΤΥΩΝ ΥΠΟΛΟΓΙΣΤΩΝ </w:t>
    </w:r>
    <w:r w:rsidRPr="00A34E8F">
      <w:rPr>
        <w:sz w:val="18"/>
        <w:szCs w:val="18"/>
      </w:rPr>
      <w:tab/>
    </w:r>
    <w:r w:rsidRPr="00A34E8F">
      <w:rPr>
        <w:sz w:val="18"/>
        <w:szCs w:val="18"/>
      </w:rPr>
      <w:tab/>
    </w:r>
    <w:r w:rsidRPr="00A34E8F">
      <w:rPr>
        <w:sz w:val="18"/>
        <w:szCs w:val="18"/>
      </w:rPr>
      <w:tab/>
    </w:r>
    <w:r w:rsidRPr="00A34E8F">
      <w:rPr>
        <w:sz w:val="18"/>
        <w:szCs w:val="18"/>
      </w:rPr>
      <w:tab/>
    </w:r>
    <w:r w:rsidRPr="00A34E8F">
      <w:rPr>
        <w:sz w:val="18"/>
        <w:szCs w:val="18"/>
      </w:rPr>
      <w:tab/>
    </w:r>
    <w:r w:rsidRPr="00A34E8F">
      <w:rPr>
        <w:sz w:val="18"/>
        <w:szCs w:val="18"/>
      </w:rPr>
      <w:tab/>
    </w:r>
    <w:r w:rsidRPr="00A34E8F">
      <w:rPr>
        <w:sz w:val="18"/>
        <w:szCs w:val="18"/>
      </w:rPr>
      <w:tab/>
    </w:r>
    <w:r w:rsidRPr="002F694C">
      <w:rPr>
        <w:sz w:val="18"/>
        <w:szCs w:val="18"/>
      </w:rPr>
      <w:t xml:space="preserve">    </w:t>
    </w:r>
    <w:r w:rsidRPr="002F694C">
      <w:rPr>
        <w:sz w:val="18"/>
        <w:szCs w:val="18"/>
      </w:rPr>
      <w:tab/>
    </w:r>
    <w:r w:rsidRPr="002F694C">
      <w:rPr>
        <w:sz w:val="18"/>
        <w:szCs w:val="18"/>
      </w:rPr>
      <w:tab/>
    </w:r>
    <w:r w:rsidRPr="00A34E8F">
      <w:rPr>
        <w:sz w:val="18"/>
        <w:szCs w:val="18"/>
      </w:rPr>
      <w:t>Ακ. Έτος 2023-24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32C86E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76502A"/>
    <w:multiLevelType w:val="hybridMultilevel"/>
    <w:tmpl w:val="3B546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160E04"/>
    <w:multiLevelType w:val="hybridMultilevel"/>
    <w:tmpl w:val="E6BA0F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46703559">
    <w:abstractNumId w:val="9"/>
  </w:num>
  <w:num w:numId="2" w16cid:durableId="2048021419">
    <w:abstractNumId w:val="8"/>
  </w:num>
  <w:num w:numId="3" w16cid:durableId="360398390">
    <w:abstractNumId w:val="8"/>
  </w:num>
  <w:num w:numId="4" w16cid:durableId="596445897">
    <w:abstractNumId w:val="9"/>
  </w:num>
  <w:num w:numId="5" w16cid:durableId="77362979">
    <w:abstractNumId w:val="15"/>
  </w:num>
  <w:num w:numId="6" w16cid:durableId="1321158538">
    <w:abstractNumId w:val="10"/>
  </w:num>
  <w:num w:numId="7" w16cid:durableId="1841043146">
    <w:abstractNumId w:val="11"/>
  </w:num>
  <w:num w:numId="8" w16cid:durableId="47611517">
    <w:abstractNumId w:val="7"/>
  </w:num>
  <w:num w:numId="9" w16cid:durableId="17892964">
    <w:abstractNumId w:val="6"/>
  </w:num>
  <w:num w:numId="10" w16cid:durableId="610940197">
    <w:abstractNumId w:val="5"/>
  </w:num>
  <w:num w:numId="11" w16cid:durableId="148329983">
    <w:abstractNumId w:val="4"/>
  </w:num>
  <w:num w:numId="12" w16cid:durableId="1393306041">
    <w:abstractNumId w:val="3"/>
  </w:num>
  <w:num w:numId="13" w16cid:durableId="1960065370">
    <w:abstractNumId w:val="2"/>
  </w:num>
  <w:num w:numId="14" w16cid:durableId="1037895451">
    <w:abstractNumId w:val="1"/>
  </w:num>
  <w:num w:numId="15" w16cid:durableId="671107750">
    <w:abstractNumId w:val="0"/>
  </w:num>
  <w:num w:numId="16" w16cid:durableId="1785273209">
    <w:abstractNumId w:val="12"/>
  </w:num>
  <w:num w:numId="17" w16cid:durableId="1322463202">
    <w:abstractNumId w:val="14"/>
  </w:num>
  <w:num w:numId="18" w16cid:durableId="6646742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FB7"/>
    <w:rsid w:val="0000132C"/>
    <w:rsid w:val="00010822"/>
    <w:rsid w:val="0001289E"/>
    <w:rsid w:val="00012D88"/>
    <w:rsid w:val="0001327C"/>
    <w:rsid w:val="0001370D"/>
    <w:rsid w:val="00014416"/>
    <w:rsid w:val="00021DE9"/>
    <w:rsid w:val="000301DF"/>
    <w:rsid w:val="00036BA3"/>
    <w:rsid w:val="0004246E"/>
    <w:rsid w:val="00042AA5"/>
    <w:rsid w:val="00042FBD"/>
    <w:rsid w:val="000523A7"/>
    <w:rsid w:val="00057B51"/>
    <w:rsid w:val="0006035F"/>
    <w:rsid w:val="000637BB"/>
    <w:rsid w:val="0007431F"/>
    <w:rsid w:val="0008620F"/>
    <w:rsid w:val="00092966"/>
    <w:rsid w:val="00093106"/>
    <w:rsid w:val="00097306"/>
    <w:rsid w:val="000A43FD"/>
    <w:rsid w:val="000B422E"/>
    <w:rsid w:val="000B7186"/>
    <w:rsid w:val="000B737C"/>
    <w:rsid w:val="000C29E3"/>
    <w:rsid w:val="000C42C8"/>
    <w:rsid w:val="000C4418"/>
    <w:rsid w:val="000C5C3A"/>
    <w:rsid w:val="000C643E"/>
    <w:rsid w:val="000D0222"/>
    <w:rsid w:val="000E7E3C"/>
    <w:rsid w:val="000F4FA9"/>
    <w:rsid w:val="000F5FC7"/>
    <w:rsid w:val="000F7119"/>
    <w:rsid w:val="0010008A"/>
    <w:rsid w:val="00100870"/>
    <w:rsid w:val="00115FDE"/>
    <w:rsid w:val="0011717A"/>
    <w:rsid w:val="00120245"/>
    <w:rsid w:val="001226AA"/>
    <w:rsid w:val="00122FF2"/>
    <w:rsid w:val="00125292"/>
    <w:rsid w:val="00125C60"/>
    <w:rsid w:val="00137436"/>
    <w:rsid w:val="00140594"/>
    <w:rsid w:val="00141BBF"/>
    <w:rsid w:val="001431FA"/>
    <w:rsid w:val="00144DD9"/>
    <w:rsid w:val="00151136"/>
    <w:rsid w:val="001513F7"/>
    <w:rsid w:val="0015211D"/>
    <w:rsid w:val="001544EF"/>
    <w:rsid w:val="00164081"/>
    <w:rsid w:val="00166E6F"/>
    <w:rsid w:val="00170DF4"/>
    <w:rsid w:val="00190F92"/>
    <w:rsid w:val="001B361E"/>
    <w:rsid w:val="001B4FC4"/>
    <w:rsid w:val="001B7FBE"/>
    <w:rsid w:val="001C16F2"/>
    <w:rsid w:val="001C672B"/>
    <w:rsid w:val="001D38D0"/>
    <w:rsid w:val="001D4084"/>
    <w:rsid w:val="001E084F"/>
    <w:rsid w:val="001E632C"/>
    <w:rsid w:val="001F7304"/>
    <w:rsid w:val="002022EE"/>
    <w:rsid w:val="00205CF9"/>
    <w:rsid w:val="002115D9"/>
    <w:rsid w:val="0021594F"/>
    <w:rsid w:val="00234071"/>
    <w:rsid w:val="002424E3"/>
    <w:rsid w:val="0024292B"/>
    <w:rsid w:val="00242AF8"/>
    <w:rsid w:val="00246A81"/>
    <w:rsid w:val="00252FC0"/>
    <w:rsid w:val="002554CD"/>
    <w:rsid w:val="00256767"/>
    <w:rsid w:val="0025797B"/>
    <w:rsid w:val="00260078"/>
    <w:rsid w:val="002719EA"/>
    <w:rsid w:val="00274993"/>
    <w:rsid w:val="00275E6F"/>
    <w:rsid w:val="002861F0"/>
    <w:rsid w:val="00286C5D"/>
    <w:rsid w:val="00293B83"/>
    <w:rsid w:val="002955BC"/>
    <w:rsid w:val="00297FDE"/>
    <w:rsid w:val="002B4294"/>
    <w:rsid w:val="002C4C36"/>
    <w:rsid w:val="002C7B43"/>
    <w:rsid w:val="002D1410"/>
    <w:rsid w:val="002D2356"/>
    <w:rsid w:val="002D64ED"/>
    <w:rsid w:val="002D72AA"/>
    <w:rsid w:val="002E05DE"/>
    <w:rsid w:val="002E275B"/>
    <w:rsid w:val="002E31ED"/>
    <w:rsid w:val="002E3F45"/>
    <w:rsid w:val="002F694C"/>
    <w:rsid w:val="0030136F"/>
    <w:rsid w:val="00330D14"/>
    <w:rsid w:val="00333D0D"/>
    <w:rsid w:val="003369E7"/>
    <w:rsid w:val="00341018"/>
    <w:rsid w:val="0035112C"/>
    <w:rsid w:val="00351886"/>
    <w:rsid w:val="003546A1"/>
    <w:rsid w:val="00361A5F"/>
    <w:rsid w:val="00365A12"/>
    <w:rsid w:val="003754E7"/>
    <w:rsid w:val="003761E3"/>
    <w:rsid w:val="003776B1"/>
    <w:rsid w:val="003812E7"/>
    <w:rsid w:val="003828F0"/>
    <w:rsid w:val="00385E12"/>
    <w:rsid w:val="00387422"/>
    <w:rsid w:val="003921F0"/>
    <w:rsid w:val="003926D9"/>
    <w:rsid w:val="003928BB"/>
    <w:rsid w:val="003A1882"/>
    <w:rsid w:val="003A544E"/>
    <w:rsid w:val="003A7E98"/>
    <w:rsid w:val="003B215B"/>
    <w:rsid w:val="003B6B1E"/>
    <w:rsid w:val="003C1D22"/>
    <w:rsid w:val="003C4C06"/>
    <w:rsid w:val="003D37A1"/>
    <w:rsid w:val="003D7C3D"/>
    <w:rsid w:val="003E4F9D"/>
    <w:rsid w:val="00406489"/>
    <w:rsid w:val="00407411"/>
    <w:rsid w:val="004147AC"/>
    <w:rsid w:val="00417861"/>
    <w:rsid w:val="004218A7"/>
    <w:rsid w:val="004233CC"/>
    <w:rsid w:val="00431A7B"/>
    <w:rsid w:val="00435675"/>
    <w:rsid w:val="00451A90"/>
    <w:rsid w:val="004579F9"/>
    <w:rsid w:val="004638FC"/>
    <w:rsid w:val="00472660"/>
    <w:rsid w:val="004804AA"/>
    <w:rsid w:val="004A4D13"/>
    <w:rsid w:val="004B2F83"/>
    <w:rsid w:val="004B3E6A"/>
    <w:rsid w:val="004B46C6"/>
    <w:rsid w:val="004C049F"/>
    <w:rsid w:val="004C1EF0"/>
    <w:rsid w:val="004C3754"/>
    <w:rsid w:val="004C56A8"/>
    <w:rsid w:val="004C7047"/>
    <w:rsid w:val="004D164E"/>
    <w:rsid w:val="004E77F7"/>
    <w:rsid w:val="004E79F6"/>
    <w:rsid w:val="004F1E01"/>
    <w:rsid w:val="005000E2"/>
    <w:rsid w:val="00503BD5"/>
    <w:rsid w:val="00510440"/>
    <w:rsid w:val="005253FB"/>
    <w:rsid w:val="0053253B"/>
    <w:rsid w:val="00554849"/>
    <w:rsid w:val="00554DA9"/>
    <w:rsid w:val="00557991"/>
    <w:rsid w:val="005623A0"/>
    <w:rsid w:val="00563876"/>
    <w:rsid w:val="00566286"/>
    <w:rsid w:val="0057448C"/>
    <w:rsid w:val="00577A0E"/>
    <w:rsid w:val="00583690"/>
    <w:rsid w:val="00584424"/>
    <w:rsid w:val="005848F0"/>
    <w:rsid w:val="005A3CF0"/>
    <w:rsid w:val="005A5D01"/>
    <w:rsid w:val="005B3A9C"/>
    <w:rsid w:val="005D5A85"/>
    <w:rsid w:val="005E0126"/>
    <w:rsid w:val="005E6566"/>
    <w:rsid w:val="005E7D7C"/>
    <w:rsid w:val="005F0460"/>
    <w:rsid w:val="005F4879"/>
    <w:rsid w:val="00604BF3"/>
    <w:rsid w:val="0060519E"/>
    <w:rsid w:val="00610362"/>
    <w:rsid w:val="00620E9F"/>
    <w:rsid w:val="00621E47"/>
    <w:rsid w:val="00625720"/>
    <w:rsid w:val="00626CBB"/>
    <w:rsid w:val="0062797B"/>
    <w:rsid w:val="00630FA0"/>
    <w:rsid w:val="00631A2B"/>
    <w:rsid w:val="00643918"/>
    <w:rsid w:val="00656B4D"/>
    <w:rsid w:val="006618FB"/>
    <w:rsid w:val="00665EE8"/>
    <w:rsid w:val="00671C94"/>
    <w:rsid w:val="00684A5E"/>
    <w:rsid w:val="00693A8D"/>
    <w:rsid w:val="0069505C"/>
    <w:rsid w:val="006975EB"/>
    <w:rsid w:val="006A3CE7"/>
    <w:rsid w:val="006A3DAD"/>
    <w:rsid w:val="006B2443"/>
    <w:rsid w:val="006B48B5"/>
    <w:rsid w:val="006C10C0"/>
    <w:rsid w:val="006C309B"/>
    <w:rsid w:val="006E0EAB"/>
    <w:rsid w:val="007033FB"/>
    <w:rsid w:val="007160EA"/>
    <w:rsid w:val="00723C96"/>
    <w:rsid w:val="00723D32"/>
    <w:rsid w:val="00724BCF"/>
    <w:rsid w:val="00724BFC"/>
    <w:rsid w:val="00730451"/>
    <w:rsid w:val="007305A0"/>
    <w:rsid w:val="007325D6"/>
    <w:rsid w:val="00732DEA"/>
    <w:rsid w:val="007400FA"/>
    <w:rsid w:val="00741B8D"/>
    <w:rsid w:val="00751FED"/>
    <w:rsid w:val="00774A8B"/>
    <w:rsid w:val="007757FC"/>
    <w:rsid w:val="007778C0"/>
    <w:rsid w:val="00777C76"/>
    <w:rsid w:val="0078301B"/>
    <w:rsid w:val="00786E42"/>
    <w:rsid w:val="007938BE"/>
    <w:rsid w:val="007951D1"/>
    <w:rsid w:val="00796E8F"/>
    <w:rsid w:val="007A024D"/>
    <w:rsid w:val="007A212C"/>
    <w:rsid w:val="007B0B1B"/>
    <w:rsid w:val="007C55F9"/>
    <w:rsid w:val="007C79CD"/>
    <w:rsid w:val="007D020C"/>
    <w:rsid w:val="007D2B92"/>
    <w:rsid w:val="007D487C"/>
    <w:rsid w:val="007D7CD4"/>
    <w:rsid w:val="007E1B76"/>
    <w:rsid w:val="007E232F"/>
    <w:rsid w:val="007E4ED9"/>
    <w:rsid w:val="007F4181"/>
    <w:rsid w:val="007F6F1A"/>
    <w:rsid w:val="008031F2"/>
    <w:rsid w:val="008068FA"/>
    <w:rsid w:val="00810137"/>
    <w:rsid w:val="00812984"/>
    <w:rsid w:val="008225F1"/>
    <w:rsid w:val="00824D3F"/>
    <w:rsid w:val="008253F3"/>
    <w:rsid w:val="00833513"/>
    <w:rsid w:val="00836877"/>
    <w:rsid w:val="00840176"/>
    <w:rsid w:val="0084163A"/>
    <w:rsid w:val="00842CB3"/>
    <w:rsid w:val="00845157"/>
    <w:rsid w:val="008466B5"/>
    <w:rsid w:val="0085125B"/>
    <w:rsid w:val="008521E9"/>
    <w:rsid w:val="00853AFF"/>
    <w:rsid w:val="008542B5"/>
    <w:rsid w:val="00856E43"/>
    <w:rsid w:val="00861B98"/>
    <w:rsid w:val="00862774"/>
    <w:rsid w:val="00885368"/>
    <w:rsid w:val="00890FE6"/>
    <w:rsid w:val="008A1118"/>
    <w:rsid w:val="008A5BD0"/>
    <w:rsid w:val="008C287A"/>
    <w:rsid w:val="008C4140"/>
    <w:rsid w:val="008C723D"/>
    <w:rsid w:val="008C7F82"/>
    <w:rsid w:val="008D7991"/>
    <w:rsid w:val="008E0558"/>
    <w:rsid w:val="008E17F5"/>
    <w:rsid w:val="008F197B"/>
    <w:rsid w:val="00901603"/>
    <w:rsid w:val="00901AB9"/>
    <w:rsid w:val="0090227B"/>
    <w:rsid w:val="009100B0"/>
    <w:rsid w:val="00910E21"/>
    <w:rsid w:val="00912ADA"/>
    <w:rsid w:val="00927EA5"/>
    <w:rsid w:val="009334B6"/>
    <w:rsid w:val="00936057"/>
    <w:rsid w:val="00944837"/>
    <w:rsid w:val="0095112D"/>
    <w:rsid w:val="0095134F"/>
    <w:rsid w:val="009546EC"/>
    <w:rsid w:val="00961FC2"/>
    <w:rsid w:val="0096363D"/>
    <w:rsid w:val="00967946"/>
    <w:rsid w:val="00967DD1"/>
    <w:rsid w:val="009702A4"/>
    <w:rsid w:val="00970CFF"/>
    <w:rsid w:val="009712E8"/>
    <w:rsid w:val="00976243"/>
    <w:rsid w:val="0098154F"/>
    <w:rsid w:val="0099384D"/>
    <w:rsid w:val="009A484C"/>
    <w:rsid w:val="009B2E5A"/>
    <w:rsid w:val="009B662F"/>
    <w:rsid w:val="009B7EEC"/>
    <w:rsid w:val="009D2AE9"/>
    <w:rsid w:val="009E41F8"/>
    <w:rsid w:val="009E7128"/>
    <w:rsid w:val="009F2207"/>
    <w:rsid w:val="009F2EE5"/>
    <w:rsid w:val="009F6DAA"/>
    <w:rsid w:val="00A03233"/>
    <w:rsid w:val="00A037B2"/>
    <w:rsid w:val="00A1238E"/>
    <w:rsid w:val="00A157BE"/>
    <w:rsid w:val="00A207F5"/>
    <w:rsid w:val="00A34E8F"/>
    <w:rsid w:val="00A40E16"/>
    <w:rsid w:val="00A4495B"/>
    <w:rsid w:val="00A5074F"/>
    <w:rsid w:val="00A53A36"/>
    <w:rsid w:val="00A54D73"/>
    <w:rsid w:val="00A56017"/>
    <w:rsid w:val="00A80ACE"/>
    <w:rsid w:val="00A8260F"/>
    <w:rsid w:val="00A82969"/>
    <w:rsid w:val="00A855EE"/>
    <w:rsid w:val="00A9168C"/>
    <w:rsid w:val="00AA050B"/>
    <w:rsid w:val="00AA31A4"/>
    <w:rsid w:val="00AA31DB"/>
    <w:rsid w:val="00AB25D8"/>
    <w:rsid w:val="00AB286B"/>
    <w:rsid w:val="00AB4AD4"/>
    <w:rsid w:val="00AB7F06"/>
    <w:rsid w:val="00AC06FD"/>
    <w:rsid w:val="00AC3FB7"/>
    <w:rsid w:val="00AC522E"/>
    <w:rsid w:val="00AD24A5"/>
    <w:rsid w:val="00AD5008"/>
    <w:rsid w:val="00AD53C8"/>
    <w:rsid w:val="00AD6660"/>
    <w:rsid w:val="00AE0FAD"/>
    <w:rsid w:val="00AE6238"/>
    <w:rsid w:val="00AF3192"/>
    <w:rsid w:val="00AF371E"/>
    <w:rsid w:val="00AF75A3"/>
    <w:rsid w:val="00B009B4"/>
    <w:rsid w:val="00B018CC"/>
    <w:rsid w:val="00B071AD"/>
    <w:rsid w:val="00B16788"/>
    <w:rsid w:val="00B31D5C"/>
    <w:rsid w:val="00B346B6"/>
    <w:rsid w:val="00B36EF1"/>
    <w:rsid w:val="00B42DD2"/>
    <w:rsid w:val="00B4542F"/>
    <w:rsid w:val="00B541A6"/>
    <w:rsid w:val="00B56153"/>
    <w:rsid w:val="00B57F65"/>
    <w:rsid w:val="00B65685"/>
    <w:rsid w:val="00B76CCB"/>
    <w:rsid w:val="00B77C38"/>
    <w:rsid w:val="00BA15E8"/>
    <w:rsid w:val="00BB0CCD"/>
    <w:rsid w:val="00BC2A63"/>
    <w:rsid w:val="00BC68F3"/>
    <w:rsid w:val="00BD2EF9"/>
    <w:rsid w:val="00BE1C0A"/>
    <w:rsid w:val="00BF250E"/>
    <w:rsid w:val="00BF642F"/>
    <w:rsid w:val="00BF6CB0"/>
    <w:rsid w:val="00C0688E"/>
    <w:rsid w:val="00C168B8"/>
    <w:rsid w:val="00C2140E"/>
    <w:rsid w:val="00C21821"/>
    <w:rsid w:val="00C22DFE"/>
    <w:rsid w:val="00C24F37"/>
    <w:rsid w:val="00C37C0F"/>
    <w:rsid w:val="00C40010"/>
    <w:rsid w:val="00C52D5E"/>
    <w:rsid w:val="00C62A3E"/>
    <w:rsid w:val="00C62AAE"/>
    <w:rsid w:val="00C6467A"/>
    <w:rsid w:val="00C6554A"/>
    <w:rsid w:val="00C77FDE"/>
    <w:rsid w:val="00C80E14"/>
    <w:rsid w:val="00C83325"/>
    <w:rsid w:val="00C879B5"/>
    <w:rsid w:val="00C96E29"/>
    <w:rsid w:val="00CA2848"/>
    <w:rsid w:val="00CB2CE1"/>
    <w:rsid w:val="00CB3FC9"/>
    <w:rsid w:val="00CB4B6B"/>
    <w:rsid w:val="00CB4E4E"/>
    <w:rsid w:val="00CC0F76"/>
    <w:rsid w:val="00CD0A08"/>
    <w:rsid w:val="00CD10C0"/>
    <w:rsid w:val="00CF5605"/>
    <w:rsid w:val="00CF732C"/>
    <w:rsid w:val="00D05C64"/>
    <w:rsid w:val="00D10056"/>
    <w:rsid w:val="00D10BB3"/>
    <w:rsid w:val="00D11089"/>
    <w:rsid w:val="00D1166D"/>
    <w:rsid w:val="00D12A0A"/>
    <w:rsid w:val="00D24B87"/>
    <w:rsid w:val="00D25734"/>
    <w:rsid w:val="00D31123"/>
    <w:rsid w:val="00D314AF"/>
    <w:rsid w:val="00D31B52"/>
    <w:rsid w:val="00D4154D"/>
    <w:rsid w:val="00D457E6"/>
    <w:rsid w:val="00D50317"/>
    <w:rsid w:val="00D62A91"/>
    <w:rsid w:val="00D670A6"/>
    <w:rsid w:val="00D763C2"/>
    <w:rsid w:val="00D85403"/>
    <w:rsid w:val="00DA31C9"/>
    <w:rsid w:val="00DA6312"/>
    <w:rsid w:val="00DB4BBC"/>
    <w:rsid w:val="00DB787B"/>
    <w:rsid w:val="00DB7F9E"/>
    <w:rsid w:val="00DC5D4D"/>
    <w:rsid w:val="00DE0AD0"/>
    <w:rsid w:val="00DE242C"/>
    <w:rsid w:val="00DE48BC"/>
    <w:rsid w:val="00DE5CB7"/>
    <w:rsid w:val="00DE5F27"/>
    <w:rsid w:val="00DF39D9"/>
    <w:rsid w:val="00DF467E"/>
    <w:rsid w:val="00DF78FE"/>
    <w:rsid w:val="00DF79F9"/>
    <w:rsid w:val="00E054C1"/>
    <w:rsid w:val="00E05DFA"/>
    <w:rsid w:val="00E170B2"/>
    <w:rsid w:val="00E17516"/>
    <w:rsid w:val="00E17FB5"/>
    <w:rsid w:val="00E20AE3"/>
    <w:rsid w:val="00E31084"/>
    <w:rsid w:val="00E32AAF"/>
    <w:rsid w:val="00E44AEC"/>
    <w:rsid w:val="00E53096"/>
    <w:rsid w:val="00E54715"/>
    <w:rsid w:val="00E56195"/>
    <w:rsid w:val="00E57484"/>
    <w:rsid w:val="00E65A02"/>
    <w:rsid w:val="00E71875"/>
    <w:rsid w:val="00E71C1A"/>
    <w:rsid w:val="00E945C7"/>
    <w:rsid w:val="00E94D03"/>
    <w:rsid w:val="00E95E85"/>
    <w:rsid w:val="00EA1F08"/>
    <w:rsid w:val="00EB04A5"/>
    <w:rsid w:val="00EB0F15"/>
    <w:rsid w:val="00EB4280"/>
    <w:rsid w:val="00EC17E8"/>
    <w:rsid w:val="00EC6203"/>
    <w:rsid w:val="00ED2705"/>
    <w:rsid w:val="00ED503E"/>
    <w:rsid w:val="00ED7C44"/>
    <w:rsid w:val="00EF33BA"/>
    <w:rsid w:val="00EF7613"/>
    <w:rsid w:val="00F034B7"/>
    <w:rsid w:val="00F04579"/>
    <w:rsid w:val="00F04C7E"/>
    <w:rsid w:val="00F134E1"/>
    <w:rsid w:val="00F23C47"/>
    <w:rsid w:val="00F26324"/>
    <w:rsid w:val="00F27446"/>
    <w:rsid w:val="00F36183"/>
    <w:rsid w:val="00F5277C"/>
    <w:rsid w:val="00F61EFF"/>
    <w:rsid w:val="00F634E1"/>
    <w:rsid w:val="00F71192"/>
    <w:rsid w:val="00F717CC"/>
    <w:rsid w:val="00F720AC"/>
    <w:rsid w:val="00F8002C"/>
    <w:rsid w:val="00F850D3"/>
    <w:rsid w:val="00F91B6C"/>
    <w:rsid w:val="00F91EAF"/>
    <w:rsid w:val="00FA12D2"/>
    <w:rsid w:val="00FB7803"/>
    <w:rsid w:val="00FC5D7D"/>
    <w:rsid w:val="00FE2D89"/>
    <w:rsid w:val="00FE685E"/>
    <w:rsid w:val="00FF011C"/>
    <w:rsid w:val="00FF081F"/>
    <w:rsid w:val="00FF3B18"/>
    <w:rsid w:val="00FF3BF1"/>
    <w:rsid w:val="00FF41FC"/>
    <w:rsid w:val="00FF4510"/>
    <w:rsid w:val="00FF6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F736AF"/>
  <w15:docId w15:val="{896D14C6-6838-4D5A-B636-00017C26A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94D03"/>
    <w:rPr>
      <w:rFonts w:ascii="Calibri" w:hAnsi="Calibri"/>
      <w:color w:val="262626" w:themeColor="text1" w:themeTint="D9"/>
    </w:rPr>
  </w:style>
  <w:style w:type="paragraph" w:styleId="1">
    <w:name w:val="heading 1"/>
    <w:basedOn w:val="a1"/>
    <w:next w:val="a1"/>
    <w:link w:val="1Char"/>
    <w:uiPriority w:val="9"/>
    <w:qFormat/>
    <w:rsid w:val="00A34E8F"/>
    <w:pPr>
      <w:keepNext/>
      <w:keepLines/>
      <w:spacing w:before="600" w:after="60"/>
      <w:contextualSpacing/>
      <w:outlineLvl w:val="0"/>
    </w:pPr>
    <w:rPr>
      <w:rFonts w:asciiTheme="majorHAnsi" w:eastAsiaTheme="majorEastAsia" w:hAnsiTheme="majorHAnsi" w:cstheme="majorBidi"/>
      <w:color w:val="830F0E" w:themeColor="accent1" w:themeShade="BF"/>
      <w:sz w:val="28"/>
    </w:rPr>
  </w:style>
  <w:style w:type="paragraph" w:styleId="2">
    <w:name w:val="heading 2"/>
    <w:basedOn w:val="a1"/>
    <w:next w:val="a1"/>
    <w:link w:val="2Char"/>
    <w:uiPriority w:val="9"/>
    <w:unhideWhenUsed/>
    <w:rsid w:val="00A34E8F"/>
    <w:pPr>
      <w:keepNext/>
      <w:keepLines/>
      <w:spacing w:before="240" w:after="0"/>
      <w:contextualSpacing/>
      <w:outlineLvl w:val="1"/>
    </w:pPr>
    <w:rPr>
      <w:rFonts w:asciiTheme="majorHAnsi" w:eastAsiaTheme="majorEastAsia" w:hAnsiTheme="majorHAnsi" w:cstheme="majorBidi"/>
      <w:caps/>
      <w:color w:val="830F0E" w:themeColor="accent1" w:themeShade="BF"/>
      <w:sz w:val="24"/>
    </w:rPr>
  </w:style>
  <w:style w:type="paragraph" w:styleId="3">
    <w:name w:val="heading 3"/>
    <w:basedOn w:val="a1"/>
    <w:next w:val="a1"/>
    <w:link w:val="3Char"/>
    <w:uiPriority w:val="9"/>
    <w:unhideWhenUsed/>
    <w:qFormat/>
    <w:rsid w:val="00ED503E"/>
    <w:pPr>
      <w:keepNext/>
      <w:keepLines/>
      <w:pBdr>
        <w:top w:val="double" w:sz="4" w:space="1" w:color="000000" w:themeColor="text1"/>
      </w:pBdr>
      <w:spacing w:before="40" w:after="0"/>
      <w:outlineLvl w:val="2"/>
    </w:pPr>
    <w:rPr>
      <w:rFonts w:asciiTheme="majorHAnsi" w:eastAsiaTheme="majorEastAsia" w:hAnsiTheme="majorHAnsi" w:cstheme="majorBidi"/>
      <w:b/>
      <w:color w:val="830F0E" w:themeColor="accent1" w:themeShade="BF"/>
      <w:szCs w:val="24"/>
    </w:rPr>
  </w:style>
  <w:style w:type="paragraph" w:styleId="6">
    <w:name w:val="heading 6"/>
    <w:basedOn w:val="a1"/>
    <w:next w:val="a1"/>
    <w:link w:val="6Char"/>
    <w:uiPriority w:val="9"/>
    <w:semiHidden/>
    <w:unhideWhenUsed/>
    <w:qFormat/>
    <w:rsid w:val="002554CD"/>
    <w:pPr>
      <w:keepNext/>
      <w:keepLines/>
      <w:spacing w:before="40" w:after="0"/>
      <w:outlineLvl w:val="5"/>
    </w:pPr>
    <w:rPr>
      <w:rFonts w:asciiTheme="majorHAnsi" w:eastAsiaTheme="majorEastAsia" w:hAnsiTheme="majorHAnsi" w:cstheme="majorBidi"/>
      <w:color w:val="570A09" w:themeColor="accent1" w:themeShade="7F"/>
    </w:rPr>
  </w:style>
  <w:style w:type="paragraph" w:styleId="7">
    <w:name w:val="heading 7"/>
    <w:basedOn w:val="a1"/>
    <w:next w:val="a1"/>
    <w:link w:val="7Char"/>
    <w:uiPriority w:val="9"/>
    <w:semiHidden/>
    <w:unhideWhenUsed/>
    <w:qFormat/>
    <w:rsid w:val="002554CD"/>
    <w:pPr>
      <w:keepNext/>
      <w:keepLines/>
      <w:spacing w:before="40" w:after="0"/>
      <w:outlineLvl w:val="6"/>
    </w:pPr>
    <w:rPr>
      <w:rFonts w:asciiTheme="majorHAnsi" w:eastAsiaTheme="majorEastAsia" w:hAnsiTheme="majorHAnsi" w:cstheme="majorBidi"/>
      <w:i/>
      <w:iCs/>
      <w:color w:val="570A09" w:themeColor="accent1" w:themeShade="7F"/>
    </w:rPr>
  </w:style>
  <w:style w:type="paragraph" w:styleId="8">
    <w:name w:val="heading 8"/>
    <w:basedOn w:val="a1"/>
    <w:next w:val="a1"/>
    <w:link w:val="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Επικεφαλίδα 1 Char"/>
    <w:basedOn w:val="a2"/>
    <w:link w:val="1"/>
    <w:uiPriority w:val="9"/>
    <w:rsid w:val="00A34E8F"/>
    <w:rPr>
      <w:rFonts w:asciiTheme="majorHAnsi" w:eastAsiaTheme="majorEastAsia" w:hAnsiTheme="majorHAnsi" w:cstheme="majorBidi"/>
      <w:color w:val="830F0E" w:themeColor="accent1" w:themeShade="BF"/>
      <w:sz w:val="28"/>
    </w:rPr>
  </w:style>
  <w:style w:type="character" w:customStyle="1" w:styleId="2Char">
    <w:name w:val="Επικεφαλίδα 2 Char"/>
    <w:basedOn w:val="a2"/>
    <w:link w:val="2"/>
    <w:uiPriority w:val="9"/>
    <w:rsid w:val="00A34E8F"/>
    <w:rPr>
      <w:rFonts w:asciiTheme="majorHAnsi" w:eastAsiaTheme="majorEastAsia" w:hAnsiTheme="majorHAnsi" w:cstheme="majorBidi"/>
      <w:caps/>
      <w:color w:val="830F0E" w:themeColor="accent1" w:themeShade="BF"/>
      <w:sz w:val="24"/>
    </w:rPr>
  </w:style>
  <w:style w:type="paragraph" w:customStyle="1" w:styleId="ContactInfo">
    <w:name w:val="Contact Info"/>
    <w:basedOn w:val="a1"/>
    <w:uiPriority w:val="4"/>
    <w:qFormat/>
    <w:rsid w:val="007B0B1B"/>
    <w:pPr>
      <w:spacing w:before="0" w:after="0"/>
      <w:jc w:val="center"/>
    </w:pPr>
    <w:rPr>
      <w:rFonts w:ascii="Cascadia Mono Light" w:hAnsi="Cascadia Mono Light"/>
    </w:rPr>
  </w:style>
  <w:style w:type="paragraph" w:styleId="a0">
    <w:name w:val="List Bullet"/>
    <w:basedOn w:val="a1"/>
    <w:uiPriority w:val="10"/>
    <w:unhideWhenUsed/>
    <w:qFormat/>
    <w:rsid w:val="00C6554A"/>
    <w:pPr>
      <w:numPr>
        <w:numId w:val="4"/>
      </w:numPr>
    </w:pPr>
  </w:style>
  <w:style w:type="paragraph" w:styleId="a5">
    <w:name w:val="Title"/>
    <w:basedOn w:val="a1"/>
    <w:link w:val="Char"/>
    <w:uiPriority w:val="2"/>
    <w:unhideWhenUsed/>
    <w:qFormat/>
    <w:rsid w:val="00333D0D"/>
    <w:pPr>
      <w:spacing w:before="480" w:after="40" w:line="240" w:lineRule="auto"/>
      <w:contextualSpacing/>
      <w:jc w:val="center"/>
    </w:pPr>
    <w:rPr>
      <w:rFonts w:asciiTheme="majorHAnsi" w:eastAsiaTheme="majorEastAsia" w:hAnsiTheme="majorHAnsi" w:cstheme="majorBidi"/>
      <w:color w:val="830F0E" w:themeColor="accent1" w:themeShade="BF"/>
      <w:kern w:val="28"/>
      <w:sz w:val="60"/>
    </w:rPr>
  </w:style>
  <w:style w:type="character" w:customStyle="1" w:styleId="Char">
    <w:name w:val="Τίτλος Char"/>
    <w:basedOn w:val="a2"/>
    <w:link w:val="a5"/>
    <w:uiPriority w:val="2"/>
    <w:rsid w:val="00333D0D"/>
    <w:rPr>
      <w:rFonts w:asciiTheme="majorHAnsi" w:eastAsiaTheme="majorEastAsia" w:hAnsiTheme="majorHAnsi" w:cstheme="majorBidi"/>
      <w:color w:val="830F0E" w:themeColor="accent1" w:themeShade="BF"/>
      <w:kern w:val="28"/>
      <w:sz w:val="60"/>
    </w:rPr>
  </w:style>
  <w:style w:type="paragraph" w:styleId="a6">
    <w:name w:val="Subtitle"/>
    <w:basedOn w:val="a1"/>
    <w:link w:val="Char0"/>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Char0">
    <w:name w:val="Υπότιτλος Char"/>
    <w:basedOn w:val="a2"/>
    <w:link w:val="a6"/>
    <w:uiPriority w:val="3"/>
    <w:rsid w:val="00333D0D"/>
    <w:rPr>
      <w:rFonts w:asciiTheme="majorHAnsi" w:eastAsiaTheme="majorEastAsia" w:hAnsiTheme="majorHAnsi" w:cstheme="majorBidi"/>
      <w:caps/>
      <w:sz w:val="26"/>
    </w:rPr>
  </w:style>
  <w:style w:type="paragraph" w:styleId="a7">
    <w:name w:val="footer"/>
    <w:basedOn w:val="a1"/>
    <w:link w:val="Char1"/>
    <w:uiPriority w:val="99"/>
    <w:unhideWhenUsed/>
    <w:rsid w:val="00C6554A"/>
    <w:pPr>
      <w:spacing w:before="0" w:after="0" w:line="240" w:lineRule="auto"/>
      <w:jc w:val="right"/>
    </w:pPr>
    <w:rPr>
      <w:caps/>
    </w:rPr>
  </w:style>
  <w:style w:type="character" w:customStyle="1" w:styleId="Char1">
    <w:name w:val="Υποσέλιδο Char"/>
    <w:basedOn w:val="a2"/>
    <w:link w:val="a7"/>
    <w:uiPriority w:val="99"/>
    <w:rsid w:val="00C6554A"/>
    <w:rPr>
      <w:caps/>
    </w:rPr>
  </w:style>
  <w:style w:type="paragraph" w:customStyle="1" w:styleId="Photo">
    <w:name w:val="Photo"/>
    <w:basedOn w:val="a1"/>
    <w:uiPriority w:val="1"/>
    <w:qFormat/>
    <w:rsid w:val="00C6554A"/>
    <w:pPr>
      <w:spacing w:before="0" w:after="0" w:line="240" w:lineRule="auto"/>
      <w:jc w:val="center"/>
    </w:pPr>
  </w:style>
  <w:style w:type="paragraph" w:styleId="a8">
    <w:name w:val="header"/>
    <w:basedOn w:val="a1"/>
    <w:link w:val="Char2"/>
    <w:uiPriority w:val="99"/>
    <w:unhideWhenUsed/>
    <w:rsid w:val="00C6554A"/>
    <w:pPr>
      <w:spacing w:before="0" w:after="0" w:line="240" w:lineRule="auto"/>
    </w:pPr>
  </w:style>
  <w:style w:type="character" w:customStyle="1" w:styleId="Char2">
    <w:name w:val="Κεφαλίδα Char"/>
    <w:basedOn w:val="a2"/>
    <w:link w:val="a8"/>
    <w:uiPriority w:val="99"/>
    <w:rsid w:val="00C6554A"/>
    <w:rPr>
      <w:color w:val="595959" w:themeColor="text1" w:themeTint="A6"/>
      <w:sz w:val="20"/>
      <w:szCs w:val="20"/>
      <w:lang w:eastAsia="ja-JP"/>
    </w:rPr>
  </w:style>
  <w:style w:type="paragraph" w:styleId="a">
    <w:name w:val="List Number"/>
    <w:basedOn w:val="a1"/>
    <w:uiPriority w:val="11"/>
    <w:unhideWhenUsed/>
    <w:qFormat/>
    <w:rsid w:val="00C6554A"/>
    <w:pPr>
      <w:numPr>
        <w:numId w:val="3"/>
      </w:numPr>
      <w:contextualSpacing/>
    </w:pPr>
  </w:style>
  <w:style w:type="character" w:customStyle="1" w:styleId="3Char">
    <w:name w:val="Επικεφαλίδα 3 Char"/>
    <w:basedOn w:val="a2"/>
    <w:link w:val="3"/>
    <w:uiPriority w:val="9"/>
    <w:rsid w:val="00ED503E"/>
    <w:rPr>
      <w:rFonts w:asciiTheme="majorHAnsi" w:eastAsiaTheme="majorEastAsia" w:hAnsiTheme="majorHAnsi" w:cstheme="majorBidi"/>
      <w:b/>
      <w:color w:val="830F0E" w:themeColor="accent1" w:themeShade="BF"/>
      <w:szCs w:val="24"/>
    </w:rPr>
  </w:style>
  <w:style w:type="character" w:customStyle="1" w:styleId="8Char">
    <w:name w:val="Επικεφαλίδα 8 Char"/>
    <w:basedOn w:val="a2"/>
    <w:link w:val="8"/>
    <w:uiPriority w:val="9"/>
    <w:semiHidden/>
    <w:rsid w:val="00C6554A"/>
    <w:rPr>
      <w:rFonts w:asciiTheme="majorHAnsi" w:eastAsiaTheme="majorEastAsia" w:hAnsiTheme="majorHAnsi" w:cstheme="majorBidi"/>
      <w:color w:val="272727" w:themeColor="text1" w:themeTint="D8"/>
      <w:szCs w:val="21"/>
    </w:rPr>
  </w:style>
  <w:style w:type="character" w:customStyle="1" w:styleId="9Char">
    <w:name w:val="Επικεφαλίδα 9 Char"/>
    <w:basedOn w:val="a2"/>
    <w:link w:val="9"/>
    <w:uiPriority w:val="9"/>
    <w:semiHidden/>
    <w:rsid w:val="00C6554A"/>
    <w:rPr>
      <w:rFonts w:asciiTheme="majorHAnsi" w:eastAsiaTheme="majorEastAsia" w:hAnsiTheme="majorHAnsi" w:cstheme="majorBidi"/>
      <w:i/>
      <w:iCs/>
      <w:color w:val="272727" w:themeColor="text1" w:themeTint="D8"/>
      <w:szCs w:val="21"/>
    </w:rPr>
  </w:style>
  <w:style w:type="character" w:styleId="a9">
    <w:name w:val="Intense Emphasis"/>
    <w:basedOn w:val="a2"/>
    <w:uiPriority w:val="21"/>
    <w:semiHidden/>
    <w:unhideWhenUsed/>
    <w:qFormat/>
    <w:rsid w:val="00C6554A"/>
    <w:rPr>
      <w:i/>
      <w:iCs/>
      <w:color w:val="830F0E" w:themeColor="accent1" w:themeShade="BF"/>
    </w:rPr>
  </w:style>
  <w:style w:type="paragraph" w:styleId="aa">
    <w:name w:val="Intense Quote"/>
    <w:basedOn w:val="a1"/>
    <w:next w:val="a1"/>
    <w:link w:val="Char3"/>
    <w:uiPriority w:val="30"/>
    <w:semiHidden/>
    <w:unhideWhenUsed/>
    <w:qFormat/>
    <w:rsid w:val="00C6554A"/>
    <w:pPr>
      <w:pBdr>
        <w:top w:val="single" w:sz="4" w:space="10" w:color="830F0E" w:themeColor="accent1" w:themeShade="BF"/>
        <w:bottom w:val="single" w:sz="4" w:space="10" w:color="830F0E" w:themeColor="accent1" w:themeShade="BF"/>
      </w:pBdr>
      <w:spacing w:before="360" w:after="360"/>
      <w:ind w:left="864" w:right="864"/>
      <w:jc w:val="center"/>
    </w:pPr>
    <w:rPr>
      <w:i/>
      <w:iCs/>
      <w:color w:val="830F0E" w:themeColor="accent1" w:themeShade="BF"/>
    </w:rPr>
  </w:style>
  <w:style w:type="character" w:customStyle="1" w:styleId="Char3">
    <w:name w:val="Έντονο απόσπ. Char"/>
    <w:basedOn w:val="a2"/>
    <w:link w:val="aa"/>
    <w:uiPriority w:val="30"/>
    <w:semiHidden/>
    <w:rsid w:val="00C6554A"/>
    <w:rPr>
      <w:i/>
      <w:iCs/>
      <w:color w:val="830F0E" w:themeColor="accent1" w:themeShade="BF"/>
    </w:rPr>
  </w:style>
  <w:style w:type="character" w:styleId="ab">
    <w:name w:val="Intense Reference"/>
    <w:basedOn w:val="a2"/>
    <w:uiPriority w:val="32"/>
    <w:semiHidden/>
    <w:unhideWhenUsed/>
    <w:qFormat/>
    <w:rsid w:val="00C6554A"/>
    <w:rPr>
      <w:b/>
      <w:bCs/>
      <w:caps w:val="0"/>
      <w:smallCaps/>
      <w:color w:val="830F0E" w:themeColor="accent1" w:themeShade="BF"/>
      <w:spacing w:val="5"/>
    </w:rPr>
  </w:style>
  <w:style w:type="paragraph" w:styleId="ac">
    <w:name w:val="caption"/>
    <w:basedOn w:val="a1"/>
    <w:next w:val="a1"/>
    <w:uiPriority w:val="35"/>
    <w:semiHidden/>
    <w:unhideWhenUsed/>
    <w:qFormat/>
    <w:rsid w:val="00C6554A"/>
    <w:pPr>
      <w:spacing w:before="0" w:line="240" w:lineRule="auto"/>
    </w:pPr>
    <w:rPr>
      <w:i/>
      <w:iCs/>
      <w:color w:val="1E5155" w:themeColor="text2"/>
      <w:szCs w:val="18"/>
    </w:rPr>
  </w:style>
  <w:style w:type="paragraph" w:styleId="ad">
    <w:name w:val="Balloon Text"/>
    <w:basedOn w:val="a1"/>
    <w:link w:val="Char4"/>
    <w:uiPriority w:val="99"/>
    <w:semiHidden/>
    <w:unhideWhenUsed/>
    <w:rsid w:val="00C6554A"/>
    <w:pPr>
      <w:spacing w:before="0" w:after="0" w:line="240" w:lineRule="auto"/>
    </w:pPr>
    <w:rPr>
      <w:rFonts w:ascii="Segoe UI" w:hAnsi="Segoe UI" w:cs="Segoe UI"/>
      <w:szCs w:val="18"/>
    </w:rPr>
  </w:style>
  <w:style w:type="character" w:customStyle="1" w:styleId="Char4">
    <w:name w:val="Κείμενο πλαισίου Char"/>
    <w:basedOn w:val="a2"/>
    <w:link w:val="ad"/>
    <w:uiPriority w:val="99"/>
    <w:semiHidden/>
    <w:rsid w:val="00C6554A"/>
    <w:rPr>
      <w:rFonts w:ascii="Segoe UI" w:hAnsi="Segoe UI" w:cs="Segoe UI"/>
      <w:szCs w:val="18"/>
    </w:rPr>
  </w:style>
  <w:style w:type="paragraph" w:styleId="ae">
    <w:name w:val="Block Text"/>
    <w:basedOn w:val="a1"/>
    <w:uiPriority w:val="99"/>
    <w:semiHidden/>
    <w:unhideWhenUsed/>
    <w:rsid w:val="00C6554A"/>
    <w:pPr>
      <w:pBdr>
        <w:top w:val="single" w:sz="2" w:space="10" w:color="830F0E" w:themeColor="accent1" w:themeShade="BF"/>
        <w:left w:val="single" w:sz="2" w:space="10" w:color="830F0E" w:themeColor="accent1" w:themeShade="BF"/>
        <w:bottom w:val="single" w:sz="2" w:space="10" w:color="830F0E" w:themeColor="accent1" w:themeShade="BF"/>
        <w:right w:val="single" w:sz="2" w:space="10" w:color="830F0E" w:themeColor="accent1" w:themeShade="BF"/>
      </w:pBdr>
      <w:ind w:left="1152" w:right="1152"/>
    </w:pPr>
    <w:rPr>
      <w:rFonts w:eastAsiaTheme="minorEastAsia"/>
      <w:i/>
      <w:iCs/>
      <w:color w:val="830F0E" w:themeColor="accent1" w:themeShade="BF"/>
    </w:rPr>
  </w:style>
  <w:style w:type="paragraph" w:styleId="30">
    <w:name w:val="Body Text 3"/>
    <w:basedOn w:val="a1"/>
    <w:link w:val="3Char0"/>
    <w:uiPriority w:val="99"/>
    <w:semiHidden/>
    <w:unhideWhenUsed/>
    <w:rsid w:val="00C6554A"/>
    <w:pPr>
      <w:spacing w:after="120"/>
    </w:pPr>
    <w:rPr>
      <w:szCs w:val="16"/>
    </w:rPr>
  </w:style>
  <w:style w:type="character" w:customStyle="1" w:styleId="3Char0">
    <w:name w:val="Σώμα κείμενου 3 Char"/>
    <w:basedOn w:val="a2"/>
    <w:link w:val="30"/>
    <w:uiPriority w:val="99"/>
    <w:semiHidden/>
    <w:rsid w:val="00C6554A"/>
    <w:rPr>
      <w:szCs w:val="16"/>
    </w:rPr>
  </w:style>
  <w:style w:type="paragraph" w:styleId="31">
    <w:name w:val="Body Text Indent 3"/>
    <w:basedOn w:val="a1"/>
    <w:link w:val="3Char1"/>
    <w:uiPriority w:val="99"/>
    <w:semiHidden/>
    <w:unhideWhenUsed/>
    <w:rsid w:val="00C6554A"/>
    <w:pPr>
      <w:spacing w:after="120"/>
      <w:ind w:left="360"/>
    </w:pPr>
    <w:rPr>
      <w:szCs w:val="16"/>
    </w:rPr>
  </w:style>
  <w:style w:type="character" w:customStyle="1" w:styleId="3Char1">
    <w:name w:val="Σώμα κείμενου με εσοχή 3 Char"/>
    <w:basedOn w:val="a2"/>
    <w:link w:val="31"/>
    <w:uiPriority w:val="99"/>
    <w:semiHidden/>
    <w:rsid w:val="00C6554A"/>
    <w:rPr>
      <w:szCs w:val="16"/>
    </w:rPr>
  </w:style>
  <w:style w:type="character" w:styleId="af">
    <w:name w:val="annotation reference"/>
    <w:basedOn w:val="a2"/>
    <w:uiPriority w:val="99"/>
    <w:semiHidden/>
    <w:unhideWhenUsed/>
    <w:rsid w:val="00C6554A"/>
    <w:rPr>
      <w:sz w:val="22"/>
      <w:szCs w:val="16"/>
    </w:rPr>
  </w:style>
  <w:style w:type="paragraph" w:styleId="af0">
    <w:name w:val="annotation text"/>
    <w:basedOn w:val="a1"/>
    <w:link w:val="Char5"/>
    <w:uiPriority w:val="99"/>
    <w:semiHidden/>
    <w:unhideWhenUsed/>
    <w:rsid w:val="00C6554A"/>
    <w:pPr>
      <w:spacing w:line="240" w:lineRule="auto"/>
    </w:pPr>
    <w:rPr>
      <w:szCs w:val="20"/>
    </w:rPr>
  </w:style>
  <w:style w:type="character" w:customStyle="1" w:styleId="Char5">
    <w:name w:val="Κείμενο σχολίου Char"/>
    <w:basedOn w:val="a2"/>
    <w:link w:val="af0"/>
    <w:uiPriority w:val="99"/>
    <w:semiHidden/>
    <w:rsid w:val="00C6554A"/>
    <w:rPr>
      <w:szCs w:val="20"/>
    </w:rPr>
  </w:style>
  <w:style w:type="paragraph" w:styleId="af1">
    <w:name w:val="annotation subject"/>
    <w:basedOn w:val="af0"/>
    <w:next w:val="af0"/>
    <w:link w:val="Char6"/>
    <w:uiPriority w:val="99"/>
    <w:semiHidden/>
    <w:unhideWhenUsed/>
    <w:rsid w:val="00C6554A"/>
    <w:rPr>
      <w:b/>
      <w:bCs/>
    </w:rPr>
  </w:style>
  <w:style w:type="character" w:customStyle="1" w:styleId="Char6">
    <w:name w:val="Θέμα σχολίου Char"/>
    <w:basedOn w:val="Char5"/>
    <w:link w:val="af1"/>
    <w:uiPriority w:val="99"/>
    <w:semiHidden/>
    <w:rsid w:val="00C6554A"/>
    <w:rPr>
      <w:b/>
      <w:bCs/>
      <w:szCs w:val="20"/>
    </w:rPr>
  </w:style>
  <w:style w:type="paragraph" w:styleId="af2">
    <w:name w:val="Document Map"/>
    <w:basedOn w:val="a1"/>
    <w:link w:val="Char7"/>
    <w:uiPriority w:val="99"/>
    <w:semiHidden/>
    <w:unhideWhenUsed/>
    <w:rsid w:val="00C6554A"/>
    <w:pPr>
      <w:spacing w:before="0" w:after="0" w:line="240" w:lineRule="auto"/>
    </w:pPr>
    <w:rPr>
      <w:rFonts w:ascii="Segoe UI" w:hAnsi="Segoe UI" w:cs="Segoe UI"/>
      <w:szCs w:val="16"/>
    </w:rPr>
  </w:style>
  <w:style w:type="character" w:customStyle="1" w:styleId="Char7">
    <w:name w:val="Χάρτης εγγράφου Char"/>
    <w:basedOn w:val="a2"/>
    <w:link w:val="af2"/>
    <w:uiPriority w:val="99"/>
    <w:semiHidden/>
    <w:rsid w:val="00C6554A"/>
    <w:rPr>
      <w:rFonts w:ascii="Segoe UI" w:hAnsi="Segoe UI" w:cs="Segoe UI"/>
      <w:szCs w:val="16"/>
    </w:rPr>
  </w:style>
  <w:style w:type="paragraph" w:styleId="af3">
    <w:name w:val="endnote text"/>
    <w:basedOn w:val="a1"/>
    <w:link w:val="Char8"/>
    <w:uiPriority w:val="99"/>
    <w:semiHidden/>
    <w:unhideWhenUsed/>
    <w:rsid w:val="00C6554A"/>
    <w:pPr>
      <w:spacing w:before="0" w:after="0" w:line="240" w:lineRule="auto"/>
    </w:pPr>
    <w:rPr>
      <w:szCs w:val="20"/>
    </w:rPr>
  </w:style>
  <w:style w:type="character" w:customStyle="1" w:styleId="Char8">
    <w:name w:val="Κείμενο σημείωσης τέλους Char"/>
    <w:basedOn w:val="a2"/>
    <w:link w:val="af3"/>
    <w:uiPriority w:val="99"/>
    <w:semiHidden/>
    <w:rsid w:val="00C6554A"/>
    <w:rPr>
      <w:szCs w:val="20"/>
    </w:rPr>
  </w:style>
  <w:style w:type="paragraph" w:styleId="af4">
    <w:name w:val="envelope return"/>
    <w:basedOn w:val="a1"/>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
    <w:name w:val="FollowedHyperlink"/>
    <w:basedOn w:val="a2"/>
    <w:uiPriority w:val="99"/>
    <w:semiHidden/>
    <w:unhideWhenUsed/>
    <w:rsid w:val="00C6554A"/>
    <w:rPr>
      <w:color w:val="830F0E" w:themeColor="accent1" w:themeShade="BF"/>
      <w:u w:val="single"/>
    </w:rPr>
  </w:style>
  <w:style w:type="paragraph" w:styleId="af5">
    <w:name w:val="footnote text"/>
    <w:basedOn w:val="a1"/>
    <w:link w:val="Char9"/>
    <w:uiPriority w:val="99"/>
    <w:semiHidden/>
    <w:unhideWhenUsed/>
    <w:rsid w:val="00C6554A"/>
    <w:pPr>
      <w:spacing w:before="0" w:after="0" w:line="240" w:lineRule="auto"/>
    </w:pPr>
    <w:rPr>
      <w:szCs w:val="20"/>
    </w:rPr>
  </w:style>
  <w:style w:type="character" w:customStyle="1" w:styleId="Char9">
    <w:name w:val="Κείμενο υποσημείωσης Char"/>
    <w:basedOn w:val="a2"/>
    <w:link w:val="af5"/>
    <w:uiPriority w:val="99"/>
    <w:semiHidden/>
    <w:rsid w:val="00C6554A"/>
    <w:rPr>
      <w:szCs w:val="20"/>
    </w:rPr>
  </w:style>
  <w:style w:type="character" w:styleId="HTML">
    <w:name w:val="HTML Code"/>
    <w:basedOn w:val="a2"/>
    <w:uiPriority w:val="99"/>
    <w:semiHidden/>
    <w:unhideWhenUsed/>
    <w:rsid w:val="00C6554A"/>
    <w:rPr>
      <w:rFonts w:ascii="Consolas" w:hAnsi="Consolas"/>
      <w:sz w:val="22"/>
      <w:szCs w:val="20"/>
    </w:rPr>
  </w:style>
  <w:style w:type="character" w:styleId="HTML0">
    <w:name w:val="HTML Keyboard"/>
    <w:basedOn w:val="a2"/>
    <w:uiPriority w:val="99"/>
    <w:semiHidden/>
    <w:unhideWhenUsed/>
    <w:rsid w:val="00C6554A"/>
    <w:rPr>
      <w:rFonts w:ascii="Consolas" w:hAnsi="Consolas"/>
      <w:sz w:val="22"/>
      <w:szCs w:val="20"/>
    </w:rPr>
  </w:style>
  <w:style w:type="paragraph" w:styleId="-HTML">
    <w:name w:val="HTML Preformatted"/>
    <w:basedOn w:val="a1"/>
    <w:link w:val="-HTMLChar"/>
    <w:uiPriority w:val="99"/>
    <w:semiHidden/>
    <w:unhideWhenUsed/>
    <w:rsid w:val="00C6554A"/>
    <w:pPr>
      <w:spacing w:before="0" w:after="0" w:line="240" w:lineRule="auto"/>
    </w:pPr>
    <w:rPr>
      <w:rFonts w:ascii="Consolas" w:hAnsi="Consolas"/>
      <w:szCs w:val="20"/>
    </w:rPr>
  </w:style>
  <w:style w:type="character" w:customStyle="1" w:styleId="-HTMLChar">
    <w:name w:val="Προ-διαμορφωμένο HTML Char"/>
    <w:basedOn w:val="a2"/>
    <w:link w:val="-HTML"/>
    <w:uiPriority w:val="99"/>
    <w:semiHidden/>
    <w:rsid w:val="00C6554A"/>
    <w:rPr>
      <w:rFonts w:ascii="Consolas" w:hAnsi="Consolas"/>
      <w:szCs w:val="20"/>
    </w:rPr>
  </w:style>
  <w:style w:type="character" w:styleId="HTML1">
    <w:name w:val="HTML Typewriter"/>
    <w:basedOn w:val="a2"/>
    <w:uiPriority w:val="99"/>
    <w:semiHidden/>
    <w:unhideWhenUsed/>
    <w:rsid w:val="00C6554A"/>
    <w:rPr>
      <w:rFonts w:ascii="Consolas" w:hAnsi="Consolas"/>
      <w:sz w:val="22"/>
      <w:szCs w:val="20"/>
    </w:rPr>
  </w:style>
  <w:style w:type="character" w:styleId="-0">
    <w:name w:val="Hyperlink"/>
    <w:basedOn w:val="a2"/>
    <w:uiPriority w:val="99"/>
    <w:unhideWhenUsed/>
    <w:rsid w:val="00C6554A"/>
    <w:rPr>
      <w:color w:val="795E0E" w:themeColor="accent3" w:themeShade="80"/>
      <w:u w:val="single"/>
    </w:rPr>
  </w:style>
  <w:style w:type="paragraph" w:styleId="af6">
    <w:name w:val="macro"/>
    <w:link w:val="Chara"/>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Chara">
    <w:name w:val="Κείμενο μακροεντολής Char"/>
    <w:basedOn w:val="a2"/>
    <w:link w:val="af6"/>
    <w:uiPriority w:val="99"/>
    <w:semiHidden/>
    <w:rsid w:val="00C6554A"/>
    <w:rPr>
      <w:rFonts w:ascii="Consolas" w:hAnsi="Consolas"/>
      <w:szCs w:val="20"/>
    </w:rPr>
  </w:style>
  <w:style w:type="character" w:styleId="af7">
    <w:name w:val="Placeholder Text"/>
    <w:basedOn w:val="a2"/>
    <w:uiPriority w:val="99"/>
    <w:semiHidden/>
    <w:rsid w:val="00C6554A"/>
    <w:rPr>
      <w:color w:val="595959" w:themeColor="text1" w:themeTint="A6"/>
    </w:rPr>
  </w:style>
  <w:style w:type="paragraph" w:styleId="af8">
    <w:name w:val="Plain Text"/>
    <w:basedOn w:val="a1"/>
    <w:link w:val="Charb"/>
    <w:uiPriority w:val="99"/>
    <w:semiHidden/>
    <w:unhideWhenUsed/>
    <w:rsid w:val="00C6554A"/>
    <w:pPr>
      <w:spacing w:before="0" w:after="0" w:line="240" w:lineRule="auto"/>
    </w:pPr>
    <w:rPr>
      <w:rFonts w:ascii="Consolas" w:hAnsi="Consolas"/>
      <w:szCs w:val="21"/>
    </w:rPr>
  </w:style>
  <w:style w:type="character" w:customStyle="1" w:styleId="Charb">
    <w:name w:val="Απλό κείμενο Char"/>
    <w:basedOn w:val="a2"/>
    <w:link w:val="af8"/>
    <w:uiPriority w:val="99"/>
    <w:semiHidden/>
    <w:rsid w:val="00C6554A"/>
    <w:rPr>
      <w:rFonts w:ascii="Consolas" w:hAnsi="Consolas"/>
      <w:szCs w:val="21"/>
    </w:rPr>
  </w:style>
  <w:style w:type="character" w:customStyle="1" w:styleId="7Char">
    <w:name w:val="Επικεφαλίδα 7 Char"/>
    <w:basedOn w:val="a2"/>
    <w:link w:val="7"/>
    <w:uiPriority w:val="9"/>
    <w:semiHidden/>
    <w:rsid w:val="002554CD"/>
    <w:rPr>
      <w:rFonts w:asciiTheme="majorHAnsi" w:eastAsiaTheme="majorEastAsia" w:hAnsiTheme="majorHAnsi" w:cstheme="majorBidi"/>
      <w:i/>
      <w:iCs/>
      <w:color w:val="570A09" w:themeColor="accent1" w:themeShade="7F"/>
    </w:rPr>
  </w:style>
  <w:style w:type="character" w:customStyle="1" w:styleId="6Char">
    <w:name w:val="Επικεφαλίδα 6 Char"/>
    <w:basedOn w:val="a2"/>
    <w:link w:val="6"/>
    <w:uiPriority w:val="9"/>
    <w:semiHidden/>
    <w:rsid w:val="002554CD"/>
    <w:rPr>
      <w:rFonts w:asciiTheme="majorHAnsi" w:eastAsiaTheme="majorEastAsia" w:hAnsiTheme="majorHAnsi" w:cstheme="majorBidi"/>
      <w:color w:val="570A09" w:themeColor="accent1" w:themeShade="7F"/>
    </w:rPr>
  </w:style>
  <w:style w:type="paragraph" w:customStyle="1" w:styleId="topofpagenote">
    <w:name w:val="topofpagenote"/>
    <w:basedOn w:val="a8"/>
    <w:link w:val="topofpagenoteChar"/>
    <w:qFormat/>
    <w:rsid w:val="00A34E8F"/>
    <w:rPr>
      <w:rFonts w:ascii="Ubuntu Mono" w:hAnsi="Ubuntu Mono"/>
      <w:sz w:val="16"/>
      <w:lang w:val="el-GR"/>
    </w:rPr>
  </w:style>
  <w:style w:type="character" w:customStyle="1" w:styleId="topofpagenoteChar">
    <w:name w:val="topofpagenote Char"/>
    <w:basedOn w:val="Char2"/>
    <w:link w:val="topofpagenote"/>
    <w:rsid w:val="00A34E8F"/>
    <w:rPr>
      <w:rFonts w:ascii="Ubuntu Mono" w:hAnsi="Ubuntu Mono"/>
      <w:color w:val="595959" w:themeColor="text1" w:themeTint="A6"/>
      <w:sz w:val="16"/>
      <w:szCs w:val="20"/>
      <w:lang w:val="el-GR" w:eastAsia="ja-JP"/>
    </w:rPr>
  </w:style>
  <w:style w:type="paragraph" w:styleId="af9">
    <w:name w:val="List Paragraph"/>
    <w:basedOn w:val="a1"/>
    <w:uiPriority w:val="34"/>
    <w:unhideWhenUsed/>
    <w:qFormat/>
    <w:rsid w:val="00A34E8F"/>
    <w:pPr>
      <w:ind w:left="720"/>
      <w:contextualSpacing/>
    </w:pPr>
  </w:style>
  <w:style w:type="character" w:styleId="afa">
    <w:name w:val="Unresolved Mention"/>
    <w:basedOn w:val="a2"/>
    <w:uiPriority w:val="99"/>
    <w:semiHidden/>
    <w:unhideWhenUsed/>
    <w:rsid w:val="00EC62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ust\OneDrive\Documents\&#928;&#961;&#959;&#963;&#945;&#961;&#956;&#959;&#963;&#956;&#941;&#957;&#945;%20&#960;&#961;&#972;&#964;&#965;&#960;&#945;%20&#964;&#959;&#965;%20Office\labtemplat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4.jpeg"/></Relationships>
</file>

<file path=word/theme/theme1.xml><?xml version="1.0" encoding="utf-8"?>
<a:theme xmlns:a="http://schemas.openxmlformats.org/drawingml/2006/main" name="Ιόν">
  <a:themeElements>
    <a:clrScheme name="Ιόν">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Ιόν">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Ιόν">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484B9A1-CFE1-4C20-8EA4-7F0B75AE676E}">
  <we:reference id="wa104381909" version="3.14.0.0" store="el-GR" storeType="OMEX"/>
  <we:alternateReferences>
    <we:reference id="wa104381909" version="3.14.0.0" store="wa104381909"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BD5D3BC-4CAC-4157-9BD0-A96C595F89FD}">
  <we:reference id="wa200005502" version="1.0.0.11" store="el-GR" storeType="OMEX"/>
  <we:alternateReferences>
    <we:reference id="wa200005502" version="1.0.0.11" store="wa200005502" storeType="OMEX"/>
  </we:alternateReferences>
  <we:properties>
    <we:property name="docId" value="&quot;GNnSA0eeG3VOBR-RB0Qo_&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9B5B9-B319-45A5-90E9-6FB74D396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labtemplate</Template>
  <TotalTime>2307</TotalTime>
  <Pages>30</Pages>
  <Words>2048</Words>
  <Characters>11675</Characters>
  <Application>Microsoft Office Word</Application>
  <DocSecurity>0</DocSecurity>
  <Lines>97</Lines>
  <Paragraphs>27</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koustenis</dc:creator>
  <cp:keywords/>
  <dc:description/>
  <cp:lastModifiedBy>chris koustenis</cp:lastModifiedBy>
  <cp:revision>302</cp:revision>
  <dcterms:created xsi:type="dcterms:W3CDTF">2024-05-11T11:12:00Z</dcterms:created>
  <dcterms:modified xsi:type="dcterms:W3CDTF">2024-05-21T18:44:00Z</dcterms:modified>
</cp:coreProperties>
</file>