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4D8E65B9" w14:textId="77777777" w:rsidR="00C6554A" w:rsidRPr="008B5277" w:rsidRDefault="007778C0" w:rsidP="00170DF4">
      <w:pPr>
        <w:pStyle w:val="a5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A0F8CBA" wp14:editId="4196B39B">
            <wp:extent cx="6080760" cy="3794760"/>
            <wp:effectExtent l="0" t="0" r="0" b="0"/>
            <wp:docPr id="288972861" name="Εικόνα 2" descr="Σερφάρισμα στο Ίντερνετ 2 με 3 ωρών ημερησίως για το 23% των παιδιών στην  Ελλάδα - monemvasianews.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Σερφάρισμα στο Ίντερνετ 2 με 3 ωρών ημερησίως για το 23% των παιδιών στην  Ελλάδα - monemvasianews.g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6AE144DE" w14:textId="77777777" w:rsidR="00C6554A" w:rsidRPr="007778C0" w:rsidRDefault="007778C0" w:rsidP="00C6554A">
      <w:pPr>
        <w:pStyle w:val="a5"/>
        <w:rPr>
          <w:lang w:val="el-GR"/>
        </w:rPr>
      </w:pPr>
      <w:r>
        <w:rPr>
          <w:lang w:val="el-GR"/>
        </w:rPr>
        <w:t>Εργαστήριο Δικτύων Υπολογιστών</w:t>
      </w:r>
    </w:p>
    <w:p w14:paraId="5F1BF09B" w14:textId="154E15A7" w:rsidR="007778C0" w:rsidRPr="00DC515E" w:rsidRDefault="007778C0" w:rsidP="007778C0">
      <w:pPr>
        <w:pStyle w:val="a6"/>
        <w:rPr>
          <w:lang w:val="el-GR"/>
        </w:rPr>
      </w:pPr>
      <w:r>
        <w:rPr>
          <w:lang w:val="el-GR"/>
        </w:rPr>
        <w:t xml:space="preserve">Εργαστηριακή ασκηση </w:t>
      </w:r>
      <w:r w:rsidR="008E356A" w:rsidRPr="008E356A">
        <w:rPr>
          <w:lang w:val="el-GR"/>
        </w:rPr>
        <w:t>6</w:t>
      </w:r>
    </w:p>
    <w:p w14:paraId="75186B47" w14:textId="5EBEE970" w:rsidR="0099522B" w:rsidRPr="0099522B" w:rsidRDefault="0099522B" w:rsidP="007778C0">
      <w:pPr>
        <w:pStyle w:val="a6"/>
        <w:rPr>
          <w:lang w:val="el-GR"/>
        </w:rPr>
      </w:pPr>
      <w:r w:rsidRPr="0099522B">
        <w:rPr>
          <w:lang w:val="el-GR"/>
        </w:rPr>
        <w:t xml:space="preserve">Εισαγωγή στο </w:t>
      </w:r>
      <w:r>
        <w:t>Quagga</w:t>
      </w:r>
      <w:r w:rsidRPr="0099522B">
        <w:rPr>
          <w:lang w:val="el-GR"/>
        </w:rPr>
        <w:t xml:space="preserve"> και </w:t>
      </w:r>
      <w:r>
        <w:t>FRRouting</w:t>
      </w:r>
      <w:r w:rsidRPr="0099522B">
        <w:rPr>
          <w:lang w:val="el-GR"/>
        </w:rPr>
        <w:t xml:space="preserve"> (</w:t>
      </w:r>
      <w:r>
        <w:t>FRR</w:t>
      </w:r>
      <w:r w:rsidRPr="0099522B">
        <w:rPr>
          <w:lang w:val="el-GR"/>
        </w:rPr>
        <w:t>)</w:t>
      </w:r>
    </w:p>
    <w:p w14:paraId="33EB41F0" w14:textId="59C78285" w:rsidR="00C6554A" w:rsidRPr="00507385" w:rsidRDefault="007778C0" w:rsidP="008E79D3">
      <w:pPr>
        <w:pStyle w:val="ContactInfo"/>
        <w:rPr>
          <w:lang w:val="el-GR"/>
        </w:rPr>
      </w:pPr>
      <w:r>
        <w:rPr>
          <w:lang w:val="el-GR"/>
        </w:rPr>
        <w:t>Κουστένης</w:t>
      </w:r>
      <w:r w:rsidRPr="00ED503E">
        <w:rPr>
          <w:lang w:val="el-GR"/>
        </w:rPr>
        <w:t xml:space="preserve"> </w:t>
      </w:r>
      <w:r>
        <w:rPr>
          <w:lang w:val="el-GR"/>
        </w:rPr>
        <w:t>Χρίστος</w:t>
      </w:r>
      <w:r w:rsidR="00C6554A" w:rsidRPr="00ED503E">
        <w:rPr>
          <w:lang w:val="el-GR"/>
        </w:rPr>
        <w:t xml:space="preserve"> | </w:t>
      </w:r>
      <w:r>
        <w:t>el</w:t>
      </w:r>
      <w:r w:rsidRPr="00ED503E">
        <w:rPr>
          <w:lang w:val="el-GR"/>
        </w:rPr>
        <w:t>20227</w:t>
      </w:r>
      <w:r w:rsidR="00C6554A" w:rsidRPr="00ED503E">
        <w:rPr>
          <w:lang w:val="el-GR"/>
        </w:rPr>
        <w:t xml:space="preserve"> | </w:t>
      </w:r>
      <w:r w:rsidR="00DC515E">
        <w:rPr>
          <w:lang w:val="el-GR"/>
        </w:rPr>
        <w:t>19/03/2024</w:t>
      </w:r>
      <w:r w:rsidR="00C6554A" w:rsidRPr="00ED503E">
        <w:rPr>
          <w:lang w:val="el-GR"/>
        </w:rPr>
        <w:br w:type="page"/>
      </w:r>
    </w:p>
    <w:p w14:paraId="1A75A844" w14:textId="77777777" w:rsidR="008E79D3" w:rsidRPr="00507385" w:rsidRDefault="008E79D3" w:rsidP="008E79D3">
      <w:pPr>
        <w:pStyle w:val="1"/>
        <w:rPr>
          <w:lang w:val="el-GR"/>
        </w:rPr>
      </w:pPr>
    </w:p>
    <w:p w14:paraId="64C60932" w14:textId="771A8BB0" w:rsidR="00B37F82" w:rsidRPr="00B37F82" w:rsidRDefault="00B37F82" w:rsidP="00B37F82">
      <w:pPr>
        <w:rPr>
          <w:lang w:val="el-GR"/>
        </w:rPr>
      </w:pPr>
      <w:r>
        <w:rPr>
          <w:lang w:val="el-GR"/>
        </w:rPr>
        <w:t>1-</w:t>
      </w:r>
      <w:r w:rsidRPr="00A626C8">
        <w:rPr>
          <w:lang w:val="el-GR"/>
        </w:rPr>
        <w:t>1</w:t>
      </w:r>
      <w:r>
        <w:rPr>
          <w:lang w:val="el-GR"/>
        </w:rPr>
        <w:t>6</w:t>
      </w:r>
      <w:r w:rsidRPr="00A626C8">
        <w:rPr>
          <w:lang w:val="el-GR"/>
        </w:rPr>
        <w:t xml:space="preserve"> --&gt; </w:t>
      </w:r>
      <w:r>
        <w:t>Setup</w:t>
      </w:r>
    </w:p>
    <w:p w14:paraId="29B9F44A" w14:textId="63238584" w:rsidR="00A34E8F" w:rsidRDefault="00A34E8F" w:rsidP="008E79D3">
      <w:pPr>
        <w:pStyle w:val="1"/>
        <w:rPr>
          <w:lang w:val="el-GR"/>
        </w:rPr>
      </w:pPr>
      <w:r w:rsidRPr="00A34E8F">
        <w:rPr>
          <w:lang w:val="el-GR"/>
        </w:rPr>
        <w:t>Άσκηση 1:</w:t>
      </w:r>
      <w:r w:rsidR="0099522B" w:rsidRPr="00D6578F">
        <w:rPr>
          <w:lang w:val="el-GR"/>
        </w:rPr>
        <w:t xml:space="preserve"> </w:t>
      </w:r>
      <w:r w:rsidR="00D6578F" w:rsidRPr="00D6578F">
        <w:rPr>
          <w:lang w:val="el-GR"/>
        </w:rPr>
        <w:t xml:space="preserve">Γνωριμία με το περιβάλλον του </w:t>
      </w:r>
      <w:r w:rsidR="00D6578F">
        <w:t>FRR</w:t>
      </w:r>
    </w:p>
    <w:p w14:paraId="5DDD867C" w14:textId="77777777" w:rsidR="00E94D03" w:rsidRPr="00ED503E" w:rsidRDefault="00A34E8F" w:rsidP="00286C5D">
      <w:pPr>
        <w:pStyle w:val="3"/>
        <w:rPr>
          <w:lang w:val="el-GR"/>
        </w:rPr>
      </w:pPr>
      <w:r w:rsidRPr="00ED503E">
        <w:rPr>
          <w:lang w:val="el-GR"/>
        </w:rPr>
        <w:t>1.1</w:t>
      </w:r>
    </w:p>
    <w:p w14:paraId="167D2774" w14:textId="498F68F2" w:rsidR="00286C5D" w:rsidRPr="00507385" w:rsidRDefault="00E53AD1" w:rsidP="00286C5D">
      <w:pPr>
        <w:rPr>
          <w:b/>
          <w:bCs/>
          <w:lang w:val="el-GR"/>
        </w:rPr>
      </w:pPr>
      <w:r w:rsidRPr="00E53AD1">
        <w:rPr>
          <w:b/>
          <w:bCs/>
        </w:rPr>
        <w:t>telnet</w:t>
      </w:r>
      <w:r w:rsidRPr="00507385">
        <w:rPr>
          <w:b/>
          <w:bCs/>
          <w:lang w:val="el-GR"/>
        </w:rPr>
        <w:t xml:space="preserve"> </w:t>
      </w:r>
      <w:r w:rsidRPr="00E53AD1">
        <w:rPr>
          <w:b/>
          <w:bCs/>
        </w:rPr>
        <w:t>localhost</w:t>
      </w:r>
      <w:r w:rsidRPr="00507385">
        <w:rPr>
          <w:b/>
          <w:bCs/>
          <w:lang w:val="el-GR"/>
        </w:rPr>
        <w:t xml:space="preserve"> 2601 </w:t>
      </w:r>
    </w:p>
    <w:p w14:paraId="7F1A7582" w14:textId="4DF6A426" w:rsidR="00E53AD1" w:rsidRPr="009076AD" w:rsidRDefault="00E53AD1" w:rsidP="00286C5D">
      <w:pPr>
        <w:rPr>
          <w:lang w:val="el-GR"/>
        </w:rPr>
      </w:pPr>
      <w:r>
        <w:rPr>
          <w:lang w:val="el-GR"/>
        </w:rPr>
        <w:t>Παρατηρώ το ακόλουθο μήνυμα λάθους που οφείλεται στο ότι δεν έχει οριστεί κωδικός στην υπηρεσία</w:t>
      </w:r>
      <w:r w:rsidR="009076AD" w:rsidRPr="009076AD">
        <w:rPr>
          <w:lang w:val="el-GR"/>
        </w:rPr>
        <w:t>.</w:t>
      </w:r>
    </w:p>
    <w:p w14:paraId="5A5F4FE7" w14:textId="77777777" w:rsidR="00A34E8F" w:rsidRPr="00ED503E" w:rsidRDefault="00A34E8F" w:rsidP="00A34E8F">
      <w:pPr>
        <w:pStyle w:val="3"/>
        <w:rPr>
          <w:lang w:val="el-GR"/>
        </w:rPr>
      </w:pPr>
      <w:r w:rsidRPr="00ED503E">
        <w:rPr>
          <w:lang w:val="el-GR"/>
        </w:rPr>
        <w:t>1.2</w:t>
      </w:r>
    </w:p>
    <w:p w14:paraId="158924B1" w14:textId="341F9C9C" w:rsidR="00E94D03" w:rsidRPr="00507385" w:rsidRDefault="00042BE0" w:rsidP="00E94D03">
      <w:pPr>
        <w:rPr>
          <w:b/>
          <w:bCs/>
          <w:lang w:val="el-GR"/>
        </w:rPr>
      </w:pPr>
      <w:r w:rsidRPr="00042BE0">
        <w:rPr>
          <w:b/>
          <w:bCs/>
        </w:rPr>
        <w:t>vtysh</w:t>
      </w:r>
    </w:p>
    <w:p w14:paraId="495150A0" w14:textId="77777777" w:rsidR="00E94D03" w:rsidRPr="00ED503E" w:rsidRDefault="00A34E8F" w:rsidP="00286C5D">
      <w:pPr>
        <w:pStyle w:val="3"/>
        <w:rPr>
          <w:lang w:val="el-GR"/>
        </w:rPr>
      </w:pPr>
      <w:r w:rsidRPr="00ED503E">
        <w:rPr>
          <w:lang w:val="el-GR"/>
        </w:rPr>
        <w:t>1.3</w:t>
      </w:r>
    </w:p>
    <w:p w14:paraId="111F2F4C" w14:textId="338F40D2" w:rsidR="009076AD" w:rsidRDefault="00E53AD1" w:rsidP="00E94D03">
      <w:r w:rsidRPr="00E53AD1">
        <w:rPr>
          <w:lang w:val="el-GR"/>
        </w:rPr>
        <w:t>23</w:t>
      </w:r>
      <w:r w:rsidR="009076AD">
        <w:t xml:space="preserve"> </w:t>
      </w:r>
      <w:r w:rsidR="009076AD">
        <w:rPr>
          <w:lang w:val="el-GR"/>
        </w:rPr>
        <w:t>εντολές</w:t>
      </w:r>
      <w:r w:rsidRPr="00E53AD1">
        <w:rPr>
          <w:lang w:val="el-GR"/>
        </w:rPr>
        <w:t>.</w:t>
      </w:r>
    </w:p>
    <w:p w14:paraId="26C45273" w14:textId="3435DAFF" w:rsidR="009076AD" w:rsidRPr="009076AD" w:rsidRDefault="009076AD" w:rsidP="00E94D03">
      <w:r w:rsidRPr="009076AD">
        <w:rPr>
          <w:noProof/>
        </w:rPr>
        <w:drawing>
          <wp:inline distT="0" distB="0" distL="0" distR="0" wp14:anchorId="05640FF9" wp14:editId="7EFC682F">
            <wp:extent cx="5921038" cy="3404870"/>
            <wp:effectExtent l="0" t="0" r="3810" b="5080"/>
            <wp:docPr id="11935732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73210" name=""/>
                    <pic:cNvPicPr/>
                  </pic:nvPicPr>
                  <pic:blipFill rotWithShape="1">
                    <a:blip r:embed="rId9"/>
                    <a:srcRect l="459" r="-1"/>
                    <a:stretch/>
                  </pic:blipFill>
                  <pic:spPr bwMode="auto">
                    <a:xfrm>
                      <a:off x="0" y="0"/>
                      <a:ext cx="5924466" cy="340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40F7" w14:textId="77777777" w:rsidR="00407411" w:rsidRDefault="00A34E8F" w:rsidP="00A34E8F">
      <w:pPr>
        <w:pStyle w:val="3"/>
        <w:rPr>
          <w:lang w:val="el-GR"/>
        </w:rPr>
      </w:pPr>
      <w:r w:rsidRPr="00ED503E">
        <w:rPr>
          <w:lang w:val="el-GR"/>
        </w:rPr>
        <w:t>1.4</w:t>
      </w:r>
    </w:p>
    <w:p w14:paraId="0B827FCA" w14:textId="100FECA8" w:rsidR="00CD74CF" w:rsidRPr="00A626C8" w:rsidRDefault="00042BE0" w:rsidP="00D10BB3">
      <w:pPr>
        <w:rPr>
          <w:lang w:val="el-GR"/>
        </w:rPr>
      </w:pPr>
      <w:r>
        <w:rPr>
          <w:lang w:val="el-GR"/>
        </w:rPr>
        <w:t>Μας συμπληρώνει ολόκληρη την εντολή.</w:t>
      </w:r>
    </w:p>
    <w:p w14:paraId="723FD72F" w14:textId="77777777" w:rsidR="00A34E8F" w:rsidRDefault="00A34E8F" w:rsidP="00A34E8F">
      <w:pPr>
        <w:pStyle w:val="3"/>
        <w:rPr>
          <w:lang w:val="el-GR"/>
        </w:rPr>
      </w:pPr>
      <w:r w:rsidRPr="00DF79F9">
        <w:rPr>
          <w:lang w:val="el-GR"/>
        </w:rPr>
        <w:t>1.5</w:t>
      </w:r>
    </w:p>
    <w:p w14:paraId="5045D7ED" w14:textId="22797711" w:rsidR="00CD74CF" w:rsidRDefault="00042BE0" w:rsidP="00286C5D">
      <w:pPr>
        <w:rPr>
          <w:lang w:val="el-GR"/>
        </w:rPr>
      </w:pPr>
      <w:r>
        <w:rPr>
          <w:lang w:val="el-GR"/>
        </w:rPr>
        <w:t>Εμφανίζει όλες τις δυνατές εντολές που προκύπτουν από το μέρος της συμβολοσειράς που γράψαμε μέχρι στιγμής.</w:t>
      </w:r>
    </w:p>
    <w:p w14:paraId="35082012" w14:textId="1FFD3779" w:rsidR="00042BE0" w:rsidRDefault="00CD74CF" w:rsidP="00286C5D">
      <w:pPr>
        <w:rPr>
          <w:lang w:val="el-GR"/>
        </w:rPr>
      </w:pPr>
      <w:r w:rsidRPr="00CD74CF">
        <w:rPr>
          <w:noProof/>
          <w:lang w:val="el-GR"/>
        </w:rPr>
        <w:drawing>
          <wp:inline distT="0" distB="0" distL="0" distR="0" wp14:anchorId="6F483A63" wp14:editId="6D9C4B2F">
            <wp:extent cx="1598839" cy="523875"/>
            <wp:effectExtent l="0" t="0" r="1905" b="0"/>
            <wp:docPr id="1693005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0523" name=""/>
                    <pic:cNvPicPr/>
                  </pic:nvPicPr>
                  <pic:blipFill rotWithShape="1">
                    <a:blip r:embed="rId10"/>
                    <a:srcRect l="5165" r="1"/>
                    <a:stretch/>
                  </pic:blipFill>
                  <pic:spPr bwMode="auto">
                    <a:xfrm>
                      <a:off x="0" y="0"/>
                      <a:ext cx="1599062" cy="5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5A0C" w14:textId="7799513E" w:rsidR="00CD74CF" w:rsidRDefault="00CD74CF" w:rsidP="00286C5D">
      <w:pPr>
        <w:rPr>
          <w:lang w:val="el-GR"/>
        </w:rPr>
      </w:pPr>
      <w:r>
        <w:rPr>
          <w:lang w:val="el-GR"/>
        </w:rPr>
        <w:lastRenderedPageBreak/>
        <w:t>Αν πατήσουμε το «?» εκτός από τις δυνατές εντολές εμφανίζεται και η περιγραφή της λειτουργίας τους.</w:t>
      </w:r>
    </w:p>
    <w:p w14:paraId="34FCE8FB" w14:textId="693B942B" w:rsidR="00C41EF3" w:rsidRPr="00286C5D" w:rsidRDefault="00C41EF3" w:rsidP="00286C5D">
      <w:pPr>
        <w:rPr>
          <w:lang w:val="el-GR"/>
        </w:rPr>
      </w:pPr>
      <w:r w:rsidRPr="00C41EF3">
        <w:rPr>
          <w:noProof/>
          <w:lang w:val="el-GR"/>
        </w:rPr>
        <w:drawing>
          <wp:inline distT="0" distB="0" distL="0" distR="0" wp14:anchorId="2DB02D95" wp14:editId="5AD17F8C">
            <wp:extent cx="4324954" cy="619211"/>
            <wp:effectExtent l="0" t="0" r="0" b="9525"/>
            <wp:docPr id="12451016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01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D68D" w14:textId="77777777" w:rsidR="004C1EF0" w:rsidRDefault="00A34E8F" w:rsidP="00286C5D">
      <w:pPr>
        <w:pStyle w:val="3"/>
        <w:rPr>
          <w:lang w:val="el-GR"/>
        </w:rPr>
      </w:pPr>
      <w:r w:rsidRPr="002F694C">
        <w:rPr>
          <w:lang w:val="el-GR"/>
        </w:rPr>
        <w:t>1.6</w:t>
      </w:r>
    </w:p>
    <w:p w14:paraId="5B6FA2CE" w14:textId="6C89932B" w:rsidR="00286C5D" w:rsidRDefault="00DB15E6" w:rsidP="00286C5D">
      <w:pPr>
        <w:rPr>
          <w:lang w:val="el-GR"/>
        </w:rPr>
      </w:pPr>
      <w:r w:rsidRPr="00DB15E6">
        <w:rPr>
          <w:noProof/>
          <w:lang w:val="el-GR"/>
        </w:rPr>
        <w:drawing>
          <wp:inline distT="0" distB="0" distL="0" distR="0" wp14:anchorId="74DFCEDB" wp14:editId="3C84779C">
            <wp:extent cx="3948297" cy="1654629"/>
            <wp:effectExtent l="0" t="0" r="0" b="3175"/>
            <wp:docPr id="18173817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81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947" cy="16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B80" w14:textId="645BDAA3" w:rsidR="00DB15E6" w:rsidRPr="00DB15E6" w:rsidRDefault="00DB15E6" w:rsidP="00286C5D">
      <w:r>
        <w:t>sh version</w:t>
      </w:r>
    </w:p>
    <w:p w14:paraId="64C5B2E4" w14:textId="77777777" w:rsidR="00A34E8F" w:rsidRPr="00507385" w:rsidRDefault="00A34E8F" w:rsidP="00A34E8F">
      <w:pPr>
        <w:pStyle w:val="3"/>
      </w:pPr>
      <w:r w:rsidRPr="00507385">
        <w:t>1.7</w:t>
      </w:r>
    </w:p>
    <w:p w14:paraId="76AECF4D" w14:textId="2B53ADBE" w:rsidR="0098498B" w:rsidRPr="007D3893" w:rsidRDefault="007D3893" w:rsidP="00286C5D">
      <w:pPr>
        <w:rPr>
          <w:b/>
          <w:bCs/>
        </w:rPr>
      </w:pPr>
      <w:r w:rsidRPr="007D3893">
        <w:rPr>
          <w:b/>
          <w:bCs/>
        </w:rPr>
        <w:t>w t</w:t>
      </w:r>
    </w:p>
    <w:p w14:paraId="5C974CB1" w14:textId="77777777" w:rsidR="00A34E8F" w:rsidRPr="00507385" w:rsidRDefault="00A34E8F" w:rsidP="00A34E8F">
      <w:pPr>
        <w:pStyle w:val="3"/>
      </w:pPr>
      <w:r w:rsidRPr="00507385">
        <w:t>1.8</w:t>
      </w:r>
    </w:p>
    <w:p w14:paraId="3365F82B" w14:textId="7CA739B1" w:rsidR="00ED503E" w:rsidRPr="00637EDF" w:rsidRDefault="00462B96" w:rsidP="00ED503E">
      <w:pPr>
        <w:rPr>
          <w:b/>
          <w:bCs/>
        </w:rPr>
      </w:pPr>
      <w:r w:rsidRPr="00637EDF">
        <w:rPr>
          <w:b/>
          <w:bCs/>
        </w:rPr>
        <w:t xml:space="preserve">show running-config </w:t>
      </w:r>
    </w:p>
    <w:p w14:paraId="69EE699A" w14:textId="77777777" w:rsidR="00A34E8F" w:rsidRPr="00507385" w:rsidRDefault="00A34E8F" w:rsidP="00A34E8F">
      <w:pPr>
        <w:pStyle w:val="3"/>
      </w:pPr>
      <w:r w:rsidRPr="00507385">
        <w:t>1.9</w:t>
      </w:r>
    </w:p>
    <w:p w14:paraId="7A562CEE" w14:textId="2312C90D" w:rsidR="00260078" w:rsidRPr="00590193" w:rsidRDefault="00590193" w:rsidP="00A34E8F">
      <w:pPr>
        <w:rPr>
          <w:b/>
          <w:bCs/>
        </w:rPr>
      </w:pPr>
      <w:r w:rsidRPr="00590193">
        <w:rPr>
          <w:b/>
          <w:bCs/>
        </w:rPr>
        <w:t xml:space="preserve">configure terminal </w:t>
      </w:r>
    </w:p>
    <w:p w14:paraId="5706AD8E" w14:textId="77777777" w:rsidR="00862774" w:rsidRPr="00507385" w:rsidRDefault="00862774" w:rsidP="00862774">
      <w:pPr>
        <w:pStyle w:val="3"/>
      </w:pPr>
      <w:r w:rsidRPr="00507385">
        <w:t>1.10</w:t>
      </w:r>
    </w:p>
    <w:p w14:paraId="0F797BA5" w14:textId="77777777" w:rsidR="0075350E" w:rsidRPr="00A626C8" w:rsidRDefault="0075350E" w:rsidP="00C879B5">
      <w:r w:rsidRPr="0075350E">
        <w:rPr>
          <w:b/>
          <w:bCs/>
        </w:rPr>
        <w:t>hostname</w:t>
      </w:r>
      <w:r w:rsidRPr="00A626C8">
        <w:rPr>
          <w:b/>
          <w:bCs/>
        </w:rPr>
        <w:t xml:space="preserve"> </w:t>
      </w:r>
      <w:r w:rsidRPr="0075350E">
        <w:rPr>
          <w:b/>
          <w:bCs/>
        </w:rPr>
        <w:t>R</w:t>
      </w:r>
      <w:r w:rsidRPr="00A626C8">
        <w:rPr>
          <w:b/>
          <w:bCs/>
        </w:rPr>
        <w:t>1</w:t>
      </w:r>
    </w:p>
    <w:p w14:paraId="363D0D9C" w14:textId="3EF2A5C1" w:rsidR="00C879B5" w:rsidRPr="00A626C8" w:rsidRDefault="0075350E" w:rsidP="00C879B5">
      <w:r>
        <w:t>M</w:t>
      </w:r>
      <w:r w:rsidRPr="0075350E">
        <w:rPr>
          <w:lang w:val="el-GR"/>
        </w:rPr>
        <w:t>ας</w:t>
      </w:r>
      <w:r w:rsidRPr="00A626C8">
        <w:t xml:space="preserve"> </w:t>
      </w:r>
      <w:r w:rsidRPr="0075350E">
        <w:rPr>
          <w:lang w:val="el-GR"/>
        </w:rPr>
        <w:t>αλλάζει</w:t>
      </w:r>
      <w:r w:rsidRPr="00A626C8">
        <w:t xml:space="preserve"> </w:t>
      </w:r>
      <w:r w:rsidRPr="0075350E">
        <w:rPr>
          <w:lang w:val="el-GR"/>
        </w:rPr>
        <w:t>το</w:t>
      </w:r>
      <w:r w:rsidRPr="00A626C8">
        <w:t xml:space="preserve"> </w:t>
      </w:r>
      <w:r>
        <w:t>prompt</w:t>
      </w:r>
      <w:r w:rsidR="009E5F00" w:rsidRPr="00A626C8">
        <w:t>.</w:t>
      </w:r>
    </w:p>
    <w:p w14:paraId="5F3FD829" w14:textId="77777777" w:rsidR="00862774" w:rsidRPr="00A626C8" w:rsidRDefault="00C879B5" w:rsidP="00C879B5">
      <w:pPr>
        <w:pStyle w:val="3"/>
        <w:rPr>
          <w:lang w:val="el-GR"/>
        </w:rPr>
      </w:pPr>
      <w:r w:rsidRPr="00A626C8">
        <w:rPr>
          <w:lang w:val="el-GR"/>
        </w:rPr>
        <w:t>1.11</w:t>
      </w:r>
    </w:p>
    <w:p w14:paraId="2F548978" w14:textId="7C1F82EE" w:rsidR="00DF467E" w:rsidRPr="00A626C8" w:rsidRDefault="00A943AF" w:rsidP="00DF467E">
      <w:pPr>
        <w:rPr>
          <w:b/>
          <w:bCs/>
          <w:lang w:val="el-GR"/>
        </w:rPr>
      </w:pPr>
      <w:r w:rsidRPr="00A943AF">
        <w:rPr>
          <w:b/>
          <w:bCs/>
        </w:rPr>
        <w:t>password</w:t>
      </w:r>
      <w:r w:rsidRPr="00A626C8">
        <w:rPr>
          <w:b/>
          <w:bCs/>
          <w:lang w:val="el-GR"/>
        </w:rPr>
        <w:t xml:space="preserve"> </w:t>
      </w:r>
      <w:r w:rsidRPr="00A943AF">
        <w:rPr>
          <w:b/>
          <w:bCs/>
        </w:rPr>
        <w:t>ntua</w:t>
      </w:r>
    </w:p>
    <w:p w14:paraId="592A7BA3" w14:textId="77777777" w:rsidR="007951D1" w:rsidRPr="00A626C8" w:rsidRDefault="007951D1" w:rsidP="007951D1">
      <w:pPr>
        <w:pStyle w:val="3"/>
        <w:rPr>
          <w:lang w:val="el-GR"/>
        </w:rPr>
      </w:pPr>
      <w:r w:rsidRPr="00A626C8">
        <w:rPr>
          <w:lang w:val="el-GR"/>
        </w:rPr>
        <w:t>1.12</w:t>
      </w:r>
    </w:p>
    <w:p w14:paraId="4DD5FB26" w14:textId="7A3B6A7C" w:rsidR="00D10BB3" w:rsidRDefault="004E2FB5" w:rsidP="00D10BB3">
      <w:pPr>
        <w:rPr>
          <w:lang w:val="el-GR"/>
        </w:rPr>
      </w:pPr>
      <w:r w:rsidRPr="00A626C8">
        <w:rPr>
          <w:lang w:val="el-GR"/>
        </w:rPr>
        <w:t xml:space="preserve">2 </w:t>
      </w:r>
      <w:r>
        <w:rPr>
          <w:lang w:val="el-GR"/>
        </w:rPr>
        <w:t>φορές</w:t>
      </w:r>
    </w:p>
    <w:p w14:paraId="13648F1A" w14:textId="59939D76" w:rsidR="004E2FB5" w:rsidRPr="003842D0" w:rsidRDefault="004E2FB5" w:rsidP="00D10BB3">
      <w:pPr>
        <w:rPr>
          <w:lang w:val="el-GR"/>
        </w:rPr>
      </w:pPr>
      <w:r>
        <w:rPr>
          <w:lang w:val="el-GR"/>
        </w:rPr>
        <w:t>Η</w:t>
      </w:r>
      <w:r w:rsidRPr="004E2FB5">
        <w:rPr>
          <w:lang w:val="el-GR"/>
        </w:rPr>
        <w:t xml:space="preserve"> μία μας πάει στο </w:t>
      </w:r>
      <w:r>
        <w:t>Privileged</w:t>
      </w:r>
      <w:r w:rsidRPr="004E2FB5">
        <w:rPr>
          <w:lang w:val="el-GR"/>
        </w:rPr>
        <w:t xml:space="preserve"> </w:t>
      </w:r>
      <w:r>
        <w:t>EXEC</w:t>
      </w:r>
      <w:r w:rsidRPr="004E2FB5">
        <w:rPr>
          <w:lang w:val="el-GR"/>
        </w:rPr>
        <w:t xml:space="preserve"> και η άλλη στο αρχικό κέλυφος </w:t>
      </w:r>
      <w:r>
        <w:t>UNIX</w:t>
      </w:r>
      <w:r w:rsidR="003842D0">
        <w:rPr>
          <w:lang w:val="el-GR"/>
        </w:rPr>
        <w:t>.</w:t>
      </w:r>
    </w:p>
    <w:p w14:paraId="2510BFF7" w14:textId="77777777" w:rsidR="00671C94" w:rsidRPr="00507385" w:rsidRDefault="00671C94" w:rsidP="00671C94">
      <w:pPr>
        <w:pStyle w:val="3"/>
      </w:pPr>
      <w:r w:rsidRPr="00507385">
        <w:t>1.13</w:t>
      </w:r>
    </w:p>
    <w:p w14:paraId="0EA1346F" w14:textId="3D9FA139" w:rsidR="00286C5D" w:rsidRPr="00507385" w:rsidRDefault="006C58C7" w:rsidP="00286C5D">
      <w:r>
        <w:t>Υπάρχει prompt για password</w:t>
      </w:r>
      <w:r w:rsidR="00390ED2">
        <w:t>.</w:t>
      </w:r>
    </w:p>
    <w:p w14:paraId="596547A9" w14:textId="77777777" w:rsidR="00671C94" w:rsidRPr="00507385" w:rsidRDefault="00671C94" w:rsidP="00671C94">
      <w:pPr>
        <w:pStyle w:val="3"/>
      </w:pPr>
      <w:r w:rsidRPr="00507385">
        <w:lastRenderedPageBreak/>
        <w:t>1.14</w:t>
      </w:r>
    </w:p>
    <w:p w14:paraId="1D7B0739" w14:textId="6F03AB1D" w:rsidR="00ED503E" w:rsidRPr="00A626C8" w:rsidRDefault="006C58C7" w:rsidP="00ED503E">
      <w:r>
        <w:t>Στο User EXEC</w:t>
      </w:r>
      <w:r w:rsidR="00002B7F" w:rsidRPr="00A626C8">
        <w:t>.</w:t>
      </w:r>
    </w:p>
    <w:p w14:paraId="13D0CD9B" w14:textId="77777777" w:rsidR="00671C94" w:rsidRPr="00507385" w:rsidRDefault="00671C94" w:rsidP="00671C94">
      <w:pPr>
        <w:pStyle w:val="3"/>
      </w:pPr>
      <w:r w:rsidRPr="00507385">
        <w:t>1.15</w:t>
      </w:r>
    </w:p>
    <w:p w14:paraId="4C6C7A1E" w14:textId="1FDCBE70" w:rsidR="00ED503E" w:rsidRDefault="000A51DF" w:rsidP="00ED503E">
      <w:pPr>
        <w:rPr>
          <w:lang w:val="el-GR"/>
        </w:rPr>
      </w:pPr>
      <w:r>
        <w:rPr>
          <w:lang w:val="el-GR"/>
        </w:rPr>
        <w:t>10 εντολές.</w:t>
      </w:r>
    </w:p>
    <w:p w14:paraId="302DCCE7" w14:textId="60713F60" w:rsidR="008E5916" w:rsidRPr="000A51DF" w:rsidRDefault="008E5916" w:rsidP="00ED503E">
      <w:pPr>
        <w:rPr>
          <w:lang w:val="el-GR"/>
        </w:rPr>
      </w:pPr>
      <w:r w:rsidRPr="008E5916">
        <w:rPr>
          <w:noProof/>
          <w:lang w:val="el-GR"/>
        </w:rPr>
        <w:drawing>
          <wp:inline distT="0" distB="0" distL="0" distR="0" wp14:anchorId="73992C00" wp14:editId="3D25E2FA">
            <wp:extent cx="5460521" cy="1723450"/>
            <wp:effectExtent l="0" t="0" r="6985" b="0"/>
            <wp:docPr id="11150388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38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950" cy="17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9D52" w14:textId="77777777" w:rsidR="00671C94" w:rsidRPr="008E5916" w:rsidRDefault="00671C94" w:rsidP="00671C94">
      <w:pPr>
        <w:pStyle w:val="3"/>
        <w:rPr>
          <w:lang w:val="el-GR"/>
        </w:rPr>
      </w:pPr>
      <w:r w:rsidRPr="008E5916">
        <w:rPr>
          <w:lang w:val="el-GR"/>
        </w:rPr>
        <w:t>1.16</w:t>
      </w:r>
    </w:p>
    <w:p w14:paraId="1EC15D7C" w14:textId="28B7CC98" w:rsidR="00ED503E" w:rsidRPr="008E5916" w:rsidRDefault="008E5916" w:rsidP="00ED503E">
      <w:pPr>
        <w:rPr>
          <w:lang w:val="el-GR"/>
        </w:rPr>
      </w:pPr>
      <w:r w:rsidRPr="008E5916">
        <w:rPr>
          <w:lang w:val="el-GR"/>
        </w:rPr>
        <w:t xml:space="preserve">Είναι μικρότερος γιατί πριν ήμασταν στο </w:t>
      </w:r>
      <w:r w:rsidRPr="004A394F">
        <w:rPr>
          <w:u w:val="single"/>
        </w:rPr>
        <w:t>Priviledged</w:t>
      </w:r>
      <w:r w:rsidRPr="004A394F">
        <w:rPr>
          <w:u w:val="single"/>
          <w:lang w:val="el-GR"/>
        </w:rPr>
        <w:t xml:space="preserve"> </w:t>
      </w:r>
      <w:r w:rsidRPr="004A394F">
        <w:rPr>
          <w:u w:val="single"/>
        </w:rPr>
        <w:t>EXEC</w:t>
      </w:r>
      <w:r w:rsidRPr="004A394F">
        <w:rPr>
          <w:u w:val="single"/>
          <w:lang w:val="el-GR"/>
        </w:rPr>
        <w:t xml:space="preserve"> </w:t>
      </w:r>
      <w:r w:rsidRPr="004A394F">
        <w:rPr>
          <w:u w:val="single"/>
        </w:rPr>
        <w:t>mode</w:t>
      </w:r>
      <w:r w:rsidRPr="008E5916">
        <w:rPr>
          <w:lang w:val="el-GR"/>
        </w:rPr>
        <w:t xml:space="preserve"> και είχαμε περισσότερα δικαιώματα.</w:t>
      </w:r>
    </w:p>
    <w:p w14:paraId="7B2C19E9" w14:textId="77777777" w:rsidR="001E084F" w:rsidRPr="00507385" w:rsidRDefault="00671C94" w:rsidP="001E084F">
      <w:pPr>
        <w:pStyle w:val="3"/>
      </w:pPr>
      <w:r w:rsidRPr="00507385">
        <w:t>1.17</w:t>
      </w:r>
    </w:p>
    <w:p w14:paraId="65EB04DD" w14:textId="60E2249F" w:rsidR="00ED503E" w:rsidRPr="00977387" w:rsidRDefault="00977387" w:rsidP="00ED503E">
      <w:pPr>
        <w:rPr>
          <w:b/>
          <w:bCs/>
        </w:rPr>
      </w:pPr>
      <w:r w:rsidRPr="00977387">
        <w:rPr>
          <w:b/>
          <w:bCs/>
        </w:rPr>
        <w:t>show interface</w:t>
      </w:r>
    </w:p>
    <w:p w14:paraId="758CD783" w14:textId="43F5F059" w:rsidR="00002B7F" w:rsidRDefault="00002B7F" w:rsidP="000A51DF">
      <w:pPr>
        <w:pStyle w:val="3"/>
      </w:pPr>
      <w:r>
        <w:rPr>
          <w:lang w:val="el-GR"/>
        </w:rPr>
        <w:t>1.18</w:t>
      </w:r>
    </w:p>
    <w:p w14:paraId="00842079" w14:textId="159779C7" w:rsidR="0025578B" w:rsidRPr="0025578B" w:rsidRDefault="0025578B" w:rsidP="0025578B">
      <w:pPr>
        <w:rPr>
          <w:b/>
          <w:bCs/>
        </w:rPr>
      </w:pPr>
      <w:r w:rsidRPr="0025578B">
        <w:rPr>
          <w:b/>
          <w:bCs/>
        </w:rPr>
        <w:t xml:space="preserve">show ip forwarding </w:t>
      </w:r>
    </w:p>
    <w:p w14:paraId="66BFCBD9" w14:textId="7F52AE19" w:rsidR="000A51DF" w:rsidRPr="000A51DF" w:rsidRDefault="0025578B" w:rsidP="000A51DF">
      <w:pPr>
        <w:rPr>
          <w:lang w:val="el-GR"/>
        </w:rPr>
      </w:pPr>
      <w:r w:rsidRPr="0025578B">
        <w:rPr>
          <w:noProof/>
          <w:lang w:val="el-GR"/>
        </w:rPr>
        <w:drawing>
          <wp:inline distT="0" distB="0" distL="0" distR="0" wp14:anchorId="21EE0446" wp14:editId="4326A967">
            <wp:extent cx="2353003" cy="457264"/>
            <wp:effectExtent l="0" t="0" r="0" b="0"/>
            <wp:docPr id="198291914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9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421" w14:textId="071AB520" w:rsidR="00002B7F" w:rsidRDefault="00002B7F" w:rsidP="000A51DF">
      <w:pPr>
        <w:pStyle w:val="3"/>
        <w:rPr>
          <w:lang w:val="el-GR"/>
        </w:rPr>
      </w:pPr>
      <w:r>
        <w:rPr>
          <w:lang w:val="el-GR"/>
        </w:rPr>
        <w:t>1.19</w:t>
      </w:r>
    </w:p>
    <w:p w14:paraId="5686D6A9" w14:textId="2ACE57FD" w:rsidR="00C37F7A" w:rsidRPr="00A626C8" w:rsidRDefault="00820978" w:rsidP="000A51DF">
      <w:pPr>
        <w:rPr>
          <w:b/>
          <w:bCs/>
          <w:lang w:val="el-GR"/>
        </w:rPr>
      </w:pPr>
      <w:r w:rsidRPr="00820978">
        <w:rPr>
          <w:b/>
          <w:bCs/>
        </w:rPr>
        <w:t>show</w:t>
      </w:r>
      <w:r w:rsidRPr="00A626C8">
        <w:rPr>
          <w:b/>
          <w:bCs/>
          <w:lang w:val="el-GR"/>
        </w:rPr>
        <w:t xml:space="preserve"> </w:t>
      </w:r>
      <w:r w:rsidR="00C37F7A">
        <w:rPr>
          <w:b/>
          <w:bCs/>
        </w:rPr>
        <w:t>ip</w:t>
      </w:r>
      <w:r w:rsidR="00C37F7A" w:rsidRPr="00A626C8">
        <w:rPr>
          <w:b/>
          <w:bCs/>
          <w:lang w:val="el-GR"/>
        </w:rPr>
        <w:t xml:space="preserve"> </w:t>
      </w:r>
      <w:r w:rsidRPr="00820978">
        <w:rPr>
          <w:b/>
          <w:bCs/>
        </w:rPr>
        <w:t>route</w:t>
      </w:r>
    </w:p>
    <w:p w14:paraId="626E59A1" w14:textId="2C50FBBF" w:rsidR="00002B7F" w:rsidRDefault="00002B7F" w:rsidP="000A51DF">
      <w:pPr>
        <w:pStyle w:val="3"/>
        <w:rPr>
          <w:lang w:val="el-GR"/>
        </w:rPr>
      </w:pPr>
      <w:r>
        <w:rPr>
          <w:lang w:val="el-GR"/>
        </w:rPr>
        <w:t>1.20</w:t>
      </w:r>
    </w:p>
    <w:p w14:paraId="4E37043F" w14:textId="553AD63E" w:rsidR="000A51DF" w:rsidRPr="00820978" w:rsidRDefault="00820978" w:rsidP="000A51DF">
      <w:pPr>
        <w:rPr>
          <w:lang w:val="el-GR"/>
        </w:rPr>
      </w:pPr>
      <w:r w:rsidRPr="00820978">
        <w:rPr>
          <w:lang w:val="el-GR"/>
        </w:rPr>
        <w:t xml:space="preserve">Όχι δε μπορούμε, καθώς δεν είμαστε προνομιούχος χρήστης </w:t>
      </w:r>
      <w:r w:rsidR="003200FC">
        <w:rPr>
          <w:lang w:val="el-GR"/>
        </w:rPr>
        <w:t xml:space="preserve">και </w:t>
      </w:r>
      <w:r w:rsidRPr="00820978">
        <w:rPr>
          <w:lang w:val="el-GR"/>
        </w:rPr>
        <w:t>δεν αναγνωρίζεται η εντολή μας.</w:t>
      </w:r>
    </w:p>
    <w:p w14:paraId="77127801" w14:textId="71CF6D43" w:rsidR="00002B7F" w:rsidRPr="00820978" w:rsidRDefault="00002B7F" w:rsidP="000A51DF">
      <w:pPr>
        <w:pStyle w:val="3"/>
        <w:rPr>
          <w:lang w:val="el-GR"/>
        </w:rPr>
      </w:pPr>
      <w:r>
        <w:rPr>
          <w:lang w:val="el-GR"/>
        </w:rPr>
        <w:t>1.21</w:t>
      </w:r>
    </w:p>
    <w:p w14:paraId="0EDB1177" w14:textId="6F7FB6F8" w:rsidR="004A394F" w:rsidRPr="00E21309" w:rsidRDefault="001E53DF" w:rsidP="004A394F">
      <w:pPr>
        <w:rPr>
          <w:b/>
          <w:bCs/>
          <w:lang w:val="el-GR"/>
        </w:rPr>
      </w:pPr>
      <w:r w:rsidRPr="001E53DF">
        <w:rPr>
          <w:b/>
          <w:bCs/>
        </w:rPr>
        <w:t>enable</w:t>
      </w:r>
    </w:p>
    <w:p w14:paraId="24A84C73" w14:textId="7E5F9FAA" w:rsidR="00002B7F" w:rsidRPr="00820978" w:rsidRDefault="004F0975" w:rsidP="004A394F">
      <w:pPr>
        <w:pStyle w:val="3"/>
        <w:rPr>
          <w:lang w:val="el-GR"/>
        </w:rPr>
      </w:pPr>
      <w:r w:rsidRPr="00820978">
        <w:rPr>
          <w:lang w:val="el-GR"/>
        </w:rPr>
        <w:t>1.22</w:t>
      </w:r>
    </w:p>
    <w:p w14:paraId="12334FF9" w14:textId="068BB678" w:rsidR="004A394F" w:rsidRPr="00E21309" w:rsidRDefault="00E21309" w:rsidP="004A394F">
      <w:pPr>
        <w:rPr>
          <w:lang w:val="el-GR"/>
        </w:rPr>
      </w:pPr>
      <w:r w:rsidRPr="00E21309">
        <w:rPr>
          <w:lang w:val="el-GR"/>
        </w:rPr>
        <w:t xml:space="preserve">Πλέον μπορούμε να δούμε την παραμετροποίηση του </w:t>
      </w:r>
      <w:r>
        <w:t>FRR</w:t>
      </w:r>
      <w:r w:rsidRPr="00E21309">
        <w:rPr>
          <w:lang w:val="el-GR"/>
        </w:rPr>
        <w:t xml:space="preserve">, η οποία περιλαμβάνει και το </w:t>
      </w:r>
      <w:r>
        <w:t>password</w:t>
      </w:r>
      <w:r w:rsidRPr="00E21309">
        <w:rPr>
          <w:lang w:val="el-GR"/>
        </w:rPr>
        <w:t xml:space="preserve"> που ορίσαμε.</w:t>
      </w:r>
    </w:p>
    <w:p w14:paraId="21369414" w14:textId="5B801B56" w:rsidR="004F0975" w:rsidRPr="00820978" w:rsidRDefault="004F0975" w:rsidP="004A394F">
      <w:pPr>
        <w:pStyle w:val="3"/>
        <w:rPr>
          <w:lang w:val="el-GR"/>
        </w:rPr>
      </w:pPr>
      <w:r w:rsidRPr="00820978">
        <w:rPr>
          <w:lang w:val="el-GR"/>
        </w:rPr>
        <w:t>1.23</w:t>
      </w:r>
    </w:p>
    <w:p w14:paraId="051C23FE" w14:textId="3A9ADB1E" w:rsidR="004A394F" w:rsidRDefault="002C4612" w:rsidP="004A394F">
      <w:pPr>
        <w:rPr>
          <w:lang w:val="el-GR"/>
        </w:rPr>
      </w:pPr>
      <w:r>
        <w:t xml:space="preserve">18 </w:t>
      </w:r>
      <w:r>
        <w:rPr>
          <w:lang w:val="el-GR"/>
        </w:rPr>
        <w:t>εντολές</w:t>
      </w:r>
      <w:r w:rsidR="00446E96">
        <w:rPr>
          <w:lang w:val="el-GR"/>
        </w:rPr>
        <w:t>.</w:t>
      </w:r>
    </w:p>
    <w:p w14:paraId="202F1A23" w14:textId="0C6CBF8F" w:rsidR="002C4612" w:rsidRPr="002C4612" w:rsidRDefault="002C4612" w:rsidP="004A394F">
      <w:pPr>
        <w:rPr>
          <w:lang w:val="el-GR"/>
        </w:rPr>
      </w:pPr>
      <w:r w:rsidRPr="002C4612">
        <w:rPr>
          <w:noProof/>
          <w:lang w:val="el-GR"/>
        </w:rPr>
        <w:lastRenderedPageBreak/>
        <w:drawing>
          <wp:inline distT="0" distB="0" distL="0" distR="0" wp14:anchorId="42FD761D" wp14:editId="10A913F9">
            <wp:extent cx="6639852" cy="3086531"/>
            <wp:effectExtent l="0" t="0" r="8890" b="0"/>
            <wp:docPr id="208983884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38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BEAA" w14:textId="5B586F5E" w:rsidR="004F0975" w:rsidRPr="00A626C8" w:rsidRDefault="004F0975" w:rsidP="004A394F">
      <w:pPr>
        <w:pStyle w:val="3"/>
      </w:pPr>
      <w:r w:rsidRPr="00A626C8">
        <w:t>1.24</w:t>
      </w:r>
    </w:p>
    <w:p w14:paraId="6AD710CB" w14:textId="291EF34D" w:rsidR="004A394F" w:rsidRPr="002C4612" w:rsidRDefault="002C4612" w:rsidP="004A394F">
      <w:pPr>
        <w:rPr>
          <w:b/>
          <w:bCs/>
        </w:rPr>
      </w:pPr>
      <w:r w:rsidRPr="002C4612">
        <w:rPr>
          <w:b/>
          <w:bCs/>
        </w:rPr>
        <w:t>list</w:t>
      </w:r>
    </w:p>
    <w:p w14:paraId="472DF1B4" w14:textId="054E9C80" w:rsidR="004F0975" w:rsidRDefault="004F0975" w:rsidP="004A394F">
      <w:pPr>
        <w:pStyle w:val="3"/>
      </w:pPr>
      <w:r w:rsidRPr="00A626C8">
        <w:t>1.25</w:t>
      </w:r>
    </w:p>
    <w:p w14:paraId="6010DAA8" w14:textId="7747A9A1" w:rsidR="008A119A" w:rsidRDefault="008A119A" w:rsidP="008A119A">
      <w:pPr>
        <w:rPr>
          <w:b/>
          <w:bCs/>
        </w:rPr>
      </w:pPr>
      <w:r w:rsidRPr="008A119A">
        <w:rPr>
          <w:b/>
          <w:bCs/>
        </w:rPr>
        <w:t>configure terminal</w:t>
      </w:r>
    </w:p>
    <w:p w14:paraId="4490CD56" w14:textId="07A6DBB0" w:rsidR="008A119A" w:rsidRDefault="008A119A" w:rsidP="008A119A">
      <w:pPr>
        <w:rPr>
          <w:b/>
          <w:bCs/>
        </w:rPr>
      </w:pPr>
      <w:r>
        <w:rPr>
          <w:b/>
          <w:bCs/>
        </w:rPr>
        <w:tab/>
        <w:t>|</w:t>
      </w:r>
    </w:p>
    <w:p w14:paraId="5E16340E" w14:textId="07C2F43E" w:rsidR="008A119A" w:rsidRPr="008A119A" w:rsidRDefault="008A119A" w:rsidP="008A119A">
      <w:pPr>
        <w:rPr>
          <w:b/>
          <w:bCs/>
        </w:rPr>
      </w:pPr>
      <w:r>
        <w:rPr>
          <w:b/>
          <w:bCs/>
        </w:rPr>
        <w:tab/>
        <w:t>V</w:t>
      </w:r>
    </w:p>
    <w:p w14:paraId="4838A891" w14:textId="40A7AC40" w:rsidR="008A119A" w:rsidRPr="008A119A" w:rsidRDefault="008A119A" w:rsidP="004A394F">
      <w:pPr>
        <w:rPr>
          <w:b/>
          <w:bCs/>
        </w:rPr>
      </w:pPr>
      <w:r w:rsidRPr="008A119A">
        <w:rPr>
          <w:b/>
          <w:bCs/>
        </w:rPr>
        <w:t>enable password ntua</w:t>
      </w:r>
    </w:p>
    <w:p w14:paraId="48176CBE" w14:textId="4A6C4097" w:rsidR="004F0975" w:rsidRPr="00A626C8" w:rsidRDefault="004F0975" w:rsidP="004A394F">
      <w:pPr>
        <w:pStyle w:val="3"/>
      </w:pPr>
      <w:r w:rsidRPr="00A626C8">
        <w:t>1.26</w:t>
      </w:r>
    </w:p>
    <w:p w14:paraId="0C06B318" w14:textId="58F6305F" w:rsidR="004A394F" w:rsidRPr="00AE2AEF" w:rsidRDefault="00F912D9" w:rsidP="004A394F">
      <w:pPr>
        <w:rPr>
          <w:b/>
          <w:bCs/>
        </w:rPr>
      </w:pPr>
      <w:r>
        <w:rPr>
          <w:b/>
          <w:bCs/>
        </w:rPr>
        <w:t>service</w:t>
      </w:r>
      <w:r w:rsidR="00AE2AEF" w:rsidRPr="00AE2AEF">
        <w:rPr>
          <w:b/>
          <w:bCs/>
        </w:rPr>
        <w:t xml:space="preserve"> password-encryption</w:t>
      </w:r>
    </w:p>
    <w:p w14:paraId="5283C956" w14:textId="538E97B1" w:rsidR="004F0975" w:rsidRPr="00A626C8" w:rsidRDefault="004F0975" w:rsidP="004A394F">
      <w:pPr>
        <w:pStyle w:val="3"/>
      </w:pPr>
      <w:r w:rsidRPr="00A626C8">
        <w:t>1.27</w:t>
      </w:r>
    </w:p>
    <w:p w14:paraId="4A66E5B5" w14:textId="69CA128B" w:rsidR="004A394F" w:rsidRDefault="00E724EF" w:rsidP="004A394F">
      <w:pPr>
        <w:rPr>
          <w:b/>
          <w:bCs/>
        </w:rPr>
      </w:pPr>
      <w:r w:rsidRPr="00E724EF">
        <w:rPr>
          <w:b/>
          <w:bCs/>
        </w:rPr>
        <w:t>write memory</w:t>
      </w:r>
    </w:p>
    <w:p w14:paraId="290408E4" w14:textId="3848450F" w:rsidR="00E724EF" w:rsidRPr="00E724EF" w:rsidRDefault="00E724EF" w:rsidP="004A394F">
      <w:r>
        <w:rPr>
          <w:b/>
          <w:bCs/>
        </w:rPr>
        <w:t>“</w:t>
      </w:r>
      <w:r w:rsidRPr="006B37CF">
        <w:rPr>
          <w:b/>
          <w:bCs/>
        </w:rPr>
        <w:t>Configuration saved to /usr/local/etc/frr/zebra.conf</w:t>
      </w:r>
      <w:r w:rsidR="00B05080">
        <w:t>”</w:t>
      </w:r>
    </w:p>
    <w:p w14:paraId="5E317628" w14:textId="717F52E6" w:rsidR="004F0975" w:rsidRPr="001A0D02" w:rsidRDefault="004F0975" w:rsidP="004A394F">
      <w:pPr>
        <w:pStyle w:val="3"/>
        <w:rPr>
          <w:lang w:val="el-GR"/>
        </w:rPr>
      </w:pPr>
      <w:r w:rsidRPr="001A0D02">
        <w:rPr>
          <w:lang w:val="el-GR"/>
        </w:rPr>
        <w:t>1.28</w:t>
      </w:r>
    </w:p>
    <w:p w14:paraId="2673C422" w14:textId="349577AC" w:rsidR="004A394F" w:rsidRPr="00365BE1" w:rsidRDefault="00365BE1" w:rsidP="004A394F">
      <w:pPr>
        <w:rPr>
          <w:lang w:val="el-GR"/>
        </w:rPr>
      </w:pPr>
      <w:r>
        <w:rPr>
          <w:lang w:val="el-GR"/>
        </w:rPr>
        <w:t>Ζητείται κωδικός(</w:t>
      </w:r>
      <w:r w:rsidRPr="001A0D02">
        <w:rPr>
          <w:lang w:val="el-GR"/>
        </w:rPr>
        <w:t>=</w:t>
      </w:r>
      <w:r w:rsidR="00C74BB2">
        <w:rPr>
          <w:lang w:val="el-GR"/>
        </w:rPr>
        <w:t xml:space="preserve"> «</w:t>
      </w:r>
      <w:r>
        <w:t>ntua</w:t>
      </w:r>
      <w:r w:rsidR="00C74BB2">
        <w:rPr>
          <w:lang w:val="el-GR"/>
        </w:rPr>
        <w:t>»</w:t>
      </w:r>
      <w:r w:rsidRPr="001A0D02">
        <w:rPr>
          <w:lang w:val="el-GR"/>
        </w:rPr>
        <w:t xml:space="preserve"> </w:t>
      </w:r>
      <w:r>
        <w:rPr>
          <w:lang w:val="el-GR"/>
        </w:rPr>
        <w:t>όπως ορίστηκε).</w:t>
      </w:r>
    </w:p>
    <w:p w14:paraId="5273B723" w14:textId="57E7E07A" w:rsidR="004F0975" w:rsidRPr="00820978" w:rsidRDefault="004F0975" w:rsidP="004A394F">
      <w:pPr>
        <w:pStyle w:val="3"/>
        <w:rPr>
          <w:lang w:val="el-GR"/>
        </w:rPr>
      </w:pPr>
      <w:r w:rsidRPr="00820978">
        <w:rPr>
          <w:lang w:val="el-GR"/>
        </w:rPr>
        <w:t>1.29</w:t>
      </w:r>
    </w:p>
    <w:p w14:paraId="79D6F441" w14:textId="33A517C6" w:rsidR="004A394F" w:rsidRPr="00A626C8" w:rsidRDefault="001A0D02" w:rsidP="004A394F">
      <w:pPr>
        <w:rPr>
          <w:lang w:val="el-GR"/>
        </w:rPr>
      </w:pPr>
      <w:r>
        <w:rPr>
          <w:lang w:val="el-GR"/>
        </w:rPr>
        <w:t xml:space="preserve">Βρεθήκαμε στο επίπεδο </w:t>
      </w:r>
      <w:r>
        <w:t>Priviliged</w:t>
      </w:r>
      <w:r w:rsidRPr="001A0D02">
        <w:rPr>
          <w:lang w:val="el-GR"/>
        </w:rPr>
        <w:t xml:space="preserve"> </w:t>
      </w:r>
      <w:r>
        <w:t>EXEC</w:t>
      </w:r>
      <w:r w:rsidRPr="001A0D02">
        <w:rPr>
          <w:lang w:val="el-GR"/>
        </w:rPr>
        <w:t xml:space="preserve">. </w:t>
      </w:r>
      <w:r>
        <w:rPr>
          <w:lang w:val="el-GR"/>
        </w:rPr>
        <w:t>Όχι</w:t>
      </w:r>
      <w:r w:rsidRPr="00A626C8">
        <w:rPr>
          <w:lang w:val="el-GR"/>
        </w:rPr>
        <w:t xml:space="preserve">, </w:t>
      </w:r>
      <w:r>
        <w:rPr>
          <w:lang w:val="el-GR"/>
        </w:rPr>
        <w:t>δε ζητήθηκε συνθηματικό.</w:t>
      </w:r>
    </w:p>
    <w:p w14:paraId="583287BD" w14:textId="77777777" w:rsidR="00CE63A6" w:rsidRPr="00A626C8" w:rsidRDefault="00CE63A6" w:rsidP="004A394F">
      <w:pPr>
        <w:rPr>
          <w:lang w:val="el-GR"/>
        </w:rPr>
      </w:pPr>
    </w:p>
    <w:p w14:paraId="155AED1F" w14:textId="7FDBF86B" w:rsidR="004F0975" w:rsidRPr="00A626C8" w:rsidRDefault="004F0975" w:rsidP="004A394F">
      <w:pPr>
        <w:pStyle w:val="3"/>
        <w:rPr>
          <w:lang w:val="el-GR"/>
        </w:rPr>
      </w:pPr>
      <w:r w:rsidRPr="00820978">
        <w:rPr>
          <w:lang w:val="el-GR"/>
        </w:rPr>
        <w:lastRenderedPageBreak/>
        <w:t>1.30</w:t>
      </w:r>
    </w:p>
    <w:p w14:paraId="08A0BEC0" w14:textId="26C8BB4F" w:rsidR="00CE63A6" w:rsidRPr="00A626C8" w:rsidRDefault="00CE63A6" w:rsidP="00CE63A6">
      <w:pPr>
        <w:rPr>
          <w:b/>
          <w:bCs/>
          <w:lang w:val="el-GR"/>
        </w:rPr>
      </w:pPr>
      <w:r w:rsidRPr="006B37CF">
        <w:rPr>
          <w:b/>
          <w:bCs/>
        </w:rPr>
        <w:t>write</w:t>
      </w:r>
      <w:r w:rsidRPr="00A626C8">
        <w:rPr>
          <w:b/>
          <w:bCs/>
          <w:lang w:val="el-GR"/>
        </w:rPr>
        <w:t xml:space="preserve"> </w:t>
      </w:r>
      <w:r w:rsidRPr="006B37CF">
        <w:rPr>
          <w:b/>
          <w:bCs/>
        </w:rPr>
        <w:t>memory</w:t>
      </w:r>
    </w:p>
    <w:p w14:paraId="37640355" w14:textId="4A570F44" w:rsidR="004A394F" w:rsidRDefault="00A020A2" w:rsidP="004A394F">
      <w:pPr>
        <w:rPr>
          <w:lang w:val="el-GR"/>
        </w:rPr>
      </w:pPr>
      <w:r w:rsidRPr="00A020A2">
        <w:rPr>
          <w:noProof/>
          <w:lang w:val="el-GR"/>
        </w:rPr>
        <w:drawing>
          <wp:inline distT="0" distB="0" distL="0" distR="0" wp14:anchorId="08F176A7" wp14:editId="32619B11">
            <wp:extent cx="5982535" cy="1609950"/>
            <wp:effectExtent l="0" t="0" r="0" b="9525"/>
            <wp:docPr id="7265125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12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74A8" w14:textId="08A20025" w:rsidR="00A020A2" w:rsidRDefault="00CE63A6" w:rsidP="004A394F">
      <w:pPr>
        <w:rPr>
          <w:b/>
          <w:bCs/>
        </w:rPr>
      </w:pPr>
      <w:r w:rsidRPr="00CE63A6">
        <w:rPr>
          <w:b/>
          <w:bCs/>
        </w:rPr>
        <w:t xml:space="preserve">Integrated configuration saved to </w:t>
      </w:r>
      <w:r w:rsidR="00A020A2" w:rsidRPr="00CE63A6">
        <w:rPr>
          <w:b/>
          <w:bCs/>
        </w:rPr>
        <w:t>/usr/local/etc/frr/frr.conf</w:t>
      </w:r>
    </w:p>
    <w:p w14:paraId="3DFD4B4E" w14:textId="00485F91" w:rsidR="006B37CF" w:rsidRPr="00063930" w:rsidRDefault="006B37CF" w:rsidP="004A394F">
      <w:r>
        <w:rPr>
          <w:lang w:val="el-GR"/>
        </w:rPr>
        <w:t>Πριν</w:t>
      </w:r>
      <w:r w:rsidRPr="00063930">
        <w:t xml:space="preserve"> </w:t>
      </w:r>
      <w:r>
        <w:rPr>
          <w:lang w:val="el-GR"/>
        </w:rPr>
        <w:t>ήμασταν</w:t>
      </w:r>
      <w:r w:rsidRPr="00063930">
        <w:t xml:space="preserve"> </w:t>
      </w:r>
      <w:r>
        <w:rPr>
          <w:lang w:val="el-GR"/>
        </w:rPr>
        <w:t>συνδεδεμένοι</w:t>
      </w:r>
      <w:r w:rsidRPr="00063930">
        <w:t xml:space="preserve"> </w:t>
      </w:r>
      <w:r>
        <w:rPr>
          <w:lang w:val="el-GR"/>
        </w:rPr>
        <w:t>στον</w:t>
      </w:r>
      <w:r w:rsidRPr="00063930">
        <w:t xml:space="preserve"> </w:t>
      </w:r>
      <w:r>
        <w:t>daemon</w:t>
      </w:r>
      <w:r w:rsidRPr="00063930">
        <w:t xml:space="preserve"> </w:t>
      </w:r>
      <w:r>
        <w:t>zebra</w:t>
      </w:r>
      <w:r w:rsidRPr="00063930">
        <w:t xml:space="preserve"> </w:t>
      </w:r>
      <w:r>
        <w:rPr>
          <w:lang w:val="el-GR"/>
        </w:rPr>
        <w:t>ενώ</w:t>
      </w:r>
      <w:r w:rsidRPr="00063930">
        <w:t xml:space="preserve"> </w:t>
      </w:r>
      <w:r>
        <w:rPr>
          <w:lang w:val="el-GR"/>
        </w:rPr>
        <w:t>τώρα</w:t>
      </w:r>
      <w:r w:rsidRPr="00063930">
        <w:t xml:space="preserve"> </w:t>
      </w:r>
      <w:r>
        <w:rPr>
          <w:lang w:val="el-GR"/>
        </w:rPr>
        <w:t>στην</w:t>
      </w:r>
      <w:r w:rsidRPr="00063930">
        <w:t xml:space="preserve"> </w:t>
      </w:r>
      <w:r>
        <w:t>vtysh</w:t>
      </w:r>
      <w:r w:rsidRPr="00063930">
        <w:t xml:space="preserve"> </w:t>
      </w:r>
      <w:r>
        <w:rPr>
          <w:lang w:val="el-GR"/>
        </w:rPr>
        <w:t>και</w:t>
      </w:r>
      <w:r w:rsidRPr="00063930">
        <w:t xml:space="preserve"> </w:t>
      </w:r>
      <w:r>
        <w:rPr>
          <w:lang w:val="el-GR"/>
        </w:rPr>
        <w:t>έτσι</w:t>
      </w:r>
      <w:r w:rsidRPr="00063930">
        <w:t xml:space="preserve"> </w:t>
      </w:r>
      <w:r>
        <w:rPr>
          <w:lang w:val="el-GR"/>
        </w:rPr>
        <w:t>ενημερώνεται</w:t>
      </w:r>
      <w:r w:rsidRPr="00063930">
        <w:t xml:space="preserve"> </w:t>
      </w:r>
      <w:r>
        <w:rPr>
          <w:lang w:val="el-GR"/>
        </w:rPr>
        <w:t>το</w:t>
      </w:r>
      <w:r w:rsidRPr="00063930">
        <w:t xml:space="preserve"> </w:t>
      </w:r>
      <w:r>
        <w:t>integrated</w:t>
      </w:r>
      <w:r w:rsidRPr="00063930">
        <w:t xml:space="preserve"> </w:t>
      </w:r>
      <w:r>
        <w:t>configuration</w:t>
      </w:r>
      <w:r w:rsidRPr="00063930">
        <w:t xml:space="preserve"> </w:t>
      </w:r>
      <w:r>
        <w:t>file</w:t>
      </w:r>
      <w:r w:rsidR="00B5624A" w:rsidRPr="00063930">
        <w:t xml:space="preserve"> </w:t>
      </w:r>
      <w:r w:rsidR="00B5624A">
        <w:t>vtysh</w:t>
      </w:r>
      <w:r w:rsidR="00B5624A" w:rsidRPr="00063930">
        <w:t>.</w:t>
      </w:r>
      <w:r w:rsidR="00B5624A">
        <w:t>conf</w:t>
      </w:r>
      <w:r w:rsidRPr="00063930">
        <w:t xml:space="preserve"> </w:t>
      </w:r>
      <w:r>
        <w:rPr>
          <w:lang w:val="el-GR"/>
        </w:rPr>
        <w:t>που</w:t>
      </w:r>
      <w:r w:rsidRPr="00063930">
        <w:t xml:space="preserve"> </w:t>
      </w:r>
      <w:r>
        <w:rPr>
          <w:lang w:val="el-GR"/>
        </w:rPr>
        <w:t>αφορά</w:t>
      </w:r>
      <w:r w:rsidRPr="00063930">
        <w:t xml:space="preserve"> </w:t>
      </w:r>
      <w:r>
        <w:rPr>
          <w:lang w:val="el-GR"/>
        </w:rPr>
        <w:t>όλους</w:t>
      </w:r>
      <w:r w:rsidRPr="00063930">
        <w:t xml:space="preserve"> </w:t>
      </w:r>
      <w:r>
        <w:rPr>
          <w:lang w:val="el-GR"/>
        </w:rPr>
        <w:t>τους</w:t>
      </w:r>
      <w:r w:rsidRPr="00063930">
        <w:t xml:space="preserve"> </w:t>
      </w:r>
      <w:r>
        <w:rPr>
          <w:lang w:val="el-GR"/>
        </w:rPr>
        <w:t>δαίμονες</w:t>
      </w:r>
      <w:r w:rsidR="00063930" w:rsidRPr="00063930">
        <w:t xml:space="preserve"> </w:t>
      </w:r>
      <w:r w:rsidR="00063930">
        <w:rPr>
          <w:lang w:val="el-GR"/>
        </w:rPr>
        <w:t>του</w:t>
      </w:r>
      <w:r w:rsidR="00063930" w:rsidRPr="00063930">
        <w:t xml:space="preserve"> </w:t>
      </w:r>
      <w:r w:rsidR="00063930">
        <w:t>FRR.</w:t>
      </w:r>
    </w:p>
    <w:p w14:paraId="162FC2AF" w14:textId="3DC29946" w:rsidR="004F0975" w:rsidRPr="006B37CF" w:rsidRDefault="004F0975" w:rsidP="004A394F">
      <w:pPr>
        <w:pStyle w:val="3"/>
        <w:rPr>
          <w:lang w:val="el-GR"/>
        </w:rPr>
      </w:pPr>
      <w:r w:rsidRPr="006B37CF">
        <w:rPr>
          <w:lang w:val="el-GR"/>
        </w:rPr>
        <w:t>1.31</w:t>
      </w:r>
    </w:p>
    <w:p w14:paraId="3A9994F6" w14:textId="2A093E89" w:rsidR="004F0975" w:rsidRPr="00A626C8" w:rsidRDefault="00A826C6" w:rsidP="00ED503E">
      <w:pPr>
        <w:rPr>
          <w:lang w:val="el-GR"/>
        </w:rPr>
      </w:pPr>
      <w:r w:rsidRPr="00A826C6">
        <w:rPr>
          <w:lang w:val="el-GR"/>
        </w:rPr>
        <w:t xml:space="preserve">Θα προτιμούσαμε το </w:t>
      </w:r>
      <w:r>
        <w:t>ssh</w:t>
      </w:r>
      <w:r w:rsidRPr="00A826C6">
        <w:rPr>
          <w:lang w:val="el-GR"/>
        </w:rPr>
        <w:t xml:space="preserve">, καθώς μέσω </w:t>
      </w:r>
      <w:r>
        <w:t>telnet</w:t>
      </w:r>
      <w:r w:rsidRPr="00A826C6">
        <w:rPr>
          <w:lang w:val="el-GR"/>
        </w:rPr>
        <w:t xml:space="preserve"> το συνθηματικό θα μεταφέρονταν ως </w:t>
      </w:r>
      <w:r>
        <w:t>Plaintext</w:t>
      </w:r>
      <w:r w:rsidRPr="00A826C6">
        <w:rPr>
          <w:lang w:val="el-GR"/>
        </w:rPr>
        <w:t xml:space="preserve"> με αποτέλεσμα να είναι επιρρεπές σε υποκλοπές από τρίτους.</w:t>
      </w:r>
    </w:p>
    <w:p w14:paraId="65FCEE10" w14:textId="4CBBB28B" w:rsidR="00F907F2" w:rsidRPr="00DE69F9" w:rsidRDefault="004218A7" w:rsidP="00DE69F9">
      <w:pPr>
        <w:pStyle w:val="1"/>
        <w:rPr>
          <w:lang w:val="el-GR"/>
        </w:rPr>
      </w:pPr>
      <w:r w:rsidRPr="0098154F">
        <w:rPr>
          <w:lang w:val="el-GR"/>
        </w:rPr>
        <w:t>Άσκηση</w:t>
      </w:r>
      <w:r w:rsidRPr="00820978">
        <w:rPr>
          <w:lang w:val="el-GR"/>
        </w:rPr>
        <w:t xml:space="preserve"> 2:</w:t>
      </w:r>
      <w:r w:rsidR="00D314DC" w:rsidRPr="00D314DC">
        <w:rPr>
          <w:lang w:val="el-GR"/>
        </w:rPr>
        <w:t xml:space="preserve"> Δρομολόγηση σε ένα βήμ</w:t>
      </w:r>
      <w:r w:rsidR="00F907F2">
        <w:rPr>
          <w:lang w:val="el-GR"/>
        </w:rPr>
        <w:t>α</w:t>
      </w:r>
    </w:p>
    <w:p w14:paraId="569519AB" w14:textId="77777777" w:rsidR="00EB4280" w:rsidRPr="00F05D40" w:rsidRDefault="003A7E98" w:rsidP="00AF75A3">
      <w:pPr>
        <w:pStyle w:val="3"/>
        <w:rPr>
          <w:lang w:val="el-GR"/>
        </w:rPr>
      </w:pPr>
      <w:r w:rsidRPr="003A7E98">
        <w:rPr>
          <w:lang w:val="el-GR"/>
        </w:rPr>
        <w:t>2.1</w:t>
      </w:r>
    </w:p>
    <w:p w14:paraId="6690CA4A" w14:textId="152EB7AC" w:rsidR="00630178" w:rsidRPr="00630178" w:rsidRDefault="00630178" w:rsidP="00630178">
      <w:pPr>
        <w:rPr>
          <w:u w:val="single"/>
        </w:rPr>
      </w:pPr>
      <w:r w:rsidRPr="00630178">
        <w:rPr>
          <w:u w:val="single"/>
        </w:rPr>
        <w:t>PC1</w:t>
      </w:r>
    </w:p>
    <w:p w14:paraId="31069435" w14:textId="04912541" w:rsidR="00ED503E" w:rsidRPr="00C602F3" w:rsidRDefault="00A626C8" w:rsidP="00ED503E">
      <w:pPr>
        <w:rPr>
          <w:b/>
          <w:bCs/>
        </w:rPr>
      </w:pPr>
      <w:r w:rsidRPr="00C602F3">
        <w:rPr>
          <w:b/>
          <w:bCs/>
        </w:rPr>
        <w:t>vtysh</w:t>
      </w:r>
    </w:p>
    <w:p w14:paraId="20F0D645" w14:textId="1D3B49C9" w:rsidR="00A626C8" w:rsidRDefault="00A626C8" w:rsidP="00ED503E">
      <w:r w:rsidRPr="00F628BF">
        <w:rPr>
          <w:b/>
          <w:bCs/>
        </w:rPr>
        <w:t>configure terminal</w:t>
      </w:r>
      <w:r w:rsidR="00F628BF">
        <w:t xml:space="preserve"> --&gt;</w:t>
      </w:r>
      <w:r w:rsidR="00F628BF" w:rsidRPr="00F628BF">
        <w:t xml:space="preserve"> </w:t>
      </w:r>
      <w:r w:rsidR="00F628BF">
        <w:rPr>
          <w:lang w:val="el-GR"/>
        </w:rPr>
        <w:t>Είσοδος</w:t>
      </w:r>
      <w:r w:rsidR="00F628BF" w:rsidRPr="00F628BF">
        <w:t xml:space="preserve"> </w:t>
      </w:r>
      <w:r w:rsidR="00F628BF">
        <w:rPr>
          <w:lang w:val="el-GR"/>
        </w:rPr>
        <w:t>σε</w:t>
      </w:r>
      <w:r w:rsidR="00F628BF" w:rsidRPr="00F628BF">
        <w:t xml:space="preserve"> </w:t>
      </w:r>
      <w:r w:rsidR="00F628BF">
        <w:t>Global Configuration Mode</w:t>
      </w:r>
    </w:p>
    <w:p w14:paraId="546E4C58" w14:textId="2F18A69C" w:rsidR="00F628BF" w:rsidRPr="00B95D87" w:rsidRDefault="00F628BF" w:rsidP="00ED503E">
      <w:r w:rsidRPr="00C602F3">
        <w:rPr>
          <w:b/>
          <w:bCs/>
        </w:rPr>
        <w:t>hostname</w:t>
      </w:r>
      <w:r w:rsidRPr="00B95D87">
        <w:rPr>
          <w:b/>
          <w:bCs/>
        </w:rPr>
        <w:t xml:space="preserve"> </w:t>
      </w:r>
      <w:r w:rsidRPr="00C602F3">
        <w:rPr>
          <w:b/>
          <w:bCs/>
        </w:rPr>
        <w:t>PC</w:t>
      </w:r>
      <w:r w:rsidRPr="00B95D87">
        <w:rPr>
          <w:b/>
          <w:bCs/>
        </w:rPr>
        <w:t>1</w:t>
      </w:r>
      <w:r w:rsidRPr="00B95D87">
        <w:t xml:space="preserve"> --&gt;</w:t>
      </w:r>
      <w:r w:rsidR="00C602F3" w:rsidRPr="00B95D87">
        <w:t xml:space="preserve"> </w:t>
      </w:r>
      <w:r w:rsidRPr="00B95D87">
        <w:t xml:space="preserve"> </w:t>
      </w:r>
      <w:r w:rsidR="00B95D87">
        <w:rPr>
          <w:lang w:val="el-GR"/>
        </w:rPr>
        <w:t>Μετονομασία</w:t>
      </w:r>
      <w:r w:rsidR="00B95D87" w:rsidRPr="00B95D87">
        <w:t xml:space="preserve"> </w:t>
      </w:r>
      <w:r w:rsidR="00B95D87">
        <w:rPr>
          <w:lang w:val="el-GR"/>
        </w:rPr>
        <w:t>σε</w:t>
      </w:r>
      <w:r w:rsidR="00B95D87" w:rsidRPr="00B95D87">
        <w:t xml:space="preserve"> </w:t>
      </w:r>
      <w:r w:rsidR="00B95D87">
        <w:t>PC1</w:t>
      </w:r>
    </w:p>
    <w:p w14:paraId="7C1674B0" w14:textId="2C2808B8" w:rsidR="00F628BF" w:rsidRPr="00F05D40" w:rsidRDefault="00F628BF" w:rsidP="00ED503E">
      <w:r w:rsidRPr="00C602F3">
        <w:rPr>
          <w:b/>
          <w:bCs/>
        </w:rPr>
        <w:t>interface</w:t>
      </w:r>
      <w:r w:rsidR="00C602F3" w:rsidRPr="00C602F3">
        <w:rPr>
          <w:b/>
          <w:bCs/>
        </w:rPr>
        <w:t xml:space="preserve"> em0</w:t>
      </w:r>
      <w:r w:rsidR="00C602F3">
        <w:rPr>
          <w:b/>
          <w:bCs/>
        </w:rPr>
        <w:t xml:space="preserve"> </w:t>
      </w:r>
      <w:r w:rsidR="00C602F3">
        <w:t xml:space="preserve">--&gt; </w:t>
      </w:r>
      <w:r w:rsidR="00C602F3" w:rsidRPr="00C602F3">
        <w:rPr>
          <w:b/>
          <w:bCs/>
        </w:rPr>
        <w:t xml:space="preserve"> </w:t>
      </w:r>
      <w:r w:rsidR="00B95D87">
        <w:rPr>
          <w:lang w:val="el-GR"/>
        </w:rPr>
        <w:t>Εϊσοδος</w:t>
      </w:r>
      <w:r w:rsidR="00B95D87" w:rsidRPr="001234E3">
        <w:t xml:space="preserve"> </w:t>
      </w:r>
      <w:r w:rsidR="00B95D87">
        <w:rPr>
          <w:lang w:val="el-GR"/>
        </w:rPr>
        <w:t>σε</w:t>
      </w:r>
      <w:r w:rsidR="00B95D87" w:rsidRPr="001234E3">
        <w:t xml:space="preserve"> </w:t>
      </w:r>
      <w:r w:rsidR="001234E3">
        <w:t>Interface Configuration Mode</w:t>
      </w:r>
      <w:r w:rsidR="001234E3" w:rsidRPr="001234E3">
        <w:t xml:space="preserve"> </w:t>
      </w:r>
      <w:r w:rsidR="001234E3">
        <w:rPr>
          <w:lang w:val="el-GR"/>
        </w:rPr>
        <w:t>για</w:t>
      </w:r>
      <w:r w:rsidR="001234E3" w:rsidRPr="001234E3">
        <w:t xml:space="preserve"> </w:t>
      </w:r>
      <w:r w:rsidR="001234E3">
        <w:rPr>
          <w:lang w:val="el-GR"/>
        </w:rPr>
        <w:t>τον</w:t>
      </w:r>
      <w:r w:rsidR="001234E3" w:rsidRPr="001234E3">
        <w:t xml:space="preserve"> </w:t>
      </w:r>
      <w:r w:rsidR="001234E3">
        <w:t>em0</w:t>
      </w:r>
    </w:p>
    <w:p w14:paraId="031443F4" w14:textId="6E2E1B42" w:rsidR="00612B68" w:rsidRDefault="00612B68" w:rsidP="00ED503E">
      <w:pPr>
        <w:rPr>
          <w:lang w:val="el-GR"/>
        </w:rPr>
      </w:pPr>
      <w:r w:rsidRPr="005469D1">
        <w:rPr>
          <w:b/>
          <w:bCs/>
        </w:rPr>
        <w:t>ip</w:t>
      </w:r>
      <w:r w:rsidRPr="005469D1">
        <w:rPr>
          <w:b/>
          <w:bCs/>
          <w:lang w:val="el-GR"/>
        </w:rPr>
        <w:t xml:space="preserve"> </w:t>
      </w:r>
      <w:r w:rsidRPr="005469D1">
        <w:rPr>
          <w:b/>
          <w:bCs/>
        </w:rPr>
        <w:t>address</w:t>
      </w:r>
      <w:r w:rsidRPr="005469D1">
        <w:rPr>
          <w:b/>
          <w:bCs/>
          <w:lang w:val="el-GR"/>
        </w:rPr>
        <w:t xml:space="preserve"> 192.168.</w:t>
      </w:r>
      <w:r>
        <w:rPr>
          <w:b/>
          <w:bCs/>
          <w:lang w:val="el-GR"/>
        </w:rPr>
        <w:t>1</w:t>
      </w:r>
      <w:r w:rsidRPr="005469D1">
        <w:rPr>
          <w:b/>
          <w:bCs/>
          <w:lang w:val="el-GR"/>
        </w:rPr>
        <w:t xml:space="preserve">.2/24 </w:t>
      </w:r>
      <w:r w:rsidRPr="005469D1">
        <w:rPr>
          <w:lang w:val="el-GR"/>
        </w:rPr>
        <w:t xml:space="preserve">--&gt; </w:t>
      </w:r>
      <w:r>
        <w:rPr>
          <w:lang w:val="el-GR"/>
        </w:rPr>
        <w:t xml:space="preserve">Θέτουμε τη ζητούμενη </w:t>
      </w:r>
      <w:r>
        <w:t>ip</w:t>
      </w:r>
      <w:r w:rsidRPr="00CF109C">
        <w:rPr>
          <w:lang w:val="el-GR"/>
        </w:rPr>
        <w:t xml:space="preserve"> </w:t>
      </w:r>
      <w:r>
        <w:rPr>
          <w:lang w:val="el-GR"/>
        </w:rPr>
        <w:t>διεύθυνση</w:t>
      </w:r>
      <w:r w:rsidRPr="005469D1">
        <w:rPr>
          <w:lang w:val="el-GR"/>
        </w:rPr>
        <w:t>.</w:t>
      </w:r>
    </w:p>
    <w:p w14:paraId="5E2AF121" w14:textId="618D20E8" w:rsidR="00C054BC" w:rsidRDefault="00C054BC" w:rsidP="00ED503E">
      <w:r w:rsidRPr="00D56541">
        <w:rPr>
          <w:b/>
          <w:bCs/>
        </w:rPr>
        <w:t>exit</w:t>
      </w:r>
      <w:r>
        <w:t xml:space="preserve"> --&gt; </w:t>
      </w:r>
      <w:r>
        <w:rPr>
          <w:lang w:val="el-GR"/>
        </w:rPr>
        <w:t>Επιστροφή</w:t>
      </w:r>
      <w:r w:rsidRPr="00F628BF">
        <w:t xml:space="preserve"> </w:t>
      </w:r>
      <w:r>
        <w:rPr>
          <w:lang w:val="el-GR"/>
        </w:rPr>
        <w:t>σε</w:t>
      </w:r>
      <w:r w:rsidRPr="00F628BF">
        <w:t xml:space="preserve"> </w:t>
      </w:r>
      <w:r>
        <w:t>Global Configuration Mode</w:t>
      </w:r>
    </w:p>
    <w:p w14:paraId="633303D6" w14:textId="64EC3CCB" w:rsidR="00C054BC" w:rsidRPr="00543FD2" w:rsidRDefault="00C054BC" w:rsidP="00ED503E">
      <w:r w:rsidRPr="00D56541">
        <w:rPr>
          <w:b/>
          <w:bCs/>
        </w:rPr>
        <w:t>exit</w:t>
      </w:r>
      <w:r w:rsidRPr="00543FD2">
        <w:t xml:space="preserve"> </w:t>
      </w:r>
      <w:r w:rsidR="0079010F" w:rsidRPr="00543FD2">
        <w:t xml:space="preserve">--&gt; </w:t>
      </w:r>
      <w:r w:rsidR="0079010F">
        <w:rPr>
          <w:lang w:val="el-GR"/>
        </w:rPr>
        <w:t>Επιστροφή</w:t>
      </w:r>
      <w:r w:rsidR="0079010F" w:rsidRPr="00543FD2">
        <w:t xml:space="preserve"> </w:t>
      </w:r>
      <w:r w:rsidR="0079010F">
        <w:rPr>
          <w:lang w:val="el-GR"/>
        </w:rPr>
        <w:t>σε</w:t>
      </w:r>
      <w:r w:rsidR="0079010F" w:rsidRPr="00543FD2">
        <w:t xml:space="preserve"> </w:t>
      </w:r>
      <w:r w:rsidR="00543FD2">
        <w:t>Privileged</w:t>
      </w:r>
      <w:r w:rsidR="00543FD2" w:rsidRPr="00D56541">
        <w:t xml:space="preserve"> </w:t>
      </w:r>
      <w:r w:rsidR="00543FD2">
        <w:t>Exec Mode</w:t>
      </w:r>
    </w:p>
    <w:p w14:paraId="12C7FFCB" w14:textId="0E332B1C" w:rsidR="00C054BC" w:rsidRDefault="0079010F" w:rsidP="00ED503E">
      <w:r w:rsidRPr="00D56541">
        <w:rPr>
          <w:b/>
          <w:bCs/>
        </w:rPr>
        <w:t>write file</w:t>
      </w:r>
      <w:r>
        <w:t xml:space="preserve"> --&gt; </w:t>
      </w:r>
      <w:r>
        <w:rPr>
          <w:lang w:val="el-GR"/>
        </w:rPr>
        <w:t>Αποθήκευση</w:t>
      </w:r>
      <w:r w:rsidRPr="0079010F">
        <w:t xml:space="preserve"> </w:t>
      </w:r>
      <w:r>
        <w:rPr>
          <w:lang w:val="el-GR"/>
        </w:rPr>
        <w:t>αλλαγών</w:t>
      </w:r>
    </w:p>
    <w:p w14:paraId="30E0071B" w14:textId="77777777" w:rsidR="00543FD2" w:rsidRDefault="00543FD2" w:rsidP="00ED503E">
      <w:pPr>
        <w:rPr>
          <w:lang w:val="el-GR"/>
        </w:rPr>
      </w:pPr>
    </w:p>
    <w:p w14:paraId="41B65E18" w14:textId="77777777" w:rsidR="009C1900" w:rsidRDefault="009C1900" w:rsidP="00ED503E">
      <w:pPr>
        <w:rPr>
          <w:lang w:val="el-GR"/>
        </w:rPr>
      </w:pPr>
    </w:p>
    <w:p w14:paraId="405B0393" w14:textId="77777777" w:rsidR="009C1900" w:rsidRPr="009C1900" w:rsidRDefault="009C1900" w:rsidP="00ED503E">
      <w:pPr>
        <w:rPr>
          <w:lang w:val="el-GR"/>
        </w:rPr>
      </w:pPr>
    </w:p>
    <w:p w14:paraId="6F578D7C" w14:textId="77777777" w:rsidR="00543FD2" w:rsidRPr="00543FD2" w:rsidRDefault="00543FD2" w:rsidP="00ED503E"/>
    <w:p w14:paraId="550FDCDE" w14:textId="6473557D" w:rsidR="00630178" w:rsidRPr="00F05D40" w:rsidRDefault="00630178" w:rsidP="00ED503E">
      <w:pPr>
        <w:rPr>
          <w:u w:val="single"/>
        </w:rPr>
      </w:pPr>
      <w:r w:rsidRPr="00630178">
        <w:rPr>
          <w:u w:val="single"/>
        </w:rPr>
        <w:t>PC</w:t>
      </w:r>
      <w:r w:rsidRPr="0079010F">
        <w:rPr>
          <w:u w:val="single"/>
        </w:rPr>
        <w:t>2</w:t>
      </w:r>
    </w:p>
    <w:p w14:paraId="2DEB6940" w14:textId="77777777" w:rsidR="00630178" w:rsidRPr="00C602F3" w:rsidRDefault="00630178" w:rsidP="00630178">
      <w:pPr>
        <w:rPr>
          <w:b/>
          <w:bCs/>
        </w:rPr>
      </w:pPr>
      <w:r w:rsidRPr="00C602F3">
        <w:rPr>
          <w:b/>
          <w:bCs/>
        </w:rPr>
        <w:t>vtysh</w:t>
      </w:r>
    </w:p>
    <w:p w14:paraId="3B3181EF" w14:textId="77777777" w:rsidR="00630178" w:rsidRDefault="00630178" w:rsidP="00630178">
      <w:r w:rsidRPr="00F628BF">
        <w:rPr>
          <w:b/>
          <w:bCs/>
        </w:rPr>
        <w:t>configure terminal</w:t>
      </w:r>
      <w:r>
        <w:t xml:space="preserve"> --&gt;</w:t>
      </w:r>
      <w:r w:rsidRPr="00F628BF">
        <w:t xml:space="preserve"> </w:t>
      </w:r>
      <w:r>
        <w:rPr>
          <w:lang w:val="el-GR"/>
        </w:rPr>
        <w:t>Είσοδος</w:t>
      </w:r>
      <w:r w:rsidRPr="00F628BF">
        <w:t xml:space="preserve"> </w:t>
      </w:r>
      <w:r>
        <w:rPr>
          <w:lang w:val="el-GR"/>
        </w:rPr>
        <w:t>σε</w:t>
      </w:r>
      <w:r w:rsidRPr="00F628BF">
        <w:t xml:space="preserve"> </w:t>
      </w:r>
      <w:r>
        <w:t>Global Configuration Mode</w:t>
      </w:r>
    </w:p>
    <w:p w14:paraId="755284D0" w14:textId="530906AA" w:rsidR="00630178" w:rsidRPr="00B95D87" w:rsidRDefault="00630178" w:rsidP="00630178">
      <w:r w:rsidRPr="00C602F3">
        <w:rPr>
          <w:b/>
          <w:bCs/>
        </w:rPr>
        <w:t>hostname</w:t>
      </w:r>
      <w:r w:rsidRPr="00B95D87">
        <w:rPr>
          <w:b/>
          <w:bCs/>
        </w:rPr>
        <w:t xml:space="preserve"> </w:t>
      </w:r>
      <w:r w:rsidRPr="00C602F3">
        <w:rPr>
          <w:b/>
          <w:bCs/>
        </w:rPr>
        <w:t>PC</w:t>
      </w:r>
      <w:r w:rsidR="00FB5137">
        <w:rPr>
          <w:b/>
          <w:bCs/>
        </w:rPr>
        <w:t>2</w:t>
      </w:r>
      <w:r w:rsidRPr="00B95D87">
        <w:t xml:space="preserve"> --&gt;  </w:t>
      </w:r>
      <w:r>
        <w:rPr>
          <w:lang w:val="el-GR"/>
        </w:rPr>
        <w:t>Μετονομασία</w:t>
      </w:r>
      <w:r w:rsidRPr="00B95D87">
        <w:t xml:space="preserve"> </w:t>
      </w:r>
      <w:r>
        <w:rPr>
          <w:lang w:val="el-GR"/>
        </w:rPr>
        <w:t>σε</w:t>
      </w:r>
      <w:r w:rsidRPr="00B95D87">
        <w:t xml:space="preserve"> </w:t>
      </w:r>
      <w:r>
        <w:t>PC</w:t>
      </w:r>
      <w:r w:rsidR="00FB5137">
        <w:t>2</w:t>
      </w:r>
    </w:p>
    <w:p w14:paraId="79BE1B57" w14:textId="6B524C49" w:rsidR="00630178" w:rsidRDefault="00630178" w:rsidP="00630178">
      <w:r w:rsidRPr="00C602F3">
        <w:rPr>
          <w:b/>
          <w:bCs/>
        </w:rPr>
        <w:t>interface em0</w:t>
      </w:r>
      <w:r>
        <w:rPr>
          <w:b/>
          <w:bCs/>
        </w:rPr>
        <w:t xml:space="preserve"> </w:t>
      </w:r>
      <w:r>
        <w:t xml:space="preserve">--&gt; </w:t>
      </w:r>
      <w:r w:rsidRPr="00C602F3">
        <w:rPr>
          <w:b/>
          <w:bCs/>
        </w:rPr>
        <w:t xml:space="preserve"> </w:t>
      </w:r>
      <w:r>
        <w:rPr>
          <w:lang w:val="el-GR"/>
        </w:rPr>
        <w:t>Ε</w:t>
      </w:r>
      <w:r w:rsidR="005469D1">
        <w:rPr>
          <w:lang w:val="el-GR"/>
        </w:rPr>
        <w:t>ί</w:t>
      </w:r>
      <w:r>
        <w:rPr>
          <w:lang w:val="el-GR"/>
        </w:rPr>
        <w:t>σοδος</w:t>
      </w:r>
      <w:r w:rsidRPr="001234E3">
        <w:t xml:space="preserve"> </w:t>
      </w:r>
      <w:r>
        <w:rPr>
          <w:lang w:val="el-GR"/>
        </w:rPr>
        <w:t>σε</w:t>
      </w:r>
      <w:r w:rsidRPr="001234E3">
        <w:t xml:space="preserve"> </w:t>
      </w:r>
      <w:r>
        <w:t>Interface Configuration Mode</w:t>
      </w:r>
      <w:r w:rsidRPr="001234E3">
        <w:t xml:space="preserve"> </w:t>
      </w:r>
      <w:r>
        <w:rPr>
          <w:lang w:val="el-GR"/>
        </w:rPr>
        <w:t>για</w:t>
      </w:r>
      <w:r w:rsidRPr="001234E3">
        <w:t xml:space="preserve"> </w:t>
      </w:r>
      <w:r>
        <w:rPr>
          <w:lang w:val="el-GR"/>
        </w:rPr>
        <w:t>τον</w:t>
      </w:r>
      <w:r w:rsidRPr="001234E3">
        <w:t xml:space="preserve"> </w:t>
      </w:r>
      <w:r>
        <w:t>em0</w:t>
      </w:r>
    </w:p>
    <w:p w14:paraId="65D1D43B" w14:textId="57F0E611" w:rsidR="005469D1" w:rsidRPr="005469D1" w:rsidRDefault="005469D1" w:rsidP="00630178">
      <w:pPr>
        <w:rPr>
          <w:lang w:val="el-GR"/>
        </w:rPr>
      </w:pPr>
      <w:r w:rsidRPr="005469D1">
        <w:rPr>
          <w:b/>
          <w:bCs/>
        </w:rPr>
        <w:t>ip</w:t>
      </w:r>
      <w:r w:rsidRPr="005469D1">
        <w:rPr>
          <w:b/>
          <w:bCs/>
          <w:lang w:val="el-GR"/>
        </w:rPr>
        <w:t xml:space="preserve"> </w:t>
      </w:r>
      <w:r w:rsidRPr="005469D1">
        <w:rPr>
          <w:b/>
          <w:bCs/>
        </w:rPr>
        <w:t>address</w:t>
      </w:r>
      <w:r w:rsidRPr="005469D1">
        <w:rPr>
          <w:b/>
          <w:bCs/>
          <w:lang w:val="el-GR"/>
        </w:rPr>
        <w:t xml:space="preserve"> 192.168.2.2/24 </w:t>
      </w:r>
      <w:r w:rsidRPr="005469D1">
        <w:rPr>
          <w:lang w:val="el-GR"/>
        </w:rPr>
        <w:t xml:space="preserve">--&gt; </w:t>
      </w:r>
      <w:r>
        <w:rPr>
          <w:lang w:val="el-GR"/>
        </w:rPr>
        <w:t xml:space="preserve">Θέτουμε τη ζητούμενη </w:t>
      </w:r>
      <w:r>
        <w:t>ip</w:t>
      </w:r>
      <w:r w:rsidR="00CF109C" w:rsidRPr="00CF109C">
        <w:rPr>
          <w:lang w:val="el-GR"/>
        </w:rPr>
        <w:t xml:space="preserve"> </w:t>
      </w:r>
      <w:r w:rsidR="00CF109C">
        <w:rPr>
          <w:lang w:val="el-GR"/>
        </w:rPr>
        <w:t>διεύθυνση</w:t>
      </w:r>
      <w:r w:rsidRPr="005469D1">
        <w:rPr>
          <w:lang w:val="el-GR"/>
        </w:rPr>
        <w:t>.</w:t>
      </w:r>
    </w:p>
    <w:p w14:paraId="6EFE445E" w14:textId="77777777" w:rsidR="00D56541" w:rsidRDefault="00D56541" w:rsidP="00D56541">
      <w:r w:rsidRPr="00D56541">
        <w:rPr>
          <w:b/>
          <w:bCs/>
        </w:rPr>
        <w:t>exit</w:t>
      </w:r>
      <w:r>
        <w:t xml:space="preserve"> --&gt; </w:t>
      </w:r>
      <w:r>
        <w:rPr>
          <w:lang w:val="el-GR"/>
        </w:rPr>
        <w:t>Επιστροφή</w:t>
      </w:r>
      <w:r w:rsidRPr="00F628BF">
        <w:t xml:space="preserve"> </w:t>
      </w:r>
      <w:r>
        <w:rPr>
          <w:lang w:val="el-GR"/>
        </w:rPr>
        <w:t>σε</w:t>
      </w:r>
      <w:r w:rsidRPr="00F628BF">
        <w:t xml:space="preserve"> </w:t>
      </w:r>
      <w:r>
        <w:t>Global Configuration Mode</w:t>
      </w:r>
    </w:p>
    <w:p w14:paraId="2B91B9DE" w14:textId="2DC3A25F" w:rsidR="00D56541" w:rsidRPr="00D56541" w:rsidRDefault="00D56541" w:rsidP="00D56541">
      <w:r w:rsidRPr="00D56541">
        <w:rPr>
          <w:b/>
          <w:bCs/>
        </w:rPr>
        <w:t>exit</w:t>
      </w:r>
      <w:r w:rsidRPr="00D56541">
        <w:t xml:space="preserve"> --&gt; </w:t>
      </w:r>
      <w:r>
        <w:rPr>
          <w:lang w:val="el-GR"/>
        </w:rPr>
        <w:t>Επιστροφή</w:t>
      </w:r>
      <w:r w:rsidRPr="00D56541">
        <w:t xml:space="preserve"> </w:t>
      </w:r>
      <w:r>
        <w:rPr>
          <w:lang w:val="el-GR"/>
        </w:rPr>
        <w:t>σε</w:t>
      </w:r>
      <w:r w:rsidRPr="00D56541">
        <w:t xml:space="preserve"> </w:t>
      </w:r>
      <w:r>
        <w:t>Privileged</w:t>
      </w:r>
      <w:r w:rsidRPr="00D56541">
        <w:t xml:space="preserve"> </w:t>
      </w:r>
      <w:r>
        <w:t>Exec Mode</w:t>
      </w:r>
    </w:p>
    <w:p w14:paraId="4EEF0A77" w14:textId="7EA50533" w:rsidR="00630178" w:rsidRPr="00F05D40" w:rsidRDefault="00D56541" w:rsidP="00ED503E">
      <w:pPr>
        <w:rPr>
          <w:lang w:val="el-GR"/>
        </w:rPr>
      </w:pPr>
      <w:r w:rsidRPr="00D56541">
        <w:rPr>
          <w:b/>
          <w:bCs/>
        </w:rPr>
        <w:t>write</w:t>
      </w:r>
      <w:r w:rsidRPr="00F05D40">
        <w:rPr>
          <w:b/>
          <w:bCs/>
          <w:lang w:val="el-GR"/>
        </w:rPr>
        <w:t xml:space="preserve"> </w:t>
      </w:r>
      <w:r w:rsidRPr="00D56541">
        <w:rPr>
          <w:b/>
          <w:bCs/>
        </w:rPr>
        <w:t>file</w:t>
      </w:r>
      <w:r w:rsidRPr="00F05D40">
        <w:rPr>
          <w:lang w:val="el-GR"/>
        </w:rPr>
        <w:t xml:space="preserve"> --&gt; </w:t>
      </w:r>
      <w:r>
        <w:rPr>
          <w:lang w:val="el-GR"/>
        </w:rPr>
        <w:t>Αποθήκευση</w:t>
      </w:r>
      <w:r w:rsidRPr="00F05D40">
        <w:rPr>
          <w:lang w:val="el-GR"/>
        </w:rPr>
        <w:t xml:space="preserve"> </w:t>
      </w:r>
      <w:r>
        <w:rPr>
          <w:lang w:val="el-GR"/>
        </w:rPr>
        <w:t>αλλαγών</w:t>
      </w:r>
    </w:p>
    <w:p w14:paraId="64707BFC" w14:textId="77777777" w:rsidR="003A7E98" w:rsidRPr="00F05D40" w:rsidRDefault="003A7E98" w:rsidP="003D37A1">
      <w:pPr>
        <w:pStyle w:val="3"/>
        <w:rPr>
          <w:lang w:val="el-GR"/>
        </w:rPr>
      </w:pPr>
      <w:r w:rsidRPr="00F05D40">
        <w:rPr>
          <w:lang w:val="el-GR"/>
        </w:rPr>
        <w:t>2.2</w:t>
      </w:r>
    </w:p>
    <w:p w14:paraId="0BF7DE49" w14:textId="77777777" w:rsidR="005B52B5" w:rsidRPr="00F05D40" w:rsidRDefault="005B52B5" w:rsidP="005B52B5">
      <w:pPr>
        <w:rPr>
          <w:u w:val="single"/>
          <w:lang w:val="el-GR"/>
        </w:rPr>
      </w:pPr>
      <w:r w:rsidRPr="00630178">
        <w:rPr>
          <w:u w:val="single"/>
        </w:rPr>
        <w:t>R</w:t>
      </w:r>
      <w:r w:rsidRPr="00F05D40">
        <w:rPr>
          <w:u w:val="single"/>
          <w:lang w:val="el-GR"/>
        </w:rPr>
        <w:t>1</w:t>
      </w:r>
    </w:p>
    <w:p w14:paraId="4ADFB4BA" w14:textId="77777777" w:rsidR="005B52B5" w:rsidRPr="00F05D40" w:rsidRDefault="005B52B5" w:rsidP="005B52B5">
      <w:pPr>
        <w:rPr>
          <w:b/>
          <w:bCs/>
          <w:lang w:val="el-GR"/>
        </w:rPr>
      </w:pPr>
      <w:r w:rsidRPr="005B52B5">
        <w:rPr>
          <w:b/>
          <w:bCs/>
        </w:rPr>
        <w:t>cli</w:t>
      </w:r>
    </w:p>
    <w:p w14:paraId="63637F80" w14:textId="77777777" w:rsidR="0037723F" w:rsidRDefault="0037723F" w:rsidP="0037723F">
      <w:r w:rsidRPr="00F628BF">
        <w:rPr>
          <w:b/>
          <w:bCs/>
        </w:rPr>
        <w:t>configure terminal</w:t>
      </w:r>
      <w:r>
        <w:t xml:space="preserve"> --&gt;</w:t>
      </w:r>
      <w:r w:rsidRPr="00F628BF">
        <w:t xml:space="preserve"> </w:t>
      </w:r>
      <w:r>
        <w:rPr>
          <w:lang w:val="el-GR"/>
        </w:rPr>
        <w:t>Είσοδος</w:t>
      </w:r>
      <w:r w:rsidRPr="00F628BF">
        <w:t xml:space="preserve"> </w:t>
      </w:r>
      <w:r>
        <w:rPr>
          <w:lang w:val="el-GR"/>
        </w:rPr>
        <w:t>σε</w:t>
      </w:r>
      <w:r w:rsidRPr="00F628BF">
        <w:t xml:space="preserve"> </w:t>
      </w:r>
      <w:r>
        <w:t>Global Configuration Mode</w:t>
      </w:r>
    </w:p>
    <w:p w14:paraId="7B1F3B5F" w14:textId="769A3729" w:rsidR="0037723F" w:rsidRPr="00F05D40" w:rsidRDefault="0037723F" w:rsidP="0037723F">
      <w:r w:rsidRPr="00C602F3">
        <w:rPr>
          <w:b/>
          <w:bCs/>
        </w:rPr>
        <w:t>hostname</w:t>
      </w:r>
      <w:r w:rsidRPr="00F05D40">
        <w:rPr>
          <w:b/>
          <w:bCs/>
        </w:rPr>
        <w:t xml:space="preserve"> </w:t>
      </w:r>
      <w:r>
        <w:rPr>
          <w:b/>
          <w:bCs/>
        </w:rPr>
        <w:t>R</w:t>
      </w:r>
      <w:r w:rsidRPr="00F05D40">
        <w:rPr>
          <w:b/>
          <w:bCs/>
        </w:rPr>
        <w:t>1</w:t>
      </w:r>
      <w:r w:rsidRPr="00F05D40">
        <w:t xml:space="preserve"> --&gt;  </w:t>
      </w:r>
      <w:r>
        <w:rPr>
          <w:lang w:val="el-GR"/>
        </w:rPr>
        <w:t>Μετονομασία</w:t>
      </w:r>
      <w:r w:rsidRPr="00F05D40">
        <w:t xml:space="preserve"> </w:t>
      </w:r>
      <w:r>
        <w:rPr>
          <w:lang w:val="el-GR"/>
        </w:rPr>
        <w:t>σε</w:t>
      </w:r>
      <w:r w:rsidRPr="00F05D40">
        <w:t xml:space="preserve"> </w:t>
      </w:r>
      <w:r>
        <w:t>R</w:t>
      </w:r>
      <w:r w:rsidRPr="00F05D40">
        <w:t>1</w:t>
      </w:r>
    </w:p>
    <w:p w14:paraId="78359E99" w14:textId="77777777" w:rsidR="0037723F" w:rsidRDefault="0037723F" w:rsidP="0037723F">
      <w:r w:rsidRPr="00C602F3">
        <w:rPr>
          <w:b/>
          <w:bCs/>
        </w:rPr>
        <w:t>interface em0</w:t>
      </w:r>
      <w:r>
        <w:rPr>
          <w:b/>
          <w:bCs/>
        </w:rPr>
        <w:t xml:space="preserve"> </w:t>
      </w:r>
      <w:r>
        <w:t xml:space="preserve">--&gt; </w:t>
      </w:r>
      <w:r w:rsidRPr="00C602F3">
        <w:rPr>
          <w:b/>
          <w:bCs/>
        </w:rPr>
        <w:t xml:space="preserve"> </w:t>
      </w:r>
      <w:r>
        <w:rPr>
          <w:lang w:val="el-GR"/>
        </w:rPr>
        <w:t>Είσοδος</w:t>
      </w:r>
      <w:r w:rsidRPr="001234E3">
        <w:t xml:space="preserve"> </w:t>
      </w:r>
      <w:r>
        <w:rPr>
          <w:lang w:val="el-GR"/>
        </w:rPr>
        <w:t>σε</w:t>
      </w:r>
      <w:r w:rsidRPr="001234E3">
        <w:t xml:space="preserve"> </w:t>
      </w:r>
      <w:r>
        <w:t>Interface Configuration Mode</w:t>
      </w:r>
      <w:r w:rsidRPr="001234E3">
        <w:t xml:space="preserve"> </w:t>
      </w:r>
      <w:r>
        <w:rPr>
          <w:lang w:val="el-GR"/>
        </w:rPr>
        <w:t>για</w:t>
      </w:r>
      <w:r w:rsidRPr="001234E3">
        <w:t xml:space="preserve"> </w:t>
      </w:r>
      <w:r>
        <w:rPr>
          <w:lang w:val="el-GR"/>
        </w:rPr>
        <w:t>τον</w:t>
      </w:r>
      <w:r w:rsidRPr="001234E3">
        <w:t xml:space="preserve"> </w:t>
      </w:r>
      <w:r>
        <w:t>em0</w:t>
      </w:r>
    </w:p>
    <w:p w14:paraId="3C1253C9" w14:textId="53899477" w:rsidR="0037723F" w:rsidRPr="005469D1" w:rsidRDefault="0037723F" w:rsidP="0037723F">
      <w:pPr>
        <w:rPr>
          <w:lang w:val="el-GR"/>
        </w:rPr>
      </w:pPr>
      <w:r w:rsidRPr="005469D1">
        <w:rPr>
          <w:b/>
          <w:bCs/>
        </w:rPr>
        <w:t>ip</w:t>
      </w:r>
      <w:r w:rsidRPr="005469D1">
        <w:rPr>
          <w:b/>
          <w:bCs/>
          <w:lang w:val="el-GR"/>
        </w:rPr>
        <w:t xml:space="preserve"> </w:t>
      </w:r>
      <w:r w:rsidRPr="005469D1">
        <w:rPr>
          <w:b/>
          <w:bCs/>
        </w:rPr>
        <w:t>address</w:t>
      </w:r>
      <w:r w:rsidRPr="005469D1">
        <w:rPr>
          <w:b/>
          <w:bCs/>
          <w:lang w:val="el-GR"/>
        </w:rPr>
        <w:t xml:space="preserve"> 192.168.</w:t>
      </w:r>
      <w:r w:rsidRPr="0037723F">
        <w:rPr>
          <w:b/>
          <w:bCs/>
          <w:lang w:val="el-GR"/>
        </w:rPr>
        <w:t>1</w:t>
      </w:r>
      <w:r w:rsidRPr="005469D1">
        <w:rPr>
          <w:b/>
          <w:bCs/>
          <w:lang w:val="el-GR"/>
        </w:rPr>
        <w:t>.</w:t>
      </w:r>
      <w:r w:rsidRPr="008A7071">
        <w:rPr>
          <w:b/>
          <w:bCs/>
          <w:lang w:val="el-GR"/>
        </w:rPr>
        <w:t>1</w:t>
      </w:r>
      <w:r w:rsidRPr="005469D1">
        <w:rPr>
          <w:b/>
          <w:bCs/>
          <w:lang w:val="el-GR"/>
        </w:rPr>
        <w:t xml:space="preserve">/24 </w:t>
      </w:r>
      <w:r w:rsidRPr="005469D1">
        <w:rPr>
          <w:lang w:val="el-GR"/>
        </w:rPr>
        <w:t xml:space="preserve">--&gt; </w:t>
      </w:r>
      <w:r>
        <w:rPr>
          <w:lang w:val="el-GR"/>
        </w:rPr>
        <w:t xml:space="preserve">Θέτουμε τη ζητούμενη </w:t>
      </w:r>
      <w:r>
        <w:t>ip</w:t>
      </w:r>
      <w:r w:rsidRPr="00CF109C">
        <w:rPr>
          <w:lang w:val="el-GR"/>
        </w:rPr>
        <w:t xml:space="preserve"> </w:t>
      </w:r>
      <w:r>
        <w:rPr>
          <w:lang w:val="el-GR"/>
        </w:rPr>
        <w:t>διεύθυνση</w:t>
      </w:r>
      <w:r w:rsidRPr="005469D1">
        <w:rPr>
          <w:lang w:val="el-GR"/>
        </w:rPr>
        <w:t>.</w:t>
      </w:r>
    </w:p>
    <w:p w14:paraId="262517C5" w14:textId="77777777" w:rsidR="0037723F" w:rsidRDefault="0037723F" w:rsidP="0037723F">
      <w:r w:rsidRPr="00D56541">
        <w:rPr>
          <w:b/>
          <w:bCs/>
        </w:rPr>
        <w:t>exit</w:t>
      </w:r>
      <w:r>
        <w:t xml:space="preserve"> --&gt; </w:t>
      </w:r>
      <w:r>
        <w:rPr>
          <w:lang w:val="el-GR"/>
        </w:rPr>
        <w:t>Επιστροφή</w:t>
      </w:r>
      <w:r w:rsidRPr="00F628BF">
        <w:t xml:space="preserve"> </w:t>
      </w:r>
      <w:r>
        <w:rPr>
          <w:lang w:val="el-GR"/>
        </w:rPr>
        <w:t>σε</w:t>
      </w:r>
      <w:r w:rsidRPr="00F628BF">
        <w:t xml:space="preserve"> </w:t>
      </w:r>
      <w:r>
        <w:t>Global Configuration Mode</w:t>
      </w:r>
    </w:p>
    <w:p w14:paraId="146C2B1B" w14:textId="6D21D8B5" w:rsidR="0037723F" w:rsidRDefault="0037723F" w:rsidP="0037723F">
      <w:r w:rsidRPr="00C602F3">
        <w:rPr>
          <w:b/>
          <w:bCs/>
        </w:rPr>
        <w:t>interface em</w:t>
      </w:r>
      <w:r w:rsidR="00497DE7">
        <w:rPr>
          <w:b/>
          <w:bCs/>
        </w:rPr>
        <w:t>1</w:t>
      </w:r>
      <w:r>
        <w:rPr>
          <w:b/>
          <w:bCs/>
        </w:rPr>
        <w:t xml:space="preserve"> </w:t>
      </w:r>
      <w:r>
        <w:t xml:space="preserve">--&gt; </w:t>
      </w:r>
      <w:r w:rsidRPr="00C602F3">
        <w:rPr>
          <w:b/>
          <w:bCs/>
        </w:rPr>
        <w:t xml:space="preserve"> </w:t>
      </w:r>
      <w:r>
        <w:rPr>
          <w:lang w:val="el-GR"/>
        </w:rPr>
        <w:t>Είσοδος</w:t>
      </w:r>
      <w:r w:rsidRPr="001234E3">
        <w:t xml:space="preserve"> </w:t>
      </w:r>
      <w:r>
        <w:rPr>
          <w:lang w:val="el-GR"/>
        </w:rPr>
        <w:t>σε</w:t>
      </w:r>
      <w:r w:rsidRPr="001234E3">
        <w:t xml:space="preserve"> </w:t>
      </w:r>
      <w:r>
        <w:t>Interface Configuration Mode</w:t>
      </w:r>
      <w:r w:rsidRPr="001234E3">
        <w:t xml:space="preserve"> </w:t>
      </w:r>
      <w:r>
        <w:rPr>
          <w:lang w:val="el-GR"/>
        </w:rPr>
        <w:t>για</w:t>
      </w:r>
      <w:r w:rsidRPr="001234E3">
        <w:t xml:space="preserve"> </w:t>
      </w:r>
      <w:r>
        <w:rPr>
          <w:lang w:val="el-GR"/>
        </w:rPr>
        <w:t>τον</w:t>
      </w:r>
      <w:r w:rsidRPr="001234E3">
        <w:t xml:space="preserve"> </w:t>
      </w:r>
      <w:r>
        <w:t>em1</w:t>
      </w:r>
    </w:p>
    <w:p w14:paraId="4A307C78" w14:textId="02366898" w:rsidR="0037723F" w:rsidRPr="00F05D40" w:rsidRDefault="0037723F" w:rsidP="0037723F">
      <w:pPr>
        <w:rPr>
          <w:lang w:val="el-GR"/>
        </w:rPr>
      </w:pPr>
      <w:r w:rsidRPr="005469D1">
        <w:rPr>
          <w:b/>
          <w:bCs/>
        </w:rPr>
        <w:t>ip</w:t>
      </w:r>
      <w:r w:rsidRPr="005469D1">
        <w:rPr>
          <w:b/>
          <w:bCs/>
          <w:lang w:val="el-GR"/>
        </w:rPr>
        <w:t xml:space="preserve"> </w:t>
      </w:r>
      <w:r w:rsidRPr="005469D1">
        <w:rPr>
          <w:b/>
          <w:bCs/>
        </w:rPr>
        <w:t>address</w:t>
      </w:r>
      <w:r w:rsidRPr="005469D1">
        <w:rPr>
          <w:b/>
          <w:bCs/>
          <w:lang w:val="el-GR"/>
        </w:rPr>
        <w:t xml:space="preserve"> 192.168.2.</w:t>
      </w:r>
      <w:r w:rsidRPr="0037723F">
        <w:rPr>
          <w:b/>
          <w:bCs/>
          <w:lang w:val="el-GR"/>
        </w:rPr>
        <w:t>1</w:t>
      </w:r>
      <w:r w:rsidRPr="005469D1">
        <w:rPr>
          <w:b/>
          <w:bCs/>
          <w:lang w:val="el-GR"/>
        </w:rPr>
        <w:t xml:space="preserve">/24 </w:t>
      </w:r>
      <w:r w:rsidRPr="005469D1">
        <w:rPr>
          <w:lang w:val="el-GR"/>
        </w:rPr>
        <w:t xml:space="preserve">--&gt; </w:t>
      </w:r>
      <w:r>
        <w:rPr>
          <w:lang w:val="el-GR"/>
        </w:rPr>
        <w:t xml:space="preserve">Θέτουμε τη ζητούμενη </w:t>
      </w:r>
      <w:r>
        <w:t>ip</w:t>
      </w:r>
      <w:r w:rsidRPr="00CF109C">
        <w:rPr>
          <w:lang w:val="el-GR"/>
        </w:rPr>
        <w:t xml:space="preserve"> </w:t>
      </w:r>
      <w:r>
        <w:rPr>
          <w:lang w:val="el-GR"/>
        </w:rPr>
        <w:t>διεύθυνση</w:t>
      </w:r>
    </w:p>
    <w:p w14:paraId="780D9A8F" w14:textId="77777777" w:rsidR="0037723F" w:rsidRPr="00D56541" w:rsidRDefault="0037723F" w:rsidP="0037723F">
      <w:r w:rsidRPr="00D56541">
        <w:rPr>
          <w:b/>
          <w:bCs/>
        </w:rPr>
        <w:t>exit</w:t>
      </w:r>
      <w:r w:rsidRPr="00D56541">
        <w:t xml:space="preserve"> --&gt; </w:t>
      </w:r>
      <w:r>
        <w:rPr>
          <w:lang w:val="el-GR"/>
        </w:rPr>
        <w:t>Επιστροφή</w:t>
      </w:r>
      <w:r w:rsidRPr="00D56541">
        <w:t xml:space="preserve"> </w:t>
      </w:r>
      <w:r>
        <w:rPr>
          <w:lang w:val="el-GR"/>
        </w:rPr>
        <w:t>σε</w:t>
      </w:r>
      <w:r w:rsidRPr="00D56541">
        <w:t xml:space="preserve"> </w:t>
      </w:r>
      <w:r>
        <w:t>Privileged</w:t>
      </w:r>
      <w:r w:rsidRPr="00D56541">
        <w:t xml:space="preserve"> </w:t>
      </w:r>
      <w:r>
        <w:t>Exec Mode</w:t>
      </w:r>
    </w:p>
    <w:p w14:paraId="5BFB150D" w14:textId="5333BAAC" w:rsidR="0037723F" w:rsidRPr="00422342" w:rsidRDefault="0037723F" w:rsidP="005B52B5">
      <w:r w:rsidRPr="00D56541">
        <w:rPr>
          <w:b/>
          <w:bCs/>
        </w:rPr>
        <w:t>write file</w:t>
      </w:r>
      <w:r w:rsidRPr="00D56541">
        <w:t xml:space="preserve"> --&gt; </w:t>
      </w:r>
      <w:r>
        <w:rPr>
          <w:lang w:val="el-GR"/>
        </w:rPr>
        <w:t>Αποθήκευση</w:t>
      </w:r>
      <w:r w:rsidRPr="00D56541">
        <w:t xml:space="preserve"> </w:t>
      </w:r>
      <w:r>
        <w:rPr>
          <w:lang w:val="el-GR"/>
        </w:rPr>
        <w:t>αλλαγών</w:t>
      </w:r>
    </w:p>
    <w:p w14:paraId="4A515E5E" w14:textId="028D3613" w:rsidR="00ED503E" w:rsidRDefault="005B52B5" w:rsidP="00ED503E">
      <w:pPr>
        <w:rPr>
          <w:b/>
          <w:bCs/>
          <w:lang w:val="el-GR"/>
        </w:rPr>
      </w:pPr>
      <w:r w:rsidRPr="005B52B5">
        <w:rPr>
          <w:b/>
          <w:bCs/>
        </w:rPr>
        <w:t xml:space="preserve"> </w:t>
      </w:r>
    </w:p>
    <w:p w14:paraId="0278CAB8" w14:textId="77777777" w:rsidR="009C1900" w:rsidRDefault="009C1900" w:rsidP="00ED503E">
      <w:pPr>
        <w:rPr>
          <w:b/>
          <w:bCs/>
          <w:lang w:val="el-GR"/>
        </w:rPr>
      </w:pPr>
    </w:p>
    <w:p w14:paraId="449BE00B" w14:textId="77777777" w:rsidR="009C1900" w:rsidRDefault="009C1900" w:rsidP="00ED503E">
      <w:pPr>
        <w:rPr>
          <w:b/>
          <w:bCs/>
          <w:lang w:val="el-GR"/>
        </w:rPr>
      </w:pPr>
    </w:p>
    <w:p w14:paraId="2AF0D0B0" w14:textId="77777777" w:rsidR="009C1900" w:rsidRDefault="009C1900" w:rsidP="00ED503E">
      <w:pPr>
        <w:rPr>
          <w:b/>
          <w:bCs/>
          <w:lang w:val="el-GR"/>
        </w:rPr>
      </w:pPr>
    </w:p>
    <w:p w14:paraId="7B2D6CD7" w14:textId="77777777" w:rsidR="009C1900" w:rsidRPr="009C1900" w:rsidRDefault="009C1900" w:rsidP="00ED503E">
      <w:pPr>
        <w:rPr>
          <w:b/>
          <w:bCs/>
          <w:lang w:val="el-GR"/>
        </w:rPr>
      </w:pPr>
    </w:p>
    <w:p w14:paraId="2E9E249A" w14:textId="77777777" w:rsidR="003A7E98" w:rsidRDefault="003A7E98" w:rsidP="003D37A1">
      <w:pPr>
        <w:pStyle w:val="3"/>
      </w:pPr>
      <w:r w:rsidRPr="00F628BF">
        <w:lastRenderedPageBreak/>
        <w:t>2.3</w:t>
      </w:r>
    </w:p>
    <w:p w14:paraId="44B61913" w14:textId="4D4D0384" w:rsidR="00103121" w:rsidRPr="00103121" w:rsidRDefault="00103121" w:rsidP="00103121">
      <w:r w:rsidRPr="00D469F4">
        <w:rPr>
          <w:b/>
          <w:bCs/>
        </w:rPr>
        <w:t>show interface</w:t>
      </w:r>
      <w:r>
        <w:t xml:space="preserve"> --&gt; PC1</w:t>
      </w:r>
    </w:p>
    <w:p w14:paraId="2B9EA17D" w14:textId="1E8CB8A5" w:rsidR="00103121" w:rsidRDefault="00103121" w:rsidP="00103121">
      <w:r w:rsidRPr="00103121">
        <w:rPr>
          <w:noProof/>
        </w:rPr>
        <w:drawing>
          <wp:inline distT="0" distB="0" distL="0" distR="0" wp14:anchorId="68BFF21A" wp14:editId="26B7AD08">
            <wp:extent cx="6458851" cy="3620005"/>
            <wp:effectExtent l="0" t="0" r="0" b="0"/>
            <wp:docPr id="10272000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00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725A" w14:textId="30065CC8" w:rsidR="00103121" w:rsidRPr="00103121" w:rsidRDefault="00103121" w:rsidP="00103121">
      <w:r w:rsidRPr="00103121">
        <w:rPr>
          <w:b/>
          <w:bCs/>
        </w:rPr>
        <w:t>show interface</w:t>
      </w:r>
      <w:r>
        <w:t xml:space="preserve"> --&gt; PC2</w:t>
      </w:r>
    </w:p>
    <w:p w14:paraId="03EEE35E" w14:textId="5888A30B" w:rsidR="00ED503E" w:rsidRDefault="00103121" w:rsidP="00ED503E">
      <w:r w:rsidRPr="00103121">
        <w:rPr>
          <w:noProof/>
        </w:rPr>
        <w:drawing>
          <wp:inline distT="0" distB="0" distL="0" distR="0" wp14:anchorId="0CE3B796" wp14:editId="1706C020">
            <wp:extent cx="6592220" cy="2724530"/>
            <wp:effectExtent l="0" t="0" r="0" b="0"/>
            <wp:docPr id="134138732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7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309" w14:textId="77777777" w:rsidR="007665F6" w:rsidRDefault="007665F6" w:rsidP="00ED503E"/>
    <w:p w14:paraId="76C40E81" w14:textId="77777777" w:rsidR="007665F6" w:rsidRDefault="007665F6" w:rsidP="00ED503E"/>
    <w:p w14:paraId="33C250B6" w14:textId="77777777" w:rsidR="007665F6" w:rsidRDefault="007665F6" w:rsidP="00ED503E"/>
    <w:p w14:paraId="36D731FA" w14:textId="77777777" w:rsidR="007665F6" w:rsidRDefault="007665F6" w:rsidP="00ED503E"/>
    <w:p w14:paraId="1B71C0C1" w14:textId="77777777" w:rsidR="007665F6" w:rsidRPr="009C1900" w:rsidRDefault="007665F6" w:rsidP="00ED503E">
      <w:pPr>
        <w:rPr>
          <w:lang w:val="el-GR"/>
        </w:rPr>
      </w:pPr>
    </w:p>
    <w:p w14:paraId="6D761AD4" w14:textId="3E81CE2A" w:rsidR="007665F6" w:rsidRPr="007665F6" w:rsidRDefault="007665F6" w:rsidP="00ED503E">
      <w:r w:rsidRPr="007665F6">
        <w:rPr>
          <w:b/>
          <w:bCs/>
        </w:rPr>
        <w:t>show interface em0</w:t>
      </w:r>
      <w:r>
        <w:rPr>
          <w:b/>
          <w:bCs/>
        </w:rPr>
        <w:t xml:space="preserve"> </w:t>
      </w:r>
      <w:r>
        <w:t>--&gt; R1</w:t>
      </w:r>
    </w:p>
    <w:p w14:paraId="30A7AF7B" w14:textId="034F7880" w:rsidR="007665F6" w:rsidRPr="00D325CE" w:rsidRDefault="007665F6" w:rsidP="00ED503E">
      <w:pPr>
        <w:rPr>
          <w:b/>
          <w:bCs/>
        </w:rPr>
      </w:pPr>
      <w:r w:rsidRPr="007665F6">
        <w:rPr>
          <w:noProof/>
        </w:rPr>
        <w:drawing>
          <wp:inline distT="0" distB="0" distL="0" distR="0" wp14:anchorId="1ACE7ED9" wp14:editId="7EE51516">
            <wp:extent cx="5582429" cy="2114845"/>
            <wp:effectExtent l="0" t="0" r="0" b="0"/>
            <wp:docPr id="17305035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3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D16C" w14:textId="17689D6A" w:rsidR="00D325CE" w:rsidRDefault="00D325CE" w:rsidP="00ED503E">
      <w:r w:rsidRPr="00D325CE">
        <w:rPr>
          <w:b/>
          <w:bCs/>
        </w:rPr>
        <w:t>show interface em1</w:t>
      </w:r>
      <w:r>
        <w:t xml:space="preserve"> --&gt; R1</w:t>
      </w:r>
    </w:p>
    <w:p w14:paraId="110F6B82" w14:textId="59B506D4" w:rsidR="003E7867" w:rsidRPr="00F628BF" w:rsidRDefault="003E7867" w:rsidP="00ED503E">
      <w:r w:rsidRPr="003E7867">
        <w:rPr>
          <w:noProof/>
        </w:rPr>
        <w:drawing>
          <wp:inline distT="0" distB="0" distL="0" distR="0" wp14:anchorId="10D3CC42" wp14:editId="284FC044">
            <wp:extent cx="5763429" cy="1981477"/>
            <wp:effectExtent l="0" t="0" r="0" b="0"/>
            <wp:docPr id="7872938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93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4232" w14:textId="77777777" w:rsidR="003A7E98" w:rsidRPr="00F628BF" w:rsidRDefault="003A7E98" w:rsidP="003D37A1">
      <w:pPr>
        <w:pStyle w:val="3"/>
      </w:pPr>
      <w:r w:rsidRPr="00F628BF">
        <w:t>2.4</w:t>
      </w:r>
    </w:p>
    <w:p w14:paraId="46D32A86" w14:textId="77777777" w:rsidR="0095332F" w:rsidRDefault="0095332F" w:rsidP="00ED503E">
      <w:pPr>
        <w:rPr>
          <w:b/>
          <w:bCs/>
        </w:rPr>
      </w:pPr>
      <w:r w:rsidRPr="0095332F">
        <w:rPr>
          <w:b/>
          <w:bCs/>
        </w:rPr>
        <w:t>show ip forwarding</w:t>
      </w:r>
      <w:r>
        <w:rPr>
          <w:b/>
          <w:bCs/>
        </w:rPr>
        <w:t xml:space="preserve"> </w:t>
      </w:r>
    </w:p>
    <w:p w14:paraId="45BAA889" w14:textId="4F885F9F" w:rsidR="0095332F" w:rsidRDefault="0095332F" w:rsidP="00ED503E">
      <w:pPr>
        <w:rPr>
          <w:b/>
          <w:bCs/>
        </w:rPr>
      </w:pPr>
      <w:r>
        <w:rPr>
          <w:b/>
          <w:bCs/>
        </w:rPr>
        <w:tab/>
        <w:t>|</w:t>
      </w:r>
    </w:p>
    <w:p w14:paraId="69911EAB" w14:textId="1923906B" w:rsidR="0095332F" w:rsidRDefault="0095332F" w:rsidP="00ED503E">
      <w:pPr>
        <w:rPr>
          <w:b/>
          <w:bCs/>
        </w:rPr>
      </w:pPr>
      <w:r>
        <w:rPr>
          <w:b/>
          <w:bCs/>
        </w:rPr>
        <w:tab/>
        <w:t>V</w:t>
      </w:r>
    </w:p>
    <w:p w14:paraId="3F196915" w14:textId="559100B5" w:rsidR="00ED503E" w:rsidRDefault="0095332F" w:rsidP="00ED503E">
      <w:pPr>
        <w:rPr>
          <w:b/>
          <w:bCs/>
          <w:lang w:val="el-GR"/>
        </w:rPr>
      </w:pPr>
      <w:r>
        <w:rPr>
          <w:b/>
          <w:bCs/>
        </w:rPr>
        <w:t>IP forwarding is on</w:t>
      </w:r>
    </w:p>
    <w:p w14:paraId="278B7EF2" w14:textId="77777777" w:rsidR="00432F03" w:rsidRDefault="00432F03" w:rsidP="00ED503E">
      <w:pPr>
        <w:rPr>
          <w:b/>
          <w:bCs/>
          <w:lang w:val="el-GR"/>
        </w:rPr>
      </w:pPr>
    </w:p>
    <w:p w14:paraId="50D2952C" w14:textId="77777777" w:rsidR="00432F03" w:rsidRDefault="00432F03" w:rsidP="00ED503E">
      <w:pPr>
        <w:rPr>
          <w:b/>
          <w:bCs/>
          <w:lang w:val="el-GR"/>
        </w:rPr>
      </w:pPr>
    </w:p>
    <w:p w14:paraId="6E2385C2" w14:textId="77777777" w:rsidR="00432F03" w:rsidRDefault="00432F03" w:rsidP="00ED503E">
      <w:pPr>
        <w:rPr>
          <w:b/>
          <w:bCs/>
          <w:lang w:val="el-GR"/>
        </w:rPr>
      </w:pPr>
    </w:p>
    <w:p w14:paraId="25A8C1F7" w14:textId="77777777" w:rsidR="00432F03" w:rsidRDefault="00432F03" w:rsidP="00ED503E">
      <w:pPr>
        <w:rPr>
          <w:b/>
          <w:bCs/>
          <w:lang w:val="el-GR"/>
        </w:rPr>
      </w:pPr>
    </w:p>
    <w:p w14:paraId="04816479" w14:textId="77777777" w:rsidR="00432F03" w:rsidRDefault="00432F03" w:rsidP="00ED503E">
      <w:pPr>
        <w:rPr>
          <w:b/>
          <w:bCs/>
          <w:lang w:val="el-GR"/>
        </w:rPr>
      </w:pPr>
    </w:p>
    <w:p w14:paraId="76D82D29" w14:textId="77777777" w:rsidR="00432F03" w:rsidRPr="00432F03" w:rsidRDefault="00432F03" w:rsidP="00ED503E">
      <w:pPr>
        <w:rPr>
          <w:b/>
          <w:bCs/>
          <w:lang w:val="el-GR"/>
        </w:rPr>
      </w:pPr>
    </w:p>
    <w:p w14:paraId="4CE11A47" w14:textId="77777777" w:rsidR="001B361E" w:rsidRDefault="003A7E98" w:rsidP="00AF75A3">
      <w:pPr>
        <w:pStyle w:val="3"/>
      </w:pPr>
      <w:r w:rsidRPr="00F628BF">
        <w:lastRenderedPageBreak/>
        <w:t>2.5</w:t>
      </w:r>
    </w:p>
    <w:p w14:paraId="72053C35" w14:textId="09CDB271" w:rsidR="00361EFE" w:rsidRPr="00361EFE" w:rsidRDefault="00361EFE" w:rsidP="00361EFE">
      <w:pPr>
        <w:rPr>
          <w:u w:val="single"/>
        </w:rPr>
      </w:pPr>
      <w:r w:rsidRPr="00361EFE">
        <w:rPr>
          <w:u w:val="single"/>
        </w:rPr>
        <w:t>PC1</w:t>
      </w:r>
    </w:p>
    <w:p w14:paraId="49BE44CF" w14:textId="77777777" w:rsidR="002F00E6" w:rsidRDefault="002F00E6" w:rsidP="002F00E6">
      <w:pPr>
        <w:rPr>
          <w:b/>
          <w:bCs/>
        </w:rPr>
      </w:pPr>
      <w:r w:rsidRPr="002F00E6">
        <w:rPr>
          <w:b/>
          <w:bCs/>
        </w:rPr>
        <w:t>configure terminal</w:t>
      </w:r>
    </w:p>
    <w:p w14:paraId="0AA67F9B" w14:textId="5E497E3F" w:rsidR="00052EB7" w:rsidRPr="00432F03" w:rsidRDefault="002F00E6" w:rsidP="00ED503E">
      <w:pPr>
        <w:rPr>
          <w:b/>
          <w:bCs/>
          <w:lang w:val="el-GR"/>
        </w:rPr>
      </w:pPr>
      <w:r>
        <w:rPr>
          <w:b/>
          <w:bCs/>
        </w:rPr>
        <w:t>ip route 192.168.2.0/24 192.168.1.1</w:t>
      </w:r>
      <w:r w:rsidRPr="002F00E6">
        <w:rPr>
          <w:b/>
          <w:bCs/>
        </w:rPr>
        <w:t xml:space="preserve"> </w:t>
      </w:r>
    </w:p>
    <w:p w14:paraId="62A685F6" w14:textId="77777777" w:rsidR="00042FBD" w:rsidRDefault="003A7E98" w:rsidP="00AF75A3">
      <w:pPr>
        <w:pStyle w:val="3"/>
      </w:pPr>
      <w:r w:rsidRPr="00F628BF">
        <w:t>2.6</w:t>
      </w:r>
    </w:p>
    <w:p w14:paraId="37F2A7AE" w14:textId="3F76D4DD" w:rsidR="00361EFE" w:rsidRPr="00361EFE" w:rsidRDefault="00361EFE" w:rsidP="00361EFE">
      <w:pPr>
        <w:rPr>
          <w:u w:val="single"/>
        </w:rPr>
      </w:pPr>
      <w:r w:rsidRPr="00361EFE">
        <w:rPr>
          <w:u w:val="single"/>
        </w:rPr>
        <w:t>PC2</w:t>
      </w:r>
    </w:p>
    <w:p w14:paraId="0D6A0B6D" w14:textId="77777777" w:rsidR="002F00E6" w:rsidRDefault="002F00E6" w:rsidP="002F00E6">
      <w:pPr>
        <w:rPr>
          <w:b/>
          <w:bCs/>
        </w:rPr>
      </w:pPr>
      <w:r w:rsidRPr="002F00E6">
        <w:rPr>
          <w:b/>
          <w:bCs/>
        </w:rPr>
        <w:t>configure terminal</w:t>
      </w:r>
    </w:p>
    <w:p w14:paraId="296E1672" w14:textId="307A0FBD" w:rsidR="00ED503E" w:rsidRPr="00052EB7" w:rsidRDefault="002F00E6" w:rsidP="00ED503E">
      <w:pPr>
        <w:rPr>
          <w:b/>
          <w:bCs/>
        </w:rPr>
      </w:pPr>
      <w:r>
        <w:rPr>
          <w:b/>
          <w:bCs/>
        </w:rPr>
        <w:t>ip route 192.168.1.0/24 192.168.2.1</w:t>
      </w:r>
      <w:r w:rsidRPr="002F00E6">
        <w:rPr>
          <w:b/>
          <w:bCs/>
        </w:rPr>
        <w:t xml:space="preserve"> </w:t>
      </w:r>
    </w:p>
    <w:p w14:paraId="7F5FD25A" w14:textId="77777777" w:rsidR="003A7E98" w:rsidRPr="00F628BF" w:rsidRDefault="003A7E98" w:rsidP="003D37A1">
      <w:pPr>
        <w:pStyle w:val="3"/>
      </w:pPr>
      <w:r w:rsidRPr="00F628BF">
        <w:t>2.7</w:t>
      </w:r>
    </w:p>
    <w:p w14:paraId="1A15B6B7" w14:textId="0961F491" w:rsidR="00ED503E" w:rsidRPr="00F05D40" w:rsidRDefault="00052EB7" w:rsidP="00ED503E">
      <w:r>
        <w:rPr>
          <w:lang w:val="el-GR"/>
        </w:rPr>
        <w:t>Με</w:t>
      </w:r>
      <w:r w:rsidRPr="00052EB7">
        <w:t xml:space="preserve"> </w:t>
      </w:r>
      <w:r w:rsidR="00AC49ED" w:rsidRPr="00AC49ED">
        <w:t xml:space="preserve">« </w:t>
      </w:r>
      <w:r w:rsidRPr="00AC49ED">
        <w:rPr>
          <w:b/>
          <w:bCs/>
        </w:rPr>
        <w:t>show ip route</w:t>
      </w:r>
      <w:r w:rsidRPr="00052EB7">
        <w:t xml:space="preserve"> </w:t>
      </w:r>
      <w:r w:rsidR="00AC49ED" w:rsidRPr="00AC49ED">
        <w:t>»</w:t>
      </w:r>
      <w:r w:rsidR="00FA74F1" w:rsidRPr="00FA74F1">
        <w:t xml:space="preserve">  </w:t>
      </w:r>
      <w:r>
        <w:rPr>
          <w:lang w:val="el-GR"/>
        </w:rPr>
        <w:t>σε</w:t>
      </w:r>
      <w:r w:rsidRPr="00052EB7">
        <w:t xml:space="preserve"> </w:t>
      </w:r>
      <w:r>
        <w:t>Priviliged Exec Mode(</w:t>
      </w:r>
      <w:r>
        <w:rPr>
          <w:lang w:val="el-GR"/>
        </w:rPr>
        <w:t>ή</w:t>
      </w:r>
      <w:r w:rsidRPr="004224CC">
        <w:t xml:space="preserve"> </w:t>
      </w:r>
      <w:r>
        <w:rPr>
          <w:lang w:val="el-GR"/>
        </w:rPr>
        <w:t>σε</w:t>
      </w:r>
      <w:r w:rsidRPr="004224CC">
        <w:t xml:space="preserve"> </w:t>
      </w:r>
      <w:r>
        <w:t>User Exec</w:t>
      </w:r>
      <w:r w:rsidR="0075230D">
        <w:t xml:space="preserve"> Mode</w:t>
      </w:r>
      <w:r>
        <w:t>)</w:t>
      </w:r>
      <w:r w:rsidR="00FA74F1" w:rsidRPr="00FA74F1">
        <w:t>.</w:t>
      </w:r>
    </w:p>
    <w:p w14:paraId="506D9763" w14:textId="003F08E0" w:rsidR="00FA74F1" w:rsidRDefault="00382277" w:rsidP="00ED503E">
      <w:pPr>
        <w:rPr>
          <w:lang w:val="el-GR"/>
        </w:rPr>
      </w:pPr>
      <w:r>
        <w:rPr>
          <w:lang w:val="el-GR"/>
        </w:rPr>
        <w:t xml:space="preserve">Στο </w:t>
      </w:r>
      <w:r>
        <w:t>PC</w:t>
      </w:r>
      <w:r w:rsidRPr="00382277">
        <w:rPr>
          <w:lang w:val="el-GR"/>
        </w:rPr>
        <w:t xml:space="preserve">1 </w:t>
      </w:r>
      <w:r>
        <w:rPr>
          <w:lang w:val="el-GR"/>
        </w:rPr>
        <w:t xml:space="preserve">εμφανίζονται οι παρακάτω διαδρομές : </w:t>
      </w:r>
    </w:p>
    <w:p w14:paraId="0CB7FD97" w14:textId="3DBEB0A8" w:rsidR="00382277" w:rsidRDefault="00382277" w:rsidP="00ED503E">
      <w:pPr>
        <w:rPr>
          <w:lang w:val="el-GR"/>
        </w:rPr>
      </w:pPr>
      <w:r w:rsidRPr="00382277">
        <w:rPr>
          <w:noProof/>
          <w:lang w:val="el-GR"/>
        </w:rPr>
        <w:drawing>
          <wp:inline distT="0" distB="0" distL="0" distR="0" wp14:anchorId="578C0230" wp14:editId="53AFB18A">
            <wp:extent cx="4066062" cy="962717"/>
            <wp:effectExtent l="0" t="0" r="0" b="8890"/>
            <wp:docPr id="14702172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17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794" cy="9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B91" w14:textId="1251E6B2" w:rsidR="00382277" w:rsidRDefault="00382277" w:rsidP="00ED503E">
      <w:pPr>
        <w:rPr>
          <w:lang w:val="el-GR"/>
        </w:rPr>
      </w:pPr>
      <w:r>
        <w:rPr>
          <w:lang w:val="el-GR"/>
        </w:rPr>
        <w:t>και στο</w:t>
      </w:r>
      <w:r w:rsidRPr="00382277">
        <w:rPr>
          <w:lang w:val="el-GR"/>
        </w:rPr>
        <w:t xml:space="preserve"> </w:t>
      </w:r>
      <w:r>
        <w:t>PC</w:t>
      </w:r>
      <w:r w:rsidRPr="00382277">
        <w:rPr>
          <w:lang w:val="el-GR"/>
        </w:rPr>
        <w:t xml:space="preserve">2 </w:t>
      </w:r>
      <w:r>
        <w:rPr>
          <w:lang w:val="el-GR"/>
        </w:rPr>
        <w:t xml:space="preserve">οι ακόλουθες : </w:t>
      </w:r>
    </w:p>
    <w:p w14:paraId="692BD016" w14:textId="1237AC5A" w:rsidR="00382277" w:rsidRDefault="00382277" w:rsidP="00ED503E">
      <w:pPr>
        <w:rPr>
          <w:lang w:val="el-GR"/>
        </w:rPr>
      </w:pPr>
      <w:r w:rsidRPr="00382277">
        <w:rPr>
          <w:noProof/>
          <w:lang w:val="el-GR"/>
        </w:rPr>
        <w:drawing>
          <wp:inline distT="0" distB="0" distL="0" distR="0" wp14:anchorId="0C1FC062" wp14:editId="0D83BEB4">
            <wp:extent cx="4044109" cy="996793"/>
            <wp:effectExtent l="0" t="0" r="0" b="0"/>
            <wp:docPr id="9358409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0966" name=""/>
                    <pic:cNvPicPr/>
                  </pic:nvPicPr>
                  <pic:blipFill rotWithShape="1">
                    <a:blip r:embed="rId22"/>
                    <a:srcRect t="30015"/>
                    <a:stretch/>
                  </pic:blipFill>
                  <pic:spPr bwMode="auto">
                    <a:xfrm>
                      <a:off x="0" y="0"/>
                      <a:ext cx="4068735" cy="100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D6716" w14:textId="77777777" w:rsidR="00382277" w:rsidRPr="00382277" w:rsidRDefault="00382277" w:rsidP="00ED503E">
      <w:pPr>
        <w:rPr>
          <w:lang w:val="el-GR"/>
        </w:rPr>
      </w:pPr>
    </w:p>
    <w:p w14:paraId="4E0F533C" w14:textId="77777777" w:rsidR="001B4FC4" w:rsidRPr="00382277" w:rsidRDefault="003A7E98" w:rsidP="003D37A1">
      <w:pPr>
        <w:pStyle w:val="3"/>
        <w:rPr>
          <w:lang w:val="el-GR"/>
        </w:rPr>
      </w:pPr>
      <w:r w:rsidRPr="00382277">
        <w:rPr>
          <w:lang w:val="el-GR"/>
        </w:rPr>
        <w:t>2.8</w:t>
      </w:r>
    </w:p>
    <w:p w14:paraId="3CF90CF3" w14:textId="1984A6A3" w:rsidR="00ED503E" w:rsidRDefault="00382277" w:rsidP="00ED503E">
      <w:pPr>
        <w:rPr>
          <w:lang w:val="el-GR"/>
        </w:rPr>
      </w:pPr>
      <w:r>
        <w:rPr>
          <w:lang w:val="el-GR"/>
        </w:rPr>
        <w:t xml:space="preserve">Διακρίνουμε τις διαδρομές που ορίστηκαν από εμάς αφού έχουν κωδικό </w:t>
      </w:r>
      <w:r w:rsidRPr="005E033D">
        <w:rPr>
          <w:b/>
          <w:bCs/>
        </w:rPr>
        <w:t>S</w:t>
      </w:r>
      <w:r w:rsidRPr="00382277">
        <w:rPr>
          <w:lang w:val="el-GR"/>
        </w:rPr>
        <w:t xml:space="preserve"> </w:t>
      </w:r>
      <w:r>
        <w:rPr>
          <w:lang w:val="el-GR"/>
        </w:rPr>
        <w:t xml:space="preserve">που ερμηνεύεται ως </w:t>
      </w:r>
      <w:r w:rsidRPr="005E033D">
        <w:rPr>
          <w:u w:val="single"/>
        </w:rPr>
        <w:t>Static</w:t>
      </w:r>
      <w:r w:rsidR="00AC2137" w:rsidRPr="00AC2137">
        <w:rPr>
          <w:lang w:val="el-GR"/>
        </w:rPr>
        <w:t>.</w:t>
      </w:r>
      <w:r w:rsidR="005E033D">
        <w:rPr>
          <w:lang w:val="el-GR"/>
        </w:rPr>
        <w:t xml:space="preserve"> Επίσής αναφέρεται ρητά το </w:t>
      </w:r>
      <w:r w:rsidR="005E033D">
        <w:t>route</w:t>
      </w:r>
      <w:r w:rsidR="005E033D">
        <w:rPr>
          <w:lang w:val="el-GR"/>
        </w:rPr>
        <w:t xml:space="preserve">: </w:t>
      </w:r>
      <w:r w:rsidR="005E033D" w:rsidRPr="005E033D">
        <w:rPr>
          <w:lang w:val="el-GR"/>
        </w:rPr>
        <w:t xml:space="preserve"> </w:t>
      </w:r>
      <w:r w:rsidR="005E033D">
        <w:rPr>
          <w:lang w:val="el-GR"/>
        </w:rPr>
        <w:t>«</w:t>
      </w:r>
      <w:r w:rsidR="005E033D" w:rsidRPr="005E033D">
        <w:rPr>
          <w:b/>
          <w:bCs/>
          <w:lang w:val="el-GR"/>
        </w:rPr>
        <w:t xml:space="preserve">192.168.Χ.0/24 [1/0] </w:t>
      </w:r>
      <w:r w:rsidR="005E033D" w:rsidRPr="005E033D">
        <w:rPr>
          <w:b/>
          <w:bCs/>
        </w:rPr>
        <w:t>via</w:t>
      </w:r>
      <w:r w:rsidR="005E033D" w:rsidRPr="005E033D">
        <w:rPr>
          <w:b/>
          <w:bCs/>
          <w:lang w:val="el-GR"/>
        </w:rPr>
        <w:t xml:space="preserve"> 192.168.</w:t>
      </w:r>
      <w:r w:rsidR="005E033D" w:rsidRPr="005E033D">
        <w:rPr>
          <w:b/>
          <w:bCs/>
        </w:rPr>
        <w:t>X</w:t>
      </w:r>
      <w:r w:rsidR="005E033D" w:rsidRPr="005E033D">
        <w:rPr>
          <w:b/>
          <w:bCs/>
          <w:lang w:val="el-GR"/>
        </w:rPr>
        <w:t xml:space="preserve">.1, </w:t>
      </w:r>
      <w:r w:rsidR="005E033D" w:rsidRPr="005E033D">
        <w:rPr>
          <w:b/>
          <w:bCs/>
        </w:rPr>
        <w:t>em</w:t>
      </w:r>
      <w:r w:rsidR="005E033D" w:rsidRPr="005E033D">
        <w:rPr>
          <w:b/>
          <w:bCs/>
          <w:lang w:val="el-GR"/>
        </w:rPr>
        <w:t>0 …</w:t>
      </w:r>
      <w:r w:rsidR="005E033D">
        <w:rPr>
          <w:lang w:val="el-GR"/>
        </w:rPr>
        <w:t xml:space="preserve">» ενώ στο άλλο </w:t>
      </w:r>
      <w:r w:rsidR="005E033D">
        <w:t>route</w:t>
      </w:r>
      <w:r w:rsidR="005E033D" w:rsidRPr="005E033D">
        <w:rPr>
          <w:lang w:val="el-GR"/>
        </w:rPr>
        <w:t xml:space="preserve"> </w:t>
      </w:r>
      <w:r w:rsidR="005E033D">
        <w:rPr>
          <w:lang w:val="el-GR"/>
        </w:rPr>
        <w:t xml:space="preserve">αναφέρει « </w:t>
      </w:r>
      <w:r w:rsidR="005E033D" w:rsidRPr="005E033D">
        <w:rPr>
          <w:b/>
          <w:bCs/>
          <w:lang w:val="el-GR"/>
        </w:rPr>
        <w:t>…</w:t>
      </w:r>
      <w:r w:rsidR="005E033D" w:rsidRPr="005E033D">
        <w:rPr>
          <w:b/>
          <w:bCs/>
        </w:rPr>
        <w:t>directly</w:t>
      </w:r>
      <w:r w:rsidR="005E033D" w:rsidRPr="005E033D">
        <w:rPr>
          <w:b/>
          <w:bCs/>
          <w:lang w:val="el-GR"/>
        </w:rPr>
        <w:t xml:space="preserve"> </w:t>
      </w:r>
      <w:r w:rsidR="005E033D" w:rsidRPr="005E033D">
        <w:rPr>
          <w:b/>
          <w:bCs/>
        </w:rPr>
        <w:t>connected</w:t>
      </w:r>
      <w:r w:rsidR="005E033D" w:rsidRPr="005E033D">
        <w:rPr>
          <w:b/>
          <w:bCs/>
          <w:lang w:val="el-GR"/>
        </w:rPr>
        <w:t>…</w:t>
      </w:r>
      <w:r w:rsidR="005E033D" w:rsidRPr="005E033D">
        <w:rPr>
          <w:lang w:val="el-GR"/>
        </w:rPr>
        <w:t xml:space="preserve"> </w:t>
      </w:r>
      <w:r w:rsidR="005E033D">
        <w:rPr>
          <w:lang w:val="el-GR"/>
        </w:rPr>
        <w:t>»</w:t>
      </w:r>
      <w:r w:rsidR="005E033D" w:rsidRPr="005E033D">
        <w:rPr>
          <w:lang w:val="el-GR"/>
        </w:rPr>
        <w:t xml:space="preserve"> </w:t>
      </w:r>
    </w:p>
    <w:p w14:paraId="0DD7B728" w14:textId="77777777" w:rsidR="00432F03" w:rsidRDefault="00432F03" w:rsidP="00ED503E">
      <w:pPr>
        <w:rPr>
          <w:lang w:val="el-GR"/>
        </w:rPr>
      </w:pPr>
    </w:p>
    <w:p w14:paraId="643E4F0C" w14:textId="77777777" w:rsidR="00432F03" w:rsidRDefault="00432F03" w:rsidP="00ED503E">
      <w:pPr>
        <w:rPr>
          <w:lang w:val="el-GR"/>
        </w:rPr>
      </w:pPr>
    </w:p>
    <w:p w14:paraId="45016BE7" w14:textId="77777777" w:rsidR="00432F03" w:rsidRDefault="00432F03" w:rsidP="00ED503E">
      <w:pPr>
        <w:rPr>
          <w:lang w:val="el-GR"/>
        </w:rPr>
      </w:pPr>
    </w:p>
    <w:p w14:paraId="1622A2AB" w14:textId="77777777" w:rsidR="00432F03" w:rsidRPr="005E033D" w:rsidRDefault="00432F03" w:rsidP="00ED503E">
      <w:pPr>
        <w:rPr>
          <w:lang w:val="el-GR"/>
        </w:rPr>
      </w:pPr>
    </w:p>
    <w:p w14:paraId="39728C30" w14:textId="1FD46781" w:rsidR="003A7E98" w:rsidRDefault="003A7E98" w:rsidP="003D37A1">
      <w:pPr>
        <w:pStyle w:val="3"/>
        <w:rPr>
          <w:lang w:val="el-GR"/>
        </w:rPr>
      </w:pPr>
      <w:r w:rsidRPr="00382277">
        <w:rPr>
          <w:lang w:val="el-GR"/>
        </w:rPr>
        <w:lastRenderedPageBreak/>
        <w:t>2.9</w:t>
      </w:r>
    </w:p>
    <w:p w14:paraId="62686C7A" w14:textId="7B25E9B3" w:rsidR="007F56F5" w:rsidRPr="007F56F5" w:rsidRDefault="007F56F5" w:rsidP="007F56F5">
      <w:pPr>
        <w:rPr>
          <w:b/>
          <w:bCs/>
        </w:rPr>
      </w:pPr>
      <w:r w:rsidRPr="007F56F5">
        <w:rPr>
          <w:b/>
          <w:bCs/>
        </w:rPr>
        <w:t xml:space="preserve">netstat -rn -4 </w:t>
      </w:r>
      <w:r>
        <w:rPr>
          <w:b/>
          <w:bCs/>
        </w:rPr>
        <w:t xml:space="preserve"> </w:t>
      </w:r>
      <w:r w:rsidRPr="007F56F5">
        <w:t>---&gt;</w:t>
      </w:r>
      <w:r>
        <w:rPr>
          <w:b/>
          <w:bCs/>
        </w:rPr>
        <w:t xml:space="preserve"> </w:t>
      </w:r>
      <w:r w:rsidRPr="007F56F5">
        <w:t>PC1</w:t>
      </w:r>
    </w:p>
    <w:p w14:paraId="3945EA45" w14:textId="7B943C93" w:rsidR="007F56F5" w:rsidRPr="00432F03" w:rsidRDefault="007F56F5" w:rsidP="007F56F5">
      <w:r w:rsidRPr="007F56F5">
        <w:rPr>
          <w:noProof/>
          <w:lang w:val="el-GR"/>
        </w:rPr>
        <w:drawing>
          <wp:inline distT="0" distB="0" distL="0" distR="0" wp14:anchorId="67D99392" wp14:editId="2B66D138">
            <wp:extent cx="4985467" cy="1296221"/>
            <wp:effectExtent l="0" t="0" r="5715" b="0"/>
            <wp:docPr id="4668390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390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776" cy="12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63DC" w14:textId="27671964" w:rsidR="007F56F5" w:rsidRPr="007F56F5" w:rsidRDefault="007F56F5" w:rsidP="007F56F5">
      <w:pPr>
        <w:rPr>
          <w:b/>
          <w:bCs/>
        </w:rPr>
      </w:pPr>
      <w:r w:rsidRPr="007F56F5">
        <w:rPr>
          <w:b/>
          <w:bCs/>
        </w:rPr>
        <w:t xml:space="preserve">netstat -rn -4 </w:t>
      </w:r>
      <w:r>
        <w:rPr>
          <w:b/>
          <w:bCs/>
        </w:rPr>
        <w:t xml:space="preserve"> </w:t>
      </w:r>
      <w:r w:rsidRPr="007F56F5">
        <w:t>---&gt;</w:t>
      </w:r>
      <w:r>
        <w:rPr>
          <w:b/>
          <w:bCs/>
        </w:rPr>
        <w:t xml:space="preserve"> </w:t>
      </w:r>
      <w:r w:rsidRPr="007F56F5">
        <w:t>PC</w:t>
      </w:r>
      <w:r>
        <w:t>2</w:t>
      </w:r>
    </w:p>
    <w:p w14:paraId="665BF9C2" w14:textId="1402A1DC" w:rsidR="007F56F5" w:rsidRPr="007F56F5" w:rsidRDefault="007F56F5" w:rsidP="00ED503E">
      <w:r w:rsidRPr="007F56F5">
        <w:rPr>
          <w:noProof/>
        </w:rPr>
        <w:drawing>
          <wp:inline distT="0" distB="0" distL="0" distR="0" wp14:anchorId="44082CE5" wp14:editId="2AE39441">
            <wp:extent cx="5375081" cy="1424396"/>
            <wp:effectExtent l="0" t="0" r="0" b="4445"/>
            <wp:docPr id="2016972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545" cy="14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5AF6" w14:textId="6F617D4D" w:rsidR="007F56F5" w:rsidRDefault="003A7E98" w:rsidP="007F56F5">
      <w:pPr>
        <w:pStyle w:val="3"/>
      </w:pPr>
      <w:r w:rsidRPr="00F628BF">
        <w:t>2.10</w:t>
      </w:r>
    </w:p>
    <w:p w14:paraId="475676C8" w14:textId="0AD5213B" w:rsidR="007F56F5" w:rsidRPr="00F05D40" w:rsidRDefault="007F56F5" w:rsidP="007F56F5">
      <w:r>
        <w:rPr>
          <w:lang w:val="el-GR"/>
        </w:rPr>
        <w:t>Ναι</w:t>
      </w:r>
      <w:r w:rsidRPr="00F05D40">
        <w:t xml:space="preserve">, </w:t>
      </w:r>
      <w:r>
        <w:rPr>
          <w:lang w:val="el-GR"/>
        </w:rPr>
        <w:t>επικοινωνούν</w:t>
      </w:r>
      <w:r w:rsidRPr="00F05D40">
        <w:t>.</w:t>
      </w:r>
    </w:p>
    <w:p w14:paraId="6CEC4456" w14:textId="2314EE66" w:rsidR="00B92D34" w:rsidRDefault="00B92D34" w:rsidP="00B92D34">
      <w:pPr>
        <w:pStyle w:val="3"/>
      </w:pPr>
      <w:r w:rsidRPr="00F05D40">
        <w:t>2.11</w:t>
      </w:r>
    </w:p>
    <w:p w14:paraId="18219329" w14:textId="27BB7C1B" w:rsidR="00B92D34" w:rsidRPr="00B92D34" w:rsidRDefault="00B92D34" w:rsidP="00B92D34">
      <w:pPr>
        <w:rPr>
          <w:u w:val="single"/>
        </w:rPr>
      </w:pPr>
      <w:r w:rsidRPr="00B92D34">
        <w:rPr>
          <w:u w:val="single"/>
        </w:rPr>
        <w:t>R1</w:t>
      </w:r>
    </w:p>
    <w:p w14:paraId="2BAA9F48" w14:textId="78D82F08" w:rsidR="00B92D34" w:rsidRPr="00B92D34" w:rsidRDefault="00B92D34" w:rsidP="00B92D34">
      <w:pPr>
        <w:rPr>
          <w:b/>
          <w:bCs/>
        </w:rPr>
      </w:pPr>
      <w:r w:rsidRPr="00B92D34">
        <w:rPr>
          <w:b/>
          <w:bCs/>
        </w:rPr>
        <w:t xml:space="preserve">configure terminal </w:t>
      </w:r>
    </w:p>
    <w:p w14:paraId="001DF0D5" w14:textId="1007C183" w:rsidR="00B92D34" w:rsidRDefault="00B92D34" w:rsidP="00B92D34">
      <w:r w:rsidRPr="00C602F3">
        <w:rPr>
          <w:b/>
          <w:bCs/>
        </w:rPr>
        <w:t>interface em0</w:t>
      </w:r>
    </w:p>
    <w:p w14:paraId="015FBB9C" w14:textId="30E1CBAA" w:rsidR="00B92D34" w:rsidRDefault="00B92D34" w:rsidP="00B92D34">
      <w:pPr>
        <w:rPr>
          <w:b/>
          <w:bCs/>
        </w:rPr>
      </w:pPr>
      <w:r w:rsidRPr="005469D1">
        <w:rPr>
          <w:b/>
          <w:bCs/>
        </w:rPr>
        <w:t>ip</w:t>
      </w:r>
      <w:r w:rsidRPr="00F05D40">
        <w:rPr>
          <w:b/>
          <w:bCs/>
        </w:rPr>
        <w:t xml:space="preserve"> </w:t>
      </w:r>
      <w:r w:rsidRPr="005469D1">
        <w:rPr>
          <w:b/>
          <w:bCs/>
        </w:rPr>
        <w:t>address</w:t>
      </w:r>
      <w:r w:rsidRPr="00F05D40">
        <w:rPr>
          <w:b/>
          <w:bCs/>
        </w:rPr>
        <w:t xml:space="preserve"> 192.168.1.</w:t>
      </w:r>
      <w:r>
        <w:rPr>
          <w:b/>
          <w:bCs/>
        </w:rPr>
        <w:t>200</w:t>
      </w:r>
      <w:r w:rsidRPr="00F05D40">
        <w:rPr>
          <w:b/>
          <w:bCs/>
        </w:rPr>
        <w:t>/24</w:t>
      </w:r>
    </w:p>
    <w:p w14:paraId="3263BF6D" w14:textId="4D0F6F40" w:rsidR="00B92D34" w:rsidRDefault="00B92D34" w:rsidP="00B92D34">
      <w:pPr>
        <w:rPr>
          <w:b/>
          <w:bCs/>
        </w:rPr>
      </w:pPr>
      <w:r>
        <w:rPr>
          <w:b/>
          <w:bCs/>
        </w:rPr>
        <w:t>exit[x2]</w:t>
      </w:r>
    </w:p>
    <w:p w14:paraId="00337F55" w14:textId="27F64C01" w:rsidR="00B92D34" w:rsidRPr="00B92D34" w:rsidRDefault="00B92D34" w:rsidP="00B92D34">
      <w:r>
        <w:rPr>
          <w:b/>
          <w:bCs/>
        </w:rPr>
        <w:t>show interface em0</w:t>
      </w:r>
    </w:p>
    <w:p w14:paraId="5389C69B" w14:textId="566C1592" w:rsidR="00B92D34" w:rsidRDefault="00B92D34" w:rsidP="00B92D34">
      <w:r w:rsidRPr="00B92D34">
        <w:rPr>
          <w:noProof/>
          <w:lang w:val="el-GR"/>
        </w:rPr>
        <w:lastRenderedPageBreak/>
        <w:drawing>
          <wp:inline distT="0" distB="0" distL="0" distR="0" wp14:anchorId="0B8454B0" wp14:editId="6EB1A4D3">
            <wp:extent cx="6030167" cy="2191056"/>
            <wp:effectExtent l="0" t="0" r="8890" b="0"/>
            <wp:docPr id="127035722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72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2816" w14:textId="62BAAAE3" w:rsidR="00266C30" w:rsidRPr="00F4135F" w:rsidRDefault="00266C30" w:rsidP="00B92D34">
      <w:pPr>
        <w:rPr>
          <w:lang w:val="el-GR"/>
        </w:rPr>
      </w:pPr>
      <w:r>
        <w:rPr>
          <w:lang w:val="el-GR"/>
        </w:rPr>
        <w:t xml:space="preserve">Παρατηρούμε ότι η νεορισθείσα διεύθυνση δεν αντικαθιστά την προηγούμενη και προστίθεται ως </w:t>
      </w:r>
      <w:r>
        <w:t>secondary</w:t>
      </w:r>
      <w:r w:rsidR="00F4135F" w:rsidRPr="00F4135F">
        <w:rPr>
          <w:lang w:val="el-GR"/>
        </w:rPr>
        <w:t>.</w:t>
      </w:r>
    </w:p>
    <w:p w14:paraId="2CE41C90" w14:textId="6CC588F1" w:rsidR="00B92D34" w:rsidRPr="00F05D40" w:rsidRDefault="00B92D34" w:rsidP="00B92D34">
      <w:pPr>
        <w:pStyle w:val="3"/>
        <w:rPr>
          <w:lang w:val="el-GR"/>
        </w:rPr>
      </w:pPr>
      <w:r>
        <w:rPr>
          <w:lang w:val="el-GR"/>
        </w:rPr>
        <w:t>2.12</w:t>
      </w:r>
    </w:p>
    <w:p w14:paraId="44CC2697" w14:textId="52F45586" w:rsidR="002E1E4E" w:rsidRPr="00F05D40" w:rsidRDefault="002E1E4E" w:rsidP="002E1E4E">
      <w:pPr>
        <w:rPr>
          <w:u w:val="single"/>
          <w:lang w:val="el-GR"/>
        </w:rPr>
      </w:pPr>
      <w:r w:rsidRPr="002E1E4E">
        <w:rPr>
          <w:u w:val="single"/>
        </w:rPr>
        <w:t>R</w:t>
      </w:r>
      <w:r w:rsidRPr="00F05D40">
        <w:rPr>
          <w:u w:val="single"/>
          <w:lang w:val="el-GR"/>
        </w:rPr>
        <w:t>1</w:t>
      </w:r>
    </w:p>
    <w:p w14:paraId="5C23EA98" w14:textId="20C34AAA" w:rsidR="00B92D34" w:rsidRPr="00F05D40" w:rsidRDefault="002E1E4E" w:rsidP="00B92D34">
      <w:pPr>
        <w:rPr>
          <w:b/>
          <w:bCs/>
          <w:lang w:val="el-GR"/>
        </w:rPr>
      </w:pPr>
      <w:r w:rsidRPr="002E1E4E">
        <w:rPr>
          <w:b/>
          <w:bCs/>
        </w:rPr>
        <w:t>ifconfig</w:t>
      </w:r>
      <w:r w:rsidRPr="00F05D40">
        <w:rPr>
          <w:b/>
          <w:bCs/>
          <w:lang w:val="el-GR"/>
        </w:rPr>
        <w:t xml:space="preserve"> </w:t>
      </w:r>
      <w:r w:rsidRPr="002E1E4E">
        <w:rPr>
          <w:b/>
          <w:bCs/>
        </w:rPr>
        <w:t>em</w:t>
      </w:r>
      <w:r w:rsidRPr="00F05D40">
        <w:rPr>
          <w:b/>
          <w:bCs/>
          <w:lang w:val="el-GR"/>
        </w:rPr>
        <w:t xml:space="preserve">0 </w:t>
      </w:r>
    </w:p>
    <w:p w14:paraId="49257170" w14:textId="3B0D48BA" w:rsidR="002E1E4E" w:rsidRPr="00CB3286" w:rsidRDefault="002E1E4E" w:rsidP="00B92D34">
      <w:pPr>
        <w:rPr>
          <w:lang w:val="el-GR"/>
        </w:rPr>
      </w:pPr>
      <w:r>
        <w:rPr>
          <w:lang w:val="el-GR"/>
        </w:rPr>
        <w:t>Ναι, συμφωνούν.</w:t>
      </w:r>
    </w:p>
    <w:p w14:paraId="762EC424" w14:textId="0F494890" w:rsidR="00B92D34" w:rsidRDefault="00B92D34" w:rsidP="00B92D34">
      <w:pPr>
        <w:pStyle w:val="3"/>
      </w:pPr>
      <w:r w:rsidRPr="00F05D40">
        <w:t>2.13</w:t>
      </w:r>
    </w:p>
    <w:p w14:paraId="72908A9F" w14:textId="420540F0" w:rsidR="00CB3286" w:rsidRPr="009176BC" w:rsidRDefault="00CB3286" w:rsidP="00CB3286">
      <w:r>
        <w:rPr>
          <w:lang w:val="el-GR"/>
        </w:rPr>
        <w:t>Σε</w:t>
      </w:r>
      <w:r w:rsidRPr="00CB3286">
        <w:t xml:space="preserve"> </w:t>
      </w:r>
      <w:r>
        <w:t>Interface Configuration Mode</w:t>
      </w:r>
      <w:r w:rsidR="009176BC">
        <w:t xml:space="preserve"> </w:t>
      </w:r>
      <w:r w:rsidR="009176BC">
        <w:rPr>
          <w:lang w:val="el-GR"/>
        </w:rPr>
        <w:t>εκτελούμε</w:t>
      </w:r>
      <w:r w:rsidR="009176BC" w:rsidRPr="009176BC">
        <w:t xml:space="preserve"> : </w:t>
      </w:r>
    </w:p>
    <w:p w14:paraId="349BB3F2" w14:textId="60BA42C4" w:rsidR="00B92D34" w:rsidRPr="00F05D40" w:rsidRDefault="00CB3286" w:rsidP="006159CE">
      <w:pPr>
        <w:ind w:firstLine="720"/>
        <w:rPr>
          <w:b/>
          <w:bCs/>
        </w:rPr>
      </w:pPr>
      <w:r w:rsidRPr="00CB3286">
        <w:rPr>
          <w:b/>
          <w:bCs/>
        </w:rPr>
        <w:t>no ip address 192.168.1.200/24</w:t>
      </w:r>
    </w:p>
    <w:p w14:paraId="2F887E3A" w14:textId="50629683" w:rsidR="009176BC" w:rsidRPr="00F05D40" w:rsidRDefault="009176BC" w:rsidP="00B92D34">
      <w:r>
        <w:rPr>
          <w:lang w:val="el-GR"/>
        </w:rPr>
        <w:t>Σε</w:t>
      </w:r>
      <w:r w:rsidRPr="009176BC">
        <w:t xml:space="preserve"> </w:t>
      </w:r>
      <w:r>
        <w:t xml:space="preserve">Priviliged Exec Mode </w:t>
      </w:r>
      <w:r>
        <w:rPr>
          <w:lang w:val="el-GR"/>
        </w:rPr>
        <w:t>εκτελούμε</w:t>
      </w:r>
      <w:r w:rsidRPr="009176BC">
        <w:t xml:space="preserve"> : </w:t>
      </w:r>
    </w:p>
    <w:p w14:paraId="16A29609" w14:textId="4B7AA9DD" w:rsidR="009176BC" w:rsidRDefault="009176BC" w:rsidP="006159CE">
      <w:pPr>
        <w:ind w:firstLine="720"/>
        <w:rPr>
          <w:b/>
          <w:bCs/>
          <w:lang w:val="el-GR"/>
        </w:rPr>
      </w:pPr>
      <w:r w:rsidRPr="001A57F2">
        <w:rPr>
          <w:b/>
          <w:bCs/>
        </w:rPr>
        <w:t>show</w:t>
      </w:r>
      <w:r w:rsidRPr="00F05D40">
        <w:rPr>
          <w:b/>
          <w:bCs/>
          <w:lang w:val="el-GR"/>
        </w:rPr>
        <w:t xml:space="preserve"> </w:t>
      </w:r>
      <w:r w:rsidRPr="001A57F2">
        <w:rPr>
          <w:b/>
          <w:bCs/>
        </w:rPr>
        <w:t>interface</w:t>
      </w:r>
      <w:r w:rsidRPr="00F05D40">
        <w:rPr>
          <w:b/>
          <w:bCs/>
          <w:lang w:val="el-GR"/>
        </w:rPr>
        <w:t xml:space="preserve"> </w:t>
      </w:r>
      <w:r w:rsidRPr="001A57F2">
        <w:rPr>
          <w:b/>
          <w:bCs/>
        </w:rPr>
        <w:t>em</w:t>
      </w:r>
      <w:r w:rsidRPr="00F05D40">
        <w:rPr>
          <w:b/>
          <w:bCs/>
          <w:lang w:val="el-GR"/>
        </w:rPr>
        <w:t>0</w:t>
      </w:r>
    </w:p>
    <w:p w14:paraId="4C126C03" w14:textId="031910A5" w:rsidR="005C0355" w:rsidRPr="005C0355" w:rsidRDefault="005C0355" w:rsidP="00B92D34">
      <w:pPr>
        <w:rPr>
          <w:lang w:val="el-GR"/>
        </w:rPr>
      </w:pPr>
      <w:r>
        <w:rPr>
          <w:lang w:val="el-GR"/>
        </w:rPr>
        <w:t>Παρατηρούμε ότι η διαγραφή έγινε επιτυχώς</w:t>
      </w:r>
      <w:r w:rsidR="00C34A4C">
        <w:rPr>
          <w:lang w:val="el-GR"/>
        </w:rPr>
        <w:t>.</w:t>
      </w:r>
    </w:p>
    <w:p w14:paraId="61CE938D" w14:textId="644644CE" w:rsidR="00B92D34" w:rsidRPr="00F05D40" w:rsidRDefault="00B92D34" w:rsidP="00B92D34">
      <w:pPr>
        <w:pStyle w:val="3"/>
      </w:pPr>
      <w:r w:rsidRPr="00F05D40">
        <w:t>2.14</w:t>
      </w:r>
    </w:p>
    <w:p w14:paraId="092B79CF" w14:textId="37D1478B" w:rsidR="00777683" w:rsidRPr="00777683" w:rsidRDefault="00777683" w:rsidP="00777683">
      <w:r>
        <w:rPr>
          <w:lang w:val="el-GR"/>
        </w:rPr>
        <w:t>Σε</w:t>
      </w:r>
      <w:r>
        <w:t xml:space="preserve"> Priviliged Exec Mode :</w:t>
      </w:r>
    </w:p>
    <w:p w14:paraId="53ABA17C" w14:textId="7D39D1AD" w:rsidR="00B92D34" w:rsidRDefault="00777683" w:rsidP="006159CE">
      <w:pPr>
        <w:ind w:firstLine="720"/>
        <w:rPr>
          <w:b/>
          <w:bCs/>
        </w:rPr>
      </w:pPr>
      <w:r w:rsidRPr="00777683">
        <w:rPr>
          <w:b/>
          <w:bCs/>
        </w:rPr>
        <w:t>write file</w:t>
      </w:r>
    </w:p>
    <w:p w14:paraId="6A9E3EA2" w14:textId="17381482" w:rsidR="006159CE" w:rsidRDefault="006159CE" w:rsidP="006159CE">
      <w:pPr>
        <w:pStyle w:val="3"/>
        <w:rPr>
          <w:lang w:val="el-GR"/>
        </w:rPr>
      </w:pPr>
      <w:r w:rsidRPr="006159CE">
        <w:rPr>
          <w:lang w:val="el-GR"/>
        </w:rPr>
        <w:t>2.15</w:t>
      </w:r>
    </w:p>
    <w:p w14:paraId="3412216D" w14:textId="1919DCF9" w:rsidR="006159CE" w:rsidRPr="006159CE" w:rsidRDefault="006159CE" w:rsidP="006159CE">
      <w:pPr>
        <w:rPr>
          <w:lang w:val="el-GR"/>
        </w:rPr>
      </w:pPr>
      <w:r>
        <w:rPr>
          <w:lang w:val="el-GR"/>
        </w:rPr>
        <w:t xml:space="preserve">Τα αρχεία που φαίνονται παρακάτω : </w:t>
      </w:r>
    </w:p>
    <w:p w14:paraId="278EE51D" w14:textId="1F02BDF3" w:rsidR="006159CE" w:rsidRPr="006159CE" w:rsidRDefault="006159CE" w:rsidP="006159CE">
      <w:pPr>
        <w:rPr>
          <w:lang w:val="el-GR"/>
        </w:rPr>
      </w:pPr>
      <w:r w:rsidRPr="006159CE">
        <w:rPr>
          <w:noProof/>
          <w:lang w:val="el-GR"/>
        </w:rPr>
        <w:lastRenderedPageBreak/>
        <w:drawing>
          <wp:inline distT="0" distB="0" distL="0" distR="0" wp14:anchorId="473DE8C5" wp14:editId="2D17B113">
            <wp:extent cx="5277587" cy="1562318"/>
            <wp:effectExtent l="0" t="0" r="0" b="0"/>
            <wp:docPr id="77262450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24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6AFA" w14:textId="5C2F3C10" w:rsidR="006159CE" w:rsidRDefault="006159CE" w:rsidP="006159CE">
      <w:pPr>
        <w:pStyle w:val="3"/>
        <w:rPr>
          <w:lang w:val="el-GR"/>
        </w:rPr>
      </w:pPr>
      <w:r w:rsidRPr="006159CE">
        <w:rPr>
          <w:lang w:val="el-GR"/>
        </w:rPr>
        <w:t>2.16</w:t>
      </w:r>
    </w:p>
    <w:p w14:paraId="721AF1FB" w14:textId="082B83A1" w:rsidR="00FB75B7" w:rsidRPr="00FB75B7" w:rsidRDefault="00FB75B7" w:rsidP="00FB75B7">
      <w:pPr>
        <w:rPr>
          <w:lang w:val="el-GR"/>
        </w:rPr>
      </w:pPr>
      <w:r>
        <w:rPr>
          <w:lang w:val="el-GR"/>
        </w:rPr>
        <w:t xml:space="preserve">Μετά από έξοδο από το </w:t>
      </w:r>
      <w:r>
        <w:t>cli</w:t>
      </w:r>
      <w:r w:rsidRPr="00FB75B7">
        <w:rPr>
          <w:lang w:val="el-GR"/>
        </w:rPr>
        <w:t xml:space="preserve"> </w:t>
      </w:r>
      <w:r>
        <w:rPr>
          <w:lang w:val="el-GR"/>
        </w:rPr>
        <w:t xml:space="preserve">εκτελούμε « </w:t>
      </w:r>
      <w:r w:rsidRPr="00FB75B7">
        <w:rPr>
          <w:b/>
          <w:bCs/>
        </w:rPr>
        <w:t>config</w:t>
      </w:r>
      <w:r w:rsidRPr="00FB75B7">
        <w:rPr>
          <w:b/>
          <w:bCs/>
          <w:lang w:val="el-GR"/>
        </w:rPr>
        <w:t xml:space="preserve"> </w:t>
      </w:r>
      <w:r w:rsidRPr="00FB75B7">
        <w:rPr>
          <w:b/>
          <w:bCs/>
        </w:rPr>
        <w:t>save</w:t>
      </w:r>
      <w:r>
        <w:rPr>
          <w:b/>
          <w:bCs/>
          <w:lang w:val="el-GR"/>
        </w:rPr>
        <w:t xml:space="preserve"> </w:t>
      </w:r>
      <w:r w:rsidRPr="00FB75B7">
        <w:rPr>
          <w:lang w:val="el-GR"/>
        </w:rPr>
        <w:t>»</w:t>
      </w:r>
      <w:r w:rsidR="002705F6">
        <w:rPr>
          <w:lang w:val="el-GR"/>
        </w:rPr>
        <w:t>.</w:t>
      </w:r>
    </w:p>
    <w:p w14:paraId="24F830E9" w14:textId="74E32405" w:rsidR="0001370D" w:rsidRPr="00266C30" w:rsidRDefault="003A1882" w:rsidP="00B47AC7">
      <w:pPr>
        <w:pStyle w:val="1"/>
        <w:rPr>
          <w:lang w:val="el-GR"/>
        </w:rPr>
      </w:pPr>
      <w:r w:rsidRPr="0095134F">
        <w:rPr>
          <w:lang w:val="el-GR"/>
        </w:rPr>
        <w:t>Άσκηση</w:t>
      </w:r>
      <w:r w:rsidRPr="00266C30">
        <w:rPr>
          <w:lang w:val="el-GR"/>
        </w:rPr>
        <w:t xml:space="preserve"> 3:</w:t>
      </w:r>
      <w:r w:rsidR="002262BD">
        <w:rPr>
          <w:lang w:val="el-GR"/>
        </w:rPr>
        <w:t xml:space="preserve"> </w:t>
      </w:r>
      <w:r w:rsidR="002262BD" w:rsidRPr="002262BD">
        <w:rPr>
          <w:lang w:val="el-GR"/>
        </w:rPr>
        <w:t>Δρομολόγηση σε περισσότερα βήματα</w:t>
      </w:r>
    </w:p>
    <w:p w14:paraId="60791DB4" w14:textId="77777777" w:rsidR="0095134F" w:rsidRPr="00F05D40" w:rsidRDefault="0095134F" w:rsidP="00C0688E">
      <w:pPr>
        <w:pStyle w:val="3"/>
        <w:rPr>
          <w:lang w:val="el-GR"/>
        </w:rPr>
      </w:pPr>
      <w:r w:rsidRPr="00F05D40">
        <w:rPr>
          <w:lang w:val="el-GR"/>
        </w:rPr>
        <w:t xml:space="preserve">3.1 </w:t>
      </w:r>
    </w:p>
    <w:p w14:paraId="21757209" w14:textId="0853C621" w:rsidR="00B31D5C" w:rsidRPr="00F05D40" w:rsidRDefault="00E9353C" w:rsidP="00B31D5C">
      <w:pPr>
        <w:rPr>
          <w:b/>
          <w:bCs/>
          <w:lang w:val="el-GR"/>
        </w:rPr>
      </w:pPr>
      <w:r w:rsidRPr="00E9353C">
        <w:rPr>
          <w:b/>
          <w:bCs/>
        </w:rPr>
        <w:t>show</w:t>
      </w:r>
      <w:r w:rsidRPr="00F05D40">
        <w:rPr>
          <w:b/>
          <w:bCs/>
          <w:lang w:val="el-GR"/>
        </w:rPr>
        <w:t xml:space="preserve"> </w:t>
      </w:r>
      <w:r w:rsidRPr="00E9353C">
        <w:rPr>
          <w:b/>
          <w:bCs/>
        </w:rPr>
        <w:t>interface</w:t>
      </w:r>
      <w:r w:rsidRPr="00F05D40">
        <w:rPr>
          <w:b/>
          <w:bCs/>
          <w:lang w:val="el-GR"/>
        </w:rPr>
        <w:t xml:space="preserve"> </w:t>
      </w:r>
    </w:p>
    <w:p w14:paraId="2A845EB7" w14:textId="1DD4FF75" w:rsidR="00E9353C" w:rsidRDefault="00E9353C" w:rsidP="00B31D5C">
      <w:pPr>
        <w:rPr>
          <w:b/>
          <w:bCs/>
          <w:lang w:val="el-GR"/>
        </w:rPr>
      </w:pPr>
      <w:r w:rsidRPr="00E9353C">
        <w:rPr>
          <w:b/>
          <w:bCs/>
        </w:rPr>
        <w:t>show</w:t>
      </w:r>
      <w:r w:rsidRPr="00F05D40">
        <w:rPr>
          <w:b/>
          <w:bCs/>
          <w:lang w:val="el-GR"/>
        </w:rPr>
        <w:t xml:space="preserve"> </w:t>
      </w:r>
      <w:r w:rsidRPr="00E9353C">
        <w:rPr>
          <w:b/>
          <w:bCs/>
        </w:rPr>
        <w:t>ip</w:t>
      </w:r>
      <w:r w:rsidRPr="00F05D40">
        <w:rPr>
          <w:b/>
          <w:bCs/>
          <w:lang w:val="el-GR"/>
        </w:rPr>
        <w:t xml:space="preserve"> </w:t>
      </w:r>
      <w:r w:rsidRPr="00E9353C">
        <w:rPr>
          <w:b/>
          <w:bCs/>
        </w:rPr>
        <w:t>route</w:t>
      </w:r>
    </w:p>
    <w:p w14:paraId="5EC29C9D" w14:textId="77E0C78E" w:rsidR="00E9353C" w:rsidRPr="00E9353C" w:rsidRDefault="00E9353C" w:rsidP="00B31D5C">
      <w:pPr>
        <w:rPr>
          <w:lang w:val="el-GR"/>
        </w:rPr>
      </w:pPr>
      <w:r>
        <w:rPr>
          <w:lang w:val="el-GR"/>
        </w:rPr>
        <w:t xml:space="preserve">Επιβεβαιώνουμε ότι οι διευθύνσεις </w:t>
      </w:r>
      <w:r>
        <w:t>IP</w:t>
      </w:r>
      <w:r w:rsidRPr="00E9353C">
        <w:rPr>
          <w:lang w:val="el-GR"/>
        </w:rPr>
        <w:t xml:space="preserve"> </w:t>
      </w:r>
      <w:r>
        <w:rPr>
          <w:lang w:val="el-GR"/>
        </w:rPr>
        <w:t>και οι στατικές διαδρομές είναι ορισμένες σωστά</w:t>
      </w:r>
      <w:r w:rsidR="005917A5">
        <w:rPr>
          <w:lang w:val="el-GR"/>
        </w:rPr>
        <w:t xml:space="preserve"> στα </w:t>
      </w:r>
      <w:r w:rsidR="005917A5">
        <w:t>PC</w:t>
      </w:r>
      <w:r w:rsidR="005917A5" w:rsidRPr="005917A5">
        <w:rPr>
          <w:lang w:val="el-GR"/>
        </w:rPr>
        <w:t xml:space="preserve">1 </w:t>
      </w:r>
      <w:r w:rsidR="005917A5">
        <w:rPr>
          <w:lang w:val="el-GR"/>
        </w:rPr>
        <w:t xml:space="preserve">και </w:t>
      </w:r>
      <w:r w:rsidR="005917A5">
        <w:t>PC</w:t>
      </w:r>
      <w:r w:rsidR="005917A5" w:rsidRPr="005917A5">
        <w:rPr>
          <w:lang w:val="el-GR"/>
        </w:rPr>
        <w:t>2</w:t>
      </w:r>
      <w:r>
        <w:rPr>
          <w:lang w:val="el-GR"/>
        </w:rPr>
        <w:t>.</w:t>
      </w:r>
    </w:p>
    <w:p w14:paraId="31A48F79" w14:textId="77777777" w:rsidR="007E1B76" w:rsidRDefault="0095134F" w:rsidP="00AF75A3">
      <w:pPr>
        <w:pStyle w:val="3"/>
      </w:pPr>
      <w:r w:rsidRPr="005917A5">
        <w:t>3.2</w:t>
      </w:r>
    </w:p>
    <w:p w14:paraId="395CFE98" w14:textId="7870637F" w:rsidR="005917A5" w:rsidRDefault="005917A5" w:rsidP="005917A5">
      <w:pPr>
        <w:rPr>
          <w:u w:val="single"/>
        </w:rPr>
      </w:pPr>
      <w:r>
        <w:rPr>
          <w:u w:val="single"/>
        </w:rPr>
        <w:t>R1</w:t>
      </w:r>
    </w:p>
    <w:p w14:paraId="35C97922" w14:textId="77777777" w:rsidR="005917A5" w:rsidRDefault="005917A5" w:rsidP="005917A5">
      <w:r w:rsidRPr="00B4647E">
        <w:rPr>
          <w:b/>
          <w:bCs/>
        </w:rPr>
        <w:t>configure terminal</w:t>
      </w:r>
      <w:r>
        <w:t xml:space="preserve"> --&gt; </w:t>
      </w:r>
      <w:r>
        <w:rPr>
          <w:lang w:val="el-GR"/>
        </w:rPr>
        <w:t>Είσοδος</w:t>
      </w:r>
      <w:r w:rsidRPr="005917A5">
        <w:t xml:space="preserve"> </w:t>
      </w:r>
      <w:r>
        <w:rPr>
          <w:lang w:val="el-GR"/>
        </w:rPr>
        <w:t>σε</w:t>
      </w:r>
      <w:r w:rsidRPr="005917A5">
        <w:t xml:space="preserve"> </w:t>
      </w:r>
      <w:r>
        <w:t>Global Configuration Mode</w:t>
      </w:r>
    </w:p>
    <w:p w14:paraId="0D38D9C8" w14:textId="4E0F422E" w:rsidR="005917A5" w:rsidRDefault="005917A5" w:rsidP="005917A5">
      <w:r w:rsidRPr="00B4647E">
        <w:rPr>
          <w:b/>
          <w:bCs/>
        </w:rPr>
        <w:t>interface em1</w:t>
      </w:r>
      <w:r>
        <w:t xml:space="preserve"> --&gt; E</w:t>
      </w:r>
      <w:r>
        <w:rPr>
          <w:lang w:val="el-GR"/>
        </w:rPr>
        <w:t>ίσοδος</w:t>
      </w:r>
      <w:r w:rsidRPr="005917A5">
        <w:t xml:space="preserve"> </w:t>
      </w:r>
      <w:r>
        <w:rPr>
          <w:lang w:val="el-GR"/>
        </w:rPr>
        <w:t>σε</w:t>
      </w:r>
      <w:r w:rsidRPr="005917A5">
        <w:t xml:space="preserve"> </w:t>
      </w:r>
      <w:r>
        <w:t>Interface Configuration Mode</w:t>
      </w:r>
    </w:p>
    <w:p w14:paraId="118434EC" w14:textId="77777777" w:rsidR="005917A5" w:rsidRDefault="005917A5" w:rsidP="005917A5"/>
    <w:p w14:paraId="238027EB" w14:textId="22FC34E5" w:rsidR="005917A5" w:rsidRPr="00FF4E0C" w:rsidRDefault="005917A5" w:rsidP="005917A5">
      <w:pPr>
        <w:rPr>
          <w:lang w:val="el-GR"/>
        </w:rPr>
      </w:pPr>
      <w:r w:rsidRPr="00B4647E">
        <w:rPr>
          <w:b/>
          <w:bCs/>
        </w:rPr>
        <w:t>ip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address</w:t>
      </w:r>
      <w:r w:rsidRPr="00B4647E">
        <w:rPr>
          <w:b/>
          <w:bCs/>
          <w:lang w:val="el-GR"/>
        </w:rPr>
        <w:t xml:space="preserve"> 172.17.17.1/30</w:t>
      </w:r>
      <w:r w:rsidR="00FF4E0C">
        <w:rPr>
          <w:lang w:val="el-GR"/>
        </w:rPr>
        <w:t xml:space="preserve"> --&gt; Ορισμός</w:t>
      </w:r>
      <w:r w:rsidR="00FF4E0C" w:rsidRPr="005917A5">
        <w:rPr>
          <w:lang w:val="el-GR"/>
        </w:rPr>
        <w:t xml:space="preserve"> </w:t>
      </w:r>
      <w:r w:rsidR="00FF4E0C">
        <w:t>IP</w:t>
      </w:r>
      <w:r w:rsidR="00FF4E0C" w:rsidRPr="005917A5">
        <w:rPr>
          <w:lang w:val="el-GR"/>
        </w:rPr>
        <w:t xml:space="preserve"> </w:t>
      </w:r>
      <w:r w:rsidR="00FF4E0C">
        <w:rPr>
          <w:lang w:val="el-GR"/>
        </w:rPr>
        <w:t>διεύθυνσης(</w:t>
      </w:r>
      <w:r w:rsidR="00FF4E0C">
        <w:t>WAN</w:t>
      </w:r>
      <w:r w:rsidR="00FF4E0C" w:rsidRPr="00FF4E0C">
        <w:rPr>
          <w:lang w:val="el-GR"/>
        </w:rPr>
        <w:t>1</w:t>
      </w:r>
      <w:r w:rsidR="00FF4E0C">
        <w:rPr>
          <w:lang w:val="el-GR"/>
        </w:rPr>
        <w:t>)</w:t>
      </w:r>
    </w:p>
    <w:p w14:paraId="7C18D4E6" w14:textId="4C6EA42D" w:rsidR="005917A5" w:rsidRPr="00F05D40" w:rsidRDefault="005917A5" w:rsidP="005917A5">
      <w:pPr>
        <w:rPr>
          <w:lang w:val="el-GR"/>
        </w:rPr>
      </w:pPr>
      <w:r w:rsidRPr="00B4647E">
        <w:rPr>
          <w:b/>
          <w:bCs/>
        </w:rPr>
        <w:t>no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ip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address</w:t>
      </w:r>
      <w:r w:rsidRPr="00B4647E">
        <w:rPr>
          <w:b/>
          <w:bCs/>
          <w:lang w:val="el-GR"/>
        </w:rPr>
        <w:t xml:space="preserve"> 192.168.2.1/24</w:t>
      </w:r>
      <w:r w:rsidR="00834A8A" w:rsidRPr="00834A8A">
        <w:rPr>
          <w:lang w:val="el-GR"/>
        </w:rPr>
        <w:t xml:space="preserve"> </w:t>
      </w:r>
      <w:r w:rsidR="00FF4E0C">
        <w:rPr>
          <w:lang w:val="el-GR"/>
        </w:rPr>
        <w:t xml:space="preserve">--&gt; </w:t>
      </w:r>
      <w:r w:rsidR="00834A8A">
        <w:rPr>
          <w:lang w:val="el-GR"/>
        </w:rPr>
        <w:t>Κατάργηση</w:t>
      </w:r>
      <w:r w:rsidR="00834A8A" w:rsidRPr="005917A5">
        <w:rPr>
          <w:lang w:val="el-GR"/>
        </w:rPr>
        <w:t xml:space="preserve"> </w:t>
      </w:r>
      <w:r w:rsidR="00834A8A">
        <w:rPr>
          <w:lang w:val="el-GR"/>
        </w:rPr>
        <w:t>της</w:t>
      </w:r>
      <w:r w:rsidR="00834A8A" w:rsidRPr="005917A5">
        <w:rPr>
          <w:lang w:val="el-GR"/>
        </w:rPr>
        <w:t xml:space="preserve"> </w:t>
      </w:r>
      <w:r w:rsidR="00834A8A">
        <w:t>IP</w:t>
      </w:r>
      <w:r w:rsidR="00834A8A" w:rsidRPr="005917A5">
        <w:rPr>
          <w:lang w:val="el-GR"/>
        </w:rPr>
        <w:t xml:space="preserve"> </w:t>
      </w:r>
      <w:r w:rsidR="00834A8A">
        <w:rPr>
          <w:lang w:val="el-GR"/>
        </w:rPr>
        <w:t>που είχε απομείνει</w:t>
      </w:r>
      <w:r w:rsidR="00834A8A" w:rsidRPr="00834A8A">
        <w:rPr>
          <w:lang w:val="el-GR"/>
        </w:rPr>
        <w:t xml:space="preserve"> </w:t>
      </w:r>
      <w:r w:rsidR="00834A8A">
        <w:rPr>
          <w:lang w:val="el-GR"/>
        </w:rPr>
        <w:t>από πριν.</w:t>
      </w:r>
    </w:p>
    <w:p w14:paraId="47BC9F12" w14:textId="768ACE0F" w:rsidR="00274F97" w:rsidRPr="00274F97" w:rsidRDefault="00274F97" w:rsidP="005917A5">
      <w:pPr>
        <w:rPr>
          <w:lang w:val="el-GR"/>
        </w:rPr>
      </w:pPr>
      <w:r>
        <w:rPr>
          <w:lang w:val="el-GR"/>
        </w:rPr>
        <w:t xml:space="preserve">Στην </w:t>
      </w:r>
      <w:r>
        <w:t>em</w:t>
      </w:r>
      <w:r w:rsidRPr="00274F97">
        <w:rPr>
          <w:lang w:val="el-GR"/>
        </w:rPr>
        <w:t xml:space="preserve">0 </w:t>
      </w:r>
      <w:r>
        <w:rPr>
          <w:lang w:val="el-GR"/>
        </w:rPr>
        <w:t xml:space="preserve">έχουμε από πριν τη σωστή </w:t>
      </w:r>
      <w:r>
        <w:t>IP</w:t>
      </w:r>
      <w:r w:rsidRPr="00274F97">
        <w:rPr>
          <w:lang w:val="el-GR"/>
        </w:rPr>
        <w:t>.</w:t>
      </w:r>
    </w:p>
    <w:p w14:paraId="35E64BC2" w14:textId="77777777" w:rsidR="00B31D5C" w:rsidRPr="00F05D40" w:rsidRDefault="0095134F" w:rsidP="00B31D5C">
      <w:pPr>
        <w:pStyle w:val="3"/>
      </w:pPr>
      <w:r w:rsidRPr="00F05D40">
        <w:t xml:space="preserve">3.3 </w:t>
      </w:r>
    </w:p>
    <w:p w14:paraId="20CEC839" w14:textId="77777777" w:rsidR="00B4647E" w:rsidRPr="00B4647E" w:rsidRDefault="00B4647E" w:rsidP="00B4647E">
      <w:pPr>
        <w:rPr>
          <w:u w:val="single"/>
        </w:rPr>
      </w:pPr>
      <w:r w:rsidRPr="005917A5">
        <w:rPr>
          <w:u w:val="single"/>
        </w:rPr>
        <w:t>R</w:t>
      </w:r>
      <w:r w:rsidRPr="00B4647E">
        <w:rPr>
          <w:u w:val="single"/>
        </w:rPr>
        <w:t>2</w:t>
      </w:r>
    </w:p>
    <w:p w14:paraId="37E3EB81" w14:textId="77777777" w:rsidR="00B4647E" w:rsidRDefault="00B4647E" w:rsidP="00B4647E">
      <w:r w:rsidRPr="00B4647E">
        <w:rPr>
          <w:b/>
          <w:bCs/>
        </w:rPr>
        <w:t>configure terminal</w:t>
      </w:r>
      <w:r>
        <w:t xml:space="preserve"> --&gt; </w:t>
      </w:r>
      <w:r>
        <w:rPr>
          <w:lang w:val="el-GR"/>
        </w:rPr>
        <w:t>Είσοδος</w:t>
      </w:r>
      <w:r w:rsidRPr="005917A5">
        <w:t xml:space="preserve"> </w:t>
      </w:r>
      <w:r>
        <w:rPr>
          <w:lang w:val="el-GR"/>
        </w:rPr>
        <w:t>σε</w:t>
      </w:r>
      <w:r w:rsidRPr="005917A5">
        <w:t xml:space="preserve"> </w:t>
      </w:r>
      <w:r>
        <w:t>Global Configuration Mode</w:t>
      </w:r>
    </w:p>
    <w:p w14:paraId="3DCE8190" w14:textId="77777777" w:rsidR="00B4647E" w:rsidRDefault="00B4647E" w:rsidP="00B4647E">
      <w:r w:rsidRPr="00B4647E">
        <w:rPr>
          <w:b/>
          <w:bCs/>
        </w:rPr>
        <w:t>interface em0</w:t>
      </w:r>
      <w:r>
        <w:t xml:space="preserve"> --&gt; E</w:t>
      </w:r>
      <w:r>
        <w:rPr>
          <w:lang w:val="el-GR"/>
        </w:rPr>
        <w:t>ίσοδος</w:t>
      </w:r>
      <w:r w:rsidRPr="005917A5">
        <w:t xml:space="preserve"> </w:t>
      </w:r>
      <w:r>
        <w:rPr>
          <w:lang w:val="el-GR"/>
        </w:rPr>
        <w:t>σε</w:t>
      </w:r>
      <w:r w:rsidRPr="005917A5">
        <w:t xml:space="preserve"> </w:t>
      </w:r>
      <w:r>
        <w:t>Interface Configuration Mode</w:t>
      </w:r>
    </w:p>
    <w:p w14:paraId="364D5904" w14:textId="77777777" w:rsidR="00B4647E" w:rsidRPr="00FF4E0C" w:rsidRDefault="00B4647E" w:rsidP="00B4647E">
      <w:pPr>
        <w:rPr>
          <w:lang w:val="el-GR"/>
        </w:rPr>
      </w:pPr>
      <w:r w:rsidRPr="00B4647E">
        <w:rPr>
          <w:b/>
          <w:bCs/>
        </w:rPr>
        <w:t>ip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address</w:t>
      </w:r>
      <w:r w:rsidRPr="00B4647E">
        <w:rPr>
          <w:b/>
          <w:bCs/>
          <w:lang w:val="el-GR"/>
        </w:rPr>
        <w:t xml:space="preserve"> 192.168.2.1/24</w:t>
      </w:r>
      <w:r w:rsidRPr="005917A5">
        <w:rPr>
          <w:lang w:val="el-GR"/>
        </w:rPr>
        <w:t xml:space="preserve"> --&gt; </w:t>
      </w:r>
      <w:r>
        <w:rPr>
          <w:lang w:val="el-GR"/>
        </w:rPr>
        <w:t>Ορισμός</w:t>
      </w:r>
      <w:r w:rsidRPr="005917A5">
        <w:rPr>
          <w:lang w:val="el-GR"/>
        </w:rPr>
        <w:t xml:space="preserve"> </w:t>
      </w:r>
      <w:r>
        <w:t>IP</w:t>
      </w:r>
      <w:r w:rsidRPr="005917A5">
        <w:rPr>
          <w:lang w:val="el-GR"/>
        </w:rPr>
        <w:t xml:space="preserve"> </w:t>
      </w:r>
      <w:r>
        <w:rPr>
          <w:lang w:val="el-GR"/>
        </w:rPr>
        <w:t>διεύθυνσης</w:t>
      </w:r>
      <w:r w:rsidRPr="00FF4E0C">
        <w:rPr>
          <w:lang w:val="el-GR"/>
        </w:rPr>
        <w:t>(</w:t>
      </w:r>
      <w:r>
        <w:t>LAN</w:t>
      </w:r>
      <w:r w:rsidRPr="00FF4E0C">
        <w:rPr>
          <w:lang w:val="el-GR"/>
        </w:rPr>
        <w:t>2)</w:t>
      </w:r>
    </w:p>
    <w:p w14:paraId="505CB0EA" w14:textId="77777777" w:rsidR="00B4647E" w:rsidRPr="00B4647E" w:rsidRDefault="00B4647E" w:rsidP="00B4647E">
      <w:pPr>
        <w:rPr>
          <w:lang w:val="el-GR"/>
        </w:rPr>
      </w:pPr>
      <w:r w:rsidRPr="00B4647E">
        <w:rPr>
          <w:b/>
          <w:bCs/>
        </w:rPr>
        <w:t>no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ip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address</w:t>
      </w:r>
      <w:r w:rsidRPr="00B4647E">
        <w:rPr>
          <w:b/>
          <w:bCs/>
          <w:lang w:val="el-GR"/>
        </w:rPr>
        <w:t xml:space="preserve"> 192.168.1.1/24</w:t>
      </w:r>
      <w:r w:rsidRPr="005917A5">
        <w:rPr>
          <w:lang w:val="el-GR"/>
        </w:rPr>
        <w:t xml:space="preserve"> --&gt; </w:t>
      </w:r>
      <w:r>
        <w:rPr>
          <w:lang w:val="el-GR"/>
        </w:rPr>
        <w:t>Κατάργηση</w:t>
      </w:r>
      <w:r w:rsidRPr="005917A5">
        <w:rPr>
          <w:lang w:val="el-GR"/>
        </w:rPr>
        <w:t xml:space="preserve"> </w:t>
      </w:r>
      <w:r>
        <w:rPr>
          <w:lang w:val="el-GR"/>
        </w:rPr>
        <w:t>της</w:t>
      </w:r>
      <w:r w:rsidRPr="005917A5">
        <w:rPr>
          <w:lang w:val="el-GR"/>
        </w:rPr>
        <w:t xml:space="preserve"> </w:t>
      </w:r>
      <w:r>
        <w:t>IP</w:t>
      </w:r>
      <w:r w:rsidRPr="005917A5">
        <w:rPr>
          <w:lang w:val="el-GR"/>
        </w:rPr>
        <w:t xml:space="preserve"> </w:t>
      </w:r>
      <w:r>
        <w:rPr>
          <w:lang w:val="el-GR"/>
        </w:rPr>
        <w:t xml:space="preserve">που είχε απομείνει λόγω δημιουργίας του </w:t>
      </w:r>
      <w:r>
        <w:t>R</w:t>
      </w:r>
      <w:r w:rsidRPr="005917A5">
        <w:rPr>
          <w:lang w:val="el-GR"/>
        </w:rPr>
        <w:t xml:space="preserve">2 </w:t>
      </w:r>
      <w:r>
        <w:rPr>
          <w:lang w:val="el-GR"/>
        </w:rPr>
        <w:t xml:space="preserve">ως </w:t>
      </w:r>
      <w:r>
        <w:t>linked</w:t>
      </w:r>
      <w:r w:rsidRPr="005917A5">
        <w:rPr>
          <w:lang w:val="el-GR"/>
        </w:rPr>
        <w:t xml:space="preserve"> </w:t>
      </w:r>
      <w:r>
        <w:t>clone</w:t>
      </w:r>
    </w:p>
    <w:p w14:paraId="0EFBDF45" w14:textId="77777777" w:rsidR="00B4647E" w:rsidRPr="00B4647E" w:rsidRDefault="00B4647E" w:rsidP="00B4647E">
      <w:pPr>
        <w:rPr>
          <w:b/>
          <w:bCs/>
        </w:rPr>
      </w:pPr>
      <w:r w:rsidRPr="00B4647E">
        <w:rPr>
          <w:b/>
          <w:bCs/>
        </w:rPr>
        <w:t>exit</w:t>
      </w:r>
    </w:p>
    <w:p w14:paraId="6FB120DF" w14:textId="77777777" w:rsidR="00B4647E" w:rsidRDefault="00B4647E" w:rsidP="00B4647E">
      <w:r w:rsidRPr="00B4647E">
        <w:rPr>
          <w:b/>
          <w:bCs/>
        </w:rPr>
        <w:lastRenderedPageBreak/>
        <w:t>interface em1</w:t>
      </w:r>
      <w:r>
        <w:t xml:space="preserve"> --&gt; E</w:t>
      </w:r>
      <w:r>
        <w:rPr>
          <w:lang w:val="el-GR"/>
        </w:rPr>
        <w:t>ίσοδος</w:t>
      </w:r>
      <w:r w:rsidRPr="005917A5">
        <w:t xml:space="preserve"> </w:t>
      </w:r>
      <w:r>
        <w:rPr>
          <w:lang w:val="el-GR"/>
        </w:rPr>
        <w:t>σε</w:t>
      </w:r>
      <w:r w:rsidRPr="005917A5">
        <w:t xml:space="preserve"> </w:t>
      </w:r>
      <w:r>
        <w:t>Interface Configuration Mode</w:t>
      </w:r>
    </w:p>
    <w:p w14:paraId="7946FDCC" w14:textId="77777777" w:rsidR="00B4647E" w:rsidRPr="00B4647E" w:rsidRDefault="00B4647E" w:rsidP="00B4647E">
      <w:pPr>
        <w:rPr>
          <w:lang w:val="el-GR"/>
        </w:rPr>
      </w:pPr>
      <w:r w:rsidRPr="00B4647E">
        <w:rPr>
          <w:b/>
          <w:bCs/>
        </w:rPr>
        <w:t>ip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address</w:t>
      </w:r>
      <w:r w:rsidRPr="00B4647E">
        <w:rPr>
          <w:b/>
          <w:bCs/>
          <w:lang w:val="el-GR"/>
        </w:rPr>
        <w:t xml:space="preserve"> 172.17.17.2/30</w:t>
      </w:r>
      <w:r w:rsidRPr="00B4647E">
        <w:rPr>
          <w:lang w:val="el-GR"/>
        </w:rPr>
        <w:t xml:space="preserve"> --&gt; </w:t>
      </w:r>
      <w:r>
        <w:rPr>
          <w:lang w:val="el-GR"/>
        </w:rPr>
        <w:t>Ορισμός</w:t>
      </w:r>
      <w:r w:rsidRPr="00B4647E">
        <w:rPr>
          <w:lang w:val="el-GR"/>
        </w:rPr>
        <w:t xml:space="preserve"> </w:t>
      </w:r>
      <w:r>
        <w:t>IP</w:t>
      </w:r>
      <w:r w:rsidRPr="00B4647E">
        <w:rPr>
          <w:lang w:val="el-GR"/>
        </w:rPr>
        <w:t xml:space="preserve"> </w:t>
      </w:r>
      <w:r>
        <w:rPr>
          <w:lang w:val="el-GR"/>
        </w:rPr>
        <w:t>διεύθυνσης</w:t>
      </w:r>
      <w:r w:rsidRPr="00B4647E">
        <w:rPr>
          <w:lang w:val="el-GR"/>
        </w:rPr>
        <w:t>(</w:t>
      </w:r>
      <w:r>
        <w:t>WAN</w:t>
      </w:r>
      <w:r w:rsidRPr="00B4647E">
        <w:rPr>
          <w:lang w:val="el-GR"/>
        </w:rPr>
        <w:t>1)</w:t>
      </w:r>
    </w:p>
    <w:p w14:paraId="5EF5283E" w14:textId="57B0EBB4" w:rsidR="00B31D5C" w:rsidRPr="00F05D40" w:rsidRDefault="00B4647E" w:rsidP="00B31D5C">
      <w:pPr>
        <w:rPr>
          <w:lang w:val="el-GR"/>
        </w:rPr>
      </w:pPr>
      <w:r w:rsidRPr="00B4647E">
        <w:rPr>
          <w:b/>
          <w:bCs/>
        </w:rPr>
        <w:t>no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ip</w:t>
      </w:r>
      <w:r w:rsidRPr="00B4647E">
        <w:rPr>
          <w:b/>
          <w:bCs/>
          <w:lang w:val="el-GR"/>
        </w:rPr>
        <w:t xml:space="preserve"> </w:t>
      </w:r>
      <w:r w:rsidRPr="00B4647E">
        <w:rPr>
          <w:b/>
          <w:bCs/>
        </w:rPr>
        <w:t>address</w:t>
      </w:r>
      <w:r w:rsidRPr="00B4647E">
        <w:rPr>
          <w:b/>
          <w:bCs/>
          <w:lang w:val="el-GR"/>
        </w:rPr>
        <w:t xml:space="preserve"> 192.168.2.1/24</w:t>
      </w:r>
      <w:r w:rsidRPr="00834A8A">
        <w:rPr>
          <w:lang w:val="el-GR"/>
        </w:rPr>
        <w:t xml:space="preserve"> </w:t>
      </w:r>
      <w:r>
        <w:rPr>
          <w:lang w:val="el-GR"/>
        </w:rPr>
        <w:t>--&gt; Κατάργηση</w:t>
      </w:r>
      <w:r w:rsidRPr="005917A5">
        <w:rPr>
          <w:lang w:val="el-GR"/>
        </w:rPr>
        <w:t xml:space="preserve"> </w:t>
      </w:r>
      <w:r>
        <w:rPr>
          <w:lang w:val="el-GR"/>
        </w:rPr>
        <w:t>της</w:t>
      </w:r>
      <w:r w:rsidRPr="005917A5">
        <w:rPr>
          <w:lang w:val="el-GR"/>
        </w:rPr>
        <w:t xml:space="preserve"> </w:t>
      </w:r>
      <w:r>
        <w:t>IP</w:t>
      </w:r>
      <w:r w:rsidRPr="005917A5">
        <w:rPr>
          <w:lang w:val="el-GR"/>
        </w:rPr>
        <w:t xml:space="preserve"> </w:t>
      </w:r>
      <w:r>
        <w:rPr>
          <w:lang w:val="el-GR"/>
        </w:rPr>
        <w:t>που είχε απομείνει</w:t>
      </w:r>
      <w:r w:rsidRPr="00834A8A">
        <w:rPr>
          <w:lang w:val="el-GR"/>
        </w:rPr>
        <w:t xml:space="preserve"> </w:t>
      </w:r>
      <w:r>
        <w:rPr>
          <w:lang w:val="el-GR"/>
        </w:rPr>
        <w:t>από πριν.</w:t>
      </w:r>
    </w:p>
    <w:p w14:paraId="7E15B966" w14:textId="77777777" w:rsidR="00B31D5C" w:rsidRPr="00F628BF" w:rsidRDefault="0095134F" w:rsidP="00B31D5C">
      <w:pPr>
        <w:pStyle w:val="3"/>
        <w:rPr>
          <w:rStyle w:val="3Char"/>
          <w:b/>
        </w:rPr>
      </w:pPr>
      <w:r w:rsidRPr="00F628BF">
        <w:rPr>
          <w:rStyle w:val="3Char"/>
          <w:b/>
        </w:rPr>
        <w:t>3.4</w:t>
      </w:r>
    </w:p>
    <w:p w14:paraId="3EE080FF" w14:textId="77777777" w:rsidR="00B65880" w:rsidRDefault="00B65880" w:rsidP="00B31D5C">
      <w:r>
        <w:t xml:space="preserve">Όντας σε configuration mode στο R1 εκτελούμε </w:t>
      </w:r>
    </w:p>
    <w:p w14:paraId="227666F5" w14:textId="644EB07F" w:rsidR="00B31D5C" w:rsidRPr="00F628BF" w:rsidRDefault="00B65880" w:rsidP="00B31D5C">
      <w:r w:rsidRPr="00B65880">
        <w:rPr>
          <w:b/>
          <w:bCs/>
        </w:rPr>
        <w:t>ip route 192.168.2.0/24 172.17.17.2</w:t>
      </w:r>
      <w:r>
        <w:t xml:space="preserve"> </w:t>
      </w:r>
    </w:p>
    <w:p w14:paraId="335883DF" w14:textId="77777777" w:rsidR="0095134F" w:rsidRPr="00F628BF" w:rsidRDefault="0095134F" w:rsidP="00B31D5C">
      <w:pPr>
        <w:pStyle w:val="3"/>
      </w:pPr>
      <w:r w:rsidRPr="00F628BF">
        <w:rPr>
          <w:rStyle w:val="3Char"/>
          <w:b/>
        </w:rPr>
        <w:t>3.5</w:t>
      </w:r>
    </w:p>
    <w:p w14:paraId="53E3C940" w14:textId="77777777" w:rsidR="00B65880" w:rsidRDefault="00B65880" w:rsidP="00B31D5C">
      <w:r>
        <w:t>Όντας σε configuration mode στο R2 εκτελούμε</w:t>
      </w:r>
    </w:p>
    <w:p w14:paraId="65C7C4B2" w14:textId="7152A76D" w:rsidR="00B31D5C" w:rsidRPr="00B65880" w:rsidRDefault="00B65880" w:rsidP="00B31D5C">
      <w:pPr>
        <w:rPr>
          <w:b/>
          <w:bCs/>
        </w:rPr>
      </w:pPr>
      <w:r w:rsidRPr="00B65880">
        <w:rPr>
          <w:b/>
          <w:bCs/>
        </w:rPr>
        <w:t>ip route 192.168.1.0/24 172.17.17.1</w:t>
      </w:r>
    </w:p>
    <w:p w14:paraId="20D258D3" w14:textId="77777777" w:rsidR="00A225D9" w:rsidRPr="00F05D40" w:rsidRDefault="0095134F" w:rsidP="00B31D5C">
      <w:pPr>
        <w:pStyle w:val="3"/>
        <w:rPr>
          <w:rStyle w:val="3Char"/>
          <w:b/>
          <w:lang w:val="el-GR"/>
        </w:rPr>
      </w:pPr>
      <w:r w:rsidRPr="00F05D40">
        <w:rPr>
          <w:rStyle w:val="3Char"/>
          <w:b/>
          <w:lang w:val="el-GR"/>
        </w:rPr>
        <w:t>3.6</w:t>
      </w:r>
    </w:p>
    <w:p w14:paraId="3BD1D3D4" w14:textId="5D62E7CB" w:rsidR="00A56017" w:rsidRPr="00F05D40" w:rsidRDefault="00850092" w:rsidP="00A225D9">
      <w:pPr>
        <w:rPr>
          <w:u w:val="single"/>
          <w:lang w:val="el-GR"/>
        </w:rPr>
      </w:pPr>
      <w:r>
        <w:rPr>
          <w:u w:val="single"/>
        </w:rPr>
        <w:t>PC</w:t>
      </w:r>
      <w:r w:rsidRPr="00F05D40">
        <w:rPr>
          <w:u w:val="single"/>
          <w:lang w:val="el-GR"/>
        </w:rPr>
        <w:t>1</w:t>
      </w:r>
      <w:r w:rsidR="0095134F" w:rsidRPr="00F05D40">
        <w:rPr>
          <w:u w:val="single"/>
          <w:lang w:val="el-GR"/>
        </w:rPr>
        <w:t xml:space="preserve"> </w:t>
      </w:r>
    </w:p>
    <w:p w14:paraId="7BB84CD2" w14:textId="2C3CD098" w:rsidR="00B31D5C" w:rsidRPr="00F05D40" w:rsidRDefault="00A225D9" w:rsidP="00B31D5C">
      <w:pPr>
        <w:rPr>
          <w:b/>
          <w:bCs/>
          <w:lang w:val="el-GR"/>
        </w:rPr>
      </w:pPr>
      <w:r w:rsidRPr="00A225D9">
        <w:rPr>
          <w:b/>
          <w:bCs/>
        </w:rPr>
        <w:t>telnet</w:t>
      </w:r>
      <w:r w:rsidRPr="00F05D40">
        <w:rPr>
          <w:b/>
          <w:bCs/>
          <w:lang w:val="el-GR"/>
        </w:rPr>
        <w:t xml:space="preserve"> 192.168.1.1 2601</w:t>
      </w:r>
    </w:p>
    <w:p w14:paraId="007D22B8" w14:textId="77777777" w:rsidR="004D4A50" w:rsidRPr="00F05D40" w:rsidRDefault="00A225D9" w:rsidP="00B31D5C">
      <w:pPr>
        <w:rPr>
          <w:lang w:val="el-GR"/>
        </w:rPr>
      </w:pPr>
      <w:r>
        <w:rPr>
          <w:lang w:val="el-GR"/>
        </w:rPr>
        <w:t>Π</w:t>
      </w:r>
      <w:r w:rsidRPr="00A225D9">
        <w:rPr>
          <w:lang w:val="el-GR"/>
        </w:rPr>
        <w:t xml:space="preserve">ρέπει να θέσουμε </w:t>
      </w:r>
      <w:r>
        <w:t>vty</w:t>
      </w:r>
      <w:r w:rsidRPr="00A225D9">
        <w:rPr>
          <w:lang w:val="el-GR"/>
        </w:rPr>
        <w:t xml:space="preserve"> κωδικό για απομακρυσμένες συνδέσεις. </w:t>
      </w:r>
    </w:p>
    <w:p w14:paraId="05955C06" w14:textId="1AE93AB0" w:rsidR="00850092" w:rsidRDefault="00A225D9" w:rsidP="00B31D5C">
      <w:pPr>
        <w:rPr>
          <w:lang w:val="el-GR"/>
        </w:rPr>
      </w:pPr>
      <w:r w:rsidRPr="00A225D9">
        <w:rPr>
          <w:lang w:val="el-GR"/>
        </w:rPr>
        <w:t xml:space="preserve">Στο </w:t>
      </w:r>
      <w:r>
        <w:t>R</w:t>
      </w:r>
      <w:r w:rsidRPr="00A225D9">
        <w:rPr>
          <w:lang w:val="el-GR"/>
        </w:rPr>
        <w:t xml:space="preserve">1 εκτελούμε την εντολή </w:t>
      </w:r>
      <w:r w:rsidR="00850092">
        <w:rPr>
          <w:lang w:val="el-GR"/>
        </w:rPr>
        <w:t>«</w:t>
      </w:r>
      <w:r w:rsidRPr="00850092">
        <w:rPr>
          <w:b/>
          <w:bCs/>
        </w:rPr>
        <w:t>password</w:t>
      </w:r>
      <w:r w:rsidRPr="00850092">
        <w:rPr>
          <w:b/>
          <w:bCs/>
          <w:lang w:val="el-GR"/>
        </w:rPr>
        <w:t xml:space="preserve"> </w:t>
      </w:r>
      <w:r w:rsidRPr="00850092">
        <w:rPr>
          <w:b/>
          <w:bCs/>
        </w:rPr>
        <w:t>ntua</w:t>
      </w:r>
      <w:r w:rsidR="00850092">
        <w:rPr>
          <w:b/>
          <w:bCs/>
          <w:lang w:val="el-GR"/>
        </w:rPr>
        <w:t>»</w:t>
      </w:r>
      <w:r w:rsidRPr="00A225D9">
        <w:rPr>
          <w:lang w:val="el-GR"/>
        </w:rPr>
        <w:t xml:space="preserve">. </w:t>
      </w:r>
    </w:p>
    <w:p w14:paraId="58C1B035" w14:textId="0DA81E0C" w:rsidR="00A225D9" w:rsidRPr="00A225D9" w:rsidRDefault="00A225D9" w:rsidP="00B31D5C">
      <w:pPr>
        <w:rPr>
          <w:lang w:val="el-GR"/>
        </w:rPr>
      </w:pPr>
      <w:r w:rsidRPr="00A225D9">
        <w:rPr>
          <w:lang w:val="el-GR"/>
        </w:rPr>
        <w:t xml:space="preserve">Ύστερα, από το </w:t>
      </w:r>
      <w:r>
        <w:t>PC</w:t>
      </w:r>
      <w:r w:rsidRPr="00A225D9">
        <w:rPr>
          <w:lang w:val="el-GR"/>
        </w:rPr>
        <w:t xml:space="preserve">1 ξανατρέχουμε την προηγούμενη εντολή και πλέον συνδεόμαστε βάζοντας το συνθηματικό </w:t>
      </w:r>
      <w:r>
        <w:t>ntua</w:t>
      </w:r>
      <w:r w:rsidRPr="00A225D9">
        <w:rPr>
          <w:lang w:val="el-GR"/>
        </w:rPr>
        <w:t xml:space="preserve"> όταν μας το ζητάει.</w:t>
      </w:r>
    </w:p>
    <w:p w14:paraId="68680833" w14:textId="1A903DCF" w:rsidR="00C0688E" w:rsidRDefault="0095134F" w:rsidP="00B31D5C">
      <w:pPr>
        <w:pStyle w:val="3"/>
        <w:rPr>
          <w:lang w:val="el-GR"/>
        </w:rPr>
      </w:pPr>
      <w:r w:rsidRPr="00F05D40">
        <w:rPr>
          <w:rStyle w:val="3Char"/>
          <w:b/>
          <w:lang w:val="el-GR"/>
        </w:rPr>
        <w:t>3.7</w:t>
      </w:r>
    </w:p>
    <w:p w14:paraId="55701B30" w14:textId="19AC5B54" w:rsidR="007C36F2" w:rsidRDefault="004D4A50" w:rsidP="007C36F2">
      <w:pPr>
        <w:rPr>
          <w:lang w:val="el-GR"/>
        </w:rPr>
      </w:pPr>
      <w:r>
        <w:t>To</w:t>
      </w:r>
      <w:r w:rsidRPr="004D4A50">
        <w:rPr>
          <w:lang w:val="el-GR"/>
        </w:rPr>
        <w:t xml:space="preserve"> </w:t>
      </w:r>
      <w:r>
        <w:t>telnet</w:t>
      </w:r>
      <w:r w:rsidRPr="004D4A50">
        <w:rPr>
          <w:lang w:val="el-GR"/>
        </w:rPr>
        <w:t xml:space="preserve"> είναι εντολή φλοιού και άρα δεν μπορούμε να την εκτελέσουμε μέσα από το </w:t>
      </w:r>
      <w:r>
        <w:t>vtysh</w:t>
      </w:r>
    </w:p>
    <w:p w14:paraId="03C6669D" w14:textId="261F4CA8" w:rsidR="00897DFF" w:rsidRPr="00062BF5" w:rsidRDefault="007C36F2" w:rsidP="00F05D40">
      <w:pPr>
        <w:pStyle w:val="3"/>
        <w:rPr>
          <w:lang w:val="el-GR"/>
        </w:rPr>
      </w:pPr>
      <w:r>
        <w:rPr>
          <w:lang w:val="el-GR"/>
        </w:rPr>
        <w:t>3.8</w:t>
      </w:r>
    </w:p>
    <w:p w14:paraId="7214F812" w14:textId="69BC99A7" w:rsidR="0016272A" w:rsidRDefault="00F05D40" w:rsidP="00F05D40">
      <w:pPr>
        <w:rPr>
          <w:lang w:val="el-GR"/>
        </w:rPr>
      </w:pPr>
      <w:r>
        <w:rPr>
          <w:lang w:val="el-GR"/>
        </w:rPr>
        <w:t>Ναι</w:t>
      </w:r>
      <w:r w:rsidR="00C63351">
        <w:rPr>
          <w:lang w:val="el-GR"/>
        </w:rPr>
        <w:t>,</w:t>
      </w:r>
      <w:r>
        <w:rPr>
          <w:lang w:val="el-GR"/>
        </w:rPr>
        <w:t xml:space="preserve"> μπορούμε</w:t>
      </w:r>
      <w:r w:rsidR="0016272A">
        <w:rPr>
          <w:lang w:val="el-GR"/>
        </w:rPr>
        <w:t xml:space="preserve"> και </w:t>
      </w:r>
      <w:r w:rsidR="0016272A">
        <w:t>ping</w:t>
      </w:r>
      <w:r w:rsidR="0016272A" w:rsidRPr="005C1A33">
        <w:rPr>
          <w:lang w:val="el-GR"/>
        </w:rPr>
        <w:t xml:space="preserve"> </w:t>
      </w:r>
      <w:r w:rsidR="0016272A">
        <w:rPr>
          <w:lang w:val="el-GR"/>
        </w:rPr>
        <w:t xml:space="preserve">και </w:t>
      </w:r>
      <w:r w:rsidR="0016272A">
        <w:t>traceroute</w:t>
      </w:r>
      <w:r w:rsidR="0016272A" w:rsidRPr="005C1A33">
        <w:rPr>
          <w:lang w:val="el-GR"/>
        </w:rPr>
        <w:t xml:space="preserve"> </w:t>
      </w:r>
      <w:r w:rsidR="0016272A">
        <w:rPr>
          <w:lang w:val="el-GR"/>
        </w:rPr>
        <w:t>να κάνουμε</w:t>
      </w:r>
      <w:r>
        <w:rPr>
          <w:lang w:val="el-GR"/>
        </w:rPr>
        <w:t>.</w:t>
      </w:r>
    </w:p>
    <w:p w14:paraId="08DACB79" w14:textId="38D8D94C" w:rsidR="00F05D40" w:rsidRPr="00F05D40" w:rsidRDefault="00F05D40" w:rsidP="00F05D40">
      <w:r w:rsidRPr="00F05D40">
        <w:rPr>
          <w:noProof/>
        </w:rPr>
        <w:drawing>
          <wp:inline distT="0" distB="0" distL="0" distR="0" wp14:anchorId="32381727" wp14:editId="6D74E743">
            <wp:extent cx="5257165" cy="1514947"/>
            <wp:effectExtent l="0" t="0" r="635" b="9525"/>
            <wp:docPr id="43567560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75606" name=""/>
                    <pic:cNvPicPr/>
                  </pic:nvPicPr>
                  <pic:blipFill rotWithShape="1">
                    <a:blip r:embed="rId27"/>
                    <a:srcRect l="898" t="17182"/>
                    <a:stretch/>
                  </pic:blipFill>
                  <pic:spPr bwMode="auto">
                    <a:xfrm>
                      <a:off x="0" y="0"/>
                      <a:ext cx="5260645" cy="151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34A6A" w14:textId="60894B8A" w:rsidR="00F05D40" w:rsidRDefault="00F05D40" w:rsidP="00F05D40">
      <w:pPr>
        <w:rPr>
          <w:lang w:val="el-GR"/>
        </w:rPr>
      </w:pPr>
      <w:r w:rsidRPr="00F05D40">
        <w:rPr>
          <w:noProof/>
        </w:rPr>
        <w:lastRenderedPageBreak/>
        <w:drawing>
          <wp:inline distT="0" distB="0" distL="0" distR="0" wp14:anchorId="0E23C57A" wp14:editId="576D249A">
            <wp:extent cx="5314950" cy="1365141"/>
            <wp:effectExtent l="0" t="0" r="0" b="6985"/>
            <wp:docPr id="21105101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10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793" cy="13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557B" w14:textId="6DDD1A7E" w:rsidR="0016272A" w:rsidRPr="0016272A" w:rsidRDefault="0016272A" w:rsidP="00F05D40">
      <w:pPr>
        <w:rPr>
          <w:lang w:val="el-GR"/>
        </w:rPr>
      </w:pPr>
      <w:r w:rsidRPr="0016272A">
        <w:rPr>
          <w:noProof/>
          <w:lang w:val="el-GR"/>
        </w:rPr>
        <w:drawing>
          <wp:inline distT="0" distB="0" distL="0" distR="0" wp14:anchorId="564E534D" wp14:editId="514181E2">
            <wp:extent cx="6858000" cy="531495"/>
            <wp:effectExtent l="0" t="0" r="0" b="1905"/>
            <wp:docPr id="4072461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46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6268" w14:textId="77777777" w:rsidR="00F05D40" w:rsidRPr="00F05D40" w:rsidRDefault="00F05D40" w:rsidP="00F05D40"/>
    <w:p w14:paraId="55DF13AE" w14:textId="10E561AD" w:rsidR="007C36F2" w:rsidRPr="00917EA6" w:rsidRDefault="007C36F2" w:rsidP="00897DFF">
      <w:pPr>
        <w:pStyle w:val="3"/>
        <w:rPr>
          <w:lang w:val="el-GR"/>
        </w:rPr>
      </w:pPr>
      <w:r>
        <w:rPr>
          <w:lang w:val="el-GR"/>
        </w:rPr>
        <w:t>3.9</w:t>
      </w:r>
    </w:p>
    <w:p w14:paraId="62F68FE1" w14:textId="1C76480C" w:rsidR="00897DFF" w:rsidRPr="00C6372A" w:rsidRDefault="00C6372A" w:rsidP="00897DFF">
      <w:pPr>
        <w:rPr>
          <w:lang w:val="el-GR"/>
        </w:rPr>
      </w:pPr>
      <w:r w:rsidRPr="00C6372A">
        <w:rPr>
          <w:lang w:val="el-GR"/>
        </w:rPr>
        <w:t xml:space="preserve">Στην 192.168.2.1 γιατί υπάρχει στο </w:t>
      </w:r>
      <w:r>
        <w:t>R</w:t>
      </w:r>
      <w:r w:rsidRPr="00C6372A">
        <w:rPr>
          <w:lang w:val="el-GR"/>
        </w:rPr>
        <w:t>1 εγγραφή για το υποδίκτυο 192.168.2.0/24</w:t>
      </w:r>
    </w:p>
    <w:p w14:paraId="2F4CCE30" w14:textId="79190359" w:rsidR="007C36F2" w:rsidRDefault="007C36F2" w:rsidP="00897DFF">
      <w:pPr>
        <w:pStyle w:val="3"/>
      </w:pPr>
      <w:r>
        <w:rPr>
          <w:lang w:val="el-GR"/>
        </w:rPr>
        <w:t>3.10</w:t>
      </w:r>
    </w:p>
    <w:p w14:paraId="0A720B87" w14:textId="0E4D5170" w:rsidR="00D72729" w:rsidRPr="00D72729" w:rsidRDefault="00D72729" w:rsidP="00D72729">
      <w:pPr>
        <w:rPr>
          <w:u w:val="single"/>
        </w:rPr>
      </w:pPr>
      <w:r w:rsidRPr="00D72729">
        <w:rPr>
          <w:u w:val="single"/>
        </w:rPr>
        <w:t>PC2</w:t>
      </w:r>
    </w:p>
    <w:p w14:paraId="139C2DB1" w14:textId="77777777" w:rsidR="0077722B" w:rsidRDefault="00625733" w:rsidP="00625733">
      <w:pPr>
        <w:rPr>
          <w:b/>
          <w:bCs/>
        </w:rPr>
      </w:pPr>
      <w:r w:rsidRPr="00625733">
        <w:rPr>
          <w:b/>
          <w:bCs/>
        </w:rPr>
        <w:t>telnet 192.168.1.1 2601</w:t>
      </w:r>
    </w:p>
    <w:p w14:paraId="02553FF8" w14:textId="479CF2B1" w:rsidR="00625733" w:rsidRPr="00625733" w:rsidRDefault="0077722B" w:rsidP="00625733">
      <w:pPr>
        <w:rPr>
          <w:b/>
          <w:bCs/>
        </w:rPr>
      </w:pPr>
      <w:r>
        <w:rPr>
          <w:b/>
          <w:bCs/>
        </w:rPr>
        <w:t>who</w:t>
      </w:r>
    </w:p>
    <w:p w14:paraId="646E784A" w14:textId="3ADFB5DB" w:rsidR="00665024" w:rsidRPr="00665024" w:rsidRDefault="00625733" w:rsidP="00897DFF">
      <w:r w:rsidRPr="00625733">
        <w:rPr>
          <w:noProof/>
          <w:lang w:val="el-GR"/>
        </w:rPr>
        <w:drawing>
          <wp:inline distT="0" distB="0" distL="0" distR="0" wp14:anchorId="08885E03" wp14:editId="728B4598">
            <wp:extent cx="3858163" cy="504895"/>
            <wp:effectExtent l="0" t="0" r="9525" b="9525"/>
            <wp:docPr id="234678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8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CC1B" w14:textId="76DCC740" w:rsidR="007C36F2" w:rsidRPr="00917EA6" w:rsidRDefault="007C36F2" w:rsidP="00897DFF">
      <w:pPr>
        <w:pStyle w:val="3"/>
        <w:rPr>
          <w:lang w:val="el-GR"/>
        </w:rPr>
      </w:pPr>
      <w:r>
        <w:rPr>
          <w:lang w:val="el-GR"/>
        </w:rPr>
        <w:t>3.11</w:t>
      </w:r>
    </w:p>
    <w:p w14:paraId="19E7EA75" w14:textId="7412499E" w:rsidR="00897DFF" w:rsidRPr="00665024" w:rsidRDefault="00665024" w:rsidP="00897DFF">
      <w:pPr>
        <w:rPr>
          <w:lang w:val="el-GR"/>
        </w:rPr>
      </w:pPr>
      <w:r>
        <w:t>M</w:t>
      </w:r>
      <w:r w:rsidRPr="00665024">
        <w:rPr>
          <w:lang w:val="el-GR"/>
        </w:rPr>
        <w:t xml:space="preserve">ε την εντολή </w:t>
      </w:r>
      <w:r>
        <w:rPr>
          <w:lang w:val="el-GR"/>
        </w:rPr>
        <w:t xml:space="preserve">« </w:t>
      </w:r>
      <w:r>
        <w:t>who</w:t>
      </w:r>
      <w:r>
        <w:rPr>
          <w:lang w:val="el-GR"/>
        </w:rPr>
        <w:t xml:space="preserve"> »</w:t>
      </w:r>
      <w:r w:rsidRPr="00665024">
        <w:rPr>
          <w:lang w:val="el-GR"/>
        </w:rPr>
        <w:t xml:space="preserve"> βλέπουμε τους απομακρυσμένους χρήστες και όχι αυτόν που συνδέθηκε τοπικά με </w:t>
      </w:r>
      <w:r>
        <w:t>vtysh</w:t>
      </w:r>
      <w:r w:rsidRPr="00665024">
        <w:rPr>
          <w:lang w:val="el-GR"/>
        </w:rPr>
        <w:t>.</w:t>
      </w:r>
    </w:p>
    <w:p w14:paraId="15908A07" w14:textId="7C29C26F" w:rsidR="007C36F2" w:rsidRPr="00917EA6" w:rsidRDefault="007C36F2" w:rsidP="00897DFF">
      <w:pPr>
        <w:pStyle w:val="3"/>
        <w:rPr>
          <w:lang w:val="el-GR"/>
        </w:rPr>
      </w:pPr>
      <w:r>
        <w:rPr>
          <w:lang w:val="el-GR"/>
        </w:rPr>
        <w:t>3.12</w:t>
      </w:r>
    </w:p>
    <w:p w14:paraId="187D8433" w14:textId="77DFBE25" w:rsidR="00897DFF" w:rsidRPr="00E6777E" w:rsidRDefault="00E6777E" w:rsidP="00897DFF">
      <w:pPr>
        <w:rPr>
          <w:lang w:val="el-GR"/>
        </w:rPr>
      </w:pPr>
      <w:r w:rsidRPr="00E6777E">
        <w:rPr>
          <w:lang w:val="el-GR"/>
        </w:rPr>
        <w:t xml:space="preserve">Από την απομακρυσμένη στο </w:t>
      </w:r>
      <w:r>
        <w:t>R</w:t>
      </w:r>
      <w:r w:rsidRPr="00E6777E">
        <w:rPr>
          <w:lang w:val="el-GR"/>
        </w:rPr>
        <w:t xml:space="preserve">2 σύνδεση δεν αναγνωρίζεται ούτε η εντολή </w:t>
      </w:r>
      <w:r>
        <w:t>ping</w:t>
      </w:r>
      <w:r w:rsidRPr="00E6777E">
        <w:rPr>
          <w:lang w:val="el-GR"/>
        </w:rPr>
        <w:t xml:space="preserve">, αλλά ούτε και η </w:t>
      </w:r>
      <w:r>
        <w:t>traceroute</w:t>
      </w:r>
      <w:r w:rsidRPr="00E6777E">
        <w:rPr>
          <w:lang w:val="el-GR"/>
        </w:rPr>
        <w:t xml:space="preserve">. Από την τοπική μέσω </w:t>
      </w:r>
      <w:r>
        <w:t>vtysh</w:t>
      </w:r>
      <w:r w:rsidRPr="00E6777E">
        <w:rPr>
          <w:lang w:val="el-GR"/>
        </w:rPr>
        <w:t xml:space="preserve"> σύνδεση στο </w:t>
      </w:r>
      <w:r>
        <w:t>R</w:t>
      </w:r>
      <w:r w:rsidRPr="00E6777E">
        <w:rPr>
          <w:lang w:val="el-GR"/>
        </w:rPr>
        <w:t>2 αναγνωρίζονται μεν οι εντολές</w:t>
      </w:r>
      <w:r w:rsidR="0087431D">
        <w:rPr>
          <w:lang w:val="el-GR"/>
        </w:rPr>
        <w:t xml:space="preserve"> και εκτλούνται</w:t>
      </w:r>
      <w:r w:rsidRPr="00E6777E">
        <w:rPr>
          <w:lang w:val="el-GR"/>
        </w:rPr>
        <w:t xml:space="preserve">, ωστόσο, δε λαμβάνουμε απάντηση από το </w:t>
      </w:r>
      <w:r>
        <w:t>PC</w:t>
      </w:r>
      <w:r w:rsidRPr="00E6777E">
        <w:rPr>
          <w:lang w:val="el-GR"/>
        </w:rPr>
        <w:t>1.</w:t>
      </w:r>
    </w:p>
    <w:p w14:paraId="67287911" w14:textId="73671D04" w:rsidR="007C36F2" w:rsidRPr="00917EA6" w:rsidRDefault="007C36F2" w:rsidP="00897DFF">
      <w:pPr>
        <w:pStyle w:val="3"/>
        <w:rPr>
          <w:lang w:val="el-GR"/>
        </w:rPr>
      </w:pPr>
      <w:r>
        <w:rPr>
          <w:lang w:val="el-GR"/>
        </w:rPr>
        <w:t>3.13</w:t>
      </w:r>
    </w:p>
    <w:p w14:paraId="5B52E810" w14:textId="201EB8AB" w:rsidR="00897DFF" w:rsidRPr="00115EFF" w:rsidRDefault="00115EFF" w:rsidP="00897DFF">
      <w:pPr>
        <w:rPr>
          <w:lang w:val="el-GR"/>
        </w:rPr>
      </w:pPr>
      <w:r w:rsidRPr="00115EFF">
        <w:rPr>
          <w:lang w:val="el-GR"/>
        </w:rPr>
        <w:t xml:space="preserve">Διότι τα </w:t>
      </w:r>
      <w:r>
        <w:t>PC</w:t>
      </w:r>
      <w:r w:rsidRPr="00115EFF">
        <w:rPr>
          <w:lang w:val="el-GR"/>
        </w:rPr>
        <w:t xml:space="preserve">1 και </w:t>
      </w:r>
      <w:r>
        <w:t>PC</w:t>
      </w:r>
      <w:r w:rsidRPr="00115EFF">
        <w:rPr>
          <w:lang w:val="el-GR"/>
        </w:rPr>
        <w:t xml:space="preserve">2 δε μπορούν να απαντήσουν στις διεπαφές των </w:t>
      </w:r>
      <w:r>
        <w:t>R</w:t>
      </w:r>
      <w:r w:rsidRPr="00115EFF">
        <w:rPr>
          <w:lang w:val="el-GR"/>
        </w:rPr>
        <w:t xml:space="preserve">2 και </w:t>
      </w:r>
      <w:r>
        <w:t>R</w:t>
      </w:r>
      <w:r w:rsidRPr="00115EFF">
        <w:rPr>
          <w:lang w:val="el-GR"/>
        </w:rPr>
        <w:t xml:space="preserve">1 αντίστοιχα, οι οποίες βρίσκονται στο </w:t>
      </w:r>
      <w:r>
        <w:t>WAN</w:t>
      </w:r>
      <w:r w:rsidRPr="00115EFF">
        <w:rPr>
          <w:lang w:val="el-GR"/>
        </w:rPr>
        <w:t>1</w:t>
      </w:r>
      <w:r>
        <w:rPr>
          <w:lang w:val="el-GR"/>
        </w:rPr>
        <w:t xml:space="preserve"> και δεν υπάρχουν αντίστοιχες εγγραφές στου πίνακες δρομολόγησης τους.</w:t>
      </w:r>
    </w:p>
    <w:p w14:paraId="52E65BE2" w14:textId="58A6FC26" w:rsidR="007C36F2" w:rsidRPr="00062BF5" w:rsidRDefault="007C36F2" w:rsidP="00897DFF">
      <w:pPr>
        <w:pStyle w:val="3"/>
      </w:pPr>
      <w:r w:rsidRPr="00062BF5">
        <w:t>3.14</w:t>
      </w:r>
    </w:p>
    <w:p w14:paraId="37160490" w14:textId="7F22D076" w:rsidR="00897DFF" w:rsidRDefault="004D059B" w:rsidP="00897DFF">
      <w:pPr>
        <w:rPr>
          <w:b/>
          <w:bCs/>
        </w:rPr>
      </w:pPr>
      <w:r w:rsidRPr="000A19AE">
        <w:rPr>
          <w:b/>
          <w:bCs/>
        </w:rPr>
        <w:t>no ip route 192.168.2.0/24 192.168.1.1</w:t>
      </w:r>
    </w:p>
    <w:p w14:paraId="34EAF83D" w14:textId="0FEC5CC4" w:rsidR="000A19AE" w:rsidRPr="000A19AE" w:rsidRDefault="000A19AE" w:rsidP="00897DFF">
      <w:pPr>
        <w:rPr>
          <w:b/>
          <w:bCs/>
        </w:rPr>
      </w:pPr>
      <w:r>
        <w:rPr>
          <w:b/>
          <w:bCs/>
        </w:rPr>
        <w:t>ip route 0.0.0.0/0 192.168.1.1</w:t>
      </w:r>
    </w:p>
    <w:p w14:paraId="1B666731" w14:textId="555A8706" w:rsidR="007C36F2" w:rsidRDefault="007C36F2" w:rsidP="00897DFF">
      <w:pPr>
        <w:pStyle w:val="3"/>
      </w:pPr>
      <w:r w:rsidRPr="000A19AE">
        <w:lastRenderedPageBreak/>
        <w:t>3.15</w:t>
      </w:r>
    </w:p>
    <w:p w14:paraId="11399063" w14:textId="63B936C5" w:rsidR="004D059B" w:rsidRDefault="004D059B" w:rsidP="004D059B">
      <w:pPr>
        <w:rPr>
          <w:b/>
          <w:bCs/>
        </w:rPr>
      </w:pPr>
      <w:r w:rsidRPr="000A19AE">
        <w:rPr>
          <w:b/>
          <w:bCs/>
        </w:rPr>
        <w:t>no ip route 192.168.1.0/24 192.168.2.1</w:t>
      </w:r>
    </w:p>
    <w:p w14:paraId="3932FE73" w14:textId="6D357DE6" w:rsidR="000A19AE" w:rsidRPr="000A19AE" w:rsidRDefault="000A19AE" w:rsidP="000A19AE">
      <w:pPr>
        <w:rPr>
          <w:b/>
          <w:bCs/>
        </w:rPr>
      </w:pPr>
      <w:r>
        <w:rPr>
          <w:b/>
          <w:bCs/>
        </w:rPr>
        <w:t>ip route 0.0.0.0/0 192.168.2.1</w:t>
      </w:r>
    </w:p>
    <w:p w14:paraId="14A17606" w14:textId="1C40593B" w:rsidR="004D059B" w:rsidRPr="00062BF5" w:rsidRDefault="005979AD" w:rsidP="005979AD">
      <w:pPr>
        <w:pStyle w:val="3"/>
        <w:rPr>
          <w:lang w:val="el-GR"/>
        </w:rPr>
      </w:pPr>
      <w:r w:rsidRPr="00062BF5">
        <w:rPr>
          <w:lang w:val="el-GR"/>
        </w:rPr>
        <w:t>3.16</w:t>
      </w:r>
    </w:p>
    <w:p w14:paraId="530EBB0D" w14:textId="2D502E44" w:rsidR="00CD06B0" w:rsidRPr="000B214A" w:rsidRDefault="005979AD" w:rsidP="005979AD">
      <w:r>
        <w:rPr>
          <w:lang w:val="el-GR"/>
        </w:rPr>
        <w:t>Ναι</w:t>
      </w:r>
      <w:r w:rsidR="00B01572">
        <w:rPr>
          <w:lang w:val="el-GR"/>
        </w:rPr>
        <w:t>,</w:t>
      </w:r>
      <w:r>
        <w:rPr>
          <w:lang w:val="el-GR"/>
        </w:rPr>
        <w:t xml:space="preserve"> επιτυχγάνουν.</w:t>
      </w:r>
    </w:p>
    <w:p w14:paraId="478C5B16" w14:textId="33505EC3" w:rsidR="00CD06B0" w:rsidRPr="000B214A" w:rsidRDefault="00CD06B0" w:rsidP="000B214A">
      <w:pPr>
        <w:pStyle w:val="1"/>
      </w:pPr>
      <w:r w:rsidRPr="00062BF5">
        <w:rPr>
          <w:lang w:val="el-GR"/>
        </w:rPr>
        <w:t>Άσκηση 4: Εναλλακτικές διαδρομές</w:t>
      </w:r>
    </w:p>
    <w:p w14:paraId="083AF1EC" w14:textId="5DA60319" w:rsidR="00CD06B0" w:rsidRPr="00062BF5" w:rsidRDefault="000D1148" w:rsidP="000D1148">
      <w:pPr>
        <w:pStyle w:val="3"/>
        <w:rPr>
          <w:lang w:val="el-GR"/>
        </w:rPr>
      </w:pPr>
      <w:r w:rsidRPr="00062BF5">
        <w:rPr>
          <w:lang w:val="el-GR"/>
        </w:rPr>
        <w:t>4.1</w:t>
      </w:r>
    </w:p>
    <w:p w14:paraId="612E954B" w14:textId="47AA97D1" w:rsidR="000D1148" w:rsidRPr="00062BF5" w:rsidRDefault="000269F6" w:rsidP="000D1148">
      <w:r>
        <w:t>E</w:t>
      </w:r>
      <w:r>
        <w:rPr>
          <w:lang w:val="el-GR"/>
        </w:rPr>
        <w:t>ίναι σωστά ορισμένες από την άσκηση 3. Ωστόσο</w:t>
      </w:r>
      <w:r w:rsidRPr="00062BF5">
        <w:t xml:space="preserve">, </w:t>
      </w:r>
      <w:r>
        <w:rPr>
          <w:lang w:val="el-GR"/>
        </w:rPr>
        <w:t>τις</w:t>
      </w:r>
      <w:r w:rsidRPr="00062BF5">
        <w:t xml:space="preserve"> </w:t>
      </w:r>
      <w:r>
        <w:rPr>
          <w:lang w:val="el-GR"/>
        </w:rPr>
        <w:t>ελέγχουμε</w:t>
      </w:r>
      <w:r w:rsidRPr="00062BF5">
        <w:t xml:space="preserve"> </w:t>
      </w:r>
      <w:r>
        <w:rPr>
          <w:lang w:val="el-GR"/>
        </w:rPr>
        <w:t>με</w:t>
      </w:r>
      <w:r w:rsidRPr="00062BF5">
        <w:t xml:space="preserve"> « </w:t>
      </w:r>
      <w:r>
        <w:t>do</w:t>
      </w:r>
      <w:r w:rsidRPr="00062BF5">
        <w:t xml:space="preserve"> </w:t>
      </w:r>
      <w:r>
        <w:t>show</w:t>
      </w:r>
      <w:r w:rsidRPr="00062BF5">
        <w:t xml:space="preserve"> </w:t>
      </w:r>
      <w:r>
        <w:t>interface</w:t>
      </w:r>
      <w:r w:rsidRPr="00062BF5">
        <w:t xml:space="preserve"> » </w:t>
      </w:r>
      <w:r>
        <w:rPr>
          <w:lang w:val="el-GR"/>
        </w:rPr>
        <w:t>και</w:t>
      </w:r>
      <w:r w:rsidRPr="00062BF5">
        <w:t xml:space="preserve"> « </w:t>
      </w:r>
      <w:r>
        <w:t>do</w:t>
      </w:r>
      <w:r w:rsidRPr="00062BF5">
        <w:t xml:space="preserve"> </w:t>
      </w:r>
      <w:r>
        <w:t>show</w:t>
      </w:r>
      <w:r w:rsidRPr="00062BF5">
        <w:t xml:space="preserve"> </w:t>
      </w:r>
      <w:r>
        <w:t>ip</w:t>
      </w:r>
      <w:r w:rsidRPr="00062BF5">
        <w:t xml:space="preserve"> </w:t>
      </w:r>
      <w:r>
        <w:t>route</w:t>
      </w:r>
      <w:r w:rsidRPr="00062BF5">
        <w:t>»</w:t>
      </w:r>
    </w:p>
    <w:p w14:paraId="3FBAAFD7" w14:textId="6075D3B8" w:rsidR="000D1148" w:rsidRDefault="000D1148" w:rsidP="000D1148">
      <w:pPr>
        <w:pStyle w:val="3"/>
      </w:pPr>
      <w:r w:rsidRPr="00062BF5">
        <w:t>4.2</w:t>
      </w:r>
    </w:p>
    <w:p w14:paraId="231783A1" w14:textId="163F29D3" w:rsidR="00D3734A" w:rsidRPr="00D3734A" w:rsidRDefault="00D3734A" w:rsidP="00D3734A">
      <w:pPr>
        <w:rPr>
          <w:u w:val="single"/>
        </w:rPr>
      </w:pPr>
      <w:r w:rsidRPr="00D3734A">
        <w:rPr>
          <w:u w:val="single"/>
        </w:rPr>
        <w:t>R1</w:t>
      </w:r>
    </w:p>
    <w:p w14:paraId="675D8128" w14:textId="581C49C2" w:rsidR="000D1148" w:rsidRDefault="00D3734A" w:rsidP="000D1148">
      <w:r w:rsidRPr="00D3734A">
        <w:rPr>
          <w:b/>
          <w:bCs/>
        </w:rPr>
        <w:t>hostname R1</w:t>
      </w:r>
      <w:r>
        <w:rPr>
          <w:b/>
          <w:bCs/>
        </w:rPr>
        <w:t xml:space="preserve"> </w:t>
      </w:r>
      <w:r>
        <w:t xml:space="preserve">--&gt; Global Configuration Mode </w:t>
      </w:r>
    </w:p>
    <w:p w14:paraId="1DDAEE79" w14:textId="75DFA869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configure terminal</w:t>
      </w:r>
    </w:p>
    <w:p w14:paraId="2EB1C5AD" w14:textId="204CC6BF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interface em0</w:t>
      </w:r>
    </w:p>
    <w:p w14:paraId="1C389187" w14:textId="3ECB04AC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ip address 192.168.1.1/24</w:t>
      </w:r>
    </w:p>
    <w:p w14:paraId="74498A54" w14:textId="77777777" w:rsidR="00D3734A" w:rsidRDefault="00D3734A" w:rsidP="000D1148"/>
    <w:p w14:paraId="447F22EB" w14:textId="047A1EA3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exit</w:t>
      </w:r>
    </w:p>
    <w:p w14:paraId="7BD469F1" w14:textId="77777777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interface em1</w:t>
      </w:r>
    </w:p>
    <w:p w14:paraId="172906FB" w14:textId="77777777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ip address 172.17.17.1/30</w:t>
      </w:r>
    </w:p>
    <w:p w14:paraId="3B53ABB4" w14:textId="77777777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exit</w:t>
      </w:r>
    </w:p>
    <w:p w14:paraId="6870B98C" w14:textId="77777777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interface em2</w:t>
      </w:r>
    </w:p>
    <w:p w14:paraId="58707677" w14:textId="77777777" w:rsidR="00D3734A" w:rsidRPr="00D3734A" w:rsidRDefault="00D3734A" w:rsidP="000D1148">
      <w:pPr>
        <w:rPr>
          <w:b/>
          <w:bCs/>
        </w:rPr>
      </w:pPr>
      <w:r w:rsidRPr="00D3734A">
        <w:rPr>
          <w:b/>
          <w:bCs/>
        </w:rPr>
        <w:t>ip address 172.17.17.5/30</w:t>
      </w:r>
    </w:p>
    <w:p w14:paraId="23D0DC94" w14:textId="6234EBB3" w:rsidR="000D1148" w:rsidRPr="00D3734A" w:rsidRDefault="000D1148" w:rsidP="000D1148">
      <w:pPr>
        <w:pStyle w:val="3"/>
      </w:pPr>
      <w:r w:rsidRPr="00D3734A">
        <w:t>4.3</w:t>
      </w:r>
    </w:p>
    <w:p w14:paraId="2ED2B65B" w14:textId="565219C2" w:rsidR="000D1148" w:rsidRPr="00D3734A" w:rsidRDefault="00204486" w:rsidP="000D1148">
      <w:r>
        <w:t xml:space="preserve">Εκτελούμε όντας στο Configuration mode </w:t>
      </w:r>
      <w:r w:rsidRPr="00204486">
        <w:t xml:space="preserve">« </w:t>
      </w:r>
      <w:r w:rsidRPr="00204486">
        <w:rPr>
          <w:b/>
          <w:bCs/>
        </w:rPr>
        <w:t>ip route 192.168.2.0/24 172.17.17.2</w:t>
      </w:r>
      <w:r w:rsidRPr="00204486">
        <w:t xml:space="preserve"> »</w:t>
      </w:r>
      <w:r>
        <w:t>.</w:t>
      </w:r>
    </w:p>
    <w:p w14:paraId="6269A46F" w14:textId="6815526B" w:rsidR="000D1148" w:rsidRPr="00062BF5" w:rsidRDefault="000D1148" w:rsidP="000D1148">
      <w:pPr>
        <w:pStyle w:val="3"/>
      </w:pPr>
      <w:r w:rsidRPr="00062BF5">
        <w:t>4.4</w:t>
      </w:r>
    </w:p>
    <w:p w14:paraId="37A89C5A" w14:textId="34FD817D" w:rsidR="000D1148" w:rsidRPr="000D1148" w:rsidRDefault="000D1148" w:rsidP="000D1148">
      <w:r w:rsidRPr="000D1148">
        <w:rPr>
          <w:b/>
          <w:bCs/>
        </w:rPr>
        <w:t>do show ip route</w:t>
      </w:r>
      <w:r>
        <w:rPr>
          <w:b/>
          <w:bCs/>
        </w:rPr>
        <w:t xml:space="preserve"> </w:t>
      </w:r>
      <w:r w:rsidRPr="000D1148">
        <w:t xml:space="preserve">--&gt; </w:t>
      </w:r>
      <w:r>
        <w:t>R1(config)</w:t>
      </w:r>
    </w:p>
    <w:p w14:paraId="43725A32" w14:textId="12398B01" w:rsidR="000D1148" w:rsidRPr="000D1148" w:rsidRDefault="000D1148" w:rsidP="000D1148">
      <w:r w:rsidRPr="000D1148">
        <w:rPr>
          <w:noProof/>
        </w:rPr>
        <w:lastRenderedPageBreak/>
        <w:drawing>
          <wp:inline distT="0" distB="0" distL="0" distR="0" wp14:anchorId="44965791" wp14:editId="56AA23FA">
            <wp:extent cx="6173061" cy="1724266"/>
            <wp:effectExtent l="0" t="0" r="0" b="9525"/>
            <wp:docPr id="6375943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94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2B2E" w14:textId="2FE87685" w:rsidR="000D1148" w:rsidRDefault="000D1148" w:rsidP="000D1148">
      <w:pPr>
        <w:pStyle w:val="3"/>
      </w:pPr>
      <w:r>
        <w:t>4.5</w:t>
      </w:r>
    </w:p>
    <w:p w14:paraId="22E9AB17" w14:textId="2FC8402B" w:rsidR="00D01EDE" w:rsidRPr="00284416" w:rsidRDefault="00D01EDE" w:rsidP="00D01EDE">
      <w:r w:rsidRPr="00D01EDE">
        <w:rPr>
          <w:b/>
          <w:bCs/>
        </w:rPr>
        <w:t>netstat -rn</w:t>
      </w:r>
      <w:r w:rsidR="00284416" w:rsidRPr="00284416">
        <w:rPr>
          <w:b/>
          <w:bCs/>
        </w:rPr>
        <w:t xml:space="preserve"> </w:t>
      </w:r>
      <w:r w:rsidR="00284416" w:rsidRPr="00284416">
        <w:t xml:space="preserve">--&gt; </w:t>
      </w:r>
      <w:r w:rsidR="00284416">
        <w:t>R1 (</w:t>
      </w:r>
      <w:r w:rsidR="00284416">
        <w:rPr>
          <w:lang w:val="el-GR"/>
        </w:rPr>
        <w:t>Εκτός</w:t>
      </w:r>
      <w:r w:rsidR="00284416" w:rsidRPr="00284416">
        <w:t xml:space="preserve"> </w:t>
      </w:r>
      <w:r w:rsidR="00284416">
        <w:t>cli)</w:t>
      </w:r>
    </w:p>
    <w:p w14:paraId="7C5C2562" w14:textId="7A04E1E5" w:rsidR="000D1148" w:rsidRDefault="00204486" w:rsidP="000D1148">
      <w:r w:rsidRPr="00204486">
        <w:rPr>
          <w:noProof/>
        </w:rPr>
        <w:drawing>
          <wp:inline distT="0" distB="0" distL="0" distR="0" wp14:anchorId="285B16F0" wp14:editId="498BBBB2">
            <wp:extent cx="6639852" cy="1724266"/>
            <wp:effectExtent l="0" t="0" r="0" b="9525"/>
            <wp:docPr id="7615115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115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0808" w14:textId="0123717C" w:rsidR="00217B0B" w:rsidRPr="00217B0B" w:rsidRDefault="00217B0B" w:rsidP="000D1148">
      <w:pPr>
        <w:rPr>
          <w:lang w:val="el-GR"/>
        </w:rPr>
      </w:pPr>
      <w:r>
        <w:rPr>
          <w:lang w:val="el-GR"/>
        </w:rPr>
        <w:t xml:space="preserve">Ναι, συμφωνούν με τη διαφορά ότι στο αποτέλεσμα της </w:t>
      </w:r>
      <w:r>
        <w:t>netstat</w:t>
      </w:r>
      <w:r w:rsidRPr="00217B0B">
        <w:rPr>
          <w:lang w:val="el-GR"/>
        </w:rPr>
        <w:t xml:space="preserve"> </w:t>
      </w:r>
      <w:r>
        <w:rPr>
          <w:lang w:val="el-GR"/>
        </w:rPr>
        <w:t xml:space="preserve">δεν εμφανίζονται μόνο </w:t>
      </w:r>
      <w:r>
        <w:t>networks</w:t>
      </w:r>
      <w:r w:rsidRPr="00217B0B">
        <w:rPr>
          <w:lang w:val="el-GR"/>
        </w:rPr>
        <w:t xml:space="preserve"> </w:t>
      </w:r>
      <w:r>
        <w:rPr>
          <w:lang w:val="el-GR"/>
        </w:rPr>
        <w:t>αλλά και</w:t>
      </w:r>
      <w:r w:rsidRPr="00217B0B">
        <w:rPr>
          <w:lang w:val="el-GR"/>
        </w:rPr>
        <w:t xml:space="preserve"> </w:t>
      </w:r>
      <w:r>
        <w:t>hosts</w:t>
      </w:r>
      <w:r w:rsidR="004B234F" w:rsidRPr="004B234F">
        <w:rPr>
          <w:lang w:val="el-GR"/>
        </w:rPr>
        <w:t xml:space="preserve"> </w:t>
      </w:r>
      <w:r w:rsidR="004B234F">
        <w:rPr>
          <w:lang w:val="el-GR"/>
        </w:rPr>
        <w:t xml:space="preserve">που αφορούν τις διαφορετικές διεπαφές του </w:t>
      </w:r>
      <w:r w:rsidR="004B234F">
        <w:t>R</w:t>
      </w:r>
      <w:r w:rsidR="004B234F" w:rsidRPr="004B234F">
        <w:rPr>
          <w:lang w:val="el-GR"/>
        </w:rPr>
        <w:t>1.</w:t>
      </w:r>
      <w:r w:rsidRPr="00217B0B">
        <w:rPr>
          <w:lang w:val="el-GR"/>
        </w:rPr>
        <w:t xml:space="preserve"> </w:t>
      </w:r>
    </w:p>
    <w:p w14:paraId="18CFCF68" w14:textId="22ED295B" w:rsidR="000D1148" w:rsidRPr="00217B0B" w:rsidRDefault="000D1148" w:rsidP="000D1148">
      <w:pPr>
        <w:pStyle w:val="3"/>
        <w:rPr>
          <w:lang w:val="el-GR"/>
        </w:rPr>
      </w:pPr>
      <w:r w:rsidRPr="00217B0B">
        <w:rPr>
          <w:lang w:val="el-GR"/>
        </w:rPr>
        <w:t>4.6</w:t>
      </w:r>
    </w:p>
    <w:p w14:paraId="56E9D010" w14:textId="6285D18C" w:rsidR="000D1148" w:rsidRPr="00204486" w:rsidRDefault="00204486" w:rsidP="000D1148">
      <w:pPr>
        <w:rPr>
          <w:lang w:val="el-GR"/>
        </w:rPr>
      </w:pPr>
      <w:r>
        <w:rPr>
          <w:lang w:val="el-GR"/>
        </w:rPr>
        <w:t>Ε</w:t>
      </w:r>
      <w:r w:rsidRPr="00204486">
        <w:rPr>
          <w:lang w:val="el-GR"/>
        </w:rPr>
        <w:t xml:space="preserve">μφανίζονται οι σημαίες </w:t>
      </w:r>
      <w:r>
        <w:t>UG</w:t>
      </w:r>
      <w:r w:rsidRPr="00204486">
        <w:rPr>
          <w:lang w:val="el-GR"/>
        </w:rPr>
        <w:t>1, οι οποίες σημαίνουν πως η διαδρομή είναι ενεργή (</w:t>
      </w:r>
      <w:r>
        <w:t>U</w:t>
      </w:r>
      <w:r w:rsidRPr="00204486">
        <w:rPr>
          <w:lang w:val="el-GR"/>
        </w:rPr>
        <w:t>), ο προορισμός είναι πύλη, η οποία θα αποφασίσει για την περαιτέρω προώθηση των πακέτων (</w:t>
      </w:r>
      <w:r>
        <w:t>G</w:t>
      </w:r>
      <w:r w:rsidRPr="00204486">
        <w:rPr>
          <w:lang w:val="el-GR"/>
        </w:rPr>
        <w:t>) και ότι εμπλέκεται συγκεκριμένο πρωτόκολλο δρομολόγησης (</w:t>
      </w:r>
      <w:r>
        <w:t>Protocol</w:t>
      </w:r>
      <w:r w:rsidRPr="00204486">
        <w:rPr>
          <w:lang w:val="el-GR"/>
        </w:rPr>
        <w:t xml:space="preserve"> </w:t>
      </w:r>
      <w:r>
        <w:t>specific</w:t>
      </w:r>
      <w:r w:rsidRPr="00204486">
        <w:rPr>
          <w:lang w:val="el-GR"/>
        </w:rPr>
        <w:t xml:space="preserve"> </w:t>
      </w:r>
      <w:r>
        <w:t>routing</w:t>
      </w:r>
      <w:r w:rsidRPr="00204486">
        <w:rPr>
          <w:lang w:val="el-GR"/>
        </w:rPr>
        <w:t xml:space="preserve"> </w:t>
      </w:r>
      <w:r>
        <w:t>flag</w:t>
      </w:r>
      <w:r w:rsidRPr="00204486">
        <w:rPr>
          <w:lang w:val="el-GR"/>
        </w:rPr>
        <w:t xml:space="preserve"> #1 (1)).</w:t>
      </w:r>
    </w:p>
    <w:p w14:paraId="78696300" w14:textId="68EDD3CA" w:rsidR="000D1148" w:rsidRDefault="000D1148" w:rsidP="000D1148">
      <w:pPr>
        <w:pStyle w:val="3"/>
      </w:pPr>
      <w:r>
        <w:t>4.7</w:t>
      </w:r>
    </w:p>
    <w:p w14:paraId="0EB3DE1E" w14:textId="78D9AA88" w:rsidR="00DD593B" w:rsidRPr="00DD593B" w:rsidRDefault="00DD593B" w:rsidP="00DD593B">
      <w:pPr>
        <w:rPr>
          <w:u w:val="single"/>
        </w:rPr>
      </w:pPr>
      <w:r w:rsidRPr="00DD593B">
        <w:rPr>
          <w:u w:val="single"/>
        </w:rPr>
        <w:t>R2</w:t>
      </w:r>
    </w:p>
    <w:p w14:paraId="7755D9DF" w14:textId="77777777" w:rsidR="004D1D53" w:rsidRPr="004D1D53" w:rsidRDefault="004D1D53" w:rsidP="000D1148">
      <w:pPr>
        <w:rPr>
          <w:b/>
          <w:bCs/>
        </w:rPr>
      </w:pPr>
      <w:r w:rsidRPr="004D1D53">
        <w:rPr>
          <w:b/>
          <w:bCs/>
        </w:rPr>
        <w:t xml:space="preserve">cli </w:t>
      </w:r>
    </w:p>
    <w:p w14:paraId="56CFADFD" w14:textId="77777777" w:rsidR="004D1D53" w:rsidRPr="004D1D53" w:rsidRDefault="004D1D53" w:rsidP="000D1148">
      <w:pPr>
        <w:rPr>
          <w:b/>
          <w:bCs/>
        </w:rPr>
      </w:pPr>
      <w:r w:rsidRPr="004D1D53">
        <w:rPr>
          <w:b/>
          <w:bCs/>
        </w:rPr>
        <w:t xml:space="preserve">configure terminal </w:t>
      </w:r>
    </w:p>
    <w:p w14:paraId="16178F1F" w14:textId="77777777" w:rsidR="004D1D53" w:rsidRPr="004D1D53" w:rsidRDefault="004D1D53" w:rsidP="000D1148">
      <w:pPr>
        <w:rPr>
          <w:b/>
          <w:bCs/>
        </w:rPr>
      </w:pPr>
      <w:r w:rsidRPr="004D1D53">
        <w:rPr>
          <w:b/>
          <w:bCs/>
        </w:rPr>
        <w:t xml:space="preserve">hostname R2 </w:t>
      </w:r>
    </w:p>
    <w:p w14:paraId="72505B0D" w14:textId="77777777" w:rsidR="004D1D53" w:rsidRPr="004D1D53" w:rsidRDefault="004D1D53" w:rsidP="000D1148">
      <w:pPr>
        <w:rPr>
          <w:b/>
          <w:bCs/>
        </w:rPr>
      </w:pPr>
      <w:r w:rsidRPr="004D1D53">
        <w:rPr>
          <w:b/>
          <w:bCs/>
        </w:rPr>
        <w:t xml:space="preserve">interface em0 </w:t>
      </w:r>
    </w:p>
    <w:p w14:paraId="7EB2CEE9" w14:textId="6901D69D" w:rsidR="000D1148" w:rsidRDefault="004D1D53" w:rsidP="000D1148">
      <w:pPr>
        <w:rPr>
          <w:b/>
          <w:bCs/>
        </w:rPr>
      </w:pPr>
      <w:r w:rsidRPr="004D1D53">
        <w:rPr>
          <w:b/>
          <w:bCs/>
        </w:rPr>
        <w:t>ip address 1</w:t>
      </w:r>
      <w:r w:rsidR="00821919">
        <w:rPr>
          <w:b/>
          <w:bCs/>
        </w:rPr>
        <w:t>9</w:t>
      </w:r>
      <w:r w:rsidRPr="004D1D53">
        <w:rPr>
          <w:b/>
          <w:bCs/>
        </w:rPr>
        <w:t>2.1</w:t>
      </w:r>
      <w:r w:rsidR="00821919">
        <w:rPr>
          <w:b/>
          <w:bCs/>
        </w:rPr>
        <w:t>68</w:t>
      </w:r>
      <w:r w:rsidRPr="004D1D53">
        <w:rPr>
          <w:b/>
          <w:bCs/>
        </w:rPr>
        <w:t>.</w:t>
      </w:r>
      <w:r w:rsidR="00821919">
        <w:rPr>
          <w:b/>
          <w:bCs/>
        </w:rPr>
        <w:t>2</w:t>
      </w:r>
      <w:r w:rsidRPr="004D1D53">
        <w:rPr>
          <w:b/>
          <w:bCs/>
        </w:rPr>
        <w:t>.</w:t>
      </w:r>
      <w:r w:rsidR="00821919">
        <w:rPr>
          <w:b/>
          <w:bCs/>
        </w:rPr>
        <w:t>1</w:t>
      </w:r>
      <w:r w:rsidRPr="004D1D53">
        <w:rPr>
          <w:b/>
          <w:bCs/>
        </w:rPr>
        <w:t>/</w:t>
      </w:r>
      <w:r w:rsidR="00821919">
        <w:rPr>
          <w:b/>
          <w:bCs/>
        </w:rPr>
        <w:t>24</w:t>
      </w:r>
    </w:p>
    <w:p w14:paraId="21776B59" w14:textId="5746A93A" w:rsidR="004D1D53" w:rsidRDefault="004D1D53" w:rsidP="000D1148">
      <w:pPr>
        <w:rPr>
          <w:b/>
          <w:bCs/>
        </w:rPr>
      </w:pPr>
      <w:r>
        <w:rPr>
          <w:b/>
          <w:bCs/>
        </w:rPr>
        <w:t>exit</w:t>
      </w:r>
    </w:p>
    <w:p w14:paraId="137D4B21" w14:textId="436A0378" w:rsidR="004D1D53" w:rsidRPr="004D1D53" w:rsidRDefault="004D1D53" w:rsidP="004D1D53">
      <w:pPr>
        <w:rPr>
          <w:b/>
          <w:bCs/>
        </w:rPr>
      </w:pPr>
      <w:r w:rsidRPr="004D1D53">
        <w:rPr>
          <w:b/>
          <w:bCs/>
        </w:rPr>
        <w:t>interface em</w:t>
      </w:r>
      <w:r w:rsidR="00821919">
        <w:rPr>
          <w:b/>
          <w:bCs/>
        </w:rPr>
        <w:t>1</w:t>
      </w:r>
      <w:r w:rsidRPr="004D1D53">
        <w:rPr>
          <w:b/>
          <w:bCs/>
        </w:rPr>
        <w:t xml:space="preserve"> </w:t>
      </w:r>
    </w:p>
    <w:p w14:paraId="48B7DA20" w14:textId="77777777" w:rsidR="004D1D53" w:rsidRDefault="004D1D53" w:rsidP="004D1D53">
      <w:pPr>
        <w:rPr>
          <w:b/>
          <w:bCs/>
        </w:rPr>
      </w:pPr>
      <w:r w:rsidRPr="004D1D53">
        <w:rPr>
          <w:b/>
          <w:bCs/>
        </w:rPr>
        <w:lastRenderedPageBreak/>
        <w:t>ip address 172.17.17.2/30</w:t>
      </w:r>
    </w:p>
    <w:p w14:paraId="5B0D9BED" w14:textId="53E6F9CC" w:rsidR="004D1D53" w:rsidRDefault="004D1D53" w:rsidP="004D1D53">
      <w:pPr>
        <w:rPr>
          <w:b/>
          <w:bCs/>
        </w:rPr>
      </w:pPr>
      <w:r>
        <w:rPr>
          <w:b/>
          <w:bCs/>
        </w:rPr>
        <w:t>exit</w:t>
      </w:r>
    </w:p>
    <w:p w14:paraId="5037CCC0" w14:textId="77DCBB05" w:rsidR="004D1D53" w:rsidRPr="004D1D53" w:rsidRDefault="004D1D53" w:rsidP="004D1D53">
      <w:pPr>
        <w:rPr>
          <w:b/>
          <w:bCs/>
        </w:rPr>
      </w:pPr>
      <w:r w:rsidRPr="004D1D53">
        <w:rPr>
          <w:b/>
          <w:bCs/>
        </w:rPr>
        <w:t>interface em</w:t>
      </w:r>
      <w:r w:rsidR="00821919">
        <w:rPr>
          <w:b/>
          <w:bCs/>
        </w:rPr>
        <w:t>2</w:t>
      </w:r>
    </w:p>
    <w:p w14:paraId="6EE6767C" w14:textId="5B04E03E" w:rsidR="004D1D53" w:rsidRPr="004D1D53" w:rsidRDefault="004D1D53" w:rsidP="000D1148">
      <w:pPr>
        <w:rPr>
          <w:b/>
          <w:bCs/>
        </w:rPr>
      </w:pPr>
      <w:r w:rsidRPr="004D1D53">
        <w:rPr>
          <w:b/>
          <w:bCs/>
        </w:rPr>
        <w:t>ip address 172.17.17.</w:t>
      </w:r>
      <w:r w:rsidR="00821919">
        <w:rPr>
          <w:b/>
          <w:bCs/>
        </w:rPr>
        <w:t>9</w:t>
      </w:r>
      <w:r w:rsidRPr="004D1D53">
        <w:rPr>
          <w:b/>
          <w:bCs/>
        </w:rPr>
        <w:t>/30</w:t>
      </w:r>
    </w:p>
    <w:p w14:paraId="46709825" w14:textId="5F6FB143" w:rsidR="000D1148" w:rsidRDefault="000D1148" w:rsidP="000D1148">
      <w:pPr>
        <w:pStyle w:val="3"/>
      </w:pPr>
      <w:r>
        <w:t>4.8</w:t>
      </w:r>
    </w:p>
    <w:p w14:paraId="5C8FBF22" w14:textId="6A1452D4" w:rsidR="000D75DD" w:rsidRPr="000D75DD" w:rsidRDefault="000D75DD" w:rsidP="000D75DD">
      <w:pPr>
        <w:rPr>
          <w:u w:val="single"/>
        </w:rPr>
      </w:pPr>
      <w:r w:rsidRPr="000D75DD">
        <w:rPr>
          <w:u w:val="single"/>
        </w:rPr>
        <w:t>R2</w:t>
      </w:r>
    </w:p>
    <w:p w14:paraId="455B2722" w14:textId="780BAEDB" w:rsidR="000D1148" w:rsidRPr="000D75DD" w:rsidRDefault="00332AD2" w:rsidP="000D1148">
      <w:r w:rsidRPr="000D75DD">
        <w:rPr>
          <w:b/>
          <w:bCs/>
        </w:rPr>
        <w:t>ip route 192.168.1.0/24 172.17.17.1</w:t>
      </w:r>
      <w:r w:rsidR="000D75DD">
        <w:rPr>
          <w:b/>
          <w:bCs/>
        </w:rPr>
        <w:t xml:space="preserve"> </w:t>
      </w:r>
      <w:r w:rsidR="000D75DD">
        <w:t>--&gt; Global Configuration Mode</w:t>
      </w:r>
    </w:p>
    <w:p w14:paraId="4B11950E" w14:textId="496984A3" w:rsidR="000D1148" w:rsidRDefault="000D1148" w:rsidP="000D1148">
      <w:pPr>
        <w:pStyle w:val="3"/>
      </w:pPr>
      <w:r>
        <w:t>4.9</w:t>
      </w:r>
    </w:p>
    <w:p w14:paraId="267DE996" w14:textId="66D5F5E2" w:rsidR="00E53606" w:rsidRPr="00E53606" w:rsidRDefault="00E53606" w:rsidP="00E53606">
      <w:pPr>
        <w:rPr>
          <w:u w:val="single"/>
        </w:rPr>
      </w:pPr>
      <w:r w:rsidRPr="00E53606">
        <w:rPr>
          <w:u w:val="single"/>
        </w:rPr>
        <w:t>R3</w:t>
      </w:r>
    </w:p>
    <w:p w14:paraId="7905C103" w14:textId="77777777" w:rsidR="00E53606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 xml:space="preserve">cli </w:t>
      </w:r>
    </w:p>
    <w:p w14:paraId="2E374B39" w14:textId="77777777" w:rsidR="00E53606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 xml:space="preserve">configure terminal </w:t>
      </w:r>
    </w:p>
    <w:p w14:paraId="2F03C97B" w14:textId="77777777" w:rsidR="00E53606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 xml:space="preserve">hostname R3 </w:t>
      </w:r>
    </w:p>
    <w:p w14:paraId="46246402" w14:textId="77777777" w:rsidR="00E53606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 xml:space="preserve">interface em0 </w:t>
      </w:r>
    </w:p>
    <w:p w14:paraId="6E1F27EA" w14:textId="69DA54A4" w:rsidR="00E53606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>ip address 172.17.17.6/30</w:t>
      </w:r>
    </w:p>
    <w:p w14:paraId="7FEB952D" w14:textId="1FC7C2A3" w:rsidR="00E53606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>exit</w:t>
      </w:r>
    </w:p>
    <w:p w14:paraId="2CF5B981" w14:textId="77777777" w:rsidR="00E53606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 xml:space="preserve">interface em1 </w:t>
      </w:r>
    </w:p>
    <w:p w14:paraId="736BD7C6" w14:textId="3C4B39D0" w:rsidR="000D1148" w:rsidRPr="00E53606" w:rsidRDefault="00E53606" w:rsidP="000D1148">
      <w:pPr>
        <w:rPr>
          <w:b/>
          <w:bCs/>
        </w:rPr>
      </w:pPr>
      <w:r w:rsidRPr="00E53606">
        <w:rPr>
          <w:b/>
          <w:bCs/>
        </w:rPr>
        <w:t>ip address 172.17.17.10/30</w:t>
      </w:r>
    </w:p>
    <w:p w14:paraId="09A394E7" w14:textId="5043B581" w:rsidR="000D1148" w:rsidRDefault="000D1148" w:rsidP="000D1148">
      <w:pPr>
        <w:pStyle w:val="3"/>
      </w:pPr>
      <w:r>
        <w:t>4.10</w:t>
      </w:r>
    </w:p>
    <w:p w14:paraId="4904CE66" w14:textId="77777777" w:rsidR="00E53606" w:rsidRDefault="00E53606" w:rsidP="00E53606">
      <w:r w:rsidRPr="00E53606">
        <w:rPr>
          <w:lang w:val="el-GR"/>
        </w:rPr>
        <w:t>Για</w:t>
      </w:r>
      <w:r w:rsidRPr="00062BF5">
        <w:t xml:space="preserve"> </w:t>
      </w:r>
      <w:r w:rsidRPr="00E53606">
        <w:rPr>
          <w:lang w:val="el-GR"/>
        </w:rPr>
        <w:t>το</w:t>
      </w:r>
      <w:r w:rsidRPr="00062BF5">
        <w:t xml:space="preserve"> </w:t>
      </w:r>
      <w:r>
        <w:t>LAN</w:t>
      </w:r>
      <w:r w:rsidRPr="00062BF5">
        <w:t xml:space="preserve">1: </w:t>
      </w:r>
      <w:r>
        <w:t>ip</w:t>
      </w:r>
      <w:r w:rsidRPr="00062BF5">
        <w:t xml:space="preserve"> </w:t>
      </w:r>
      <w:r>
        <w:t>route</w:t>
      </w:r>
      <w:r w:rsidRPr="00062BF5">
        <w:t xml:space="preserve"> 192.168.1.0/24 172.17.17.5 </w:t>
      </w:r>
    </w:p>
    <w:p w14:paraId="6BB5AA40" w14:textId="586EFB84" w:rsidR="00E53606" w:rsidRPr="00062BF5" w:rsidRDefault="00E53606" w:rsidP="00E53606">
      <w:pPr>
        <w:rPr>
          <w:lang w:val="el-GR"/>
        </w:rPr>
      </w:pPr>
      <w:r w:rsidRPr="00E53606">
        <w:rPr>
          <w:lang w:val="el-GR"/>
        </w:rPr>
        <w:t xml:space="preserve">Για το </w:t>
      </w:r>
      <w:r>
        <w:t>LAN</w:t>
      </w:r>
      <w:r w:rsidRPr="00E53606">
        <w:rPr>
          <w:lang w:val="el-GR"/>
        </w:rPr>
        <w:t xml:space="preserve">2: </w:t>
      </w:r>
      <w:r>
        <w:t>ip</w:t>
      </w:r>
      <w:r w:rsidRPr="00E53606">
        <w:rPr>
          <w:lang w:val="el-GR"/>
        </w:rPr>
        <w:t xml:space="preserve"> </w:t>
      </w:r>
      <w:r>
        <w:t>route</w:t>
      </w:r>
      <w:r w:rsidRPr="00E53606">
        <w:rPr>
          <w:lang w:val="el-GR"/>
        </w:rPr>
        <w:t xml:space="preserve"> 192.168.2.0/24 172.17.17.9</w:t>
      </w:r>
    </w:p>
    <w:p w14:paraId="75858245" w14:textId="57DC0C95" w:rsidR="00DD593B" w:rsidRPr="00062BF5" w:rsidRDefault="00DD593B" w:rsidP="00DD593B">
      <w:pPr>
        <w:pStyle w:val="3"/>
        <w:rPr>
          <w:lang w:val="el-GR"/>
        </w:rPr>
      </w:pPr>
      <w:r w:rsidRPr="00062BF5">
        <w:rPr>
          <w:lang w:val="el-GR"/>
        </w:rPr>
        <w:t>4.11</w:t>
      </w:r>
    </w:p>
    <w:p w14:paraId="66C703A0" w14:textId="717A08FC" w:rsidR="00DD593B" w:rsidRPr="00DD593B" w:rsidRDefault="00DD593B" w:rsidP="00E53606">
      <w:pPr>
        <w:rPr>
          <w:lang w:val="el-GR"/>
        </w:rPr>
      </w:pPr>
      <w:r>
        <w:rPr>
          <w:lang w:val="el-GR"/>
        </w:rPr>
        <w:t>Ναι</w:t>
      </w:r>
    </w:p>
    <w:p w14:paraId="16CF83AC" w14:textId="455D9D8C" w:rsidR="00DD593B" w:rsidRDefault="00DD593B" w:rsidP="00DD593B">
      <w:pPr>
        <w:pStyle w:val="3"/>
        <w:rPr>
          <w:lang w:val="el-GR"/>
        </w:rPr>
      </w:pPr>
      <w:r w:rsidRPr="00062BF5">
        <w:rPr>
          <w:lang w:val="el-GR"/>
        </w:rPr>
        <w:t>4.12</w:t>
      </w:r>
    </w:p>
    <w:p w14:paraId="02E21775" w14:textId="688D5C53" w:rsidR="00DD593B" w:rsidRPr="00514E8E" w:rsidRDefault="002764D6" w:rsidP="00DD593B">
      <w:pPr>
        <w:rPr>
          <w:lang w:val="el-GR"/>
        </w:rPr>
      </w:pPr>
      <w:r>
        <w:rPr>
          <w:lang w:val="el-GR"/>
        </w:rPr>
        <w:t>Δε λαμβάνουμε απάντηση.</w:t>
      </w:r>
      <w:r w:rsidR="00865E6B">
        <w:rPr>
          <w:lang w:val="el-GR"/>
        </w:rPr>
        <w:t xml:space="preserve"> Αρχικά, τα </w:t>
      </w:r>
      <w:r w:rsidR="00865E6B">
        <w:t>ICMP</w:t>
      </w:r>
      <w:r w:rsidR="00865E6B" w:rsidRPr="00865E6B">
        <w:rPr>
          <w:lang w:val="el-GR"/>
        </w:rPr>
        <w:t xml:space="preserve"> </w:t>
      </w:r>
      <w:r w:rsidR="00865E6B">
        <w:rPr>
          <w:lang w:val="el-GR"/>
        </w:rPr>
        <w:t>πακέτα</w:t>
      </w:r>
      <w:r w:rsidR="00D67132">
        <w:rPr>
          <w:lang w:val="el-GR"/>
        </w:rPr>
        <w:t xml:space="preserve">, </w:t>
      </w:r>
      <w:r w:rsidR="00865E6B">
        <w:rPr>
          <w:lang w:val="el-GR"/>
        </w:rPr>
        <w:t xml:space="preserve">αφού δεν υπάρχει εγγραφή για την διεύθυνση </w:t>
      </w:r>
      <w:r w:rsidR="00865E6B" w:rsidRPr="00865E6B">
        <w:rPr>
          <w:lang w:val="el-GR"/>
        </w:rPr>
        <w:t xml:space="preserve">172.17.17.6 </w:t>
      </w:r>
      <w:r w:rsidR="00865E6B">
        <w:rPr>
          <w:lang w:val="el-GR"/>
        </w:rPr>
        <w:t xml:space="preserve">ή για το </w:t>
      </w:r>
      <w:r w:rsidR="00292A50">
        <w:rPr>
          <w:lang w:val="el-GR"/>
        </w:rPr>
        <w:t>υπο</w:t>
      </w:r>
      <w:r w:rsidR="00865E6B">
        <w:rPr>
          <w:lang w:val="el-GR"/>
        </w:rPr>
        <w:t>δίκτυο στο οποίο ανήκει αυτή</w:t>
      </w:r>
      <w:r w:rsidR="00D67132">
        <w:rPr>
          <w:lang w:val="el-GR"/>
        </w:rPr>
        <w:t xml:space="preserve"> </w:t>
      </w:r>
      <w:r w:rsidR="00865E6B">
        <w:rPr>
          <w:lang w:val="el-GR"/>
        </w:rPr>
        <w:t>στο</w:t>
      </w:r>
      <w:r w:rsidR="00865E6B" w:rsidRPr="00865E6B">
        <w:rPr>
          <w:lang w:val="el-GR"/>
        </w:rPr>
        <w:t xml:space="preserve"> </w:t>
      </w:r>
      <w:r w:rsidR="00865E6B">
        <w:t>routing</w:t>
      </w:r>
      <w:r w:rsidR="00865E6B" w:rsidRPr="00865E6B">
        <w:rPr>
          <w:lang w:val="el-GR"/>
        </w:rPr>
        <w:t xml:space="preserve"> </w:t>
      </w:r>
      <w:r w:rsidR="00865E6B">
        <w:t>table</w:t>
      </w:r>
      <w:r w:rsidR="00865E6B" w:rsidRPr="00865E6B">
        <w:rPr>
          <w:lang w:val="el-GR"/>
        </w:rPr>
        <w:t xml:space="preserve"> </w:t>
      </w:r>
      <w:r w:rsidR="00865E6B">
        <w:rPr>
          <w:lang w:val="el-GR"/>
        </w:rPr>
        <w:t xml:space="preserve">του </w:t>
      </w:r>
      <w:r w:rsidR="00865E6B">
        <w:t>PC</w:t>
      </w:r>
      <w:r w:rsidR="00865E6B" w:rsidRPr="00865E6B">
        <w:rPr>
          <w:lang w:val="el-GR"/>
        </w:rPr>
        <w:t>2</w:t>
      </w:r>
      <w:r w:rsidR="00D67132">
        <w:rPr>
          <w:lang w:val="el-GR"/>
        </w:rPr>
        <w:t xml:space="preserve">, </w:t>
      </w:r>
      <w:r w:rsidR="00A20790">
        <w:rPr>
          <w:lang w:val="el-GR"/>
        </w:rPr>
        <w:t xml:space="preserve">στέλνονται στο </w:t>
      </w:r>
      <w:r w:rsidR="00A20790">
        <w:t>R</w:t>
      </w:r>
      <w:r w:rsidR="00A20790" w:rsidRPr="00A20790">
        <w:rPr>
          <w:lang w:val="el-GR"/>
        </w:rPr>
        <w:t xml:space="preserve">2 </w:t>
      </w:r>
      <w:r w:rsidR="00A20790">
        <w:rPr>
          <w:lang w:val="el-GR"/>
        </w:rPr>
        <w:t xml:space="preserve">που είναι το </w:t>
      </w:r>
      <w:r w:rsidR="00A20790">
        <w:t>default</w:t>
      </w:r>
      <w:r w:rsidR="00A20790" w:rsidRPr="00A20790">
        <w:rPr>
          <w:lang w:val="el-GR"/>
        </w:rPr>
        <w:t xml:space="preserve"> </w:t>
      </w:r>
      <w:r w:rsidR="00A20790">
        <w:t>gateway</w:t>
      </w:r>
      <w:r w:rsidR="00A20790" w:rsidRPr="00A20790">
        <w:rPr>
          <w:lang w:val="el-GR"/>
        </w:rPr>
        <w:t>.</w:t>
      </w:r>
      <w:r w:rsidR="00E5117A" w:rsidRPr="00E5117A">
        <w:rPr>
          <w:lang w:val="el-GR"/>
        </w:rPr>
        <w:t xml:space="preserve"> </w:t>
      </w:r>
      <w:r w:rsidR="00E5117A">
        <w:rPr>
          <w:lang w:val="el-GR"/>
        </w:rPr>
        <w:t xml:space="preserve">Το </w:t>
      </w:r>
      <w:r w:rsidR="00E5117A">
        <w:t>R</w:t>
      </w:r>
      <w:r w:rsidR="00E5117A" w:rsidRPr="00E5117A">
        <w:rPr>
          <w:lang w:val="el-GR"/>
        </w:rPr>
        <w:t xml:space="preserve">2 </w:t>
      </w:r>
      <w:r w:rsidR="00E5117A">
        <w:rPr>
          <w:lang w:val="el-GR"/>
        </w:rPr>
        <w:t>όμως δεν είναι άμεσα συνδεδεμένο</w:t>
      </w:r>
      <w:r w:rsidR="00F176FC">
        <w:rPr>
          <w:lang w:val="el-GR"/>
        </w:rPr>
        <w:t xml:space="preserve">(όπως συμβαίνει στο προηγούμενο </w:t>
      </w:r>
      <w:r w:rsidR="00F176FC">
        <w:t>ping</w:t>
      </w:r>
      <w:r w:rsidR="00F176FC">
        <w:rPr>
          <w:lang w:val="el-GR"/>
        </w:rPr>
        <w:t>)</w:t>
      </w:r>
      <w:r w:rsidR="00E5117A">
        <w:rPr>
          <w:lang w:val="el-GR"/>
        </w:rPr>
        <w:t xml:space="preserve"> με το υποδίκτο στο οποίο ανήκει η 172.17.17.6 (που είναι το 172.17.17.</w:t>
      </w:r>
      <w:r w:rsidR="00E5117A" w:rsidRPr="00292A50">
        <w:rPr>
          <w:lang w:val="el-GR"/>
        </w:rPr>
        <w:t>4</w:t>
      </w:r>
      <w:r w:rsidR="00E5117A">
        <w:rPr>
          <w:lang w:val="el-GR"/>
        </w:rPr>
        <w:t>)</w:t>
      </w:r>
      <w:r w:rsidR="00F176FC" w:rsidRPr="00F176FC">
        <w:rPr>
          <w:lang w:val="el-GR"/>
        </w:rPr>
        <w:t xml:space="preserve"> </w:t>
      </w:r>
      <w:r w:rsidR="00F176FC">
        <w:rPr>
          <w:lang w:val="el-GR"/>
        </w:rPr>
        <w:t>και ούτ</w:t>
      </w:r>
      <w:r w:rsidR="00514E8E">
        <w:rPr>
          <w:lang w:val="el-GR"/>
        </w:rPr>
        <w:t>ε διαθέτει αντίστοιχη εγγραφή στον πίνακα</w:t>
      </w:r>
      <w:r w:rsidR="00DC4EDE">
        <w:rPr>
          <w:lang w:val="el-GR"/>
        </w:rPr>
        <w:t xml:space="preserve"> δρομολόγησης του.</w:t>
      </w:r>
    </w:p>
    <w:p w14:paraId="334D0273" w14:textId="5A006494" w:rsidR="00DD593B" w:rsidRDefault="00DD593B" w:rsidP="00DD593B">
      <w:pPr>
        <w:pStyle w:val="3"/>
        <w:rPr>
          <w:lang w:val="el-GR"/>
        </w:rPr>
      </w:pPr>
      <w:r w:rsidRPr="00B36FF1">
        <w:rPr>
          <w:lang w:val="el-GR"/>
        </w:rPr>
        <w:t>4.13</w:t>
      </w:r>
    </w:p>
    <w:p w14:paraId="02D2AE00" w14:textId="4E58E063" w:rsidR="00DD593B" w:rsidRPr="00062BF5" w:rsidRDefault="00B36FF1" w:rsidP="00E53606">
      <w:pPr>
        <w:rPr>
          <w:lang w:val="el-GR"/>
        </w:rPr>
      </w:pPr>
      <w:r w:rsidRPr="00B36FF1">
        <w:rPr>
          <w:lang w:val="el-GR"/>
        </w:rPr>
        <w:t>192.168.1.1 -</w:t>
      </w:r>
      <w:r w:rsidR="00152E5D" w:rsidRPr="00152E5D">
        <w:rPr>
          <w:lang w:val="el-GR"/>
        </w:rPr>
        <w:t>-</w:t>
      </w:r>
      <w:r w:rsidRPr="00B36FF1">
        <w:rPr>
          <w:lang w:val="el-GR"/>
        </w:rPr>
        <w:t>&gt; 172.17.17.2 -</w:t>
      </w:r>
      <w:r w:rsidR="00152E5D" w:rsidRPr="00152E5D">
        <w:rPr>
          <w:lang w:val="el-GR"/>
        </w:rPr>
        <w:t>-</w:t>
      </w:r>
      <w:r w:rsidRPr="00B36FF1">
        <w:rPr>
          <w:lang w:val="el-GR"/>
        </w:rPr>
        <w:t xml:space="preserve">&gt; 192.168.2.2 (δηλαδή </w:t>
      </w:r>
      <w:r>
        <w:t>PC</w:t>
      </w:r>
      <w:r w:rsidRPr="00B36FF1">
        <w:rPr>
          <w:lang w:val="el-GR"/>
        </w:rPr>
        <w:t xml:space="preserve">1 -&gt; </w:t>
      </w:r>
      <w:r>
        <w:t>R</w:t>
      </w:r>
      <w:r w:rsidRPr="00B36FF1">
        <w:rPr>
          <w:lang w:val="el-GR"/>
        </w:rPr>
        <w:t xml:space="preserve">1 -&gt; </w:t>
      </w:r>
      <w:r>
        <w:t>R</w:t>
      </w:r>
      <w:r w:rsidRPr="00B36FF1">
        <w:rPr>
          <w:lang w:val="el-GR"/>
        </w:rPr>
        <w:t xml:space="preserve">2 -&gt; </w:t>
      </w:r>
      <w:r>
        <w:t>PC</w:t>
      </w:r>
      <w:r w:rsidRPr="00B36FF1">
        <w:rPr>
          <w:lang w:val="el-GR"/>
        </w:rPr>
        <w:t>2</w:t>
      </w:r>
      <w:r w:rsidR="00E341FE">
        <w:rPr>
          <w:lang w:val="el-GR"/>
        </w:rPr>
        <w:t>)</w:t>
      </w:r>
    </w:p>
    <w:p w14:paraId="414AD493" w14:textId="6F6EDF1E" w:rsidR="00DD7F92" w:rsidRPr="000B214A" w:rsidRDefault="000F0D06" w:rsidP="00B66D75">
      <w:pPr>
        <w:pStyle w:val="1"/>
        <w:rPr>
          <w:lang w:val="el-GR"/>
        </w:rPr>
      </w:pPr>
      <w:r w:rsidRPr="000F0D06">
        <w:rPr>
          <w:lang w:val="el-GR"/>
        </w:rPr>
        <w:lastRenderedPageBreak/>
        <w:t>Άσκηση 5: Σφάλμα καλωδίου και αυτόματη αλλαγή στη δρομολόγησ</w:t>
      </w:r>
      <w:r>
        <w:rPr>
          <w:lang w:val="el-GR"/>
        </w:rPr>
        <w:t>η</w:t>
      </w:r>
    </w:p>
    <w:p w14:paraId="4F501105" w14:textId="2761C8FF" w:rsidR="00DD7F92" w:rsidRPr="006B4834" w:rsidRDefault="00DD7F92" w:rsidP="00DD7F92">
      <w:pPr>
        <w:pStyle w:val="3"/>
      </w:pPr>
      <w:r w:rsidRPr="006B4834">
        <w:t>5.1</w:t>
      </w:r>
    </w:p>
    <w:p w14:paraId="10E3D8C0" w14:textId="3CD779E1" w:rsidR="00DD7F92" w:rsidRPr="000919EE" w:rsidRDefault="000919EE" w:rsidP="00DD7F92">
      <w:r w:rsidRPr="000919EE">
        <w:rPr>
          <w:b/>
          <w:bCs/>
        </w:rPr>
        <w:t>ip route 192.168.2.0/24 172.17.17.6 2</w:t>
      </w:r>
      <w:r>
        <w:rPr>
          <w:b/>
          <w:bCs/>
        </w:rPr>
        <w:t xml:space="preserve"> </w:t>
      </w:r>
      <w:r>
        <w:t>--&gt; R1(Global Configuration Mode)</w:t>
      </w:r>
    </w:p>
    <w:p w14:paraId="622FB7E2" w14:textId="297BEB13" w:rsidR="00DD7F92" w:rsidRPr="006B4834" w:rsidRDefault="00DD7F92" w:rsidP="00DD7F92">
      <w:pPr>
        <w:pStyle w:val="3"/>
        <w:rPr>
          <w:lang w:val="el-GR"/>
        </w:rPr>
      </w:pPr>
      <w:r w:rsidRPr="006B4834">
        <w:rPr>
          <w:lang w:val="el-GR"/>
        </w:rPr>
        <w:t>5.2</w:t>
      </w:r>
    </w:p>
    <w:p w14:paraId="44507A88" w14:textId="062DACED" w:rsidR="00DD7F92" w:rsidRPr="000919EE" w:rsidRDefault="00152E5D" w:rsidP="00DD7F92">
      <w:pPr>
        <w:rPr>
          <w:lang w:val="el-GR"/>
        </w:rPr>
      </w:pPr>
      <w:r w:rsidRPr="00152E5D">
        <w:rPr>
          <w:lang w:val="el-GR"/>
        </w:rPr>
        <w:t xml:space="preserve">Την τιμή 2 γιατί η προηγούμενο εγγραφή για το </w:t>
      </w:r>
      <w:r>
        <w:t>LAN</w:t>
      </w:r>
      <w:r w:rsidRPr="00152E5D">
        <w:rPr>
          <w:lang w:val="el-GR"/>
        </w:rPr>
        <w:t xml:space="preserve">2 (μέσω του </w:t>
      </w:r>
      <w:r>
        <w:t>R</w:t>
      </w:r>
      <w:r w:rsidRPr="00152E5D">
        <w:rPr>
          <w:lang w:val="el-GR"/>
        </w:rPr>
        <w:t xml:space="preserve">2) είχε </w:t>
      </w:r>
      <w:r w:rsidR="00881C6D">
        <w:t>distance</w:t>
      </w:r>
      <w:r w:rsidR="00881C6D" w:rsidRPr="000919EE">
        <w:rPr>
          <w:lang w:val="el-GR"/>
        </w:rPr>
        <w:t xml:space="preserve"> 1.</w:t>
      </w:r>
    </w:p>
    <w:p w14:paraId="28331646" w14:textId="7B057DDF" w:rsidR="00DD7F92" w:rsidRPr="006B4834" w:rsidRDefault="00DD7F92" w:rsidP="00DD7F92">
      <w:pPr>
        <w:pStyle w:val="3"/>
      </w:pPr>
      <w:r w:rsidRPr="006B4834">
        <w:t>5.3</w:t>
      </w:r>
    </w:p>
    <w:p w14:paraId="7A4EA2FC" w14:textId="2D8047DD" w:rsidR="00DD7F92" w:rsidRPr="000919EE" w:rsidRDefault="000919EE" w:rsidP="00DD7F92">
      <w:r w:rsidRPr="000919EE">
        <w:rPr>
          <w:b/>
          <w:bCs/>
        </w:rPr>
        <w:t>ip route 192.168.1.0/24 172.17.17.10 2</w:t>
      </w:r>
      <w:r>
        <w:rPr>
          <w:b/>
          <w:bCs/>
        </w:rPr>
        <w:t xml:space="preserve"> </w:t>
      </w:r>
      <w:r>
        <w:t>--&gt; R2(Global Configuration Mode)</w:t>
      </w:r>
    </w:p>
    <w:p w14:paraId="44DF6593" w14:textId="7B35E7E1" w:rsidR="00DD7F92" w:rsidRPr="006B4834" w:rsidRDefault="00DD7F92" w:rsidP="00DD7F92">
      <w:pPr>
        <w:pStyle w:val="3"/>
        <w:rPr>
          <w:lang w:val="el-GR"/>
        </w:rPr>
      </w:pPr>
      <w:r w:rsidRPr="006B4834">
        <w:rPr>
          <w:lang w:val="el-GR"/>
        </w:rPr>
        <w:t>5.4</w:t>
      </w:r>
    </w:p>
    <w:p w14:paraId="6DC81475" w14:textId="20FCA5B4" w:rsidR="00A56D51" w:rsidRPr="00A56D51" w:rsidRDefault="00A56D51" w:rsidP="00A56D51">
      <w:pPr>
        <w:rPr>
          <w:lang w:val="el-GR"/>
        </w:rPr>
      </w:pPr>
      <w:r>
        <w:t>O</w:t>
      </w:r>
      <w:r>
        <w:rPr>
          <w:lang w:val="el-GR"/>
        </w:rPr>
        <w:t xml:space="preserve">ι εγγραφές για τα </w:t>
      </w:r>
      <w:r>
        <w:t>LAN</w:t>
      </w:r>
      <w:r w:rsidRPr="00A56D51">
        <w:rPr>
          <w:lang w:val="el-GR"/>
        </w:rPr>
        <w:t xml:space="preserve">1 </w:t>
      </w:r>
      <w:r>
        <w:rPr>
          <w:lang w:val="el-GR"/>
        </w:rPr>
        <w:t xml:space="preserve">και </w:t>
      </w:r>
      <w:r>
        <w:t>LAN</w:t>
      </w:r>
      <w:r w:rsidRPr="00A56D51">
        <w:rPr>
          <w:lang w:val="el-GR"/>
        </w:rPr>
        <w:t xml:space="preserve">2 </w:t>
      </w:r>
      <w:r>
        <w:rPr>
          <w:lang w:val="el-GR"/>
        </w:rPr>
        <w:t xml:space="preserve">των </w:t>
      </w:r>
      <w:r>
        <w:t>R</w:t>
      </w:r>
      <w:r w:rsidRPr="00A56D51">
        <w:rPr>
          <w:lang w:val="el-GR"/>
        </w:rPr>
        <w:t xml:space="preserve">1 </w:t>
      </w:r>
      <w:r>
        <w:rPr>
          <w:lang w:val="el-GR"/>
        </w:rPr>
        <w:t xml:space="preserve">και </w:t>
      </w:r>
      <w:r>
        <w:t>R</w:t>
      </w:r>
      <w:r w:rsidRPr="00A56D51">
        <w:rPr>
          <w:lang w:val="el-GR"/>
        </w:rPr>
        <w:t xml:space="preserve">2 </w:t>
      </w:r>
      <w:r>
        <w:rPr>
          <w:lang w:val="el-GR"/>
        </w:rPr>
        <w:t>φαίνονται στις παρακάτω εικόνες</w:t>
      </w:r>
      <w:r w:rsidR="00B51430">
        <w:rPr>
          <w:lang w:val="el-GR"/>
        </w:rPr>
        <w:t>:</w:t>
      </w:r>
    </w:p>
    <w:p w14:paraId="7676BC6E" w14:textId="58AA155D" w:rsidR="00DD7F92" w:rsidRDefault="00A56D51" w:rsidP="00DD7F92">
      <w:r w:rsidRPr="00A56D51">
        <w:rPr>
          <w:noProof/>
        </w:rPr>
        <w:drawing>
          <wp:inline distT="0" distB="0" distL="0" distR="0" wp14:anchorId="100270C6" wp14:editId="48AD0331">
            <wp:extent cx="5906324" cy="1838582"/>
            <wp:effectExtent l="0" t="0" r="0" b="9525"/>
            <wp:docPr id="39878400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840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83CF" w14:textId="77777777" w:rsidR="00A56D51" w:rsidRDefault="00A56D51" w:rsidP="00DD7F92"/>
    <w:p w14:paraId="79D80159" w14:textId="19C990D9" w:rsidR="00A56D51" w:rsidRPr="000919EE" w:rsidRDefault="00A56D51" w:rsidP="00DD7F92">
      <w:r w:rsidRPr="00A56D51">
        <w:rPr>
          <w:noProof/>
        </w:rPr>
        <w:drawing>
          <wp:inline distT="0" distB="0" distL="0" distR="0" wp14:anchorId="3CC7AB8E" wp14:editId="77552DC3">
            <wp:extent cx="5991226" cy="1885950"/>
            <wp:effectExtent l="0" t="0" r="9525" b="0"/>
            <wp:docPr id="34113525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35250" name=""/>
                    <pic:cNvPicPr/>
                  </pic:nvPicPr>
                  <pic:blipFill rotWithShape="1">
                    <a:blip r:embed="rId34"/>
                    <a:srcRect l="474"/>
                    <a:stretch/>
                  </pic:blipFill>
                  <pic:spPr bwMode="auto">
                    <a:xfrm>
                      <a:off x="0" y="0"/>
                      <a:ext cx="5992061" cy="18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2CEB" w14:textId="49639CD4" w:rsidR="00DD7F92" w:rsidRPr="006B4834" w:rsidRDefault="00DD7F92" w:rsidP="00DD7F92">
      <w:pPr>
        <w:pStyle w:val="3"/>
        <w:rPr>
          <w:lang w:val="el-GR"/>
        </w:rPr>
      </w:pPr>
      <w:r w:rsidRPr="006B4834">
        <w:rPr>
          <w:lang w:val="el-GR"/>
        </w:rPr>
        <w:t>5.5</w:t>
      </w:r>
    </w:p>
    <w:p w14:paraId="419C0E98" w14:textId="2806C03D" w:rsidR="00DD7F92" w:rsidRPr="003611FB" w:rsidRDefault="003611FB" w:rsidP="00DD7F92">
      <w:pPr>
        <w:rPr>
          <w:lang w:val="el-GR"/>
        </w:rPr>
      </w:pPr>
      <w:r w:rsidRPr="003611FB">
        <w:rPr>
          <w:lang w:val="el-GR"/>
        </w:rPr>
        <w:t xml:space="preserve">Ενεργοποιημένη είναι η διαδρομή μέσω του </w:t>
      </w:r>
      <w:r>
        <w:t>R</w:t>
      </w:r>
      <w:r w:rsidRPr="003611FB">
        <w:rPr>
          <w:lang w:val="el-GR"/>
        </w:rPr>
        <w:t xml:space="preserve">2, πράγμα που υποδηλώνεται από το βελάκι (&gt; - </w:t>
      </w:r>
      <w:r>
        <w:t>Selected</w:t>
      </w:r>
      <w:r w:rsidRPr="003611FB">
        <w:rPr>
          <w:lang w:val="el-GR"/>
        </w:rPr>
        <w:t xml:space="preserve"> </w:t>
      </w:r>
      <w:r>
        <w:t>route</w:t>
      </w:r>
      <w:r w:rsidRPr="003611FB">
        <w:rPr>
          <w:lang w:val="el-GR"/>
        </w:rPr>
        <w:t xml:space="preserve">) και τον αστερίσκο (* - </w:t>
      </w:r>
      <w:r>
        <w:t>Forward</w:t>
      </w:r>
      <w:r w:rsidRPr="003611FB">
        <w:rPr>
          <w:lang w:val="el-GR"/>
        </w:rPr>
        <w:t xml:space="preserve"> </w:t>
      </w:r>
      <w:r>
        <w:t>Information</w:t>
      </w:r>
      <w:r w:rsidRPr="003611FB">
        <w:rPr>
          <w:lang w:val="el-GR"/>
        </w:rPr>
        <w:t xml:space="preserve"> </w:t>
      </w:r>
      <w:r>
        <w:t>Base</w:t>
      </w:r>
      <w:r w:rsidRPr="003611FB">
        <w:rPr>
          <w:lang w:val="el-GR"/>
        </w:rPr>
        <w:t xml:space="preserve"> </w:t>
      </w:r>
      <w:r>
        <w:t>route</w:t>
      </w:r>
      <w:r w:rsidRPr="003611FB">
        <w:rPr>
          <w:lang w:val="el-GR"/>
        </w:rPr>
        <w:t>).</w:t>
      </w:r>
    </w:p>
    <w:p w14:paraId="2812FB67" w14:textId="2C137889" w:rsidR="00DD7F92" w:rsidRDefault="00DD7F92" w:rsidP="00DD7F92">
      <w:pPr>
        <w:pStyle w:val="3"/>
        <w:rPr>
          <w:lang w:val="el-GR"/>
        </w:rPr>
      </w:pPr>
      <w:r w:rsidRPr="006B4834">
        <w:rPr>
          <w:lang w:val="el-GR"/>
        </w:rPr>
        <w:t>5.6</w:t>
      </w:r>
    </w:p>
    <w:p w14:paraId="3841C5AB" w14:textId="4E48FBAD" w:rsidR="000B457B" w:rsidRDefault="000B457B" w:rsidP="00DD7F92">
      <w:pPr>
        <w:rPr>
          <w:lang w:val="el-GR"/>
        </w:rPr>
      </w:pPr>
      <w:r>
        <w:rPr>
          <w:lang w:val="el-GR"/>
        </w:rPr>
        <w:t xml:space="preserve">Στο σημείο εντός του κόκκινου πλαισίου στην παρακάτω εικόνα(στο αντίστοιχο σημείο για το </w:t>
      </w:r>
      <w:r>
        <w:t>R</w:t>
      </w:r>
      <w:r w:rsidRPr="000B457B">
        <w:rPr>
          <w:lang w:val="el-GR"/>
        </w:rPr>
        <w:t>1</w:t>
      </w:r>
      <w:r>
        <w:rPr>
          <w:lang w:val="el-GR"/>
        </w:rPr>
        <w:t>)</w:t>
      </w:r>
    </w:p>
    <w:p w14:paraId="6C2D3257" w14:textId="734004B0" w:rsidR="005E7DAA" w:rsidRPr="000B214A" w:rsidRDefault="000B457B" w:rsidP="00DD7F92">
      <w:r w:rsidRPr="000B457B">
        <w:rPr>
          <w:noProof/>
        </w:rPr>
        <w:lastRenderedPageBreak/>
        <w:drawing>
          <wp:inline distT="0" distB="0" distL="0" distR="0" wp14:anchorId="5D99906F" wp14:editId="1C8AE852">
            <wp:extent cx="5991226" cy="1885950"/>
            <wp:effectExtent l="0" t="0" r="9525" b="0"/>
            <wp:docPr id="16192783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78374" name=""/>
                    <pic:cNvPicPr/>
                  </pic:nvPicPr>
                  <pic:blipFill rotWithShape="1">
                    <a:blip r:embed="rId35"/>
                    <a:srcRect l="474"/>
                    <a:stretch/>
                  </pic:blipFill>
                  <pic:spPr bwMode="auto">
                    <a:xfrm>
                      <a:off x="0" y="0"/>
                      <a:ext cx="5992061" cy="18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D891" w14:textId="497ABE3D" w:rsidR="00DD7F92" w:rsidRPr="000B457B" w:rsidRDefault="00DD7F92" w:rsidP="00DD7F92">
      <w:pPr>
        <w:pStyle w:val="3"/>
        <w:rPr>
          <w:lang w:val="el-GR"/>
        </w:rPr>
      </w:pPr>
      <w:r w:rsidRPr="000B457B">
        <w:rPr>
          <w:lang w:val="el-GR"/>
        </w:rPr>
        <w:t>5.7</w:t>
      </w:r>
    </w:p>
    <w:p w14:paraId="28C2E5A9" w14:textId="1908728A" w:rsidR="00DD7F92" w:rsidRPr="00855391" w:rsidRDefault="00CD49DF" w:rsidP="00DD7F92">
      <w:pPr>
        <w:rPr>
          <w:lang w:val="el-GR"/>
        </w:rPr>
      </w:pPr>
      <w:r w:rsidRPr="00CD49DF">
        <w:rPr>
          <w:lang w:val="el-GR"/>
        </w:rPr>
        <w:t xml:space="preserve">Είναι ενεργοποιημένη η διαδρομή μέσω </w:t>
      </w:r>
      <w:r>
        <w:t>R</w:t>
      </w:r>
      <w:r w:rsidRPr="00CD49DF">
        <w:rPr>
          <w:lang w:val="el-GR"/>
        </w:rPr>
        <w:t>1</w:t>
      </w:r>
      <w:r w:rsidR="00855391" w:rsidRPr="00855391">
        <w:rPr>
          <w:lang w:val="el-GR"/>
        </w:rPr>
        <w:t>.</w:t>
      </w:r>
    </w:p>
    <w:p w14:paraId="79AB6384" w14:textId="70F4E6F6" w:rsidR="00DD7F92" w:rsidRPr="006B4834" w:rsidRDefault="00DD7F92" w:rsidP="00DD7F92">
      <w:pPr>
        <w:pStyle w:val="3"/>
        <w:rPr>
          <w:lang w:val="el-GR"/>
        </w:rPr>
      </w:pPr>
      <w:r w:rsidRPr="006B4834">
        <w:rPr>
          <w:lang w:val="el-GR"/>
        </w:rPr>
        <w:t>5.8</w:t>
      </w:r>
    </w:p>
    <w:p w14:paraId="592D6BCF" w14:textId="77777777" w:rsidR="00601844" w:rsidRPr="00601844" w:rsidRDefault="00601844" w:rsidP="00DD7F92">
      <w:pPr>
        <w:rPr>
          <w:lang w:val="el-GR"/>
        </w:rPr>
      </w:pPr>
      <w:r w:rsidRPr="00601844">
        <w:rPr>
          <w:lang w:val="el-GR"/>
        </w:rPr>
        <w:t xml:space="preserve">Όντας σε </w:t>
      </w:r>
      <w:r>
        <w:t>privileged</w:t>
      </w:r>
      <w:r w:rsidRPr="00601844">
        <w:rPr>
          <w:lang w:val="el-GR"/>
        </w:rPr>
        <w:t xml:space="preserve"> </w:t>
      </w:r>
      <w:r>
        <w:t>exec</w:t>
      </w:r>
      <w:r w:rsidRPr="00601844">
        <w:rPr>
          <w:lang w:val="el-GR"/>
        </w:rPr>
        <w:t xml:space="preserve"> </w:t>
      </w:r>
      <w:r>
        <w:t>mode</w:t>
      </w:r>
      <w:r w:rsidRPr="00601844">
        <w:rPr>
          <w:lang w:val="el-GR"/>
        </w:rPr>
        <w:t xml:space="preserve"> εκτελούμε στον </w:t>
      </w:r>
      <w:r>
        <w:t>R</w:t>
      </w:r>
      <w:r w:rsidRPr="00601844">
        <w:rPr>
          <w:lang w:val="el-GR"/>
        </w:rPr>
        <w:t xml:space="preserve">1: </w:t>
      </w:r>
    </w:p>
    <w:p w14:paraId="540A5DFF" w14:textId="44BD7F24" w:rsidR="00601844" w:rsidRPr="00601844" w:rsidRDefault="00601844" w:rsidP="00601844">
      <w:pPr>
        <w:ind w:firstLine="720"/>
        <w:rPr>
          <w:b/>
          <w:bCs/>
        </w:rPr>
      </w:pPr>
      <w:r w:rsidRPr="00601844">
        <w:rPr>
          <w:b/>
          <w:bCs/>
        </w:rPr>
        <w:t>configure terminal</w:t>
      </w:r>
    </w:p>
    <w:p w14:paraId="7CD64FBA" w14:textId="77777777" w:rsidR="00601844" w:rsidRPr="00601844" w:rsidRDefault="00601844" w:rsidP="00601844">
      <w:pPr>
        <w:ind w:left="720"/>
        <w:rPr>
          <w:b/>
          <w:bCs/>
        </w:rPr>
      </w:pPr>
      <w:r w:rsidRPr="00601844">
        <w:rPr>
          <w:b/>
          <w:bCs/>
        </w:rPr>
        <w:t>interface em1</w:t>
      </w:r>
    </w:p>
    <w:p w14:paraId="7A59E0FA" w14:textId="05E6A861" w:rsidR="00601844" w:rsidRDefault="00601844" w:rsidP="00601844">
      <w:pPr>
        <w:ind w:left="720"/>
      </w:pPr>
      <w:r w:rsidRPr="00601844">
        <w:rPr>
          <w:b/>
          <w:bCs/>
        </w:rPr>
        <w:t>link-detect</w:t>
      </w:r>
    </w:p>
    <w:p w14:paraId="3FD217F3" w14:textId="77777777" w:rsidR="00601844" w:rsidRDefault="00601844" w:rsidP="00DD7F92">
      <w:r>
        <w:t xml:space="preserve">Αντίστοιχα στον R2: </w:t>
      </w:r>
    </w:p>
    <w:p w14:paraId="32356CD3" w14:textId="77777777" w:rsidR="00524624" w:rsidRDefault="00601844" w:rsidP="00601844">
      <w:pPr>
        <w:ind w:firstLine="720"/>
        <w:rPr>
          <w:b/>
          <w:bCs/>
        </w:rPr>
      </w:pPr>
      <w:r w:rsidRPr="00601844">
        <w:rPr>
          <w:b/>
          <w:bCs/>
        </w:rPr>
        <w:t xml:space="preserve">configure terminal </w:t>
      </w:r>
    </w:p>
    <w:p w14:paraId="51E075FC" w14:textId="026692BD" w:rsidR="00601844" w:rsidRPr="00601844" w:rsidRDefault="00601844" w:rsidP="00601844">
      <w:pPr>
        <w:ind w:firstLine="720"/>
        <w:rPr>
          <w:b/>
          <w:bCs/>
        </w:rPr>
      </w:pPr>
      <w:r w:rsidRPr="00601844">
        <w:rPr>
          <w:b/>
          <w:bCs/>
        </w:rPr>
        <w:t>interface em</w:t>
      </w:r>
      <w:r w:rsidR="00524624">
        <w:rPr>
          <w:b/>
          <w:bCs/>
        </w:rPr>
        <w:t>1</w:t>
      </w:r>
    </w:p>
    <w:p w14:paraId="5E7A3AD8" w14:textId="4E3AE1AA" w:rsidR="00DD7F92" w:rsidRPr="00601844" w:rsidRDefault="00601844" w:rsidP="00601844">
      <w:pPr>
        <w:ind w:firstLine="720"/>
        <w:rPr>
          <w:b/>
          <w:bCs/>
        </w:rPr>
      </w:pPr>
      <w:r w:rsidRPr="00601844">
        <w:rPr>
          <w:b/>
          <w:bCs/>
        </w:rPr>
        <w:t>link-detect</w:t>
      </w:r>
    </w:p>
    <w:p w14:paraId="3F658F27" w14:textId="0F819CB5" w:rsidR="00611861" w:rsidRDefault="00DD7F92" w:rsidP="000B214A">
      <w:pPr>
        <w:pStyle w:val="3"/>
      </w:pPr>
      <w:r w:rsidRPr="000919EE">
        <w:t>5.9</w:t>
      </w:r>
    </w:p>
    <w:p w14:paraId="3E1925A5" w14:textId="117BFF80" w:rsidR="00611861" w:rsidRPr="000919EE" w:rsidRDefault="00611861" w:rsidP="00DD7F92">
      <w:r w:rsidRPr="00611861">
        <w:rPr>
          <w:noProof/>
        </w:rPr>
        <w:drawing>
          <wp:inline distT="0" distB="0" distL="0" distR="0" wp14:anchorId="2B824B4C" wp14:editId="26972560">
            <wp:extent cx="3375983" cy="2639291"/>
            <wp:effectExtent l="0" t="0" r="0" b="8890"/>
            <wp:docPr id="15267549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54903" name=""/>
                    <pic:cNvPicPr/>
                  </pic:nvPicPr>
                  <pic:blipFill rotWithShape="1">
                    <a:blip r:embed="rId36"/>
                    <a:srcRect l="2243" r="5246"/>
                    <a:stretch/>
                  </pic:blipFill>
                  <pic:spPr bwMode="auto">
                    <a:xfrm>
                      <a:off x="0" y="0"/>
                      <a:ext cx="3382975" cy="264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48221" w14:textId="65C600BB" w:rsidR="00611861" w:rsidRPr="006B4834" w:rsidRDefault="00DD7F92" w:rsidP="00611861">
      <w:pPr>
        <w:pStyle w:val="3"/>
        <w:rPr>
          <w:lang w:val="el-GR"/>
        </w:rPr>
      </w:pPr>
      <w:r w:rsidRPr="006B4834">
        <w:rPr>
          <w:lang w:val="el-GR"/>
        </w:rPr>
        <w:lastRenderedPageBreak/>
        <w:t>5.10</w:t>
      </w:r>
    </w:p>
    <w:p w14:paraId="003C4549" w14:textId="470B2B08" w:rsidR="00611861" w:rsidRPr="00611861" w:rsidRDefault="00611861" w:rsidP="00611861">
      <w:pPr>
        <w:rPr>
          <w:lang w:val="el-GR"/>
        </w:rPr>
      </w:pPr>
      <w:r w:rsidRPr="00611861">
        <w:rPr>
          <w:lang w:val="el-GR"/>
        </w:rPr>
        <w:t xml:space="preserve">Βλέπουμε πως είναι πλέον ενεργοποιημένη η διαδρομή μέσω του </w:t>
      </w:r>
      <w:r>
        <w:t>R</w:t>
      </w:r>
      <w:r w:rsidRPr="00611861">
        <w:rPr>
          <w:lang w:val="el-GR"/>
        </w:rPr>
        <w:t>3:</w:t>
      </w:r>
    </w:p>
    <w:p w14:paraId="66A41CC9" w14:textId="018FD012" w:rsidR="00611861" w:rsidRPr="000919EE" w:rsidRDefault="00611861" w:rsidP="00DD7F92">
      <w:r w:rsidRPr="00611861">
        <w:rPr>
          <w:noProof/>
        </w:rPr>
        <w:drawing>
          <wp:inline distT="0" distB="0" distL="0" distR="0" wp14:anchorId="0B06C96A" wp14:editId="34D25A8C">
            <wp:extent cx="4181475" cy="1465765"/>
            <wp:effectExtent l="0" t="0" r="0" b="1270"/>
            <wp:docPr id="2752940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940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816" cy="14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80D0" w14:textId="72752556" w:rsidR="00DD7F92" w:rsidRPr="00B4203D" w:rsidRDefault="00DD7F92" w:rsidP="00DD7F92">
      <w:pPr>
        <w:pStyle w:val="3"/>
        <w:rPr>
          <w:lang w:val="el-GR"/>
        </w:rPr>
      </w:pPr>
      <w:r w:rsidRPr="00B4203D">
        <w:rPr>
          <w:lang w:val="el-GR"/>
        </w:rPr>
        <w:t>5.11</w:t>
      </w:r>
    </w:p>
    <w:p w14:paraId="0A1F358E" w14:textId="52BBEBFB" w:rsidR="00DD7F92" w:rsidRPr="00B4203D" w:rsidRDefault="00B4203D" w:rsidP="00DD7F92">
      <w:pPr>
        <w:rPr>
          <w:lang w:val="el-GR"/>
        </w:rPr>
      </w:pPr>
      <w:r w:rsidRPr="00B4203D">
        <w:rPr>
          <w:lang w:val="el-GR"/>
        </w:rPr>
        <w:t xml:space="preserve">Υπάρχει η ένδειξη </w:t>
      </w:r>
      <w:r w:rsidR="002E4B40">
        <w:rPr>
          <w:lang w:val="el-GR"/>
        </w:rPr>
        <w:t xml:space="preserve">« </w:t>
      </w:r>
      <w:r>
        <w:t>inactive</w:t>
      </w:r>
      <w:r w:rsidR="002E4B40">
        <w:rPr>
          <w:lang w:val="el-GR"/>
        </w:rPr>
        <w:t xml:space="preserve"> »</w:t>
      </w:r>
      <w:r w:rsidRPr="00B4203D">
        <w:rPr>
          <w:lang w:val="el-GR"/>
        </w:rPr>
        <w:t>, η οποία μας ενημερώνει πως η διαδρομή δεν είναι διαθέσ</w:t>
      </w:r>
      <w:r w:rsidR="0039321C">
        <w:rPr>
          <w:lang w:val="el-GR"/>
        </w:rPr>
        <w:t>ι</w:t>
      </w:r>
      <w:r>
        <w:rPr>
          <w:lang w:val="el-GR"/>
        </w:rPr>
        <w:t>μη.</w:t>
      </w:r>
    </w:p>
    <w:p w14:paraId="411504A4" w14:textId="0EF8DD83" w:rsidR="00DD7F92" w:rsidRDefault="00DD7F92" w:rsidP="00DD7F92">
      <w:pPr>
        <w:pStyle w:val="3"/>
        <w:rPr>
          <w:lang w:val="el-GR"/>
        </w:rPr>
      </w:pPr>
      <w:r w:rsidRPr="00821EF2">
        <w:rPr>
          <w:lang w:val="el-GR"/>
        </w:rPr>
        <w:t>5.12</w:t>
      </w:r>
    </w:p>
    <w:p w14:paraId="25701C04" w14:textId="08E7741E" w:rsidR="00DD7F92" w:rsidRDefault="00821EF2" w:rsidP="00DD7F92">
      <w:pPr>
        <w:rPr>
          <w:lang w:val="el-GR"/>
        </w:rPr>
      </w:pPr>
      <w:r w:rsidRPr="00821EF2">
        <w:rPr>
          <w:lang w:val="el-GR"/>
        </w:rPr>
        <w:t xml:space="preserve">Ναι, αντίθετα με πριν, πλέον η διαδρομή προς το </w:t>
      </w:r>
      <w:r>
        <w:t>LAN</w:t>
      </w:r>
      <w:r w:rsidRPr="00821EF2">
        <w:rPr>
          <w:lang w:val="el-GR"/>
        </w:rPr>
        <w:t xml:space="preserve">2 από το </w:t>
      </w:r>
      <w:r>
        <w:t>R</w:t>
      </w:r>
      <w:r w:rsidRPr="00821EF2">
        <w:rPr>
          <w:lang w:val="el-GR"/>
        </w:rPr>
        <w:t xml:space="preserve">1 γίνεται μέσω του </w:t>
      </w:r>
      <w:r>
        <w:t>R</w:t>
      </w:r>
      <w:r w:rsidRPr="00821EF2">
        <w:rPr>
          <w:lang w:val="el-GR"/>
        </w:rPr>
        <w:t>3</w:t>
      </w:r>
      <w:r>
        <w:rPr>
          <w:lang w:val="el-GR"/>
        </w:rPr>
        <w:t xml:space="preserve">. </w:t>
      </w:r>
      <w:r w:rsidRPr="00821EF2">
        <w:rPr>
          <w:lang w:val="el-GR"/>
        </w:rPr>
        <w:t xml:space="preserve">Επίσης εξαφανίστηκε η εγγραφή που υπήρχε για το </w:t>
      </w:r>
      <w:r>
        <w:t>WAN</w:t>
      </w:r>
      <w:r w:rsidRPr="00821EF2">
        <w:rPr>
          <w:lang w:val="el-GR"/>
        </w:rPr>
        <w:t>1.</w:t>
      </w:r>
    </w:p>
    <w:p w14:paraId="65E58C69" w14:textId="62539EC5" w:rsidR="00821EF2" w:rsidRDefault="00821EF2" w:rsidP="00DD7F92">
      <w:pPr>
        <w:rPr>
          <w:lang w:val="el-GR"/>
        </w:rPr>
      </w:pPr>
      <w:r w:rsidRPr="00821EF2">
        <w:rPr>
          <w:noProof/>
          <w:lang w:val="el-GR"/>
        </w:rPr>
        <w:drawing>
          <wp:inline distT="0" distB="0" distL="0" distR="0" wp14:anchorId="3CFEE720" wp14:editId="4D0ACC9A">
            <wp:extent cx="4914900" cy="1523619"/>
            <wp:effectExtent l="0" t="0" r="0" b="635"/>
            <wp:docPr id="13636902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02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3937" cy="152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6DAC" w14:textId="46B53E2D" w:rsidR="00821EF2" w:rsidRDefault="00821EF2" w:rsidP="00821EF2">
      <w:pPr>
        <w:pStyle w:val="3"/>
        <w:rPr>
          <w:lang w:val="el-GR"/>
        </w:rPr>
      </w:pPr>
      <w:r>
        <w:rPr>
          <w:lang w:val="el-GR"/>
        </w:rPr>
        <w:t>5.13</w:t>
      </w:r>
    </w:p>
    <w:p w14:paraId="17C35EAF" w14:textId="7876923D" w:rsidR="00821EF2" w:rsidRPr="00821EF2" w:rsidRDefault="00821EF2" w:rsidP="00821EF2">
      <w:pPr>
        <w:rPr>
          <w:lang w:val="el-GR"/>
        </w:rPr>
      </w:pPr>
      <w:r w:rsidRPr="00821EF2">
        <w:rPr>
          <w:lang w:val="el-GR"/>
        </w:rPr>
        <w:t xml:space="preserve">Στο </w:t>
      </w:r>
      <w:r>
        <w:t>R</w:t>
      </w:r>
      <w:r w:rsidRPr="00821EF2">
        <w:rPr>
          <w:lang w:val="el-GR"/>
        </w:rPr>
        <w:t xml:space="preserve">2 παραμένει ενεργοποιημένη η διαδρομή μέσω του </w:t>
      </w:r>
      <w:r>
        <w:t>R</w:t>
      </w:r>
      <w:r w:rsidRPr="00821EF2">
        <w:rPr>
          <w:lang w:val="el-GR"/>
        </w:rPr>
        <w:t xml:space="preserve">1 για το </w:t>
      </w:r>
      <w:r>
        <w:t>LAN</w:t>
      </w:r>
      <w:r w:rsidRPr="00821EF2">
        <w:rPr>
          <w:lang w:val="el-GR"/>
        </w:rPr>
        <w:t xml:space="preserve">1, αφού δεν απενεργοποιήσαμε το καλώδιο της </w:t>
      </w:r>
      <w:r>
        <w:t>em</w:t>
      </w:r>
      <w:r w:rsidR="00284867">
        <w:rPr>
          <w:lang w:val="el-GR"/>
        </w:rPr>
        <w:t>1</w:t>
      </w:r>
      <w:r w:rsidRPr="00821EF2">
        <w:rPr>
          <w:lang w:val="el-GR"/>
        </w:rPr>
        <w:t xml:space="preserve"> του </w:t>
      </w:r>
      <w:r>
        <w:t>R</w:t>
      </w:r>
      <w:r w:rsidRPr="00821EF2">
        <w:rPr>
          <w:lang w:val="el-GR"/>
        </w:rPr>
        <w:t>2.</w:t>
      </w:r>
    </w:p>
    <w:p w14:paraId="701ABA7E" w14:textId="24A683A7" w:rsidR="00821EF2" w:rsidRDefault="00821EF2" w:rsidP="00821EF2">
      <w:pPr>
        <w:pStyle w:val="3"/>
        <w:rPr>
          <w:lang w:val="el-GR"/>
        </w:rPr>
      </w:pPr>
      <w:r>
        <w:rPr>
          <w:lang w:val="el-GR"/>
        </w:rPr>
        <w:t>5.14</w:t>
      </w:r>
    </w:p>
    <w:p w14:paraId="45375663" w14:textId="28DF369E" w:rsidR="00821EF2" w:rsidRDefault="003753C7" w:rsidP="00821EF2">
      <w:pPr>
        <w:rPr>
          <w:lang w:val="el-GR"/>
        </w:rPr>
      </w:pPr>
      <w:r w:rsidRPr="003753C7">
        <w:rPr>
          <w:lang w:val="el-GR"/>
        </w:rPr>
        <w:t xml:space="preserve">Αποσυνδέουμε το καλώδιο και βλέπουμε μέσω του πίνακα δρομολόγησης του </w:t>
      </w:r>
      <w:r>
        <w:t>R</w:t>
      </w:r>
      <w:r w:rsidRPr="003753C7">
        <w:rPr>
          <w:lang w:val="el-GR"/>
        </w:rPr>
        <w:t xml:space="preserve">2 πως η αλλαγή έγινε </w:t>
      </w:r>
      <w:r>
        <w:rPr>
          <w:lang w:val="el-GR"/>
        </w:rPr>
        <w:t>όπως αναμέναμε</w:t>
      </w:r>
      <w:r w:rsidRPr="003753C7">
        <w:rPr>
          <w:lang w:val="el-GR"/>
        </w:rPr>
        <w:t>.</w:t>
      </w:r>
    </w:p>
    <w:p w14:paraId="19308A97" w14:textId="3106EFFC" w:rsidR="0034223D" w:rsidRPr="003753C7" w:rsidRDefault="0034223D" w:rsidP="00821EF2">
      <w:pPr>
        <w:rPr>
          <w:lang w:val="el-GR"/>
        </w:rPr>
      </w:pPr>
      <w:r w:rsidRPr="0034223D">
        <w:rPr>
          <w:noProof/>
          <w:lang w:val="el-GR"/>
        </w:rPr>
        <w:drawing>
          <wp:inline distT="0" distB="0" distL="0" distR="0" wp14:anchorId="72316811" wp14:editId="655BCEC7">
            <wp:extent cx="5124450" cy="1261991"/>
            <wp:effectExtent l="0" t="0" r="0" b="0"/>
            <wp:docPr id="16247174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74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784" cy="12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8A1" w14:textId="42D7A628" w:rsidR="00821EF2" w:rsidRDefault="00821EF2" w:rsidP="00821EF2">
      <w:pPr>
        <w:pStyle w:val="3"/>
        <w:rPr>
          <w:lang w:val="el-GR"/>
        </w:rPr>
      </w:pPr>
      <w:r>
        <w:rPr>
          <w:lang w:val="el-GR"/>
        </w:rPr>
        <w:lastRenderedPageBreak/>
        <w:t>5.15</w:t>
      </w:r>
    </w:p>
    <w:p w14:paraId="133FD16D" w14:textId="21E5FFE1" w:rsidR="00637861" w:rsidRPr="00637861" w:rsidRDefault="00637861" w:rsidP="00637861">
      <w:pPr>
        <w:rPr>
          <w:lang w:val="el-GR"/>
        </w:rPr>
      </w:pPr>
      <w:r w:rsidRPr="00637861">
        <w:rPr>
          <w:lang w:val="el-GR"/>
        </w:rPr>
        <w:t>Επιβεβαιώνουμε τα παραπάνω: (</w:t>
      </w:r>
      <w:r>
        <w:t>PC</w:t>
      </w:r>
      <w:r w:rsidRPr="00637861">
        <w:rPr>
          <w:lang w:val="el-GR"/>
        </w:rPr>
        <w:t xml:space="preserve">1 → </w:t>
      </w:r>
      <w:r>
        <w:t>R</w:t>
      </w:r>
      <w:r w:rsidRPr="00637861">
        <w:rPr>
          <w:lang w:val="el-GR"/>
        </w:rPr>
        <w:t>1(</w:t>
      </w:r>
      <w:r>
        <w:t>em</w:t>
      </w:r>
      <w:r w:rsidRPr="00637861">
        <w:rPr>
          <w:lang w:val="el-GR"/>
        </w:rPr>
        <w:t xml:space="preserve">0) → </w:t>
      </w:r>
      <w:r>
        <w:t>R</w:t>
      </w:r>
      <w:r w:rsidRPr="00637861">
        <w:rPr>
          <w:lang w:val="el-GR"/>
        </w:rPr>
        <w:t>3(</w:t>
      </w:r>
      <w:r>
        <w:t>em</w:t>
      </w:r>
      <w:r w:rsidRPr="00637861">
        <w:rPr>
          <w:lang w:val="el-GR"/>
        </w:rPr>
        <w:t xml:space="preserve">0) → </w:t>
      </w:r>
      <w:r>
        <w:t>R</w:t>
      </w:r>
      <w:r w:rsidRPr="00637861">
        <w:rPr>
          <w:lang w:val="el-GR"/>
        </w:rPr>
        <w:t>2(</w:t>
      </w:r>
      <w:r>
        <w:t>em</w:t>
      </w:r>
      <w:r w:rsidRPr="00637861">
        <w:rPr>
          <w:lang w:val="el-GR"/>
        </w:rPr>
        <w:t xml:space="preserve">2) → </w:t>
      </w:r>
      <w:r>
        <w:t>PC</w:t>
      </w:r>
      <w:r w:rsidRPr="00637861">
        <w:rPr>
          <w:lang w:val="el-GR"/>
        </w:rPr>
        <w:t>2)</w:t>
      </w:r>
    </w:p>
    <w:p w14:paraId="6DD4219E" w14:textId="5F143CC5" w:rsidR="00821EF2" w:rsidRPr="00821EF2" w:rsidRDefault="00637861" w:rsidP="00821EF2">
      <w:pPr>
        <w:rPr>
          <w:lang w:val="el-GR"/>
        </w:rPr>
      </w:pPr>
      <w:r w:rsidRPr="00637861">
        <w:rPr>
          <w:noProof/>
          <w:lang w:val="el-GR"/>
        </w:rPr>
        <w:drawing>
          <wp:inline distT="0" distB="0" distL="0" distR="0" wp14:anchorId="266C360C" wp14:editId="20623417">
            <wp:extent cx="6258798" cy="1095528"/>
            <wp:effectExtent l="0" t="0" r="0" b="9525"/>
            <wp:docPr id="29008309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830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61E" w14:textId="6AB9E263" w:rsidR="00821EF2" w:rsidRDefault="00821EF2" w:rsidP="00821EF2">
      <w:pPr>
        <w:pStyle w:val="3"/>
        <w:rPr>
          <w:lang w:val="el-GR"/>
        </w:rPr>
      </w:pPr>
      <w:r>
        <w:rPr>
          <w:lang w:val="el-GR"/>
        </w:rPr>
        <w:t>5.16</w:t>
      </w:r>
    </w:p>
    <w:p w14:paraId="3B8A736C" w14:textId="6972ED24" w:rsidR="00DD7F92" w:rsidRDefault="0083364B" w:rsidP="00DD7F92">
      <w:pPr>
        <w:rPr>
          <w:lang w:val="el-GR"/>
        </w:rPr>
      </w:pPr>
      <w:r w:rsidRPr="0083364B">
        <w:rPr>
          <w:lang w:val="el-GR"/>
        </w:rPr>
        <w:t xml:space="preserve">Εκτελούμε από το </w:t>
      </w:r>
      <w:r>
        <w:t>PC</w:t>
      </w:r>
      <w:r w:rsidRPr="0083364B">
        <w:rPr>
          <w:lang w:val="el-GR"/>
        </w:rPr>
        <w:t xml:space="preserve">2 </w:t>
      </w:r>
      <w:r>
        <w:rPr>
          <w:lang w:val="el-GR"/>
        </w:rPr>
        <w:t xml:space="preserve">« </w:t>
      </w:r>
      <w:r w:rsidRPr="0083364B">
        <w:rPr>
          <w:b/>
          <w:bCs/>
        </w:rPr>
        <w:t>ssh</w:t>
      </w:r>
      <w:r w:rsidRPr="0083364B">
        <w:rPr>
          <w:b/>
          <w:bCs/>
          <w:lang w:val="el-GR"/>
        </w:rPr>
        <w:t xml:space="preserve"> </w:t>
      </w:r>
      <w:r w:rsidRPr="0083364B">
        <w:rPr>
          <w:b/>
          <w:bCs/>
        </w:rPr>
        <w:t>lab</w:t>
      </w:r>
      <w:r w:rsidRPr="0083364B">
        <w:rPr>
          <w:b/>
          <w:bCs/>
          <w:lang w:val="el-GR"/>
        </w:rPr>
        <w:t>@192.168.1.2</w:t>
      </w:r>
      <w:r>
        <w:rPr>
          <w:lang w:val="el-GR"/>
        </w:rPr>
        <w:t xml:space="preserve"> »</w:t>
      </w:r>
      <w:r w:rsidRPr="0083364B">
        <w:rPr>
          <w:lang w:val="el-GR"/>
        </w:rPr>
        <w:t xml:space="preserve"> και ως </w:t>
      </w:r>
      <w:r>
        <w:t>password</w:t>
      </w:r>
      <w:r w:rsidRPr="0083364B">
        <w:rPr>
          <w:lang w:val="el-GR"/>
        </w:rPr>
        <w:t xml:space="preserve"> εισάγουμε το </w:t>
      </w:r>
      <w:r w:rsidR="00AC6861">
        <w:rPr>
          <w:lang w:val="el-GR"/>
        </w:rPr>
        <w:t xml:space="preserve">« </w:t>
      </w:r>
      <w:r>
        <w:t>ntua</w:t>
      </w:r>
      <w:r w:rsidR="00AC6861">
        <w:rPr>
          <w:lang w:val="el-GR"/>
        </w:rPr>
        <w:t xml:space="preserve"> »</w:t>
      </w:r>
      <w:r w:rsidRPr="0083364B">
        <w:rPr>
          <w:lang w:val="el-GR"/>
        </w:rPr>
        <w:t>. Επαναφέροντας τα καλώδια, η σύνδεση δε διακόπτεται.</w:t>
      </w:r>
    </w:p>
    <w:p w14:paraId="0C1309C7" w14:textId="2BF00FCA" w:rsidR="00360487" w:rsidRDefault="00360487" w:rsidP="00360487">
      <w:pPr>
        <w:pStyle w:val="3"/>
        <w:rPr>
          <w:lang w:val="el-GR"/>
        </w:rPr>
      </w:pPr>
      <w:r>
        <w:rPr>
          <w:lang w:val="el-GR"/>
        </w:rPr>
        <w:t>5.17</w:t>
      </w:r>
    </w:p>
    <w:p w14:paraId="22D4B7F8" w14:textId="6EF20957" w:rsidR="00360487" w:rsidRPr="00360487" w:rsidRDefault="00360487" w:rsidP="00360487">
      <w:pPr>
        <w:rPr>
          <w:lang w:val="el-GR"/>
        </w:rPr>
      </w:pPr>
      <w:r w:rsidRPr="00360487">
        <w:rPr>
          <w:lang w:val="el-GR"/>
        </w:rPr>
        <w:t xml:space="preserve">Κάνοντας ξανά </w:t>
      </w:r>
      <w:r>
        <w:t>traceroute</w:t>
      </w:r>
      <w:r w:rsidRPr="00360487">
        <w:rPr>
          <w:lang w:val="el-GR"/>
        </w:rPr>
        <w:t xml:space="preserve"> από το </w:t>
      </w:r>
      <w:r>
        <w:t>PC</w:t>
      </w:r>
      <w:r w:rsidRPr="00360487">
        <w:rPr>
          <w:lang w:val="el-GR"/>
        </w:rPr>
        <w:t xml:space="preserve">1 </w:t>
      </w:r>
      <w:r>
        <w:rPr>
          <w:lang w:val="el-GR"/>
        </w:rPr>
        <w:t xml:space="preserve">μέσω </w:t>
      </w:r>
      <w:r>
        <w:t>ssh</w:t>
      </w:r>
      <w:r w:rsidRPr="00360487">
        <w:rPr>
          <w:lang w:val="el-GR"/>
        </w:rPr>
        <w:t xml:space="preserve"> βλέπουμε πως ακολουθείται η διαδρομή </w:t>
      </w:r>
      <w:r>
        <w:t>PC</w:t>
      </w:r>
      <w:r w:rsidRPr="00360487">
        <w:rPr>
          <w:lang w:val="el-GR"/>
        </w:rPr>
        <w:t xml:space="preserve">1 → </w:t>
      </w:r>
      <w:r>
        <w:t>R</w:t>
      </w:r>
      <w:r w:rsidRPr="00360487">
        <w:rPr>
          <w:lang w:val="el-GR"/>
        </w:rPr>
        <w:t>1(</w:t>
      </w:r>
      <w:r>
        <w:t>em</w:t>
      </w:r>
      <w:r w:rsidRPr="00360487">
        <w:rPr>
          <w:lang w:val="el-GR"/>
        </w:rPr>
        <w:t xml:space="preserve">0) → </w:t>
      </w:r>
      <w:r>
        <w:t>R</w:t>
      </w:r>
      <w:r w:rsidRPr="00360487">
        <w:rPr>
          <w:lang w:val="el-GR"/>
        </w:rPr>
        <w:t>2(</w:t>
      </w:r>
      <w:r>
        <w:t>em</w:t>
      </w:r>
      <w:r w:rsidR="00A41218">
        <w:rPr>
          <w:lang w:val="el-GR"/>
        </w:rPr>
        <w:t>1</w:t>
      </w:r>
      <w:r w:rsidRPr="00360487">
        <w:rPr>
          <w:lang w:val="el-GR"/>
        </w:rPr>
        <w:t xml:space="preserve">) → </w:t>
      </w:r>
      <w:r>
        <w:t>PC</w:t>
      </w:r>
      <w:r w:rsidRPr="00360487">
        <w:rPr>
          <w:lang w:val="el-GR"/>
        </w:rPr>
        <w:t>2.</w:t>
      </w:r>
    </w:p>
    <w:p w14:paraId="59B7F4CD" w14:textId="25EDFC96" w:rsidR="00360487" w:rsidRDefault="00360487" w:rsidP="00360487">
      <w:pPr>
        <w:rPr>
          <w:lang w:val="el-GR"/>
        </w:rPr>
      </w:pPr>
      <w:r w:rsidRPr="00360487">
        <w:rPr>
          <w:noProof/>
          <w:lang w:val="el-GR"/>
        </w:rPr>
        <w:drawing>
          <wp:inline distT="0" distB="0" distL="0" distR="0" wp14:anchorId="35FFCC8D" wp14:editId="125A95A9">
            <wp:extent cx="5686425" cy="3647595"/>
            <wp:effectExtent l="0" t="0" r="0" b="0"/>
            <wp:docPr id="1949626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26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724" cy="36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6CDC" w14:textId="77777777" w:rsidR="00360487" w:rsidRPr="00360487" w:rsidRDefault="00360487" w:rsidP="00360487">
      <w:pPr>
        <w:rPr>
          <w:lang w:val="el-GR"/>
        </w:rPr>
      </w:pPr>
    </w:p>
    <w:p w14:paraId="399727CD" w14:textId="77777777" w:rsidR="00744F9A" w:rsidRDefault="00744F9A" w:rsidP="00670F65">
      <w:pPr>
        <w:pStyle w:val="1"/>
      </w:pPr>
    </w:p>
    <w:p w14:paraId="58EC44ED" w14:textId="77777777" w:rsidR="00744F9A" w:rsidRDefault="00744F9A" w:rsidP="00670F65">
      <w:pPr>
        <w:pStyle w:val="1"/>
      </w:pPr>
    </w:p>
    <w:p w14:paraId="7DFF2610" w14:textId="7B1D0FD6" w:rsidR="0039783F" w:rsidRPr="00744F9A" w:rsidRDefault="00670F65" w:rsidP="00744F9A">
      <w:pPr>
        <w:pStyle w:val="1"/>
      </w:pPr>
      <w:r w:rsidRPr="00821EF2">
        <w:rPr>
          <w:lang w:val="el-GR"/>
        </w:rPr>
        <w:t>Άσκηση 6: Διευθύνσεις διαχείρισης (</w:t>
      </w:r>
      <w:r>
        <w:t>loopback</w:t>
      </w:r>
      <w:r w:rsidRPr="00821EF2">
        <w:rPr>
          <w:lang w:val="el-GR"/>
        </w:rPr>
        <w:t>)</w:t>
      </w:r>
    </w:p>
    <w:p w14:paraId="2B0A83E3" w14:textId="34E896C7" w:rsidR="0039783F" w:rsidRDefault="0039783F" w:rsidP="0039783F">
      <w:pPr>
        <w:pStyle w:val="3"/>
        <w:rPr>
          <w:lang w:val="el-GR"/>
        </w:rPr>
      </w:pPr>
      <w:r>
        <w:rPr>
          <w:lang w:val="el-GR"/>
        </w:rPr>
        <w:t>6.1</w:t>
      </w:r>
    </w:p>
    <w:p w14:paraId="6CACA831" w14:textId="77777777" w:rsidR="0039783F" w:rsidRDefault="0039783F" w:rsidP="0039783F">
      <w:pPr>
        <w:rPr>
          <w:lang w:val="el-GR"/>
        </w:rPr>
      </w:pPr>
      <w:r w:rsidRPr="006B4834">
        <w:rPr>
          <w:lang w:val="el-GR"/>
        </w:rPr>
        <w:t xml:space="preserve">Όντας σε </w:t>
      </w:r>
      <w:r>
        <w:t>configuration</w:t>
      </w:r>
      <w:r w:rsidRPr="006B4834">
        <w:rPr>
          <w:lang w:val="el-GR"/>
        </w:rPr>
        <w:t xml:space="preserve"> </w:t>
      </w:r>
      <w:r>
        <w:t>mode</w:t>
      </w:r>
      <w:r w:rsidRPr="006B4834">
        <w:rPr>
          <w:lang w:val="el-GR"/>
        </w:rPr>
        <w:t xml:space="preserve"> σε κάθε δρομολογητή εκτελούμε: </w:t>
      </w:r>
    </w:p>
    <w:p w14:paraId="77912EA6" w14:textId="3752D0CE" w:rsidR="0039783F" w:rsidRPr="0039783F" w:rsidRDefault="0039783F" w:rsidP="0039783F">
      <w:pPr>
        <w:ind w:firstLine="720"/>
      </w:pPr>
      <w:r>
        <w:t xml:space="preserve">R1: </w:t>
      </w:r>
      <w:r w:rsidRPr="0039783F">
        <w:t xml:space="preserve">« </w:t>
      </w:r>
      <w:r w:rsidRPr="0039783F">
        <w:rPr>
          <w:b/>
          <w:bCs/>
        </w:rPr>
        <w:t>interface lo0</w:t>
      </w:r>
      <w:r w:rsidRPr="0039783F">
        <w:t xml:space="preserve"> »</w:t>
      </w:r>
      <w:r>
        <w:t xml:space="preserve"> → </w:t>
      </w:r>
      <w:r w:rsidR="00C04928" w:rsidRPr="00C04928">
        <w:t xml:space="preserve"> </w:t>
      </w:r>
      <w:r w:rsidRPr="00C04928">
        <w:t xml:space="preserve">« </w:t>
      </w:r>
      <w:r w:rsidRPr="0039783F">
        <w:rPr>
          <w:b/>
          <w:bCs/>
        </w:rPr>
        <w:t xml:space="preserve">ip address 172.22.22.1/32 </w:t>
      </w:r>
      <w:r w:rsidRPr="0039783F">
        <w:t xml:space="preserve">» </w:t>
      </w:r>
    </w:p>
    <w:p w14:paraId="643F8A69" w14:textId="4D087C8E" w:rsidR="0039783F" w:rsidRPr="0039783F" w:rsidRDefault="0039783F" w:rsidP="0039783F">
      <w:pPr>
        <w:ind w:firstLine="720"/>
      </w:pPr>
      <w:r>
        <w:t xml:space="preserve">R2: </w:t>
      </w:r>
      <w:r w:rsidRPr="0039783F">
        <w:t xml:space="preserve">« </w:t>
      </w:r>
      <w:r w:rsidRPr="0039783F">
        <w:rPr>
          <w:b/>
          <w:bCs/>
        </w:rPr>
        <w:t>interface lo0</w:t>
      </w:r>
      <w:r w:rsidRPr="0039783F">
        <w:t xml:space="preserve"> »</w:t>
      </w:r>
      <w:r>
        <w:t xml:space="preserve"> → </w:t>
      </w:r>
      <w:r w:rsidRPr="0039783F">
        <w:t xml:space="preserve"> « </w:t>
      </w:r>
      <w:r w:rsidRPr="0039783F">
        <w:rPr>
          <w:b/>
          <w:bCs/>
        </w:rPr>
        <w:t xml:space="preserve">ip address 172.22.22.2/32 </w:t>
      </w:r>
      <w:r w:rsidRPr="0039783F">
        <w:t>»</w:t>
      </w:r>
      <w:r>
        <w:t xml:space="preserve"> </w:t>
      </w:r>
    </w:p>
    <w:p w14:paraId="6ACE2043" w14:textId="3F8AEFBF" w:rsidR="0039783F" w:rsidRPr="0039783F" w:rsidRDefault="0039783F" w:rsidP="0039783F">
      <w:pPr>
        <w:ind w:firstLine="720"/>
      </w:pPr>
      <w:r>
        <w:t xml:space="preserve">R3: </w:t>
      </w:r>
      <w:r w:rsidRPr="0039783F">
        <w:t xml:space="preserve">« </w:t>
      </w:r>
      <w:r w:rsidRPr="0039783F">
        <w:rPr>
          <w:b/>
          <w:bCs/>
        </w:rPr>
        <w:t>interface lo0</w:t>
      </w:r>
      <w:r w:rsidRPr="0039783F">
        <w:t xml:space="preserve"> »</w:t>
      </w:r>
      <w:r>
        <w:t xml:space="preserve"> → </w:t>
      </w:r>
      <w:r w:rsidRPr="0039783F">
        <w:t xml:space="preserve"> « </w:t>
      </w:r>
      <w:r w:rsidRPr="0039783F">
        <w:rPr>
          <w:b/>
          <w:bCs/>
        </w:rPr>
        <w:t xml:space="preserve">ip address 172.22.22.3/32 </w:t>
      </w:r>
      <w:r w:rsidRPr="0039783F">
        <w:t>»</w:t>
      </w:r>
    </w:p>
    <w:p w14:paraId="7BC39D05" w14:textId="7D0BD920" w:rsidR="0039783F" w:rsidRDefault="0039783F" w:rsidP="0039783F">
      <w:pPr>
        <w:pStyle w:val="3"/>
        <w:rPr>
          <w:lang w:val="el-GR"/>
        </w:rPr>
      </w:pPr>
      <w:r>
        <w:rPr>
          <w:lang w:val="el-GR"/>
        </w:rPr>
        <w:t>6.2</w:t>
      </w:r>
    </w:p>
    <w:p w14:paraId="461A77C3" w14:textId="218846C1" w:rsidR="0039783F" w:rsidRPr="007965E1" w:rsidRDefault="00A55111" w:rsidP="0039783F">
      <w:pPr>
        <w:rPr>
          <w:lang w:val="el-GR"/>
        </w:rPr>
      </w:pPr>
      <w:r w:rsidRPr="00A55111">
        <w:rPr>
          <w:lang w:val="el-GR"/>
        </w:rPr>
        <w:t xml:space="preserve">Από το </w:t>
      </w:r>
      <w:r>
        <w:t>PC</w:t>
      </w:r>
      <w:r w:rsidRPr="00A55111">
        <w:rPr>
          <w:lang w:val="el-GR"/>
        </w:rPr>
        <w:t xml:space="preserve">1 επιτυγχάνει το </w:t>
      </w:r>
      <w:r>
        <w:t>ping</w:t>
      </w:r>
      <w:r w:rsidRPr="00A55111">
        <w:rPr>
          <w:lang w:val="el-GR"/>
        </w:rPr>
        <w:t xml:space="preserve"> στην </w:t>
      </w:r>
      <w:r>
        <w:t>lo</w:t>
      </w:r>
      <w:r w:rsidRPr="00A55111">
        <w:rPr>
          <w:lang w:val="el-GR"/>
        </w:rPr>
        <w:t xml:space="preserve">0 του </w:t>
      </w:r>
      <w:r>
        <w:t>R</w:t>
      </w:r>
      <w:r w:rsidRPr="00A55111">
        <w:rPr>
          <w:lang w:val="el-GR"/>
        </w:rPr>
        <w:t xml:space="preserve">1 μόνο, ενώ από το </w:t>
      </w:r>
      <w:r>
        <w:t>PC</w:t>
      </w:r>
      <w:r w:rsidRPr="00A55111">
        <w:rPr>
          <w:lang w:val="el-GR"/>
        </w:rPr>
        <w:t xml:space="preserve">2 στην </w:t>
      </w:r>
      <w:r>
        <w:t>lo</w:t>
      </w:r>
      <w:r w:rsidRPr="00A55111">
        <w:rPr>
          <w:lang w:val="el-GR"/>
        </w:rPr>
        <w:t xml:space="preserve">0 του </w:t>
      </w:r>
      <w:r>
        <w:t>R</w:t>
      </w:r>
      <w:r w:rsidRPr="00A55111">
        <w:rPr>
          <w:lang w:val="el-GR"/>
        </w:rPr>
        <w:t xml:space="preserve">2 μόνο. Τα υπόλοιπα </w:t>
      </w:r>
      <w:r>
        <w:t>ping</w:t>
      </w:r>
      <w:r w:rsidRPr="00A55111">
        <w:rPr>
          <w:lang w:val="el-GR"/>
        </w:rPr>
        <w:t xml:space="preserve"> απαντάνε με </w:t>
      </w:r>
      <w:r>
        <w:rPr>
          <w:lang w:val="el-GR"/>
        </w:rPr>
        <w:t xml:space="preserve">« </w:t>
      </w:r>
      <w:r>
        <w:t>Destination</w:t>
      </w:r>
      <w:r w:rsidRPr="00A55111">
        <w:rPr>
          <w:lang w:val="el-GR"/>
        </w:rPr>
        <w:t xml:space="preserve"> </w:t>
      </w:r>
      <w:r>
        <w:t>host</w:t>
      </w:r>
      <w:r w:rsidRPr="00A55111">
        <w:rPr>
          <w:lang w:val="el-GR"/>
        </w:rPr>
        <w:t xml:space="preserve"> </w:t>
      </w:r>
      <w:r>
        <w:t>unreachable</w:t>
      </w:r>
      <w:r>
        <w:rPr>
          <w:lang w:val="el-GR"/>
        </w:rPr>
        <w:t xml:space="preserve"> » </w:t>
      </w:r>
      <w:r w:rsidR="007965E1" w:rsidRPr="007965E1">
        <w:rPr>
          <w:lang w:val="el-GR"/>
        </w:rPr>
        <w:t>αφού δεν υπάρχει εγγραφή στον πίνακα δρομολόγησης για αυτές τις διευθύνσεις.</w:t>
      </w:r>
    </w:p>
    <w:p w14:paraId="6A9527C2" w14:textId="20DFCEDC" w:rsidR="0039783F" w:rsidRPr="006B4834" w:rsidRDefault="0039783F" w:rsidP="0039783F">
      <w:pPr>
        <w:pStyle w:val="3"/>
        <w:rPr>
          <w:lang w:val="el-GR"/>
        </w:rPr>
      </w:pPr>
      <w:r w:rsidRPr="006B4834">
        <w:rPr>
          <w:lang w:val="el-GR"/>
        </w:rPr>
        <w:t>6.3</w:t>
      </w:r>
    </w:p>
    <w:p w14:paraId="23DD715A" w14:textId="77777777" w:rsidR="00B906E9" w:rsidRPr="00B906E9" w:rsidRDefault="001F5633" w:rsidP="0039783F">
      <w:pPr>
        <w:rPr>
          <w:lang w:val="el-GR"/>
        </w:rPr>
      </w:pPr>
      <w:r w:rsidRPr="00B906E9">
        <w:rPr>
          <w:lang w:val="el-GR"/>
        </w:rPr>
        <w:t xml:space="preserve">Εκτελούμε στο </w:t>
      </w:r>
      <w:r>
        <w:t>R</w:t>
      </w:r>
      <w:r w:rsidRPr="00B906E9">
        <w:rPr>
          <w:lang w:val="el-GR"/>
        </w:rPr>
        <w:t xml:space="preserve">1 όντας σε </w:t>
      </w:r>
      <w:r>
        <w:t>configuration</w:t>
      </w:r>
      <w:r w:rsidRPr="00B906E9">
        <w:rPr>
          <w:lang w:val="el-GR"/>
        </w:rPr>
        <w:t xml:space="preserve"> </w:t>
      </w:r>
      <w:r>
        <w:t>mode</w:t>
      </w:r>
      <w:r w:rsidRPr="00B906E9">
        <w:rPr>
          <w:lang w:val="el-GR"/>
        </w:rPr>
        <w:t xml:space="preserve"> </w:t>
      </w:r>
    </w:p>
    <w:p w14:paraId="21B8673F" w14:textId="77777777" w:rsidR="00B906E9" w:rsidRPr="00B906E9" w:rsidRDefault="001F5633" w:rsidP="00B906E9">
      <w:pPr>
        <w:ind w:firstLine="720"/>
        <w:rPr>
          <w:b/>
          <w:bCs/>
        </w:rPr>
      </w:pPr>
      <w:r w:rsidRPr="00B906E9">
        <w:rPr>
          <w:b/>
          <w:bCs/>
        </w:rPr>
        <w:t>ip route 172.22.22.2/32 172.17.17.2</w:t>
      </w:r>
    </w:p>
    <w:p w14:paraId="16170557" w14:textId="34401E37" w:rsidR="0039783F" w:rsidRPr="00B906E9" w:rsidRDefault="001F5633" w:rsidP="00B906E9">
      <w:pPr>
        <w:ind w:firstLine="720"/>
        <w:rPr>
          <w:b/>
          <w:bCs/>
        </w:rPr>
      </w:pPr>
      <w:r w:rsidRPr="00B906E9">
        <w:rPr>
          <w:b/>
          <w:bCs/>
        </w:rPr>
        <w:t>ip route 172.22.22.3/32 172.17.17.6</w:t>
      </w:r>
    </w:p>
    <w:p w14:paraId="0153BBAB" w14:textId="4D23978A" w:rsidR="0039783F" w:rsidRPr="006B4834" w:rsidRDefault="0039783F" w:rsidP="0039783F">
      <w:pPr>
        <w:pStyle w:val="3"/>
      </w:pPr>
      <w:r w:rsidRPr="006B4834">
        <w:t>6.4</w:t>
      </w:r>
    </w:p>
    <w:p w14:paraId="67172F45" w14:textId="77777777" w:rsidR="00E97750" w:rsidRPr="006B4834" w:rsidRDefault="003F5A63" w:rsidP="0039783F">
      <w:r w:rsidRPr="00E97750">
        <w:rPr>
          <w:lang w:val="el-GR"/>
        </w:rPr>
        <w:t>Εκτελούμε</w:t>
      </w:r>
      <w:r w:rsidRPr="006B4834">
        <w:t xml:space="preserve"> </w:t>
      </w:r>
      <w:r w:rsidRPr="00E97750">
        <w:rPr>
          <w:lang w:val="el-GR"/>
        </w:rPr>
        <w:t>στο</w:t>
      </w:r>
      <w:r w:rsidRPr="006B4834">
        <w:t xml:space="preserve"> </w:t>
      </w:r>
      <w:r>
        <w:t>R</w:t>
      </w:r>
      <w:r w:rsidRPr="006B4834">
        <w:t xml:space="preserve">2 </w:t>
      </w:r>
      <w:r w:rsidRPr="00E97750">
        <w:rPr>
          <w:lang w:val="el-GR"/>
        </w:rPr>
        <w:t>όντας</w:t>
      </w:r>
      <w:r w:rsidRPr="006B4834">
        <w:t xml:space="preserve"> </w:t>
      </w:r>
      <w:r w:rsidRPr="00E97750">
        <w:rPr>
          <w:lang w:val="el-GR"/>
        </w:rPr>
        <w:t>σε</w:t>
      </w:r>
      <w:r w:rsidRPr="006B4834">
        <w:t xml:space="preserve"> </w:t>
      </w:r>
      <w:r>
        <w:t>configuration</w:t>
      </w:r>
      <w:r w:rsidRPr="006B4834">
        <w:t xml:space="preserve"> </w:t>
      </w:r>
      <w:r>
        <w:t>mode</w:t>
      </w:r>
      <w:r w:rsidRPr="006B4834">
        <w:t xml:space="preserve"> </w:t>
      </w:r>
    </w:p>
    <w:p w14:paraId="6D3A712A" w14:textId="77777777" w:rsidR="00E97750" w:rsidRPr="00E97750" w:rsidRDefault="003F5A63" w:rsidP="00E97750">
      <w:pPr>
        <w:ind w:firstLine="720"/>
        <w:rPr>
          <w:b/>
          <w:bCs/>
        </w:rPr>
      </w:pPr>
      <w:r w:rsidRPr="00E97750">
        <w:rPr>
          <w:b/>
          <w:bCs/>
        </w:rPr>
        <w:t>ip route 172.22.22.1/32 172.17.17.1</w:t>
      </w:r>
    </w:p>
    <w:p w14:paraId="59D0BB0E" w14:textId="0408AA69" w:rsidR="0039783F" w:rsidRPr="00E97750" w:rsidRDefault="003F5A63" w:rsidP="00E97750">
      <w:pPr>
        <w:ind w:firstLine="720"/>
        <w:rPr>
          <w:b/>
          <w:bCs/>
        </w:rPr>
      </w:pPr>
      <w:r w:rsidRPr="00E97750">
        <w:rPr>
          <w:b/>
          <w:bCs/>
        </w:rPr>
        <w:t>ip route 172.22.22.3/32 172.17.17.10</w:t>
      </w:r>
    </w:p>
    <w:p w14:paraId="7262B255" w14:textId="38BF421D" w:rsidR="0039783F" w:rsidRPr="006B4834" w:rsidRDefault="0039783F" w:rsidP="0039783F">
      <w:pPr>
        <w:pStyle w:val="3"/>
      </w:pPr>
      <w:r w:rsidRPr="006B4834">
        <w:t>6.5</w:t>
      </w:r>
    </w:p>
    <w:p w14:paraId="357C3633" w14:textId="4E78C3F2" w:rsidR="003F5A63" w:rsidRDefault="003F5A63" w:rsidP="0039783F">
      <w:r>
        <w:t>Εκτελούμε στο R3 όντας σε configuration mode</w:t>
      </w:r>
    </w:p>
    <w:p w14:paraId="44806654" w14:textId="27B81796" w:rsidR="003F5A63" w:rsidRPr="006B4834" w:rsidRDefault="003F5A63" w:rsidP="003F5A63">
      <w:pPr>
        <w:ind w:firstLine="720"/>
        <w:rPr>
          <w:b/>
          <w:bCs/>
          <w:lang w:val="el-GR"/>
        </w:rPr>
      </w:pPr>
      <w:r w:rsidRPr="003F5A63">
        <w:rPr>
          <w:b/>
          <w:bCs/>
        </w:rPr>
        <w:t>ip</w:t>
      </w:r>
      <w:r w:rsidRPr="006B4834">
        <w:rPr>
          <w:b/>
          <w:bCs/>
          <w:lang w:val="el-GR"/>
        </w:rPr>
        <w:t xml:space="preserve"> </w:t>
      </w:r>
      <w:r w:rsidRPr="003F5A63">
        <w:rPr>
          <w:b/>
          <w:bCs/>
        </w:rPr>
        <w:t>route</w:t>
      </w:r>
      <w:r w:rsidRPr="006B4834">
        <w:rPr>
          <w:b/>
          <w:bCs/>
          <w:lang w:val="el-GR"/>
        </w:rPr>
        <w:t xml:space="preserve"> 172.22.22.1/32 172.17.17.5</w:t>
      </w:r>
    </w:p>
    <w:p w14:paraId="533318DC" w14:textId="6A4D827E" w:rsidR="003F5A63" w:rsidRPr="002149AD" w:rsidRDefault="003F5A63" w:rsidP="003F5A63">
      <w:pPr>
        <w:ind w:firstLine="720"/>
        <w:rPr>
          <w:b/>
          <w:bCs/>
          <w:lang w:val="el-GR"/>
        </w:rPr>
      </w:pPr>
      <w:r w:rsidRPr="003F5A63">
        <w:rPr>
          <w:b/>
          <w:bCs/>
        </w:rPr>
        <w:t>ip</w:t>
      </w:r>
      <w:r w:rsidRPr="002149AD">
        <w:rPr>
          <w:b/>
          <w:bCs/>
          <w:lang w:val="el-GR"/>
        </w:rPr>
        <w:t xml:space="preserve"> </w:t>
      </w:r>
      <w:r w:rsidRPr="003F5A63">
        <w:rPr>
          <w:b/>
          <w:bCs/>
        </w:rPr>
        <w:t>route</w:t>
      </w:r>
      <w:r w:rsidRPr="002149AD">
        <w:rPr>
          <w:b/>
          <w:bCs/>
          <w:lang w:val="el-GR"/>
        </w:rPr>
        <w:t xml:space="preserve"> 172.22.22.2/32 172.17.17.9</w:t>
      </w:r>
    </w:p>
    <w:p w14:paraId="7CF8F890" w14:textId="5F39E024" w:rsidR="0039783F" w:rsidRDefault="0039783F" w:rsidP="0039783F">
      <w:pPr>
        <w:pStyle w:val="3"/>
        <w:rPr>
          <w:lang w:val="el-GR"/>
        </w:rPr>
      </w:pPr>
      <w:r>
        <w:rPr>
          <w:lang w:val="el-GR"/>
        </w:rPr>
        <w:t>6.6</w:t>
      </w:r>
    </w:p>
    <w:p w14:paraId="39EF4FD6" w14:textId="7F9FD5BD" w:rsidR="0039783F" w:rsidRPr="00592BA9" w:rsidRDefault="00592BA9" w:rsidP="0039783F">
      <w:pPr>
        <w:rPr>
          <w:lang w:val="el-GR"/>
        </w:rPr>
      </w:pPr>
      <w:r>
        <w:rPr>
          <w:lang w:val="el-GR"/>
        </w:rPr>
        <w:t>Ναι, μπορούμε.</w:t>
      </w:r>
    </w:p>
    <w:p w14:paraId="44E98E23" w14:textId="03E47D24" w:rsidR="0039783F" w:rsidRDefault="0039783F" w:rsidP="0039783F">
      <w:pPr>
        <w:pStyle w:val="3"/>
        <w:rPr>
          <w:lang w:val="el-GR"/>
        </w:rPr>
      </w:pPr>
      <w:r>
        <w:rPr>
          <w:lang w:val="el-GR"/>
        </w:rPr>
        <w:t>6.7</w:t>
      </w:r>
    </w:p>
    <w:p w14:paraId="66155F03" w14:textId="6FEAB885" w:rsidR="0039783F" w:rsidRPr="002149AD" w:rsidRDefault="002149AD" w:rsidP="0039783F">
      <w:pPr>
        <w:rPr>
          <w:lang w:val="el-GR"/>
        </w:rPr>
      </w:pPr>
      <w:r w:rsidRPr="002149AD">
        <w:rPr>
          <w:lang w:val="el-GR"/>
        </w:rPr>
        <w:t xml:space="preserve">Στο </w:t>
      </w:r>
      <w:r>
        <w:t>PC</w:t>
      </w:r>
      <w:r w:rsidRPr="0053236E">
        <w:rPr>
          <w:lang w:val="el-GR"/>
        </w:rPr>
        <w:t>1</w:t>
      </w:r>
      <w:r w:rsidRPr="002149AD">
        <w:rPr>
          <w:lang w:val="el-GR"/>
        </w:rPr>
        <w:t xml:space="preserve"> τα </w:t>
      </w:r>
      <w:r>
        <w:t>ICMP</w:t>
      </w:r>
      <w:r w:rsidRPr="002149AD">
        <w:rPr>
          <w:lang w:val="el-GR"/>
        </w:rPr>
        <w:t xml:space="preserve"> </w:t>
      </w:r>
      <w:r>
        <w:t>echo</w:t>
      </w:r>
      <w:r w:rsidRPr="002149AD">
        <w:rPr>
          <w:lang w:val="el-GR"/>
        </w:rPr>
        <w:t xml:space="preserve"> </w:t>
      </w:r>
      <w:r>
        <w:t>requests</w:t>
      </w:r>
      <w:r w:rsidRPr="002149AD">
        <w:rPr>
          <w:lang w:val="el-GR"/>
        </w:rPr>
        <w:t xml:space="preserve"> έχουν αποστολέα την </w:t>
      </w:r>
      <w:r>
        <w:t>IP</w:t>
      </w:r>
      <w:r w:rsidRPr="002149AD">
        <w:rPr>
          <w:lang w:val="el-GR"/>
        </w:rPr>
        <w:t xml:space="preserve"> 172.17.17.6 (</w:t>
      </w:r>
      <w:r>
        <w:t>em</w:t>
      </w:r>
      <w:r w:rsidRPr="002149AD">
        <w:rPr>
          <w:lang w:val="el-GR"/>
        </w:rPr>
        <w:t xml:space="preserve">0 του </w:t>
      </w:r>
      <w:r>
        <w:t>R</w:t>
      </w:r>
      <w:r w:rsidRPr="002149AD">
        <w:rPr>
          <w:lang w:val="el-GR"/>
        </w:rPr>
        <w:t xml:space="preserve">3), ενώ στο </w:t>
      </w:r>
      <w:r w:rsidR="0053236E">
        <w:t>PC</w:t>
      </w:r>
      <w:r w:rsidRPr="002149AD">
        <w:rPr>
          <w:lang w:val="el-GR"/>
        </w:rPr>
        <w:t>2 την 172.17.17.10 (</w:t>
      </w:r>
      <w:r>
        <w:t>em</w:t>
      </w:r>
      <w:r w:rsidRPr="002149AD">
        <w:rPr>
          <w:lang w:val="el-GR"/>
        </w:rPr>
        <w:t xml:space="preserve">1 του </w:t>
      </w:r>
      <w:r>
        <w:t>R</w:t>
      </w:r>
      <w:r w:rsidRPr="002149AD">
        <w:rPr>
          <w:lang w:val="el-GR"/>
        </w:rPr>
        <w:t>3).</w:t>
      </w:r>
    </w:p>
    <w:p w14:paraId="2141BE47" w14:textId="6C1B0CE6" w:rsidR="0039783F" w:rsidRDefault="0039783F" w:rsidP="0039783F">
      <w:pPr>
        <w:pStyle w:val="3"/>
        <w:rPr>
          <w:lang w:val="el-GR"/>
        </w:rPr>
      </w:pPr>
      <w:r>
        <w:rPr>
          <w:lang w:val="el-GR"/>
        </w:rPr>
        <w:lastRenderedPageBreak/>
        <w:t>6.8</w:t>
      </w:r>
    </w:p>
    <w:p w14:paraId="40830C51" w14:textId="57742044" w:rsidR="0039783F" w:rsidRPr="0039783F" w:rsidRDefault="00954B63" w:rsidP="0039783F">
      <w:pPr>
        <w:rPr>
          <w:lang w:val="el-GR"/>
        </w:rPr>
      </w:pPr>
      <w:r w:rsidRPr="00954B63">
        <w:rPr>
          <w:b/>
          <w:bCs/>
        </w:rPr>
        <w:t>ping</w:t>
      </w:r>
      <w:r w:rsidRPr="00CA5A8F">
        <w:rPr>
          <w:b/>
          <w:bCs/>
          <w:lang w:val="el-GR"/>
        </w:rPr>
        <w:t xml:space="preserve"> -</w:t>
      </w:r>
      <w:r w:rsidRPr="00954B63">
        <w:rPr>
          <w:b/>
          <w:bCs/>
        </w:rPr>
        <w:t>S</w:t>
      </w:r>
      <w:r w:rsidRPr="00CA5A8F">
        <w:rPr>
          <w:b/>
          <w:bCs/>
          <w:lang w:val="el-GR"/>
        </w:rPr>
        <w:t xml:space="preserve"> 172.22.22.3 192.168.</w:t>
      </w:r>
      <w:r w:rsidRPr="00954B63">
        <w:rPr>
          <w:b/>
          <w:bCs/>
        </w:rPr>
        <w:t>X</w:t>
      </w:r>
      <w:r w:rsidRPr="00CA5A8F">
        <w:rPr>
          <w:b/>
          <w:bCs/>
          <w:lang w:val="el-GR"/>
        </w:rPr>
        <w:t>.2</w:t>
      </w:r>
      <w:r w:rsidRPr="00CA5A8F">
        <w:rPr>
          <w:lang w:val="el-GR"/>
        </w:rPr>
        <w:t xml:space="preserve"> , </w:t>
      </w:r>
      <w:r>
        <w:t>X</w:t>
      </w:r>
      <w:r w:rsidRPr="00CA5A8F">
        <w:rPr>
          <w:lang w:val="el-GR"/>
        </w:rPr>
        <w:t xml:space="preserve"> = {1,2}</w:t>
      </w:r>
    </w:p>
    <w:p w14:paraId="50285978" w14:textId="56AA87C1" w:rsidR="0039783F" w:rsidRDefault="0039783F" w:rsidP="0039783F">
      <w:pPr>
        <w:pStyle w:val="3"/>
        <w:rPr>
          <w:lang w:val="el-GR"/>
        </w:rPr>
      </w:pPr>
      <w:r>
        <w:rPr>
          <w:lang w:val="el-GR"/>
        </w:rPr>
        <w:t>6.9</w:t>
      </w:r>
    </w:p>
    <w:p w14:paraId="05E07BB4" w14:textId="1C75204F" w:rsidR="0039783F" w:rsidRPr="00793C90" w:rsidRDefault="003F5306" w:rsidP="003F5306">
      <w:pPr>
        <w:rPr>
          <w:lang w:val="el-GR"/>
        </w:rPr>
      </w:pPr>
      <w:r w:rsidRPr="003F5306">
        <w:rPr>
          <w:lang w:val="el-GR"/>
        </w:rPr>
        <w:t>Θα ορίζαμε ξεχωριστές εγγραφές για κάθε προορισμό, αντί να ορίσουμε μόνο</w:t>
      </w:r>
      <w:r w:rsidR="00460A42">
        <w:rPr>
          <w:lang w:val="el-GR"/>
        </w:rPr>
        <w:t xml:space="preserve"> </w:t>
      </w:r>
      <w:r w:rsidRPr="003F5306">
        <w:rPr>
          <w:lang w:val="el-GR"/>
        </w:rPr>
        <w:t>default gateway</w:t>
      </w:r>
      <w:r w:rsidR="00460A42">
        <w:rPr>
          <w:lang w:val="el-GR"/>
        </w:rPr>
        <w:t>.</w:t>
      </w:r>
    </w:p>
    <w:p w14:paraId="5855E4DD" w14:textId="4121C52A" w:rsidR="0039783F" w:rsidRDefault="0039783F" w:rsidP="0039783F">
      <w:pPr>
        <w:pStyle w:val="3"/>
        <w:rPr>
          <w:lang w:val="el-GR"/>
        </w:rPr>
      </w:pPr>
      <w:r>
        <w:rPr>
          <w:lang w:val="el-GR"/>
        </w:rPr>
        <w:t>6.10</w:t>
      </w:r>
    </w:p>
    <w:p w14:paraId="73A4863B" w14:textId="77777777" w:rsidR="00631A69" w:rsidRPr="006B4834" w:rsidRDefault="00CA5A8F" w:rsidP="0039783F">
      <w:pPr>
        <w:rPr>
          <w:lang w:val="el-GR"/>
        </w:rPr>
      </w:pPr>
      <w:r w:rsidRPr="00CA5A8F">
        <w:rPr>
          <w:lang w:val="el-GR"/>
        </w:rPr>
        <w:t xml:space="preserve">Θα πετύχαιναν τα </w:t>
      </w:r>
      <w:r>
        <w:t>ping</w:t>
      </w:r>
      <w:r w:rsidRPr="00CA5A8F">
        <w:rPr>
          <w:lang w:val="el-GR"/>
        </w:rPr>
        <w:t xml:space="preserve"> </w:t>
      </w:r>
    </w:p>
    <w:p w14:paraId="68A7432C" w14:textId="77777777" w:rsidR="00631A69" w:rsidRPr="006B4834" w:rsidRDefault="00CA5A8F" w:rsidP="00631A69">
      <w:pPr>
        <w:ind w:firstLine="720"/>
        <w:rPr>
          <w:lang w:val="el-GR"/>
        </w:rPr>
      </w:pPr>
      <w:r w:rsidRPr="006B4834">
        <w:rPr>
          <w:lang w:val="el-GR"/>
        </w:rPr>
        <w:t xml:space="preserve">• </w:t>
      </w:r>
      <w:r>
        <w:t>PC</w:t>
      </w:r>
      <w:r w:rsidRPr="006B4834">
        <w:rPr>
          <w:lang w:val="el-GR"/>
        </w:rPr>
        <w:t xml:space="preserve">1 → </w:t>
      </w:r>
      <w:r>
        <w:t>R</w:t>
      </w:r>
      <w:r w:rsidRPr="006B4834">
        <w:rPr>
          <w:lang w:val="el-GR"/>
        </w:rPr>
        <w:t xml:space="preserve">1 </w:t>
      </w:r>
    </w:p>
    <w:p w14:paraId="7CE08960" w14:textId="77777777" w:rsidR="00631A69" w:rsidRPr="006B4834" w:rsidRDefault="00CA5A8F" w:rsidP="00631A69">
      <w:pPr>
        <w:ind w:firstLine="720"/>
        <w:rPr>
          <w:lang w:val="el-GR"/>
        </w:rPr>
      </w:pPr>
      <w:r w:rsidRPr="006B4834">
        <w:rPr>
          <w:lang w:val="el-GR"/>
        </w:rPr>
        <w:t xml:space="preserve">• </w:t>
      </w:r>
      <w:r>
        <w:t>PC</w:t>
      </w:r>
      <w:r w:rsidRPr="006B4834">
        <w:rPr>
          <w:lang w:val="el-GR"/>
        </w:rPr>
        <w:t xml:space="preserve">1 → </w:t>
      </w:r>
      <w:r>
        <w:t>R</w:t>
      </w:r>
      <w:r w:rsidRPr="006B4834">
        <w:rPr>
          <w:lang w:val="el-GR"/>
        </w:rPr>
        <w:t xml:space="preserve">3 </w:t>
      </w:r>
    </w:p>
    <w:p w14:paraId="0D1F9946" w14:textId="77777777" w:rsidR="00631A69" w:rsidRPr="006B4834" w:rsidRDefault="00CA5A8F" w:rsidP="00631A69">
      <w:pPr>
        <w:ind w:firstLine="720"/>
        <w:rPr>
          <w:lang w:val="el-GR"/>
        </w:rPr>
      </w:pPr>
      <w:r w:rsidRPr="00631A69">
        <w:rPr>
          <w:lang w:val="el-GR"/>
        </w:rPr>
        <w:t xml:space="preserve">• </w:t>
      </w:r>
      <w:r>
        <w:t>PC</w:t>
      </w:r>
      <w:r w:rsidRPr="00631A69">
        <w:rPr>
          <w:lang w:val="el-GR"/>
        </w:rPr>
        <w:t xml:space="preserve">2 → </w:t>
      </w:r>
      <w:r>
        <w:t>R</w:t>
      </w:r>
      <w:r w:rsidRPr="00631A69">
        <w:rPr>
          <w:lang w:val="el-GR"/>
        </w:rPr>
        <w:t xml:space="preserve">2 </w:t>
      </w:r>
    </w:p>
    <w:p w14:paraId="2EB66D7A" w14:textId="77777777" w:rsidR="00631A69" w:rsidRPr="006B4834" w:rsidRDefault="00CA5A8F" w:rsidP="00631A69">
      <w:pPr>
        <w:ind w:firstLine="720"/>
        <w:rPr>
          <w:lang w:val="el-GR"/>
        </w:rPr>
      </w:pPr>
      <w:r w:rsidRPr="00631A69">
        <w:rPr>
          <w:lang w:val="el-GR"/>
        </w:rPr>
        <w:t xml:space="preserve">• </w:t>
      </w:r>
      <w:r>
        <w:t>PC</w:t>
      </w:r>
      <w:r w:rsidRPr="00631A69">
        <w:rPr>
          <w:lang w:val="el-GR"/>
        </w:rPr>
        <w:t xml:space="preserve">2 → </w:t>
      </w:r>
      <w:r>
        <w:t>R</w:t>
      </w:r>
      <w:r w:rsidRPr="00631A69">
        <w:rPr>
          <w:lang w:val="el-GR"/>
        </w:rPr>
        <w:t xml:space="preserve">3 </w:t>
      </w:r>
    </w:p>
    <w:p w14:paraId="42231114" w14:textId="77777777" w:rsidR="00631A69" w:rsidRPr="006B4834" w:rsidRDefault="00CA5A8F" w:rsidP="00631A69">
      <w:pPr>
        <w:rPr>
          <w:lang w:val="el-GR"/>
        </w:rPr>
      </w:pPr>
      <w:r w:rsidRPr="00CA5A8F">
        <w:rPr>
          <w:lang w:val="el-GR"/>
        </w:rPr>
        <w:t>ενώ</w:t>
      </w:r>
      <w:r w:rsidRPr="00631A69">
        <w:rPr>
          <w:lang w:val="el-GR"/>
        </w:rPr>
        <w:t xml:space="preserve"> </w:t>
      </w:r>
      <w:r w:rsidRPr="00CA5A8F">
        <w:rPr>
          <w:lang w:val="el-GR"/>
        </w:rPr>
        <w:t>θα</w:t>
      </w:r>
      <w:r w:rsidRPr="00631A69">
        <w:rPr>
          <w:lang w:val="el-GR"/>
        </w:rPr>
        <w:t xml:space="preserve"> </w:t>
      </w:r>
      <w:r w:rsidRPr="00CA5A8F">
        <w:rPr>
          <w:lang w:val="el-GR"/>
        </w:rPr>
        <w:t>αποτυγχάνανε</w:t>
      </w:r>
      <w:r w:rsidRPr="00631A69">
        <w:rPr>
          <w:lang w:val="el-GR"/>
        </w:rPr>
        <w:t xml:space="preserve"> </w:t>
      </w:r>
      <w:r w:rsidRPr="00CA5A8F">
        <w:rPr>
          <w:lang w:val="el-GR"/>
        </w:rPr>
        <w:t>τα</w:t>
      </w:r>
      <w:r w:rsidRPr="00631A69">
        <w:rPr>
          <w:lang w:val="el-GR"/>
        </w:rPr>
        <w:t xml:space="preserve"> </w:t>
      </w:r>
    </w:p>
    <w:p w14:paraId="4786095B" w14:textId="77777777" w:rsidR="00631A69" w:rsidRPr="006B4834" w:rsidRDefault="00CA5A8F" w:rsidP="00631A69">
      <w:pPr>
        <w:ind w:firstLine="720"/>
        <w:rPr>
          <w:lang w:val="el-GR"/>
        </w:rPr>
      </w:pPr>
      <w:r w:rsidRPr="00631A69">
        <w:rPr>
          <w:lang w:val="el-GR"/>
        </w:rPr>
        <w:t xml:space="preserve">• </w:t>
      </w:r>
      <w:r>
        <w:t>PC</w:t>
      </w:r>
      <w:r w:rsidRPr="00631A69">
        <w:rPr>
          <w:lang w:val="el-GR"/>
        </w:rPr>
        <w:t xml:space="preserve">1 → </w:t>
      </w:r>
      <w:r>
        <w:t>R</w:t>
      </w:r>
      <w:r w:rsidRPr="00631A69">
        <w:rPr>
          <w:lang w:val="el-GR"/>
        </w:rPr>
        <w:t xml:space="preserve">2 </w:t>
      </w:r>
    </w:p>
    <w:p w14:paraId="792F2551" w14:textId="5652F4CC" w:rsidR="0039783F" w:rsidRPr="00A445A5" w:rsidRDefault="00CA5A8F" w:rsidP="00631A69">
      <w:pPr>
        <w:ind w:firstLine="720"/>
      </w:pPr>
      <w:r w:rsidRPr="00A445A5">
        <w:t xml:space="preserve">• </w:t>
      </w:r>
      <w:r>
        <w:t>PC</w:t>
      </w:r>
      <w:r w:rsidRPr="00A445A5">
        <w:t xml:space="preserve">2 → </w:t>
      </w:r>
      <w:r>
        <w:t>R</w:t>
      </w:r>
      <w:r w:rsidRPr="00A445A5">
        <w:t>1</w:t>
      </w:r>
    </w:p>
    <w:p w14:paraId="4D4B9F7B" w14:textId="7ACAD0F0" w:rsidR="00CA5A8F" w:rsidRDefault="00CA5A8F" w:rsidP="00CA5A8F">
      <w:pPr>
        <w:pStyle w:val="3"/>
      </w:pPr>
      <w:r>
        <w:t>6.11</w:t>
      </w:r>
    </w:p>
    <w:p w14:paraId="49C23FCC" w14:textId="3CDA293A" w:rsidR="00E94CE1" w:rsidRPr="00E94CE1" w:rsidRDefault="00E94CE1" w:rsidP="00E94CE1">
      <w:pPr>
        <w:rPr>
          <w:u w:val="single"/>
        </w:rPr>
      </w:pPr>
      <w:r w:rsidRPr="00E94CE1">
        <w:rPr>
          <w:u w:val="single"/>
        </w:rPr>
        <w:t>R1</w:t>
      </w:r>
    </w:p>
    <w:p w14:paraId="0AD05317" w14:textId="58525572" w:rsidR="00146BE0" w:rsidRPr="00146BE0" w:rsidRDefault="00A445A5" w:rsidP="00CA5A8F">
      <w:pPr>
        <w:rPr>
          <w:b/>
          <w:bCs/>
        </w:rPr>
      </w:pPr>
      <w:r w:rsidRPr="00146BE0">
        <w:rPr>
          <w:b/>
          <w:bCs/>
        </w:rPr>
        <w:t>ip route 172.22.22.2/32 172.17.17.6 2</w:t>
      </w:r>
    </w:p>
    <w:p w14:paraId="6D316A7B" w14:textId="4667832B" w:rsidR="00CA5A8F" w:rsidRPr="00146BE0" w:rsidRDefault="00A445A5" w:rsidP="00CA5A8F">
      <w:pPr>
        <w:rPr>
          <w:b/>
          <w:bCs/>
        </w:rPr>
      </w:pPr>
      <w:r w:rsidRPr="00146BE0">
        <w:rPr>
          <w:b/>
          <w:bCs/>
        </w:rPr>
        <w:t>ip route 172.22.22.3/32 172.17.17.2 2</w:t>
      </w:r>
    </w:p>
    <w:p w14:paraId="1448E57E" w14:textId="406C7CEF" w:rsidR="00CA5A8F" w:rsidRDefault="00CA5A8F" w:rsidP="00CA5A8F">
      <w:pPr>
        <w:pStyle w:val="3"/>
      </w:pPr>
      <w:r>
        <w:t>6.12</w:t>
      </w:r>
    </w:p>
    <w:p w14:paraId="29BE099E" w14:textId="2A8A5100" w:rsidR="00E94CE1" w:rsidRPr="00E94CE1" w:rsidRDefault="00E94CE1" w:rsidP="00E94CE1">
      <w:pPr>
        <w:rPr>
          <w:u w:val="single"/>
        </w:rPr>
      </w:pPr>
      <w:r w:rsidRPr="00E94CE1">
        <w:rPr>
          <w:u w:val="single"/>
        </w:rPr>
        <w:t>R2</w:t>
      </w:r>
    </w:p>
    <w:p w14:paraId="5FE82AE1" w14:textId="7253FE9A" w:rsidR="00A445A5" w:rsidRPr="00A445A5" w:rsidRDefault="00A445A5" w:rsidP="00CA5A8F">
      <w:pPr>
        <w:rPr>
          <w:b/>
          <w:bCs/>
        </w:rPr>
      </w:pPr>
      <w:r w:rsidRPr="00A445A5">
        <w:rPr>
          <w:b/>
          <w:bCs/>
        </w:rPr>
        <w:t xml:space="preserve">ip route 172.22.22.1/32 172.17.17.10 2 </w:t>
      </w:r>
    </w:p>
    <w:p w14:paraId="6AEB298B" w14:textId="79F5A5D7" w:rsidR="00CA5A8F" w:rsidRPr="00A445A5" w:rsidRDefault="00A445A5" w:rsidP="00CA5A8F">
      <w:pPr>
        <w:rPr>
          <w:b/>
          <w:bCs/>
        </w:rPr>
      </w:pPr>
      <w:r w:rsidRPr="00A445A5">
        <w:rPr>
          <w:b/>
          <w:bCs/>
        </w:rPr>
        <w:t>ip route 172.22.22.3/32 172.17.17.1 2</w:t>
      </w:r>
    </w:p>
    <w:p w14:paraId="658D0C25" w14:textId="1ABC2A10" w:rsidR="00CA5A8F" w:rsidRDefault="00CA5A8F" w:rsidP="00CA5A8F">
      <w:pPr>
        <w:pStyle w:val="3"/>
      </w:pPr>
      <w:r>
        <w:t>6.13</w:t>
      </w:r>
    </w:p>
    <w:p w14:paraId="1B5ECF31" w14:textId="00B60C6C" w:rsidR="00E94CE1" w:rsidRPr="00E94CE1" w:rsidRDefault="00E94CE1" w:rsidP="00E94CE1">
      <w:pPr>
        <w:rPr>
          <w:u w:val="single"/>
        </w:rPr>
      </w:pPr>
      <w:r w:rsidRPr="00E94CE1">
        <w:rPr>
          <w:u w:val="single"/>
        </w:rPr>
        <w:t>R3</w:t>
      </w:r>
    </w:p>
    <w:p w14:paraId="29FB647C" w14:textId="48157350" w:rsidR="00A445A5" w:rsidRPr="00A445A5" w:rsidRDefault="00A445A5" w:rsidP="00CA5A8F">
      <w:pPr>
        <w:rPr>
          <w:b/>
          <w:bCs/>
        </w:rPr>
      </w:pPr>
      <w:r w:rsidRPr="00A445A5">
        <w:rPr>
          <w:b/>
          <w:bCs/>
        </w:rPr>
        <w:t xml:space="preserve">ip route 172.22.22.1/32 172.17.17.9 2 </w:t>
      </w:r>
    </w:p>
    <w:p w14:paraId="224ABFC8" w14:textId="3E763815" w:rsidR="00CA5A8F" w:rsidRPr="006B4834" w:rsidRDefault="00A445A5" w:rsidP="00CA5A8F">
      <w:pPr>
        <w:rPr>
          <w:b/>
          <w:bCs/>
          <w:lang w:val="el-GR"/>
        </w:rPr>
      </w:pPr>
      <w:r w:rsidRPr="00A445A5">
        <w:rPr>
          <w:b/>
          <w:bCs/>
        </w:rPr>
        <w:t>ip</w:t>
      </w:r>
      <w:r w:rsidRPr="006B4834">
        <w:rPr>
          <w:b/>
          <w:bCs/>
          <w:lang w:val="el-GR"/>
        </w:rPr>
        <w:t xml:space="preserve"> </w:t>
      </w:r>
      <w:r w:rsidRPr="00A445A5">
        <w:rPr>
          <w:b/>
          <w:bCs/>
        </w:rPr>
        <w:t>route</w:t>
      </w:r>
      <w:r w:rsidRPr="006B4834">
        <w:rPr>
          <w:b/>
          <w:bCs/>
          <w:lang w:val="el-GR"/>
        </w:rPr>
        <w:t xml:space="preserve"> 172.22.22.2/32 172.17.17.</w:t>
      </w:r>
      <w:r w:rsidR="00146BE0" w:rsidRPr="006B4834">
        <w:rPr>
          <w:b/>
          <w:bCs/>
          <w:lang w:val="el-GR"/>
        </w:rPr>
        <w:t>5</w:t>
      </w:r>
      <w:r w:rsidRPr="006B4834">
        <w:rPr>
          <w:b/>
          <w:bCs/>
          <w:lang w:val="el-GR"/>
        </w:rPr>
        <w:t xml:space="preserve"> 2</w:t>
      </w:r>
    </w:p>
    <w:p w14:paraId="04E1FE6C" w14:textId="77777777" w:rsidR="006C27DF" w:rsidRPr="006B4834" w:rsidRDefault="006C27DF" w:rsidP="00CA5A8F">
      <w:pPr>
        <w:rPr>
          <w:b/>
          <w:bCs/>
          <w:lang w:val="el-GR"/>
        </w:rPr>
      </w:pPr>
    </w:p>
    <w:p w14:paraId="6F95AF5D" w14:textId="77777777" w:rsidR="006C27DF" w:rsidRPr="006B4834" w:rsidRDefault="006C27DF" w:rsidP="00CA5A8F">
      <w:pPr>
        <w:rPr>
          <w:b/>
          <w:bCs/>
          <w:lang w:val="el-GR"/>
        </w:rPr>
      </w:pPr>
    </w:p>
    <w:p w14:paraId="1F6EE0DB" w14:textId="77777777" w:rsidR="006C27DF" w:rsidRPr="006B4834" w:rsidRDefault="006C27DF" w:rsidP="00CA5A8F">
      <w:pPr>
        <w:rPr>
          <w:b/>
          <w:bCs/>
          <w:lang w:val="el-GR"/>
        </w:rPr>
      </w:pPr>
    </w:p>
    <w:p w14:paraId="660B38B5" w14:textId="77777777" w:rsidR="006C27DF" w:rsidRPr="006B4834" w:rsidRDefault="006C27DF" w:rsidP="00CA5A8F">
      <w:pPr>
        <w:rPr>
          <w:b/>
          <w:bCs/>
          <w:lang w:val="el-GR"/>
        </w:rPr>
      </w:pPr>
    </w:p>
    <w:p w14:paraId="6D36C9F9" w14:textId="5A331578" w:rsidR="00CA5A8F" w:rsidRPr="006C27DF" w:rsidRDefault="00CA5A8F" w:rsidP="00CA5A8F">
      <w:pPr>
        <w:pStyle w:val="3"/>
        <w:rPr>
          <w:lang w:val="el-GR"/>
        </w:rPr>
      </w:pPr>
      <w:r w:rsidRPr="006C27DF">
        <w:rPr>
          <w:lang w:val="el-GR"/>
        </w:rPr>
        <w:t>6.14</w:t>
      </w:r>
    </w:p>
    <w:p w14:paraId="52052132" w14:textId="19928DEF" w:rsidR="006C27DF" w:rsidRPr="006C27DF" w:rsidRDefault="006C27DF" w:rsidP="006C27DF">
      <w:pPr>
        <w:rPr>
          <w:lang w:val="el-GR"/>
        </w:rPr>
      </w:pPr>
      <w:r>
        <w:rPr>
          <w:lang w:val="el-GR"/>
        </w:rPr>
        <w:t xml:space="preserve">Έχει επιλεχθεί αυτή μέσω του </w:t>
      </w:r>
      <w:r>
        <w:t>WAN</w:t>
      </w:r>
      <w:r w:rsidRPr="006C27DF">
        <w:rPr>
          <w:lang w:val="el-GR"/>
        </w:rPr>
        <w:t xml:space="preserve"> 1 </w:t>
      </w:r>
      <w:r>
        <w:rPr>
          <w:lang w:val="el-GR"/>
        </w:rPr>
        <w:t>όπως φαίνεται στην παρακάτω εικόνα.</w:t>
      </w:r>
    </w:p>
    <w:p w14:paraId="6C03FA90" w14:textId="42366182" w:rsidR="00CA5A8F" w:rsidRPr="00CA5A8F" w:rsidRDefault="006C27DF" w:rsidP="00CA5A8F">
      <w:r w:rsidRPr="006C27DF">
        <w:rPr>
          <w:noProof/>
        </w:rPr>
        <w:drawing>
          <wp:inline distT="0" distB="0" distL="0" distR="0" wp14:anchorId="3B47992F" wp14:editId="44CC7B90">
            <wp:extent cx="6287377" cy="2629267"/>
            <wp:effectExtent l="0" t="0" r="0" b="0"/>
            <wp:docPr id="34092128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212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1C24" w14:textId="65F29928" w:rsidR="00CA5A8F" w:rsidRDefault="00CA5A8F" w:rsidP="00CA5A8F">
      <w:pPr>
        <w:pStyle w:val="3"/>
        <w:rPr>
          <w:lang w:val="el-GR"/>
        </w:rPr>
      </w:pPr>
      <w:r w:rsidRPr="006B4834">
        <w:rPr>
          <w:lang w:val="el-GR"/>
        </w:rPr>
        <w:t>6.15</w:t>
      </w:r>
    </w:p>
    <w:p w14:paraId="5D0C0B1E" w14:textId="15B5B8C5" w:rsidR="00CA5A8F" w:rsidRPr="002A2389" w:rsidRDefault="002A2389" w:rsidP="00CA5A8F">
      <w:pPr>
        <w:rPr>
          <w:lang w:val="el-GR"/>
        </w:rPr>
      </w:pPr>
      <w:r w:rsidRPr="002A2389">
        <w:rPr>
          <w:lang w:val="el-GR"/>
        </w:rPr>
        <w:t xml:space="preserve">Παρατηρούμε πως είναι πλέον </w:t>
      </w:r>
      <w:r>
        <w:t>inactive</w:t>
      </w:r>
      <w:r>
        <w:rPr>
          <w:lang w:val="el-GR"/>
        </w:rPr>
        <w:t xml:space="preserve"> οι διαδρομές μέσω </w:t>
      </w:r>
      <w:r>
        <w:t>WAN</w:t>
      </w:r>
      <w:r w:rsidRPr="002A2389">
        <w:rPr>
          <w:lang w:val="el-GR"/>
        </w:rPr>
        <w:t xml:space="preserve">1 </w:t>
      </w:r>
      <w:r>
        <w:rPr>
          <w:lang w:val="el-GR"/>
        </w:rPr>
        <w:t xml:space="preserve">ενώ η δρομολόγηση προς το </w:t>
      </w:r>
      <w:r>
        <w:t>loopback</w:t>
      </w:r>
      <w:r w:rsidRPr="002A2389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</w:t>
      </w:r>
      <w:r w:rsidRPr="002A2389">
        <w:rPr>
          <w:lang w:val="el-GR"/>
        </w:rPr>
        <w:t xml:space="preserve">2 </w:t>
      </w:r>
      <w:r>
        <w:rPr>
          <w:lang w:val="el-GR"/>
        </w:rPr>
        <w:t>άλλαξε σωστά στην δευτ</w:t>
      </w:r>
      <w:r w:rsidR="006234C4">
        <w:rPr>
          <w:lang w:val="el-GR"/>
        </w:rPr>
        <w:t>ε</w:t>
      </w:r>
      <w:r>
        <w:rPr>
          <w:lang w:val="el-GR"/>
        </w:rPr>
        <w:t>ρεύουσα ορισμένη.</w:t>
      </w:r>
      <w:r w:rsidRPr="002A2389">
        <w:rPr>
          <w:noProof/>
        </w:rPr>
        <w:drawing>
          <wp:inline distT="0" distB="0" distL="0" distR="0" wp14:anchorId="713397F4" wp14:editId="63596326">
            <wp:extent cx="6735115" cy="2610214"/>
            <wp:effectExtent l="0" t="0" r="8890" b="0"/>
            <wp:docPr id="120674001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400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906D" w14:textId="4894F97D" w:rsidR="00CA5A8F" w:rsidRDefault="00CA5A8F" w:rsidP="00CA5A8F">
      <w:pPr>
        <w:pStyle w:val="3"/>
        <w:rPr>
          <w:lang w:val="el-GR"/>
        </w:rPr>
      </w:pPr>
      <w:r w:rsidRPr="006B4834">
        <w:rPr>
          <w:lang w:val="el-GR"/>
        </w:rPr>
        <w:t>6.16</w:t>
      </w:r>
    </w:p>
    <w:p w14:paraId="69096F54" w14:textId="0BDF29D8" w:rsidR="002F1688" w:rsidRDefault="00C2568F" w:rsidP="002F1688">
      <w:pPr>
        <w:rPr>
          <w:lang w:val="el-GR"/>
        </w:rPr>
      </w:pPr>
      <w:r>
        <w:rPr>
          <w:lang w:val="el-GR"/>
        </w:rPr>
        <w:t xml:space="preserve">Δε </w:t>
      </w:r>
      <w:r w:rsidR="002F1688" w:rsidRPr="002F1688">
        <w:rPr>
          <w:lang w:val="el-GR"/>
        </w:rPr>
        <w:t xml:space="preserve">μας εμφανίζει τις διαδρομές του </w:t>
      </w:r>
      <w:r w:rsidR="002F1688">
        <w:t>WAN</w:t>
      </w:r>
      <w:r w:rsidR="002F1688" w:rsidRPr="002F1688">
        <w:rPr>
          <w:lang w:val="el-GR"/>
        </w:rPr>
        <w:t xml:space="preserve">2 ως </w:t>
      </w:r>
      <w:r w:rsidR="002F1688">
        <w:t>inactive</w:t>
      </w:r>
      <w:r w:rsidR="002F1688" w:rsidRPr="002F1688">
        <w:rPr>
          <w:lang w:val="el-GR"/>
        </w:rPr>
        <w:t>, καθώς δεν έχουμε ορίσει τις διεπαφές (</w:t>
      </w:r>
      <w:r w:rsidR="002F1688">
        <w:t>R</w:t>
      </w:r>
      <w:r w:rsidR="002F1688" w:rsidRPr="002F1688">
        <w:rPr>
          <w:lang w:val="el-GR"/>
        </w:rPr>
        <w:t>1-</w:t>
      </w:r>
      <w:r w:rsidR="002F1688">
        <w:t>em</w:t>
      </w:r>
      <w:r w:rsidR="002F1688" w:rsidRPr="002F1688">
        <w:rPr>
          <w:lang w:val="el-GR"/>
        </w:rPr>
        <w:t>2) και (</w:t>
      </w:r>
      <w:r w:rsidR="002F1688">
        <w:t>R</w:t>
      </w:r>
      <w:r w:rsidR="002F1688" w:rsidRPr="002F1688">
        <w:rPr>
          <w:lang w:val="el-GR"/>
        </w:rPr>
        <w:t>3-</w:t>
      </w:r>
      <w:r w:rsidR="002F1688">
        <w:t>em</w:t>
      </w:r>
      <w:r w:rsidR="002F1688" w:rsidRPr="002F1688">
        <w:rPr>
          <w:lang w:val="el-GR"/>
        </w:rPr>
        <w:t xml:space="preserve">0) να κάνουν </w:t>
      </w:r>
      <w:r w:rsidR="002F1688">
        <w:t>link</w:t>
      </w:r>
      <w:r w:rsidR="002F1688" w:rsidRPr="002F1688">
        <w:rPr>
          <w:lang w:val="el-GR"/>
        </w:rPr>
        <w:t>-</w:t>
      </w:r>
      <w:r w:rsidR="002F1688">
        <w:t>detect</w:t>
      </w:r>
      <w:r w:rsidR="002F1688" w:rsidRPr="002F1688">
        <w:rPr>
          <w:lang w:val="el-GR"/>
        </w:rPr>
        <w:t>.</w:t>
      </w:r>
    </w:p>
    <w:p w14:paraId="071A2E60" w14:textId="3F2145F6" w:rsidR="001305A0" w:rsidRPr="002F1688" w:rsidRDefault="001305A0" w:rsidP="002F1688">
      <w:pPr>
        <w:rPr>
          <w:lang w:val="el-GR"/>
        </w:rPr>
      </w:pPr>
      <w:r w:rsidRPr="001305A0">
        <w:rPr>
          <w:noProof/>
          <w:lang w:val="el-GR"/>
        </w:rPr>
        <w:lastRenderedPageBreak/>
        <w:drawing>
          <wp:inline distT="0" distB="0" distL="0" distR="0" wp14:anchorId="7A85CA4D" wp14:editId="011D6EE7">
            <wp:extent cx="4257675" cy="1717794"/>
            <wp:effectExtent l="0" t="0" r="0" b="0"/>
            <wp:docPr id="118199898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9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146" cy="17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63D4" w14:textId="4B2A29B6" w:rsidR="00CA5A8F" w:rsidRPr="006B4834" w:rsidRDefault="00CA5A8F" w:rsidP="00CA5A8F">
      <w:pPr>
        <w:pStyle w:val="1"/>
        <w:rPr>
          <w:lang w:val="el-GR"/>
        </w:rPr>
      </w:pPr>
      <w:r w:rsidRPr="006B4834">
        <w:rPr>
          <w:lang w:val="el-GR"/>
        </w:rPr>
        <w:t>Άσκηση 7: Ένα εταιρικό δίκτυο</w:t>
      </w:r>
    </w:p>
    <w:p w14:paraId="6548CD8A" w14:textId="7666CF63" w:rsidR="00CA5A8F" w:rsidRPr="006B4834" w:rsidRDefault="00CA5A8F" w:rsidP="00CA5A8F">
      <w:pPr>
        <w:pStyle w:val="3"/>
        <w:rPr>
          <w:lang w:val="el-GR"/>
        </w:rPr>
      </w:pPr>
      <w:r w:rsidRPr="006B4834">
        <w:rPr>
          <w:lang w:val="el-GR"/>
        </w:rPr>
        <w:t>7.1</w:t>
      </w:r>
    </w:p>
    <w:p w14:paraId="745AE3B6" w14:textId="77777777" w:rsidR="00A64DD5" w:rsidRPr="004A4D7A" w:rsidRDefault="00A64DD5" w:rsidP="00CA5A8F">
      <w:pPr>
        <w:rPr>
          <w:b/>
          <w:bCs/>
          <w:lang w:val="el-GR"/>
        </w:rPr>
      </w:pPr>
      <w:r w:rsidRPr="004A4D7A">
        <w:rPr>
          <w:b/>
          <w:bCs/>
        </w:rPr>
        <w:t>ip</w:t>
      </w:r>
      <w:r w:rsidRPr="006B4834">
        <w:rPr>
          <w:b/>
          <w:bCs/>
          <w:lang w:val="el-GR"/>
        </w:rPr>
        <w:t xml:space="preserve"> </w:t>
      </w:r>
      <w:r w:rsidRPr="004A4D7A">
        <w:rPr>
          <w:b/>
          <w:bCs/>
        </w:rPr>
        <w:t>route</w:t>
      </w:r>
      <w:r w:rsidRPr="006B4834">
        <w:rPr>
          <w:b/>
          <w:bCs/>
          <w:lang w:val="el-GR"/>
        </w:rPr>
        <w:t xml:space="preserve"> 192.168.1.0/24 10.0.1.1 </w:t>
      </w:r>
    </w:p>
    <w:p w14:paraId="2D33BCD8" w14:textId="511A2DC6" w:rsidR="00CA5A8F" w:rsidRPr="006B4834" w:rsidRDefault="00A64DD5" w:rsidP="00CA5A8F">
      <w:pPr>
        <w:rPr>
          <w:b/>
          <w:bCs/>
        </w:rPr>
      </w:pPr>
      <w:r w:rsidRPr="004A4D7A">
        <w:rPr>
          <w:b/>
          <w:bCs/>
        </w:rPr>
        <w:t>ip route 192.168.1.0/24 10.0.0.2 2</w:t>
      </w:r>
    </w:p>
    <w:p w14:paraId="240BF230" w14:textId="77777777" w:rsidR="00A64DD5" w:rsidRPr="006B4834" w:rsidRDefault="00A64DD5" w:rsidP="00CA5A8F">
      <w:pPr>
        <w:rPr>
          <w:b/>
          <w:bCs/>
        </w:rPr>
      </w:pPr>
      <w:r w:rsidRPr="004A4D7A">
        <w:rPr>
          <w:b/>
          <w:bCs/>
        </w:rPr>
        <w:t>ip route 192.168.2.0/24 10.0.2.1</w:t>
      </w:r>
    </w:p>
    <w:p w14:paraId="4C14E434" w14:textId="100B7ECB" w:rsidR="00A64DD5" w:rsidRPr="004A4D7A" w:rsidRDefault="00A64DD5" w:rsidP="00CA5A8F">
      <w:pPr>
        <w:rPr>
          <w:b/>
          <w:bCs/>
        </w:rPr>
      </w:pPr>
      <w:r w:rsidRPr="004A4D7A">
        <w:rPr>
          <w:b/>
          <w:bCs/>
        </w:rPr>
        <w:t>ip route 192.168.2.0/24 10.0.0.2 2</w:t>
      </w:r>
    </w:p>
    <w:p w14:paraId="655CDE55" w14:textId="25ABDF38" w:rsidR="00CA5A8F" w:rsidRDefault="00CA5A8F" w:rsidP="00CA5A8F">
      <w:pPr>
        <w:pStyle w:val="3"/>
      </w:pPr>
      <w:r>
        <w:t>7.2</w:t>
      </w:r>
    </w:p>
    <w:p w14:paraId="787CDFC4" w14:textId="69A16A6C" w:rsidR="00A64DD5" w:rsidRPr="004A4D7A" w:rsidRDefault="00A64DD5" w:rsidP="00CA5A8F">
      <w:pPr>
        <w:rPr>
          <w:b/>
          <w:bCs/>
        </w:rPr>
      </w:pPr>
      <w:r w:rsidRPr="004A4D7A">
        <w:rPr>
          <w:b/>
          <w:bCs/>
        </w:rPr>
        <w:t>ip route 192.168.1.0/24 10.0.1.5</w:t>
      </w:r>
    </w:p>
    <w:p w14:paraId="5D653252" w14:textId="77777777" w:rsidR="00A64DD5" w:rsidRPr="006B4834" w:rsidRDefault="00A64DD5" w:rsidP="00CA5A8F">
      <w:pPr>
        <w:rPr>
          <w:b/>
          <w:bCs/>
        </w:rPr>
      </w:pPr>
      <w:r w:rsidRPr="004A4D7A">
        <w:rPr>
          <w:b/>
          <w:bCs/>
        </w:rPr>
        <w:t>ip route 192.168.1.0/24 10.0.0.1 2</w:t>
      </w:r>
    </w:p>
    <w:p w14:paraId="10E189DB" w14:textId="77777777" w:rsidR="00A64DD5" w:rsidRPr="006B4834" w:rsidRDefault="00A64DD5" w:rsidP="00CA5A8F">
      <w:pPr>
        <w:rPr>
          <w:b/>
          <w:bCs/>
        </w:rPr>
      </w:pPr>
      <w:r w:rsidRPr="004A4D7A">
        <w:rPr>
          <w:b/>
          <w:bCs/>
        </w:rPr>
        <w:t>ip route 192.168.2.0/24 10.0.2.5</w:t>
      </w:r>
    </w:p>
    <w:p w14:paraId="21A5BA60" w14:textId="38CB1335" w:rsidR="00CA5A8F" w:rsidRPr="006B4834" w:rsidRDefault="00A64DD5" w:rsidP="00CA5A8F">
      <w:pPr>
        <w:rPr>
          <w:b/>
          <w:bCs/>
        </w:rPr>
      </w:pPr>
      <w:r w:rsidRPr="004A4D7A">
        <w:rPr>
          <w:b/>
          <w:bCs/>
        </w:rPr>
        <w:t>ip route 192.168.2.0/24 10.0.0.1 2</w:t>
      </w:r>
    </w:p>
    <w:p w14:paraId="6D72A956" w14:textId="30BFB727" w:rsidR="00CA5A8F" w:rsidRDefault="00CA5A8F" w:rsidP="00CA5A8F">
      <w:pPr>
        <w:pStyle w:val="3"/>
      </w:pPr>
      <w:r>
        <w:t>7.3</w:t>
      </w:r>
    </w:p>
    <w:p w14:paraId="447F9D3B" w14:textId="77777777" w:rsidR="00A64DD5" w:rsidRPr="004A4D7A" w:rsidRDefault="00A64DD5" w:rsidP="00CA5A8F">
      <w:pPr>
        <w:rPr>
          <w:b/>
          <w:bCs/>
        </w:rPr>
      </w:pPr>
      <w:r w:rsidRPr="004A4D7A">
        <w:rPr>
          <w:b/>
          <w:bCs/>
        </w:rPr>
        <w:t xml:space="preserve">ip route 192.168.2.0/24 10.0.1.2 </w:t>
      </w:r>
    </w:p>
    <w:p w14:paraId="09E1DA1B" w14:textId="6E29611E" w:rsidR="00CA5A8F" w:rsidRPr="004A4D7A" w:rsidRDefault="00A64DD5" w:rsidP="00CA5A8F">
      <w:pPr>
        <w:rPr>
          <w:b/>
          <w:bCs/>
        </w:rPr>
      </w:pPr>
      <w:r w:rsidRPr="004A4D7A">
        <w:rPr>
          <w:b/>
          <w:bCs/>
        </w:rPr>
        <w:t>ip route 192.168.2.0/24 10.0.1.6 2</w:t>
      </w:r>
    </w:p>
    <w:p w14:paraId="53C96742" w14:textId="3877FB3D" w:rsidR="00174C63" w:rsidRPr="006B4834" w:rsidRDefault="00CA5A8F" w:rsidP="00A64DD5">
      <w:pPr>
        <w:pStyle w:val="3"/>
        <w:rPr>
          <w:lang w:val="el-GR"/>
        </w:rPr>
      </w:pPr>
      <w:r w:rsidRPr="006B4834">
        <w:rPr>
          <w:lang w:val="el-GR"/>
        </w:rPr>
        <w:t>7.4</w:t>
      </w:r>
    </w:p>
    <w:p w14:paraId="67FA46E7" w14:textId="077EF8F1" w:rsidR="00B64583" w:rsidRPr="004A4D7A" w:rsidRDefault="00B64583" w:rsidP="00CA5A8F">
      <w:pPr>
        <w:rPr>
          <w:b/>
          <w:bCs/>
          <w:lang w:val="el-GR"/>
        </w:rPr>
      </w:pPr>
      <w:r w:rsidRPr="004A4D7A">
        <w:rPr>
          <w:b/>
          <w:bCs/>
        </w:rPr>
        <w:t>ip</w:t>
      </w:r>
      <w:r w:rsidRPr="006B4834">
        <w:rPr>
          <w:b/>
          <w:bCs/>
          <w:lang w:val="el-GR"/>
        </w:rPr>
        <w:t xml:space="preserve"> </w:t>
      </w:r>
      <w:r w:rsidRPr="004A4D7A">
        <w:rPr>
          <w:b/>
          <w:bCs/>
        </w:rPr>
        <w:t>route</w:t>
      </w:r>
      <w:r w:rsidRPr="006B4834">
        <w:rPr>
          <w:b/>
          <w:bCs/>
          <w:lang w:val="el-GR"/>
        </w:rPr>
        <w:t xml:space="preserve"> 192.168.1.0/24 10.0.2.2</w:t>
      </w:r>
    </w:p>
    <w:p w14:paraId="293042FE" w14:textId="7DE8D32C" w:rsidR="00174C63" w:rsidRPr="006B4834" w:rsidRDefault="00B64583" w:rsidP="00CA5A8F">
      <w:pPr>
        <w:rPr>
          <w:b/>
          <w:bCs/>
          <w:lang w:val="el-GR"/>
        </w:rPr>
      </w:pPr>
      <w:r w:rsidRPr="004A4D7A">
        <w:rPr>
          <w:b/>
          <w:bCs/>
        </w:rPr>
        <w:t>ip</w:t>
      </w:r>
      <w:r w:rsidRPr="006B4834">
        <w:rPr>
          <w:b/>
          <w:bCs/>
          <w:lang w:val="el-GR"/>
        </w:rPr>
        <w:t xml:space="preserve"> </w:t>
      </w:r>
      <w:r w:rsidRPr="004A4D7A">
        <w:rPr>
          <w:b/>
          <w:bCs/>
        </w:rPr>
        <w:t>route</w:t>
      </w:r>
      <w:r w:rsidRPr="006B4834">
        <w:rPr>
          <w:b/>
          <w:bCs/>
          <w:lang w:val="el-GR"/>
        </w:rPr>
        <w:t xml:space="preserve"> 192.168.1.0/24 10.0.2.6 2</w:t>
      </w:r>
    </w:p>
    <w:p w14:paraId="3BCCCD30" w14:textId="75B138E1" w:rsidR="00CA5A8F" w:rsidRPr="007779CD" w:rsidRDefault="00CA5A8F" w:rsidP="00CA5A8F">
      <w:pPr>
        <w:pStyle w:val="3"/>
        <w:rPr>
          <w:lang w:val="el-GR"/>
        </w:rPr>
      </w:pPr>
      <w:r w:rsidRPr="007779CD">
        <w:rPr>
          <w:lang w:val="el-GR"/>
        </w:rPr>
        <w:t>7.5</w:t>
      </w:r>
    </w:p>
    <w:p w14:paraId="417AB2BA" w14:textId="5C31F117" w:rsidR="00CA5A8F" w:rsidRPr="007779CD" w:rsidRDefault="007779CD" w:rsidP="00CA5A8F">
      <w:pPr>
        <w:rPr>
          <w:lang w:val="el-GR"/>
        </w:rPr>
      </w:pPr>
      <w:r>
        <w:rPr>
          <w:lang w:val="el-GR"/>
        </w:rPr>
        <w:t>Όλα λειτουργούν σωστά.</w:t>
      </w:r>
    </w:p>
    <w:p w14:paraId="6F0A36BA" w14:textId="4252AD6E" w:rsidR="00CA5A8F" w:rsidRPr="007779CD" w:rsidRDefault="00CA5A8F" w:rsidP="00CA5A8F">
      <w:pPr>
        <w:pStyle w:val="3"/>
        <w:rPr>
          <w:lang w:val="el-GR"/>
        </w:rPr>
      </w:pPr>
      <w:r w:rsidRPr="007779CD">
        <w:rPr>
          <w:lang w:val="el-GR"/>
        </w:rPr>
        <w:t>7.6</w:t>
      </w:r>
    </w:p>
    <w:p w14:paraId="50C188F4" w14:textId="2CE994F9" w:rsidR="00CA5A8F" w:rsidRPr="007779CD" w:rsidRDefault="007779CD" w:rsidP="00CA5A8F">
      <w:pPr>
        <w:rPr>
          <w:lang w:val="el-GR"/>
        </w:rPr>
      </w:pPr>
      <w:r>
        <w:rPr>
          <w:lang w:val="el-GR"/>
        </w:rPr>
        <w:t>Ναι, επικοινωνεί.</w:t>
      </w:r>
    </w:p>
    <w:p w14:paraId="7CBB7B2C" w14:textId="217C74B4" w:rsidR="00CA5A8F" w:rsidRPr="007779CD" w:rsidRDefault="00CA5A8F" w:rsidP="00CA5A8F">
      <w:pPr>
        <w:pStyle w:val="3"/>
        <w:rPr>
          <w:lang w:val="el-GR"/>
        </w:rPr>
      </w:pPr>
      <w:r w:rsidRPr="007779CD">
        <w:rPr>
          <w:lang w:val="el-GR"/>
        </w:rPr>
        <w:lastRenderedPageBreak/>
        <w:t>7.7</w:t>
      </w:r>
    </w:p>
    <w:p w14:paraId="21FE8A3D" w14:textId="77777777" w:rsidR="00861207" w:rsidRDefault="004A4D7A" w:rsidP="00CA5A8F">
      <w:pPr>
        <w:rPr>
          <w:lang w:val="el-GR"/>
        </w:rPr>
      </w:pPr>
      <w:r w:rsidRPr="004A4D7A">
        <w:rPr>
          <w:lang w:val="el-GR"/>
        </w:rPr>
        <w:t xml:space="preserve">Από το </w:t>
      </w:r>
      <w:r>
        <w:t>PC</w:t>
      </w:r>
      <w:r w:rsidRPr="004A4D7A">
        <w:rPr>
          <w:lang w:val="el-GR"/>
        </w:rPr>
        <w:t xml:space="preserve">1 : </w:t>
      </w:r>
      <w:r>
        <w:t>R</w:t>
      </w:r>
      <w:r w:rsidRPr="004A4D7A">
        <w:rPr>
          <w:lang w:val="el-GR"/>
        </w:rPr>
        <w:t xml:space="preserve">1 → </w:t>
      </w:r>
      <w:r>
        <w:t>C</w:t>
      </w:r>
      <w:r w:rsidRPr="004A4D7A">
        <w:rPr>
          <w:lang w:val="el-GR"/>
        </w:rPr>
        <w:t xml:space="preserve">1 → </w:t>
      </w:r>
      <w:r>
        <w:t>C</w:t>
      </w:r>
      <w:r w:rsidRPr="004A4D7A">
        <w:rPr>
          <w:lang w:val="el-GR"/>
        </w:rPr>
        <w:t xml:space="preserve">2 → </w:t>
      </w:r>
      <w:r>
        <w:t>R</w:t>
      </w:r>
      <w:r w:rsidRPr="004A4D7A">
        <w:rPr>
          <w:lang w:val="el-GR"/>
        </w:rPr>
        <w:t xml:space="preserve">2 → </w:t>
      </w:r>
      <w:r>
        <w:t>PC</w:t>
      </w:r>
      <w:r w:rsidRPr="004A4D7A">
        <w:rPr>
          <w:lang w:val="el-GR"/>
        </w:rPr>
        <w:t xml:space="preserve">2 </w:t>
      </w:r>
    </w:p>
    <w:p w14:paraId="159D2E2A" w14:textId="463CB528" w:rsidR="00CA5A8F" w:rsidRPr="004A4D7A" w:rsidRDefault="004A4D7A" w:rsidP="00CA5A8F">
      <w:pPr>
        <w:rPr>
          <w:lang w:val="el-GR"/>
        </w:rPr>
      </w:pPr>
      <w:r w:rsidRPr="004A4D7A">
        <w:rPr>
          <w:lang w:val="el-GR"/>
        </w:rPr>
        <w:t xml:space="preserve">Από το </w:t>
      </w:r>
      <w:r>
        <w:t>PC</w:t>
      </w:r>
      <w:r w:rsidRPr="004A4D7A">
        <w:rPr>
          <w:lang w:val="el-GR"/>
        </w:rPr>
        <w:t xml:space="preserve">2 : </w:t>
      </w:r>
      <w:r>
        <w:t>R</w:t>
      </w:r>
      <w:r w:rsidRPr="004A4D7A">
        <w:rPr>
          <w:lang w:val="el-GR"/>
        </w:rPr>
        <w:t xml:space="preserve">2 → </w:t>
      </w:r>
      <w:r>
        <w:t>C</w:t>
      </w:r>
      <w:r w:rsidRPr="004A4D7A">
        <w:rPr>
          <w:lang w:val="el-GR"/>
        </w:rPr>
        <w:t xml:space="preserve">2 → </w:t>
      </w:r>
      <w:r>
        <w:t>R</w:t>
      </w:r>
      <w:r w:rsidRPr="004A4D7A">
        <w:rPr>
          <w:lang w:val="el-GR"/>
        </w:rPr>
        <w:t xml:space="preserve">1 → </w:t>
      </w:r>
      <w:r>
        <w:t>PC</w:t>
      </w:r>
      <w:r w:rsidRPr="004A4D7A">
        <w:rPr>
          <w:lang w:val="el-GR"/>
        </w:rPr>
        <w:t>1</w:t>
      </w:r>
    </w:p>
    <w:p w14:paraId="190F718F" w14:textId="6AC4647D" w:rsidR="00CA5A8F" w:rsidRPr="007779CD" w:rsidRDefault="00CA5A8F" w:rsidP="00CA5A8F">
      <w:pPr>
        <w:pStyle w:val="3"/>
        <w:rPr>
          <w:lang w:val="el-GR"/>
        </w:rPr>
      </w:pPr>
      <w:r w:rsidRPr="007779CD">
        <w:rPr>
          <w:lang w:val="el-GR"/>
        </w:rPr>
        <w:t>7.8</w:t>
      </w:r>
    </w:p>
    <w:p w14:paraId="1B69BC35" w14:textId="3BDCD933" w:rsidR="00CA5A8F" w:rsidRPr="00CA5A8F" w:rsidRDefault="007779CD" w:rsidP="00CA5A8F">
      <w:r w:rsidRPr="007779CD">
        <w:rPr>
          <w:noProof/>
        </w:rPr>
        <w:drawing>
          <wp:inline distT="0" distB="0" distL="0" distR="0" wp14:anchorId="228542F6" wp14:editId="6D668B24">
            <wp:extent cx="6782747" cy="1371791"/>
            <wp:effectExtent l="0" t="0" r="0" b="0"/>
            <wp:docPr id="14550163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63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2776" w14:textId="77777777" w:rsidR="00D205CE" w:rsidRDefault="00D205CE" w:rsidP="0039783F">
      <w:pPr>
        <w:rPr>
          <w:lang w:val="el-GR"/>
        </w:rPr>
      </w:pPr>
      <w:r w:rsidRPr="00D205CE">
        <w:rPr>
          <w:lang w:val="el-GR"/>
        </w:rPr>
        <w:t xml:space="preserve">Βλέπουμε το </w:t>
      </w:r>
      <w:r>
        <w:t>traceroute</w:t>
      </w:r>
      <w:r w:rsidRPr="00D205CE">
        <w:rPr>
          <w:lang w:val="el-GR"/>
        </w:rPr>
        <w:t xml:space="preserve"> παραπάνω. Εμφανίζεται μια αναντιστοιχία την οποία και θα δούμε αναλυτικά. </w:t>
      </w:r>
    </w:p>
    <w:p w14:paraId="0662CD9B" w14:textId="24F5797C" w:rsidR="00CF3459" w:rsidRPr="00744F9A" w:rsidRDefault="00D205CE" w:rsidP="0039783F">
      <w:r w:rsidRPr="00D205CE">
        <w:rPr>
          <w:lang w:val="el-GR"/>
        </w:rPr>
        <w:t xml:space="preserve">Αρχικά, το </w:t>
      </w:r>
      <w:r>
        <w:t>PC</w:t>
      </w:r>
      <w:r w:rsidRPr="00D205CE">
        <w:rPr>
          <w:lang w:val="el-GR"/>
        </w:rPr>
        <w:t xml:space="preserve">1 στέλνει τα πακέτα, το </w:t>
      </w:r>
      <w:r>
        <w:t>R</w:t>
      </w:r>
      <w:r w:rsidRPr="00D205CE">
        <w:rPr>
          <w:lang w:val="el-GR"/>
        </w:rPr>
        <w:t xml:space="preserve">1 τα προωθεί μέσω της 10.0.1.1 και απαντάει στο </w:t>
      </w:r>
      <w:r>
        <w:t>PC</w:t>
      </w:r>
      <w:r w:rsidRPr="00D205CE">
        <w:rPr>
          <w:lang w:val="el-GR"/>
        </w:rPr>
        <w:t>1 μέσω της 192.168.</w:t>
      </w:r>
      <w:r w:rsidR="006B4834">
        <w:rPr>
          <w:lang w:val="el-GR"/>
        </w:rPr>
        <w:t>1</w:t>
      </w:r>
      <w:r w:rsidRPr="00D205CE">
        <w:rPr>
          <w:lang w:val="el-GR"/>
        </w:rPr>
        <w:t xml:space="preserve">.1 που βλέπουμε. Στη συνέχεια, πάνε μέσω της κύριας διαδρομής για το </w:t>
      </w:r>
      <w:r>
        <w:t>LAN</w:t>
      </w:r>
      <w:r w:rsidRPr="00D205CE">
        <w:rPr>
          <w:lang w:val="el-GR"/>
        </w:rPr>
        <w:t xml:space="preserve">2, δηλαδή στο </w:t>
      </w:r>
      <w:r>
        <w:t>C</w:t>
      </w:r>
      <w:r w:rsidRPr="00D205CE">
        <w:rPr>
          <w:lang w:val="el-GR"/>
        </w:rPr>
        <w:t xml:space="preserve">1, το οποίο απαντάει πίσω από την 10.0.1.2, αλλά προωθεί μέσω της 10.0.0.1. Από εκεί, τα λαμβάνει το </w:t>
      </w:r>
      <w:r>
        <w:t>C</w:t>
      </w:r>
      <w:r w:rsidRPr="00D205CE">
        <w:rPr>
          <w:lang w:val="el-GR"/>
        </w:rPr>
        <w:t xml:space="preserve">2, το οποίο απαντάει μέσω της 10.0.1.6 και προωθεί μέσω της 10.0.2.6. Ύστερα, λαμβάνονται από το </w:t>
      </w:r>
      <w:r>
        <w:t>R</w:t>
      </w:r>
      <w:r w:rsidRPr="00D205CE">
        <w:rPr>
          <w:lang w:val="el-GR"/>
        </w:rPr>
        <w:t xml:space="preserve">2, το οποίο απαντάει μέσω της δευτερεύουσας διαδρομής, δηλαδή προς το </w:t>
      </w:r>
      <w:r>
        <w:t>C</w:t>
      </w:r>
      <w:r w:rsidRPr="00D205CE">
        <w:rPr>
          <w:lang w:val="el-GR"/>
        </w:rPr>
        <w:t xml:space="preserve">2 από την 10.0.2.5 δεδομένου ότι έχουμε κόψει το </w:t>
      </w:r>
      <w:r>
        <w:t>WAN</w:t>
      </w:r>
      <w:r w:rsidRPr="00D205CE">
        <w:rPr>
          <w:lang w:val="el-GR"/>
        </w:rPr>
        <w:t xml:space="preserve">2. Τέλος, απαντάει ο παραλήπτης </w:t>
      </w:r>
      <w:r>
        <w:t>PC</w:t>
      </w:r>
      <w:r w:rsidRPr="00D205CE">
        <w:rPr>
          <w:lang w:val="el-GR"/>
        </w:rPr>
        <w:t xml:space="preserve">2 από την 192.168.2.2. Επομένως, η αναντιστοιχία ουσιαστικά βρίσκεται στο βήμα </w:t>
      </w:r>
      <w:r>
        <w:t>C</w:t>
      </w:r>
      <w:r w:rsidRPr="00D205CE">
        <w:rPr>
          <w:lang w:val="el-GR"/>
        </w:rPr>
        <w:t xml:space="preserve">1 → </w:t>
      </w:r>
      <w:r>
        <w:t>C</w:t>
      </w:r>
      <w:r w:rsidRPr="00D205CE">
        <w:rPr>
          <w:lang w:val="el-GR"/>
        </w:rPr>
        <w:t xml:space="preserve">2, όπου λαμβάνουμε απάντηση από την </w:t>
      </w:r>
      <w:r>
        <w:t>em</w:t>
      </w:r>
      <w:r w:rsidR="00B811E9">
        <w:rPr>
          <w:lang w:val="el-GR"/>
        </w:rPr>
        <w:t>1</w:t>
      </w:r>
      <w:r w:rsidRPr="00D205CE">
        <w:rPr>
          <w:lang w:val="el-GR"/>
        </w:rPr>
        <w:t xml:space="preserve"> του </w:t>
      </w:r>
      <w:r>
        <w:t>C</w:t>
      </w:r>
      <w:r w:rsidRPr="00D205CE">
        <w:rPr>
          <w:lang w:val="el-GR"/>
        </w:rPr>
        <w:t xml:space="preserve">2 αντί της </w:t>
      </w:r>
      <w:r>
        <w:t>em</w:t>
      </w:r>
      <w:r w:rsidRPr="00D205CE">
        <w:rPr>
          <w:lang w:val="el-GR"/>
        </w:rPr>
        <w:t xml:space="preserve">0 αυτού, διότι η κύρια διαδρομή από το </w:t>
      </w:r>
      <w:r>
        <w:t>C</w:t>
      </w:r>
      <w:r w:rsidRPr="00D205CE">
        <w:rPr>
          <w:lang w:val="el-GR"/>
        </w:rPr>
        <w:t xml:space="preserve">2 για το </w:t>
      </w:r>
      <w:r>
        <w:t>LAN</w:t>
      </w:r>
      <w:r w:rsidRPr="00D205CE">
        <w:rPr>
          <w:lang w:val="el-GR"/>
        </w:rPr>
        <w:t xml:space="preserve">1 είναι μέσω του </w:t>
      </w:r>
      <w:r>
        <w:t>R</w:t>
      </w:r>
      <w:r w:rsidRPr="00D205CE">
        <w:rPr>
          <w:lang w:val="el-GR"/>
        </w:rPr>
        <w:t>1, οπότε και ακολουθείται αυτή</w:t>
      </w:r>
      <w:r w:rsidR="00A71D8D">
        <w:rPr>
          <w:lang w:val="el-GR"/>
        </w:rPr>
        <w:t xml:space="preserve"> μέσω </w:t>
      </w:r>
      <w:r w:rsidR="00A71D8D">
        <w:t>WAN</w:t>
      </w:r>
      <w:r w:rsidR="00A71D8D" w:rsidRPr="00A71D8D">
        <w:rPr>
          <w:lang w:val="el-GR"/>
        </w:rPr>
        <w:t>3.</w:t>
      </w:r>
    </w:p>
    <w:p w14:paraId="637658C1" w14:textId="756314DD" w:rsidR="00CF3459" w:rsidRPr="006B4834" w:rsidRDefault="00CF3459" w:rsidP="00CF3459">
      <w:pPr>
        <w:pStyle w:val="3"/>
        <w:rPr>
          <w:lang w:val="el-GR"/>
        </w:rPr>
      </w:pPr>
      <w:r w:rsidRPr="006B4834">
        <w:rPr>
          <w:lang w:val="el-GR"/>
        </w:rPr>
        <w:t>7.9</w:t>
      </w:r>
    </w:p>
    <w:p w14:paraId="57911F1A" w14:textId="77777777" w:rsidR="00CF3459" w:rsidRPr="006B4834" w:rsidRDefault="00CF3459" w:rsidP="0039783F">
      <w:pPr>
        <w:rPr>
          <w:lang w:val="el-GR"/>
        </w:rPr>
      </w:pPr>
      <w:r>
        <w:t>PC</w:t>
      </w:r>
      <w:r w:rsidRPr="00CF3459">
        <w:rPr>
          <w:lang w:val="el-GR"/>
        </w:rPr>
        <w:t xml:space="preserve">2 -&gt; </w:t>
      </w:r>
      <w:r>
        <w:t>R</w:t>
      </w:r>
      <w:r w:rsidRPr="00CF3459">
        <w:rPr>
          <w:lang w:val="el-GR"/>
        </w:rPr>
        <w:t xml:space="preserve">2 -&gt; </w:t>
      </w:r>
      <w:r>
        <w:t>C</w:t>
      </w:r>
      <w:r w:rsidRPr="00CF3459">
        <w:rPr>
          <w:lang w:val="el-GR"/>
        </w:rPr>
        <w:t xml:space="preserve">2 -&gt; </w:t>
      </w:r>
      <w:r>
        <w:t>R</w:t>
      </w:r>
      <w:r w:rsidRPr="00CF3459">
        <w:rPr>
          <w:lang w:val="el-GR"/>
        </w:rPr>
        <w:t xml:space="preserve">1 -&gt; </w:t>
      </w:r>
      <w:r>
        <w:t>PC</w:t>
      </w:r>
      <w:r w:rsidRPr="00CF3459">
        <w:rPr>
          <w:lang w:val="el-GR"/>
        </w:rPr>
        <w:t xml:space="preserve">1 </w:t>
      </w:r>
    </w:p>
    <w:p w14:paraId="4FE5D89E" w14:textId="766D3B84" w:rsidR="00CF3459" w:rsidRPr="006B4834" w:rsidRDefault="00CF3459" w:rsidP="0039783F">
      <w:pPr>
        <w:rPr>
          <w:lang w:val="el-GR"/>
        </w:rPr>
      </w:pPr>
      <w:r w:rsidRPr="00CF3459">
        <w:rPr>
          <w:lang w:val="el-GR"/>
        </w:rPr>
        <w:t xml:space="preserve">Δηλαδή 4 βήματα (αντί για 5 που ήταν η διαδρομή </w:t>
      </w:r>
      <w:r>
        <w:t>PC</w:t>
      </w:r>
      <w:r w:rsidRPr="00CF3459">
        <w:rPr>
          <w:lang w:val="el-GR"/>
        </w:rPr>
        <w:t xml:space="preserve">1 -&gt; </w:t>
      </w:r>
      <w:r>
        <w:t>PC</w:t>
      </w:r>
      <w:r w:rsidRPr="00CF3459">
        <w:rPr>
          <w:lang w:val="el-GR"/>
        </w:rPr>
        <w:t xml:space="preserve">2), γιατί το </w:t>
      </w:r>
      <w:r>
        <w:t>C</w:t>
      </w:r>
      <w:r w:rsidRPr="00CF3459">
        <w:rPr>
          <w:lang w:val="el-GR"/>
        </w:rPr>
        <w:t xml:space="preserve">2 στέλνει κατευθείαν τα πακέτα στο </w:t>
      </w:r>
      <w:r>
        <w:t>R</w:t>
      </w:r>
      <w:r w:rsidRPr="00CF3459">
        <w:rPr>
          <w:lang w:val="el-GR"/>
        </w:rPr>
        <w:t xml:space="preserve">1 χωρίς να χρειαστεί να τα στείλει στο </w:t>
      </w:r>
      <w:r>
        <w:t>CORE</w:t>
      </w:r>
      <w:r w:rsidRPr="00CF3459">
        <w:rPr>
          <w:lang w:val="el-GR"/>
        </w:rPr>
        <w:t xml:space="preserve"> όπως γίνεται στην περίπτωση </w:t>
      </w:r>
      <w:r>
        <w:t>PC</w:t>
      </w:r>
      <w:r w:rsidRPr="00CF3459">
        <w:rPr>
          <w:lang w:val="el-GR"/>
        </w:rPr>
        <w:t xml:space="preserve">1 -&gt; </w:t>
      </w:r>
      <w:r>
        <w:t>PC</w:t>
      </w:r>
      <w:r w:rsidRPr="00CF3459">
        <w:rPr>
          <w:lang w:val="el-GR"/>
        </w:rPr>
        <w:t>2</w:t>
      </w:r>
    </w:p>
    <w:p w14:paraId="5EFD5EC6" w14:textId="7AD7AFF0" w:rsidR="00CF3459" w:rsidRPr="006B4834" w:rsidRDefault="00CF3459" w:rsidP="00CF3459">
      <w:pPr>
        <w:pStyle w:val="3"/>
        <w:rPr>
          <w:lang w:val="el-GR"/>
        </w:rPr>
      </w:pPr>
      <w:r w:rsidRPr="006B4834">
        <w:rPr>
          <w:lang w:val="el-GR"/>
        </w:rPr>
        <w:t>7.10</w:t>
      </w:r>
    </w:p>
    <w:p w14:paraId="4732398F" w14:textId="77777777" w:rsidR="00CF3459" w:rsidRPr="006B4834" w:rsidRDefault="00CF3459" w:rsidP="00CF3459">
      <w:pPr>
        <w:rPr>
          <w:lang w:val="el-GR"/>
        </w:rPr>
      </w:pPr>
      <w:r w:rsidRPr="00CF3459">
        <w:rPr>
          <w:lang w:val="el-GR"/>
        </w:rPr>
        <w:t xml:space="preserve">Συνεχίζουν να επικοινωνούν και η διαδρομή των πακέτων είναι </w:t>
      </w:r>
    </w:p>
    <w:p w14:paraId="49C3FADB" w14:textId="63FB9FE6" w:rsidR="00CF3459" w:rsidRPr="006B4834" w:rsidRDefault="00CF3459" w:rsidP="00CF3459">
      <w:pPr>
        <w:rPr>
          <w:lang w:val="el-GR"/>
        </w:rPr>
      </w:pPr>
      <w:r w:rsidRPr="006B4834">
        <w:rPr>
          <w:lang w:val="el-GR"/>
        </w:rPr>
        <w:t>(</w:t>
      </w:r>
      <w:r>
        <w:t>PC</w:t>
      </w:r>
      <w:r w:rsidRPr="006B4834">
        <w:rPr>
          <w:lang w:val="el-GR"/>
        </w:rPr>
        <w:t xml:space="preserve">1 → </w:t>
      </w:r>
      <w:r>
        <w:t>R</w:t>
      </w:r>
      <w:r w:rsidRPr="006B4834">
        <w:rPr>
          <w:lang w:val="el-GR"/>
        </w:rPr>
        <w:t xml:space="preserve">1 → </w:t>
      </w:r>
      <w:r>
        <w:t>C</w:t>
      </w:r>
      <w:r w:rsidRPr="006B4834">
        <w:rPr>
          <w:lang w:val="el-GR"/>
        </w:rPr>
        <w:t xml:space="preserve">1 → </w:t>
      </w:r>
      <w:r>
        <w:t>C</w:t>
      </w:r>
      <w:r w:rsidRPr="006B4834">
        <w:rPr>
          <w:lang w:val="el-GR"/>
        </w:rPr>
        <w:t xml:space="preserve">2 → </w:t>
      </w:r>
      <w:r>
        <w:t>R</w:t>
      </w:r>
      <w:r w:rsidRPr="006B4834">
        <w:rPr>
          <w:lang w:val="el-GR"/>
        </w:rPr>
        <w:t xml:space="preserve">2 → </w:t>
      </w:r>
      <w:r>
        <w:t>PC</w:t>
      </w:r>
      <w:r w:rsidRPr="006B4834">
        <w:rPr>
          <w:lang w:val="el-GR"/>
        </w:rPr>
        <w:t xml:space="preserve">2) </w:t>
      </w:r>
      <w:r w:rsidRPr="00CF3459">
        <w:rPr>
          <w:lang w:val="el-GR"/>
        </w:rPr>
        <w:t>ή</w:t>
      </w:r>
      <w:r w:rsidRPr="006B4834">
        <w:rPr>
          <w:lang w:val="el-GR"/>
        </w:rPr>
        <w:t xml:space="preserve"> (</w:t>
      </w:r>
      <w:r>
        <w:t>PC</w:t>
      </w:r>
      <w:r w:rsidRPr="006B4834">
        <w:rPr>
          <w:lang w:val="el-GR"/>
        </w:rPr>
        <w:t xml:space="preserve">2 → </w:t>
      </w:r>
      <w:r>
        <w:t>R</w:t>
      </w:r>
      <w:r w:rsidRPr="006B4834">
        <w:rPr>
          <w:lang w:val="el-GR"/>
        </w:rPr>
        <w:t xml:space="preserve">2 → </w:t>
      </w:r>
      <w:r>
        <w:t>C</w:t>
      </w:r>
      <w:r w:rsidRPr="006B4834">
        <w:rPr>
          <w:lang w:val="el-GR"/>
        </w:rPr>
        <w:t xml:space="preserve">2 → </w:t>
      </w:r>
      <w:r>
        <w:t>C</w:t>
      </w:r>
      <w:r w:rsidRPr="006B4834">
        <w:rPr>
          <w:lang w:val="el-GR"/>
        </w:rPr>
        <w:t xml:space="preserve">1 → </w:t>
      </w:r>
      <w:r>
        <w:t>R</w:t>
      </w:r>
      <w:r w:rsidRPr="006B4834">
        <w:rPr>
          <w:lang w:val="el-GR"/>
        </w:rPr>
        <w:t xml:space="preserve">1 → </w:t>
      </w:r>
      <w:r>
        <w:t>PC</w:t>
      </w:r>
      <w:r w:rsidRPr="006B4834">
        <w:rPr>
          <w:lang w:val="el-GR"/>
        </w:rPr>
        <w:t>1).</w:t>
      </w:r>
    </w:p>
    <w:p w14:paraId="01011151" w14:textId="407C4191" w:rsidR="00CF3459" w:rsidRPr="006B4834" w:rsidRDefault="00CF3459" w:rsidP="00CF3459">
      <w:pPr>
        <w:pStyle w:val="3"/>
        <w:rPr>
          <w:lang w:val="el-GR"/>
        </w:rPr>
      </w:pPr>
      <w:r w:rsidRPr="006B4834">
        <w:rPr>
          <w:lang w:val="el-GR"/>
        </w:rPr>
        <w:t>7.11</w:t>
      </w:r>
    </w:p>
    <w:p w14:paraId="63415B52" w14:textId="282B378C" w:rsidR="00CF3459" w:rsidRPr="00A47920" w:rsidRDefault="00A47920" w:rsidP="00CF3459">
      <w:pPr>
        <w:rPr>
          <w:lang w:val="el-GR"/>
        </w:rPr>
      </w:pPr>
      <w:r>
        <w:t>T</w:t>
      </w:r>
      <w:r w:rsidRPr="00A47920">
        <w:rPr>
          <w:lang w:val="el-GR"/>
        </w:rPr>
        <w:t xml:space="preserve">ο </w:t>
      </w:r>
      <w:r>
        <w:t>ping</w:t>
      </w:r>
      <w:r w:rsidRPr="00A47920">
        <w:rPr>
          <w:lang w:val="el-GR"/>
        </w:rPr>
        <w:t xml:space="preserve"> θα αποτύχει και θα λάβουμε ως απάντηση από το </w:t>
      </w:r>
      <w:r>
        <w:t>C</w:t>
      </w:r>
      <w:r w:rsidRPr="00A47920">
        <w:rPr>
          <w:lang w:val="el-GR"/>
        </w:rPr>
        <w:t>1 “</w:t>
      </w:r>
      <w:r>
        <w:t>Time</w:t>
      </w:r>
      <w:r w:rsidRPr="00A47920">
        <w:rPr>
          <w:lang w:val="el-GR"/>
        </w:rPr>
        <w:t xml:space="preserve"> </w:t>
      </w:r>
      <w:r>
        <w:t>to</w:t>
      </w:r>
      <w:r w:rsidRPr="00A47920">
        <w:rPr>
          <w:lang w:val="el-GR"/>
        </w:rPr>
        <w:t xml:space="preserve"> </w:t>
      </w:r>
      <w:r>
        <w:t>live</w:t>
      </w:r>
      <w:r w:rsidRPr="00A47920">
        <w:rPr>
          <w:lang w:val="el-GR"/>
        </w:rPr>
        <w:t xml:space="preserve"> </w:t>
      </w:r>
      <w:r>
        <w:t>exceeded</w:t>
      </w:r>
      <w:r w:rsidRPr="00A47920">
        <w:rPr>
          <w:lang w:val="el-GR"/>
        </w:rPr>
        <w:t xml:space="preserve">”, καθώς τα πακέτα θα εγκλωβιστούν σε ένα </w:t>
      </w:r>
      <w:r>
        <w:t>loop</w:t>
      </w:r>
      <w:r w:rsidRPr="00A47920">
        <w:rPr>
          <w:lang w:val="el-GR"/>
        </w:rPr>
        <w:t xml:space="preserve"> μεταξύ των </w:t>
      </w:r>
      <w:r>
        <w:t>C</w:t>
      </w:r>
      <w:r w:rsidRPr="00A47920">
        <w:rPr>
          <w:lang w:val="el-GR"/>
        </w:rPr>
        <w:t xml:space="preserve">1 και </w:t>
      </w:r>
      <w:r>
        <w:t>C</w:t>
      </w:r>
      <w:r w:rsidRPr="00A47920">
        <w:rPr>
          <w:lang w:val="el-GR"/>
        </w:rPr>
        <w:t>2.</w:t>
      </w:r>
    </w:p>
    <w:p w14:paraId="76DDD37B" w14:textId="2D1874A9" w:rsidR="00CF3459" w:rsidRPr="002845D3" w:rsidRDefault="00CF3459" w:rsidP="00CF3459">
      <w:pPr>
        <w:pStyle w:val="3"/>
        <w:rPr>
          <w:lang w:val="el-GR"/>
        </w:rPr>
      </w:pPr>
      <w:r w:rsidRPr="002845D3">
        <w:rPr>
          <w:lang w:val="el-GR"/>
        </w:rPr>
        <w:t>7.12</w:t>
      </w:r>
    </w:p>
    <w:p w14:paraId="20154F0A" w14:textId="0FC483AF" w:rsidR="00CF3459" w:rsidRPr="00B019F1" w:rsidRDefault="00B019F1" w:rsidP="0039783F">
      <w:pPr>
        <w:rPr>
          <w:lang w:val="el-GR"/>
        </w:rPr>
      </w:pPr>
      <w:r>
        <w:rPr>
          <w:lang w:val="el-GR"/>
        </w:rPr>
        <w:t xml:space="preserve">Ο </w:t>
      </w:r>
      <w:r>
        <w:t>C</w:t>
      </w:r>
      <w:r w:rsidRPr="00B019F1">
        <w:rPr>
          <w:lang w:val="el-GR"/>
        </w:rPr>
        <w:t xml:space="preserve">2 </w:t>
      </w:r>
      <w:r>
        <w:rPr>
          <w:lang w:val="el-GR"/>
        </w:rPr>
        <w:t xml:space="preserve">λειτουργεί σαν </w:t>
      </w:r>
      <w:r>
        <w:t>backup</w:t>
      </w:r>
      <w:r w:rsidRPr="00B019F1">
        <w:rPr>
          <w:lang w:val="el-GR"/>
        </w:rPr>
        <w:t xml:space="preserve"> </w:t>
      </w:r>
      <w:r>
        <w:rPr>
          <w:lang w:val="el-GR"/>
        </w:rPr>
        <w:t xml:space="preserve">και είναι σε αναμονή όσο λειτουργεί ο </w:t>
      </w:r>
      <w:r>
        <w:t>C</w:t>
      </w:r>
      <w:r w:rsidRPr="00B019F1">
        <w:rPr>
          <w:lang w:val="el-GR"/>
        </w:rPr>
        <w:t>1.</w:t>
      </w:r>
      <w:r>
        <w:rPr>
          <w:lang w:val="el-GR"/>
        </w:rPr>
        <w:t xml:space="preserve"> Έτσι, δε γίνεται </w:t>
      </w:r>
      <w:r>
        <w:t>load</w:t>
      </w:r>
      <w:r w:rsidRPr="00B019F1">
        <w:rPr>
          <w:lang w:val="el-GR"/>
        </w:rPr>
        <w:t xml:space="preserve"> </w:t>
      </w:r>
      <w:r>
        <w:t>balancing</w:t>
      </w:r>
      <w:r w:rsidRPr="00B019F1">
        <w:rPr>
          <w:lang w:val="el-GR"/>
        </w:rPr>
        <w:t xml:space="preserve"> </w:t>
      </w:r>
      <w:r>
        <w:rPr>
          <w:lang w:val="el-GR"/>
        </w:rPr>
        <w:t>όταν και οι δύο δρομολογητές λειτουργούν</w:t>
      </w:r>
      <w:r w:rsidR="007B2319">
        <w:rPr>
          <w:lang w:val="el-GR"/>
        </w:rPr>
        <w:t xml:space="preserve"> και το δίκτυο παρουσιάζει αυξημένη κίνηση</w:t>
      </w:r>
      <w:r>
        <w:rPr>
          <w:lang w:val="el-GR"/>
        </w:rPr>
        <w:t>.</w:t>
      </w:r>
    </w:p>
    <w:sectPr w:rsidR="00CF3459" w:rsidRPr="00B019F1" w:rsidSect="001F14BB">
      <w:headerReference w:type="default" r:id="rId46"/>
      <w:footerReference w:type="default" r:id="rId47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D8594B" w14:textId="77777777" w:rsidR="001F14BB" w:rsidRDefault="001F14BB" w:rsidP="00C6554A">
      <w:pPr>
        <w:spacing w:before="0" w:after="0" w:line="240" w:lineRule="auto"/>
      </w:pPr>
      <w:r>
        <w:separator/>
      </w:r>
    </w:p>
  </w:endnote>
  <w:endnote w:type="continuationSeparator" w:id="0">
    <w:p w14:paraId="45403FFC" w14:textId="77777777" w:rsidR="001F14BB" w:rsidRDefault="001F14B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l-GR"/>
      </w:rPr>
      <w:id w:val="-611430314"/>
      <w:docPartObj>
        <w:docPartGallery w:val="Page Numbers (Bottom of Page)"/>
        <w:docPartUnique/>
      </w:docPartObj>
    </w:sdtPr>
    <w:sdtContent>
      <w:p w14:paraId="1CC3ACE1" w14:textId="77777777" w:rsidR="00407411" w:rsidRDefault="00407411">
        <w:pPr>
          <w:pStyle w:val="a7"/>
          <w:jc w:val="center"/>
        </w:pPr>
        <w:r>
          <w:rPr>
            <w:lang w:val="el-G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  <w:r>
          <w:rPr>
            <w:lang w:val="el-GR"/>
          </w:rPr>
          <w:t>]</w:t>
        </w:r>
      </w:p>
    </w:sdtContent>
  </w:sdt>
  <w:p w14:paraId="19CC05B6" w14:textId="77777777" w:rsidR="00260078" w:rsidRDefault="0026007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0727E2" w14:textId="77777777" w:rsidR="001F14BB" w:rsidRDefault="001F14B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68D31BE" w14:textId="77777777" w:rsidR="001F14BB" w:rsidRDefault="001F14BB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ECBB2" w14:textId="77777777" w:rsidR="00A34E8F" w:rsidRPr="00A34E8F" w:rsidRDefault="00A34E8F" w:rsidP="00A34E8F">
    <w:pPr>
      <w:pStyle w:val="topofpagenote"/>
      <w:rPr>
        <w:sz w:val="18"/>
        <w:szCs w:val="18"/>
      </w:rPr>
    </w:pPr>
    <w:r w:rsidRPr="00A34E8F">
      <w:rPr>
        <w:sz w:val="18"/>
        <w:szCs w:val="18"/>
      </w:rPr>
      <w:t xml:space="preserve">ΕΡΓΑΣΤΗΡΙΟ ΔΙΚΤΥΩΝ ΥΠΟΛΟΓΙΣΤΩΝ </w:t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2F694C">
      <w:rPr>
        <w:sz w:val="18"/>
        <w:szCs w:val="18"/>
      </w:rPr>
      <w:t xml:space="preserve">    </w:t>
    </w:r>
    <w:r w:rsidRPr="002F694C">
      <w:rPr>
        <w:sz w:val="18"/>
        <w:szCs w:val="18"/>
      </w:rPr>
      <w:tab/>
    </w:r>
    <w:r w:rsidRPr="002F694C">
      <w:rPr>
        <w:sz w:val="18"/>
        <w:szCs w:val="18"/>
      </w:rPr>
      <w:tab/>
    </w:r>
    <w:r w:rsidRPr="00A34E8F">
      <w:rPr>
        <w:sz w:val="18"/>
        <w:szCs w:val="18"/>
      </w:rPr>
      <w:t>Ακ. Έτος 2023-24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2C86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160E04"/>
    <w:multiLevelType w:val="hybridMultilevel"/>
    <w:tmpl w:val="E6BA0F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46703559">
    <w:abstractNumId w:val="9"/>
  </w:num>
  <w:num w:numId="2" w16cid:durableId="2048021419">
    <w:abstractNumId w:val="8"/>
  </w:num>
  <w:num w:numId="3" w16cid:durableId="360398390">
    <w:abstractNumId w:val="8"/>
  </w:num>
  <w:num w:numId="4" w16cid:durableId="596445897">
    <w:abstractNumId w:val="9"/>
  </w:num>
  <w:num w:numId="5" w16cid:durableId="77362979">
    <w:abstractNumId w:val="14"/>
  </w:num>
  <w:num w:numId="6" w16cid:durableId="1321158538">
    <w:abstractNumId w:val="10"/>
  </w:num>
  <w:num w:numId="7" w16cid:durableId="1841043146">
    <w:abstractNumId w:val="11"/>
  </w:num>
  <w:num w:numId="8" w16cid:durableId="47611517">
    <w:abstractNumId w:val="7"/>
  </w:num>
  <w:num w:numId="9" w16cid:durableId="17892964">
    <w:abstractNumId w:val="6"/>
  </w:num>
  <w:num w:numId="10" w16cid:durableId="610940197">
    <w:abstractNumId w:val="5"/>
  </w:num>
  <w:num w:numId="11" w16cid:durableId="148329983">
    <w:abstractNumId w:val="4"/>
  </w:num>
  <w:num w:numId="12" w16cid:durableId="1393306041">
    <w:abstractNumId w:val="3"/>
  </w:num>
  <w:num w:numId="13" w16cid:durableId="1960065370">
    <w:abstractNumId w:val="2"/>
  </w:num>
  <w:num w:numId="14" w16cid:durableId="1037895451">
    <w:abstractNumId w:val="1"/>
  </w:num>
  <w:num w:numId="15" w16cid:durableId="671107750">
    <w:abstractNumId w:val="0"/>
  </w:num>
  <w:num w:numId="16" w16cid:durableId="1785273209">
    <w:abstractNumId w:val="12"/>
  </w:num>
  <w:num w:numId="17" w16cid:durableId="13224632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56A"/>
    <w:rsid w:val="00002B7F"/>
    <w:rsid w:val="0001289E"/>
    <w:rsid w:val="00012D88"/>
    <w:rsid w:val="0001370D"/>
    <w:rsid w:val="000269F6"/>
    <w:rsid w:val="000300A5"/>
    <w:rsid w:val="0004246E"/>
    <w:rsid w:val="00042BE0"/>
    <w:rsid w:val="00042FBD"/>
    <w:rsid w:val="00052EB7"/>
    <w:rsid w:val="0006035F"/>
    <w:rsid w:val="00062BF5"/>
    <w:rsid w:val="00063930"/>
    <w:rsid w:val="00073D73"/>
    <w:rsid w:val="0008749F"/>
    <w:rsid w:val="000919EE"/>
    <w:rsid w:val="00092966"/>
    <w:rsid w:val="00093106"/>
    <w:rsid w:val="000A19AE"/>
    <w:rsid w:val="000A43FD"/>
    <w:rsid w:val="000A51DF"/>
    <w:rsid w:val="000B214A"/>
    <w:rsid w:val="000B457B"/>
    <w:rsid w:val="000C5C3A"/>
    <w:rsid w:val="000C643E"/>
    <w:rsid w:val="000D1148"/>
    <w:rsid w:val="000D75DD"/>
    <w:rsid w:val="000E7E3C"/>
    <w:rsid w:val="000F0D06"/>
    <w:rsid w:val="00103121"/>
    <w:rsid w:val="00115EFF"/>
    <w:rsid w:val="001234E3"/>
    <w:rsid w:val="00125C60"/>
    <w:rsid w:val="001305A0"/>
    <w:rsid w:val="00146BE0"/>
    <w:rsid w:val="00151136"/>
    <w:rsid w:val="0015211D"/>
    <w:rsid w:val="00152E5D"/>
    <w:rsid w:val="0016272A"/>
    <w:rsid w:val="00164081"/>
    <w:rsid w:val="00170DF4"/>
    <w:rsid w:val="00174C63"/>
    <w:rsid w:val="00190F92"/>
    <w:rsid w:val="001A0D02"/>
    <w:rsid w:val="001A57F2"/>
    <w:rsid w:val="001B361E"/>
    <w:rsid w:val="001B4FC4"/>
    <w:rsid w:val="001B7FBE"/>
    <w:rsid w:val="001C672B"/>
    <w:rsid w:val="001E084F"/>
    <w:rsid w:val="001E53DF"/>
    <w:rsid w:val="001F14BB"/>
    <w:rsid w:val="001F5633"/>
    <w:rsid w:val="001F600B"/>
    <w:rsid w:val="002019A9"/>
    <w:rsid w:val="00204486"/>
    <w:rsid w:val="002149AD"/>
    <w:rsid w:val="0021594F"/>
    <w:rsid w:val="00217B0B"/>
    <w:rsid w:val="00223F58"/>
    <w:rsid w:val="002262BD"/>
    <w:rsid w:val="002407BB"/>
    <w:rsid w:val="0024292B"/>
    <w:rsid w:val="00252FC0"/>
    <w:rsid w:val="00254E64"/>
    <w:rsid w:val="002554CD"/>
    <w:rsid w:val="0025578B"/>
    <w:rsid w:val="00260078"/>
    <w:rsid w:val="00266C30"/>
    <w:rsid w:val="002705F6"/>
    <w:rsid w:val="00274F97"/>
    <w:rsid w:val="002764D6"/>
    <w:rsid w:val="00284416"/>
    <w:rsid w:val="002845D3"/>
    <w:rsid w:val="00284867"/>
    <w:rsid w:val="00286C5D"/>
    <w:rsid w:val="00292A50"/>
    <w:rsid w:val="00293B83"/>
    <w:rsid w:val="002955BC"/>
    <w:rsid w:val="002A2389"/>
    <w:rsid w:val="002B4294"/>
    <w:rsid w:val="002C0DA5"/>
    <w:rsid w:val="002C4612"/>
    <w:rsid w:val="002D64ED"/>
    <w:rsid w:val="002D72AA"/>
    <w:rsid w:val="002E1E4E"/>
    <w:rsid w:val="002E275B"/>
    <w:rsid w:val="002E3F45"/>
    <w:rsid w:val="002E4B40"/>
    <w:rsid w:val="002F00E6"/>
    <w:rsid w:val="002F1688"/>
    <w:rsid w:val="002F694C"/>
    <w:rsid w:val="003200FC"/>
    <w:rsid w:val="00332AD2"/>
    <w:rsid w:val="00333D0D"/>
    <w:rsid w:val="003369E7"/>
    <w:rsid w:val="0034223D"/>
    <w:rsid w:val="00351886"/>
    <w:rsid w:val="00360487"/>
    <w:rsid w:val="003611FB"/>
    <w:rsid w:val="00361EFE"/>
    <w:rsid w:val="00365BE1"/>
    <w:rsid w:val="003753C7"/>
    <w:rsid w:val="0037723F"/>
    <w:rsid w:val="003776B1"/>
    <w:rsid w:val="003812E7"/>
    <w:rsid w:val="00382277"/>
    <w:rsid w:val="003828F0"/>
    <w:rsid w:val="003842D0"/>
    <w:rsid w:val="00385E12"/>
    <w:rsid w:val="00387973"/>
    <w:rsid w:val="00390ED2"/>
    <w:rsid w:val="003921F0"/>
    <w:rsid w:val="0039321C"/>
    <w:rsid w:val="00393423"/>
    <w:rsid w:val="0039783F"/>
    <w:rsid w:val="003A1882"/>
    <w:rsid w:val="003A7E98"/>
    <w:rsid w:val="003D37A1"/>
    <w:rsid w:val="003D7C3D"/>
    <w:rsid w:val="003E4F9D"/>
    <w:rsid w:val="003E7867"/>
    <w:rsid w:val="003F5306"/>
    <w:rsid w:val="003F5A63"/>
    <w:rsid w:val="00406489"/>
    <w:rsid w:val="00407411"/>
    <w:rsid w:val="004218A7"/>
    <w:rsid w:val="00422342"/>
    <w:rsid w:val="004224CC"/>
    <w:rsid w:val="00432F03"/>
    <w:rsid w:val="00435675"/>
    <w:rsid w:val="004408BB"/>
    <w:rsid w:val="00446E96"/>
    <w:rsid w:val="004579F9"/>
    <w:rsid w:val="00460A42"/>
    <w:rsid w:val="00462B96"/>
    <w:rsid w:val="004638FC"/>
    <w:rsid w:val="00472660"/>
    <w:rsid w:val="00497DE7"/>
    <w:rsid w:val="004A394F"/>
    <w:rsid w:val="004A4D7A"/>
    <w:rsid w:val="004B234F"/>
    <w:rsid w:val="004B46C6"/>
    <w:rsid w:val="004C049F"/>
    <w:rsid w:val="004C1EF0"/>
    <w:rsid w:val="004D059B"/>
    <w:rsid w:val="004D1D53"/>
    <w:rsid w:val="004D4A50"/>
    <w:rsid w:val="004E2FB5"/>
    <w:rsid w:val="004E79F6"/>
    <w:rsid w:val="004F0975"/>
    <w:rsid w:val="004F1E01"/>
    <w:rsid w:val="005000E2"/>
    <w:rsid w:val="00503BD5"/>
    <w:rsid w:val="00507385"/>
    <w:rsid w:val="00514E8E"/>
    <w:rsid w:val="00524624"/>
    <w:rsid w:val="0053236E"/>
    <w:rsid w:val="00543FD2"/>
    <w:rsid w:val="005469D1"/>
    <w:rsid w:val="005663AF"/>
    <w:rsid w:val="00577A0E"/>
    <w:rsid w:val="00590193"/>
    <w:rsid w:val="005917A5"/>
    <w:rsid w:val="00592BA9"/>
    <w:rsid w:val="005979AD"/>
    <w:rsid w:val="005A1AA9"/>
    <w:rsid w:val="005A3CF0"/>
    <w:rsid w:val="005B0148"/>
    <w:rsid w:val="005B3A9C"/>
    <w:rsid w:val="005B52B5"/>
    <w:rsid w:val="005C0355"/>
    <w:rsid w:val="005C1A33"/>
    <w:rsid w:val="005E033D"/>
    <w:rsid w:val="005E7D7C"/>
    <w:rsid w:val="005E7DAA"/>
    <w:rsid w:val="005F4879"/>
    <w:rsid w:val="00601844"/>
    <w:rsid w:val="00611861"/>
    <w:rsid w:val="00612B68"/>
    <w:rsid w:val="006159CE"/>
    <w:rsid w:val="006234C4"/>
    <w:rsid w:val="00625720"/>
    <w:rsid w:val="00625733"/>
    <w:rsid w:val="00626CBB"/>
    <w:rsid w:val="0062797B"/>
    <w:rsid w:val="00630178"/>
    <w:rsid w:val="00631A69"/>
    <w:rsid w:val="00637861"/>
    <w:rsid w:val="00637EDF"/>
    <w:rsid w:val="006618FB"/>
    <w:rsid w:val="00663333"/>
    <w:rsid w:val="00665024"/>
    <w:rsid w:val="00670F65"/>
    <w:rsid w:val="00671C94"/>
    <w:rsid w:val="00693A8D"/>
    <w:rsid w:val="00694977"/>
    <w:rsid w:val="006A3CE7"/>
    <w:rsid w:val="006A3DAD"/>
    <w:rsid w:val="006B37CF"/>
    <w:rsid w:val="006B4834"/>
    <w:rsid w:val="006B48B5"/>
    <w:rsid w:val="006C10C0"/>
    <w:rsid w:val="006C27DF"/>
    <w:rsid w:val="006C58C7"/>
    <w:rsid w:val="006C60AA"/>
    <w:rsid w:val="007008A0"/>
    <w:rsid w:val="0071571F"/>
    <w:rsid w:val="00723C96"/>
    <w:rsid w:val="00723D32"/>
    <w:rsid w:val="00724BCF"/>
    <w:rsid w:val="007400FA"/>
    <w:rsid w:val="00744F9A"/>
    <w:rsid w:val="0075230D"/>
    <w:rsid w:val="0075350E"/>
    <w:rsid w:val="007665F6"/>
    <w:rsid w:val="00774A8B"/>
    <w:rsid w:val="0077722B"/>
    <w:rsid w:val="00777683"/>
    <w:rsid w:val="007778C0"/>
    <w:rsid w:val="007779CD"/>
    <w:rsid w:val="0078301B"/>
    <w:rsid w:val="00786E42"/>
    <w:rsid w:val="0079010F"/>
    <w:rsid w:val="00793C90"/>
    <w:rsid w:val="007951D1"/>
    <w:rsid w:val="007965E1"/>
    <w:rsid w:val="00796E8F"/>
    <w:rsid w:val="007B0B1B"/>
    <w:rsid w:val="007B2319"/>
    <w:rsid w:val="007C36F2"/>
    <w:rsid w:val="007C55F9"/>
    <w:rsid w:val="007C79CD"/>
    <w:rsid w:val="007D020C"/>
    <w:rsid w:val="007D3893"/>
    <w:rsid w:val="007E1B76"/>
    <w:rsid w:val="007E4ED9"/>
    <w:rsid w:val="007F56F5"/>
    <w:rsid w:val="008068FA"/>
    <w:rsid w:val="00812984"/>
    <w:rsid w:val="00820978"/>
    <w:rsid w:val="00821919"/>
    <w:rsid w:val="00821EF2"/>
    <w:rsid w:val="00824D3F"/>
    <w:rsid w:val="0083364B"/>
    <w:rsid w:val="00834A8A"/>
    <w:rsid w:val="00836877"/>
    <w:rsid w:val="00850092"/>
    <w:rsid w:val="0085125B"/>
    <w:rsid w:val="008521E9"/>
    <w:rsid w:val="00855391"/>
    <w:rsid w:val="00861207"/>
    <w:rsid w:val="00862774"/>
    <w:rsid w:val="00865E6B"/>
    <w:rsid w:val="0087431D"/>
    <w:rsid w:val="008770C9"/>
    <w:rsid w:val="00877A30"/>
    <w:rsid w:val="00881C6D"/>
    <w:rsid w:val="00897DFF"/>
    <w:rsid w:val="008A1118"/>
    <w:rsid w:val="008A119A"/>
    <w:rsid w:val="008A5BD0"/>
    <w:rsid w:val="008A7071"/>
    <w:rsid w:val="008C287A"/>
    <w:rsid w:val="008C723D"/>
    <w:rsid w:val="008C7F82"/>
    <w:rsid w:val="008E274C"/>
    <w:rsid w:val="008E356A"/>
    <w:rsid w:val="008E5916"/>
    <w:rsid w:val="008E5E6A"/>
    <w:rsid w:val="008E79D3"/>
    <w:rsid w:val="00900C2D"/>
    <w:rsid w:val="00901603"/>
    <w:rsid w:val="009076AD"/>
    <w:rsid w:val="009176BC"/>
    <w:rsid w:val="00917EA6"/>
    <w:rsid w:val="0095112D"/>
    <w:rsid w:val="0095134F"/>
    <w:rsid w:val="0095332F"/>
    <w:rsid w:val="00954B63"/>
    <w:rsid w:val="00965CC0"/>
    <w:rsid w:val="00967946"/>
    <w:rsid w:val="00977387"/>
    <w:rsid w:val="0098154F"/>
    <w:rsid w:val="0098498B"/>
    <w:rsid w:val="0099384D"/>
    <w:rsid w:val="0099522B"/>
    <w:rsid w:val="009A484C"/>
    <w:rsid w:val="009C1900"/>
    <w:rsid w:val="009C62D8"/>
    <w:rsid w:val="009E5F00"/>
    <w:rsid w:val="009F2EE5"/>
    <w:rsid w:val="00A020A2"/>
    <w:rsid w:val="00A1238E"/>
    <w:rsid w:val="00A17289"/>
    <w:rsid w:val="00A20790"/>
    <w:rsid w:val="00A225D9"/>
    <w:rsid w:val="00A34E8F"/>
    <w:rsid w:val="00A41218"/>
    <w:rsid w:val="00A445A5"/>
    <w:rsid w:val="00A47920"/>
    <w:rsid w:val="00A55111"/>
    <w:rsid w:val="00A56017"/>
    <w:rsid w:val="00A56D51"/>
    <w:rsid w:val="00A61B36"/>
    <w:rsid w:val="00A626C8"/>
    <w:rsid w:val="00A64DD5"/>
    <w:rsid w:val="00A71D8D"/>
    <w:rsid w:val="00A826C6"/>
    <w:rsid w:val="00A82969"/>
    <w:rsid w:val="00A855EE"/>
    <w:rsid w:val="00A943AF"/>
    <w:rsid w:val="00AA0305"/>
    <w:rsid w:val="00AA050B"/>
    <w:rsid w:val="00AB1BF0"/>
    <w:rsid w:val="00AB286B"/>
    <w:rsid w:val="00AB4AD4"/>
    <w:rsid w:val="00AC2137"/>
    <w:rsid w:val="00AC49ED"/>
    <w:rsid w:val="00AC522E"/>
    <w:rsid w:val="00AC6861"/>
    <w:rsid w:val="00AE2AEF"/>
    <w:rsid w:val="00AF371E"/>
    <w:rsid w:val="00AF75A3"/>
    <w:rsid w:val="00B01572"/>
    <w:rsid w:val="00B019F1"/>
    <w:rsid w:val="00B05080"/>
    <w:rsid w:val="00B31D5C"/>
    <w:rsid w:val="00B346B6"/>
    <w:rsid w:val="00B36FF1"/>
    <w:rsid w:val="00B37F82"/>
    <w:rsid w:val="00B4203D"/>
    <w:rsid w:val="00B425F5"/>
    <w:rsid w:val="00B4647E"/>
    <w:rsid w:val="00B47AC7"/>
    <w:rsid w:val="00B51430"/>
    <w:rsid w:val="00B5624A"/>
    <w:rsid w:val="00B64583"/>
    <w:rsid w:val="00B65880"/>
    <w:rsid w:val="00B66D75"/>
    <w:rsid w:val="00B811E9"/>
    <w:rsid w:val="00B83BD7"/>
    <w:rsid w:val="00B906E9"/>
    <w:rsid w:val="00B91198"/>
    <w:rsid w:val="00B92D34"/>
    <w:rsid w:val="00B95D87"/>
    <w:rsid w:val="00BE1C0A"/>
    <w:rsid w:val="00BF250E"/>
    <w:rsid w:val="00C04928"/>
    <w:rsid w:val="00C054BC"/>
    <w:rsid w:val="00C0688E"/>
    <w:rsid w:val="00C22DFE"/>
    <w:rsid w:val="00C2568F"/>
    <w:rsid w:val="00C26CAC"/>
    <w:rsid w:val="00C34A4C"/>
    <w:rsid w:val="00C37F7A"/>
    <w:rsid w:val="00C41EF3"/>
    <w:rsid w:val="00C55A1B"/>
    <w:rsid w:val="00C602F3"/>
    <w:rsid w:val="00C62A3E"/>
    <w:rsid w:val="00C62AAE"/>
    <w:rsid w:val="00C63351"/>
    <w:rsid w:val="00C6372A"/>
    <w:rsid w:val="00C6554A"/>
    <w:rsid w:val="00C70FC6"/>
    <w:rsid w:val="00C74BB2"/>
    <w:rsid w:val="00C83325"/>
    <w:rsid w:val="00C879B5"/>
    <w:rsid w:val="00CA5A8F"/>
    <w:rsid w:val="00CB3286"/>
    <w:rsid w:val="00CD06B0"/>
    <w:rsid w:val="00CD49DF"/>
    <w:rsid w:val="00CD74CF"/>
    <w:rsid w:val="00CE63A6"/>
    <w:rsid w:val="00CF109C"/>
    <w:rsid w:val="00CF3459"/>
    <w:rsid w:val="00D01EDE"/>
    <w:rsid w:val="00D10BB3"/>
    <w:rsid w:val="00D11089"/>
    <w:rsid w:val="00D1166D"/>
    <w:rsid w:val="00D205CE"/>
    <w:rsid w:val="00D25734"/>
    <w:rsid w:val="00D31123"/>
    <w:rsid w:val="00D314AF"/>
    <w:rsid w:val="00D314DC"/>
    <w:rsid w:val="00D325CE"/>
    <w:rsid w:val="00D3734A"/>
    <w:rsid w:val="00D457E6"/>
    <w:rsid w:val="00D469F4"/>
    <w:rsid w:val="00D55E5A"/>
    <w:rsid w:val="00D56541"/>
    <w:rsid w:val="00D6578F"/>
    <w:rsid w:val="00D67132"/>
    <w:rsid w:val="00D72729"/>
    <w:rsid w:val="00DB15E6"/>
    <w:rsid w:val="00DB4BBC"/>
    <w:rsid w:val="00DB7F9E"/>
    <w:rsid w:val="00DC4EDE"/>
    <w:rsid w:val="00DC515E"/>
    <w:rsid w:val="00DD324D"/>
    <w:rsid w:val="00DD593B"/>
    <w:rsid w:val="00DD7F92"/>
    <w:rsid w:val="00DE0AD0"/>
    <w:rsid w:val="00DE69F9"/>
    <w:rsid w:val="00DF42F2"/>
    <w:rsid w:val="00DF467E"/>
    <w:rsid w:val="00DF78FE"/>
    <w:rsid w:val="00DF79F9"/>
    <w:rsid w:val="00E05DFA"/>
    <w:rsid w:val="00E16DB6"/>
    <w:rsid w:val="00E21309"/>
    <w:rsid w:val="00E27BE3"/>
    <w:rsid w:val="00E32AAF"/>
    <w:rsid w:val="00E341FE"/>
    <w:rsid w:val="00E44AEC"/>
    <w:rsid w:val="00E5117A"/>
    <w:rsid w:val="00E52D23"/>
    <w:rsid w:val="00E53606"/>
    <w:rsid w:val="00E53AD1"/>
    <w:rsid w:val="00E6777E"/>
    <w:rsid w:val="00E724EF"/>
    <w:rsid w:val="00E7306A"/>
    <w:rsid w:val="00E9353C"/>
    <w:rsid w:val="00E94CE1"/>
    <w:rsid w:val="00E94D03"/>
    <w:rsid w:val="00E95E85"/>
    <w:rsid w:val="00E97750"/>
    <w:rsid w:val="00EB4280"/>
    <w:rsid w:val="00EC45A3"/>
    <w:rsid w:val="00EC6203"/>
    <w:rsid w:val="00ED503E"/>
    <w:rsid w:val="00ED7C44"/>
    <w:rsid w:val="00EE4034"/>
    <w:rsid w:val="00F034B7"/>
    <w:rsid w:val="00F04C7E"/>
    <w:rsid w:val="00F05D40"/>
    <w:rsid w:val="00F176FC"/>
    <w:rsid w:val="00F36183"/>
    <w:rsid w:val="00F4135F"/>
    <w:rsid w:val="00F628BF"/>
    <w:rsid w:val="00F634E1"/>
    <w:rsid w:val="00F71192"/>
    <w:rsid w:val="00F717CC"/>
    <w:rsid w:val="00F8002C"/>
    <w:rsid w:val="00F907F2"/>
    <w:rsid w:val="00F912D9"/>
    <w:rsid w:val="00F91EAF"/>
    <w:rsid w:val="00FA74F1"/>
    <w:rsid w:val="00FB5137"/>
    <w:rsid w:val="00FB75B7"/>
    <w:rsid w:val="00FF081F"/>
    <w:rsid w:val="00FF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E99AC7"/>
  <w15:docId w15:val="{F2EA84A7-952F-44F7-88D4-E8A1D85BB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94D03"/>
    <w:rPr>
      <w:rFonts w:ascii="Calibri" w:hAnsi="Calibri"/>
      <w:color w:val="262626" w:themeColor="text1" w:themeTint="D9"/>
    </w:rPr>
  </w:style>
  <w:style w:type="paragraph" w:styleId="1">
    <w:name w:val="heading 1"/>
    <w:basedOn w:val="a1"/>
    <w:next w:val="a1"/>
    <w:link w:val="1Char"/>
    <w:uiPriority w:val="9"/>
    <w:qFormat/>
    <w:rsid w:val="00A34E8F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paragraph" w:styleId="2">
    <w:name w:val="heading 2"/>
    <w:basedOn w:val="a1"/>
    <w:next w:val="a1"/>
    <w:link w:val="2Char"/>
    <w:uiPriority w:val="9"/>
    <w:unhideWhenUsed/>
    <w:rsid w:val="00A34E8F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D503E"/>
    <w:pPr>
      <w:keepNext/>
      <w:keepLines/>
      <w:pBdr>
        <w:top w:val="double" w:sz="4" w:space="1" w:color="000000" w:themeColor="text1"/>
      </w:pBdr>
      <w:spacing w:before="40" w:after="0"/>
      <w:outlineLvl w:val="2"/>
    </w:pPr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CD06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CD06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30F0E" w:themeColor="accent1" w:themeShade="B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9"/>
    <w:rsid w:val="00A34E8F"/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character" w:customStyle="1" w:styleId="2Char">
    <w:name w:val="Επικεφαλίδα 2 Char"/>
    <w:basedOn w:val="a2"/>
    <w:link w:val="2"/>
    <w:uiPriority w:val="9"/>
    <w:rsid w:val="00A34E8F"/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7B0B1B"/>
    <w:pPr>
      <w:spacing w:before="0" w:after="0"/>
      <w:jc w:val="center"/>
    </w:pPr>
    <w:rPr>
      <w:rFonts w:ascii="Cascadia Mono Light" w:hAnsi="Cascadia Mono Light"/>
    </w:r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character" w:customStyle="1" w:styleId="Char">
    <w:name w:val="Τίτλος Char"/>
    <w:basedOn w:val="a2"/>
    <w:link w:val="a5"/>
    <w:uiPriority w:val="2"/>
    <w:rsid w:val="00333D0D"/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paragraph" w:styleId="a6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Υπότιτλος Char"/>
    <w:basedOn w:val="a2"/>
    <w:link w:val="a6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7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Υποσέλιδο Char"/>
    <w:basedOn w:val="a2"/>
    <w:link w:val="a7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8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Κεφαλίδα Char"/>
    <w:basedOn w:val="a2"/>
    <w:link w:val="a8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Επικεφαλίδα 3 Char"/>
    <w:basedOn w:val="a2"/>
    <w:link w:val="3"/>
    <w:uiPriority w:val="9"/>
    <w:rsid w:val="00ED503E"/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character" w:customStyle="1" w:styleId="8Char">
    <w:name w:val="Επικεφαλίδα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9">
    <w:name w:val="Intense Emphasis"/>
    <w:basedOn w:val="a2"/>
    <w:uiPriority w:val="21"/>
    <w:semiHidden/>
    <w:unhideWhenUsed/>
    <w:qFormat/>
    <w:rsid w:val="00C6554A"/>
    <w:rPr>
      <w:i/>
      <w:iCs/>
      <w:color w:val="830F0E" w:themeColor="accent1" w:themeShade="BF"/>
    </w:rPr>
  </w:style>
  <w:style w:type="paragraph" w:styleId="aa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Char3">
    <w:name w:val="Έντονο απόσπ. Char"/>
    <w:basedOn w:val="a2"/>
    <w:link w:val="aa"/>
    <w:uiPriority w:val="30"/>
    <w:semiHidden/>
    <w:rsid w:val="00C6554A"/>
    <w:rPr>
      <w:i/>
      <w:iCs/>
      <w:color w:val="830F0E" w:themeColor="accent1" w:themeShade="BF"/>
    </w:rPr>
  </w:style>
  <w:style w:type="character" w:styleId="ab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830F0E" w:themeColor="accent1" w:themeShade="BF"/>
      <w:spacing w:val="5"/>
    </w:rPr>
  </w:style>
  <w:style w:type="paragraph" w:styleId="ac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1E5155" w:themeColor="text2"/>
      <w:szCs w:val="18"/>
    </w:rPr>
  </w:style>
  <w:style w:type="paragraph" w:styleId="ad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Κείμενο πλαισίου Char"/>
    <w:basedOn w:val="a2"/>
    <w:link w:val="ad"/>
    <w:uiPriority w:val="99"/>
    <w:semiHidden/>
    <w:rsid w:val="00C6554A"/>
    <w:rPr>
      <w:rFonts w:ascii="Segoe UI" w:hAnsi="Segoe UI" w:cs="Segoe UI"/>
      <w:szCs w:val="18"/>
    </w:rPr>
  </w:style>
  <w:style w:type="paragraph" w:styleId="ae">
    <w:name w:val="Block Text"/>
    <w:basedOn w:val="a1"/>
    <w:uiPriority w:val="99"/>
    <w:semiHidden/>
    <w:unhideWhenUsed/>
    <w:rsid w:val="00C6554A"/>
    <w:pPr>
      <w:pBdr>
        <w:top w:val="single" w:sz="2" w:space="10" w:color="830F0E" w:themeColor="accent1" w:themeShade="BF"/>
        <w:left w:val="single" w:sz="2" w:space="10" w:color="830F0E" w:themeColor="accent1" w:themeShade="BF"/>
        <w:bottom w:val="single" w:sz="2" w:space="10" w:color="830F0E" w:themeColor="accent1" w:themeShade="BF"/>
        <w:right w:val="single" w:sz="2" w:space="10" w:color="830F0E" w:themeColor="accent1" w:themeShade="BF"/>
      </w:pBdr>
      <w:ind w:left="1152" w:right="1152"/>
    </w:pPr>
    <w:rPr>
      <w:rFonts w:eastAsiaTheme="minorEastAsia"/>
      <w:i/>
      <w:iCs/>
      <w:color w:val="830F0E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1"/>
    <w:uiPriority w:val="99"/>
    <w:semiHidden/>
    <w:rsid w:val="00C6554A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0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Κείμενο σχολίου Char"/>
    <w:basedOn w:val="a2"/>
    <w:link w:val="af0"/>
    <w:uiPriority w:val="99"/>
    <w:semiHidden/>
    <w:rsid w:val="00C6554A"/>
    <w:rPr>
      <w:szCs w:val="20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Θέμα σχολίου Char"/>
    <w:basedOn w:val="Char5"/>
    <w:link w:val="af1"/>
    <w:uiPriority w:val="99"/>
    <w:semiHidden/>
    <w:rsid w:val="00C6554A"/>
    <w:rPr>
      <w:b/>
      <w:bCs/>
      <w:szCs w:val="20"/>
    </w:rPr>
  </w:style>
  <w:style w:type="paragraph" w:styleId="af2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Χάρτης εγγράφου Char"/>
    <w:basedOn w:val="a2"/>
    <w:link w:val="af2"/>
    <w:uiPriority w:val="99"/>
    <w:semiHidden/>
    <w:rsid w:val="00C6554A"/>
    <w:rPr>
      <w:rFonts w:ascii="Segoe UI" w:hAnsi="Segoe UI" w:cs="Segoe UI"/>
      <w:szCs w:val="16"/>
    </w:rPr>
  </w:style>
  <w:style w:type="paragraph" w:styleId="af3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Κείμενο σημείωσης τέλους Char"/>
    <w:basedOn w:val="a2"/>
    <w:link w:val="af3"/>
    <w:uiPriority w:val="99"/>
    <w:semiHidden/>
    <w:rsid w:val="00C6554A"/>
    <w:rPr>
      <w:szCs w:val="20"/>
    </w:rPr>
  </w:style>
  <w:style w:type="paragraph" w:styleId="af4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-">
    <w:name w:val="FollowedHyperlink"/>
    <w:basedOn w:val="a2"/>
    <w:uiPriority w:val="99"/>
    <w:semiHidden/>
    <w:unhideWhenUsed/>
    <w:rsid w:val="00C6554A"/>
    <w:rPr>
      <w:color w:val="830F0E" w:themeColor="accent1" w:themeShade="BF"/>
      <w:u w:val="single"/>
    </w:rPr>
  </w:style>
  <w:style w:type="paragraph" w:styleId="af5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Κείμενο υποσημείωσης Char"/>
    <w:basedOn w:val="a2"/>
    <w:link w:val="af5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C6554A"/>
    <w:rPr>
      <w:rFonts w:ascii="Consolas" w:hAnsi="Consolas"/>
      <w:szCs w:val="20"/>
    </w:rPr>
  </w:style>
  <w:style w:type="character" w:styleId="HTML1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-0">
    <w:name w:val="Hyperlink"/>
    <w:basedOn w:val="a2"/>
    <w:uiPriority w:val="99"/>
    <w:unhideWhenUsed/>
    <w:rsid w:val="00C6554A"/>
    <w:rPr>
      <w:color w:val="795E0E" w:themeColor="accent3" w:themeShade="80"/>
      <w:u w:val="single"/>
    </w:rPr>
  </w:style>
  <w:style w:type="paragraph" w:styleId="af6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Κείμενο μακροεντολής Char"/>
    <w:basedOn w:val="a2"/>
    <w:link w:val="af6"/>
    <w:uiPriority w:val="99"/>
    <w:semiHidden/>
    <w:rsid w:val="00C6554A"/>
    <w:rPr>
      <w:rFonts w:ascii="Consolas" w:hAnsi="Consolas"/>
      <w:szCs w:val="20"/>
    </w:rPr>
  </w:style>
  <w:style w:type="character" w:styleId="af7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8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Απλό κείμενο Char"/>
    <w:basedOn w:val="a2"/>
    <w:link w:val="af8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Επικεφαλίδα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570A09" w:themeColor="accent1" w:themeShade="7F"/>
    </w:rPr>
  </w:style>
  <w:style w:type="paragraph" w:customStyle="1" w:styleId="topofpagenote">
    <w:name w:val="topofpagenote"/>
    <w:basedOn w:val="a8"/>
    <w:link w:val="topofpagenoteChar"/>
    <w:qFormat/>
    <w:rsid w:val="00A34E8F"/>
    <w:rPr>
      <w:rFonts w:ascii="Ubuntu Mono" w:hAnsi="Ubuntu Mono"/>
      <w:sz w:val="16"/>
      <w:lang w:val="el-GR"/>
    </w:rPr>
  </w:style>
  <w:style w:type="character" w:customStyle="1" w:styleId="topofpagenoteChar">
    <w:name w:val="topofpagenote Char"/>
    <w:basedOn w:val="Char2"/>
    <w:link w:val="topofpagenote"/>
    <w:rsid w:val="00A34E8F"/>
    <w:rPr>
      <w:rFonts w:ascii="Ubuntu Mono" w:hAnsi="Ubuntu Mono"/>
      <w:color w:val="595959" w:themeColor="text1" w:themeTint="A6"/>
      <w:sz w:val="16"/>
      <w:szCs w:val="20"/>
      <w:lang w:val="el-GR" w:eastAsia="ja-JP"/>
    </w:rPr>
  </w:style>
  <w:style w:type="paragraph" w:styleId="af9">
    <w:name w:val="List Paragraph"/>
    <w:basedOn w:val="a1"/>
    <w:uiPriority w:val="34"/>
    <w:unhideWhenUsed/>
    <w:qFormat/>
    <w:rsid w:val="00A34E8F"/>
    <w:pPr>
      <w:ind w:left="720"/>
      <w:contextualSpacing/>
    </w:pPr>
  </w:style>
  <w:style w:type="character" w:styleId="afa">
    <w:name w:val="Unresolved Mention"/>
    <w:basedOn w:val="a2"/>
    <w:uiPriority w:val="99"/>
    <w:semiHidden/>
    <w:unhideWhenUsed/>
    <w:rsid w:val="00EC6203"/>
    <w:rPr>
      <w:color w:val="605E5C"/>
      <w:shd w:val="clear" w:color="auto" w:fill="E1DFDD"/>
    </w:rPr>
  </w:style>
  <w:style w:type="character" w:customStyle="1" w:styleId="4Char">
    <w:name w:val="Επικεφαλίδα 4 Char"/>
    <w:basedOn w:val="a2"/>
    <w:link w:val="4"/>
    <w:uiPriority w:val="9"/>
    <w:rsid w:val="00CD06B0"/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character" w:customStyle="1" w:styleId="5Char">
    <w:name w:val="Επικεφαλίδα 5 Char"/>
    <w:basedOn w:val="a2"/>
    <w:link w:val="5"/>
    <w:uiPriority w:val="9"/>
    <w:rsid w:val="00CD06B0"/>
    <w:rPr>
      <w:rFonts w:asciiTheme="majorHAnsi" w:eastAsiaTheme="majorEastAsia" w:hAnsiTheme="majorHAnsi" w:cstheme="majorBidi"/>
      <w:color w:val="830F0E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ust\ECE\8th_semester\CNLab\lab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Ιόν">
  <a:themeElements>
    <a:clrScheme name="Ιό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Ιό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Ιό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B5B9-B319-45A5-90E9-6FB74D39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labtemplate</Template>
  <TotalTime>2001</TotalTime>
  <Pages>27</Pages>
  <Words>2212</Words>
  <Characters>12613</Characters>
  <Application>Microsoft Office Word</Application>
  <DocSecurity>0</DocSecurity>
  <Lines>105</Lines>
  <Paragraphs>29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koustenis</dc:creator>
  <cp:keywords/>
  <dc:description/>
  <cp:lastModifiedBy>chris koustenis</cp:lastModifiedBy>
  <cp:revision>332</cp:revision>
  <dcterms:created xsi:type="dcterms:W3CDTF">2024-03-18T13:42:00Z</dcterms:created>
  <dcterms:modified xsi:type="dcterms:W3CDTF">2024-03-27T09:37:00Z</dcterms:modified>
</cp:coreProperties>
</file>