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3EB72287" w14:textId="77777777" w:rsidR="00C6554A" w:rsidRPr="008B5277" w:rsidRDefault="007778C0" w:rsidP="00B62BB5">
      <w:pPr>
        <w:pStyle w:val="a5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B62BB5">
        <w:rPr>
          <w:noProof/>
        </w:rPr>
        <w:drawing>
          <wp:inline distT="0" distB="0" distL="0" distR="0" wp14:anchorId="572388F9" wp14:editId="094AA7E1">
            <wp:extent cx="6080760" cy="3794760"/>
            <wp:effectExtent l="0" t="0" r="0" b="0"/>
            <wp:docPr id="288972861" name="Εικόνα 2" descr="Σερφάρισμα στο Ίντερνετ 2 με 3 ωρών ημερησίως για το 23% των παιδιών στην  Ελλάδα - monemvasianews.g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Σερφάρισμα στο Ίντερνετ 2 με 3 ωρών ημερησίως για το 23% των παιδιών στην  Ελλάδα - monemvasianews.g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12B47AF3" w14:textId="77777777" w:rsidR="00C6554A" w:rsidRPr="007778C0" w:rsidRDefault="007778C0" w:rsidP="00C6554A">
      <w:pPr>
        <w:pStyle w:val="a5"/>
        <w:rPr>
          <w:lang w:val="el-GR"/>
        </w:rPr>
      </w:pPr>
      <w:r>
        <w:rPr>
          <w:lang w:val="el-GR"/>
        </w:rPr>
        <w:t>Εργαστήριο Δικτύων Υπολογιστών</w:t>
      </w:r>
    </w:p>
    <w:p w14:paraId="30DD70F4" w14:textId="65111150" w:rsidR="007778C0" w:rsidRDefault="007778C0" w:rsidP="007778C0">
      <w:pPr>
        <w:pStyle w:val="a6"/>
        <w:rPr>
          <w:b/>
          <w:bCs/>
          <w:lang w:val="el-GR"/>
        </w:rPr>
      </w:pPr>
      <w:r>
        <w:rPr>
          <w:lang w:val="el-GR"/>
        </w:rPr>
        <w:t xml:space="preserve">Εργαστηριακή ασκηση </w:t>
      </w:r>
      <w:r w:rsidR="00B62BB5" w:rsidRPr="00B62BB5">
        <w:rPr>
          <w:b/>
          <w:bCs/>
          <w:lang w:val="el-GR"/>
        </w:rPr>
        <w:t>2</w:t>
      </w:r>
    </w:p>
    <w:p w14:paraId="1C95A388" w14:textId="5E07233E" w:rsidR="0054185E" w:rsidRPr="00DE6E53" w:rsidRDefault="0054185E" w:rsidP="0054185E">
      <w:pPr>
        <w:pStyle w:val="a6"/>
        <w:rPr>
          <w:lang w:val="el-GR"/>
        </w:rPr>
      </w:pPr>
      <w:r w:rsidRPr="00DE6E53">
        <w:rPr>
          <w:lang w:val="el-GR"/>
        </w:rPr>
        <w:t>Δικτ</w:t>
      </w:r>
      <w:r>
        <w:t>y</w:t>
      </w:r>
      <w:r w:rsidRPr="00DE6E53">
        <w:rPr>
          <w:lang w:val="el-GR"/>
        </w:rPr>
        <w:t>ωση συστη</w:t>
      </w:r>
      <w:r>
        <w:t>a</w:t>
      </w:r>
      <w:r w:rsidRPr="00DE6E53">
        <w:rPr>
          <w:lang w:val="el-GR"/>
        </w:rPr>
        <w:t xml:space="preserve">των στο </w:t>
      </w:r>
      <w:r w:rsidRPr="0054185E">
        <w:t>virtual</w:t>
      </w:r>
      <w:r w:rsidRPr="00DE6E53">
        <w:rPr>
          <w:lang w:val="el-GR"/>
        </w:rPr>
        <w:t xml:space="preserve"> </w:t>
      </w:r>
      <w:r w:rsidRPr="0054185E">
        <w:t>box</w:t>
      </w:r>
    </w:p>
    <w:p w14:paraId="3A430EB7" w14:textId="36997B34" w:rsidR="00C6554A" w:rsidRPr="00ED503E" w:rsidRDefault="007778C0" w:rsidP="00A34E8F">
      <w:pPr>
        <w:pStyle w:val="ContactInfo"/>
        <w:rPr>
          <w:lang w:val="el-GR"/>
        </w:rPr>
      </w:pPr>
      <w:r>
        <w:rPr>
          <w:lang w:val="el-GR"/>
        </w:rPr>
        <w:t>Κουστένης</w:t>
      </w:r>
      <w:r w:rsidRPr="00ED503E">
        <w:rPr>
          <w:lang w:val="el-GR"/>
        </w:rPr>
        <w:t xml:space="preserve"> </w:t>
      </w:r>
      <w:r>
        <w:rPr>
          <w:lang w:val="el-GR"/>
        </w:rPr>
        <w:t>Χρίστος</w:t>
      </w:r>
      <w:r w:rsidR="00C6554A" w:rsidRPr="00ED503E">
        <w:rPr>
          <w:lang w:val="el-GR"/>
        </w:rPr>
        <w:t xml:space="preserve"> | </w:t>
      </w:r>
      <w:r>
        <w:t>el</w:t>
      </w:r>
      <w:r w:rsidRPr="00ED503E">
        <w:rPr>
          <w:lang w:val="el-GR"/>
        </w:rPr>
        <w:t>20227</w:t>
      </w:r>
      <w:r w:rsidR="00C6554A" w:rsidRPr="00ED503E">
        <w:rPr>
          <w:lang w:val="el-GR"/>
        </w:rPr>
        <w:t xml:space="preserve"> | </w:t>
      </w:r>
      <w:r w:rsidR="002577F2" w:rsidRPr="002577F2">
        <w:rPr>
          <w:lang w:val="el-GR"/>
        </w:rPr>
        <w:t>2</w:t>
      </w:r>
      <w:r w:rsidR="002577F2">
        <w:rPr>
          <w:lang w:val="el-GR"/>
        </w:rPr>
        <w:t>7/02/2024</w:t>
      </w:r>
      <w:r w:rsidR="00C6554A" w:rsidRPr="00ED503E">
        <w:rPr>
          <w:lang w:val="el-GR"/>
        </w:rPr>
        <w:br w:type="page"/>
      </w:r>
    </w:p>
    <w:p w14:paraId="399866A9" w14:textId="77777777" w:rsidR="00C6554A" w:rsidRPr="00ED503E" w:rsidRDefault="00C6554A" w:rsidP="00A34E8F">
      <w:pPr>
        <w:rPr>
          <w:lang w:val="el-GR"/>
        </w:rPr>
      </w:pPr>
    </w:p>
    <w:p w14:paraId="232EDF49" w14:textId="5838B29C" w:rsidR="00B06C93" w:rsidRDefault="00A34E8F" w:rsidP="00B06C93">
      <w:pPr>
        <w:pStyle w:val="1"/>
        <w:rPr>
          <w:lang w:val="el-GR"/>
        </w:rPr>
      </w:pPr>
      <w:r w:rsidRPr="00A34E8F">
        <w:rPr>
          <w:lang w:val="el-GR"/>
        </w:rPr>
        <w:t>Άσκηση 1:</w:t>
      </w:r>
      <w:r w:rsidR="006910B9">
        <w:rPr>
          <w:lang w:val="el-GR"/>
        </w:rPr>
        <w:t xml:space="preserve"> </w:t>
      </w:r>
      <w:r w:rsidR="00B06C93">
        <w:rPr>
          <w:lang w:val="el-GR"/>
        </w:rPr>
        <w:t xml:space="preserve">Προετοιμασία </w:t>
      </w:r>
    </w:p>
    <w:p w14:paraId="457D0B24" w14:textId="77777777" w:rsidR="00B06C93" w:rsidRPr="00B06C93" w:rsidRDefault="00B06C93" w:rsidP="00B06C93">
      <w:pPr>
        <w:rPr>
          <w:lang w:val="el-GR"/>
        </w:rPr>
      </w:pPr>
    </w:p>
    <w:p w14:paraId="512AD1A2" w14:textId="040757AB" w:rsidR="000A43FD" w:rsidRPr="00BB26BE" w:rsidRDefault="004218A7" w:rsidP="004218A7">
      <w:pPr>
        <w:pStyle w:val="1"/>
        <w:rPr>
          <w:lang w:val="el-GR"/>
        </w:rPr>
      </w:pPr>
      <w:r w:rsidRPr="0098154F">
        <w:rPr>
          <w:lang w:val="el-GR"/>
        </w:rPr>
        <w:t>Άσκηση 2:</w:t>
      </w:r>
      <w:r w:rsidR="00BB26BE">
        <w:rPr>
          <w:lang w:val="el-GR"/>
        </w:rPr>
        <w:t xml:space="preserve"> Ανάλυση δικτυακών πρωτοκόλλων με το </w:t>
      </w:r>
      <w:r w:rsidR="00BB26BE">
        <w:t>TCPDUMP</w:t>
      </w:r>
    </w:p>
    <w:p w14:paraId="72B92571" w14:textId="77777777" w:rsidR="00EB4280" w:rsidRPr="00B9648F" w:rsidRDefault="003A7E98" w:rsidP="00AF75A3">
      <w:pPr>
        <w:pStyle w:val="3"/>
      </w:pPr>
      <w:r w:rsidRPr="00B9648F">
        <w:t>2.1</w:t>
      </w:r>
    </w:p>
    <w:p w14:paraId="6BB1F48D" w14:textId="24FFAC67" w:rsidR="00BB26BE" w:rsidRPr="00B9648F" w:rsidRDefault="00BB26BE" w:rsidP="00ED503E">
      <w:pPr>
        <w:rPr>
          <w:b/>
          <w:bCs/>
        </w:rPr>
      </w:pPr>
      <w:r w:rsidRPr="00BB26BE">
        <w:rPr>
          <w:b/>
          <w:bCs/>
        </w:rPr>
        <w:t>ifconfig</w:t>
      </w:r>
      <w:r w:rsidRPr="00B9648F">
        <w:rPr>
          <w:b/>
          <w:bCs/>
        </w:rPr>
        <w:t xml:space="preserve"> -</w:t>
      </w:r>
      <w:r w:rsidRPr="00BB26BE">
        <w:rPr>
          <w:b/>
          <w:bCs/>
        </w:rPr>
        <w:t>a</w:t>
      </w:r>
    </w:p>
    <w:p w14:paraId="417C1943" w14:textId="77777777" w:rsidR="003A7E98" w:rsidRPr="00BB26BE" w:rsidRDefault="003A7E98" w:rsidP="003D37A1">
      <w:pPr>
        <w:pStyle w:val="3"/>
      </w:pPr>
      <w:r w:rsidRPr="00BB26BE">
        <w:t>2.2</w:t>
      </w:r>
    </w:p>
    <w:p w14:paraId="50E1F834" w14:textId="3900A46C" w:rsidR="00ED503E" w:rsidRPr="00BB26BE" w:rsidRDefault="00BB26BE" w:rsidP="00ED503E">
      <w:r w:rsidRPr="00BB26BE">
        <w:rPr>
          <w:b/>
          <w:bCs/>
        </w:rPr>
        <w:t xml:space="preserve">ifconfig em0 down </w:t>
      </w:r>
      <w:r w:rsidRPr="00BB26BE">
        <w:t xml:space="preserve">---&gt; </w:t>
      </w:r>
      <w:r>
        <w:rPr>
          <w:lang w:val="el-GR"/>
        </w:rPr>
        <w:t>Απενεργοποίηση</w:t>
      </w:r>
    </w:p>
    <w:p w14:paraId="0482B2CD" w14:textId="03614231" w:rsidR="00BB26BE" w:rsidRPr="00BB26BE" w:rsidRDefault="00BB26BE" w:rsidP="00ED503E">
      <w:r w:rsidRPr="00BB26BE">
        <w:rPr>
          <w:b/>
          <w:bCs/>
        </w:rPr>
        <w:t xml:space="preserve">ifconfig em0 up </w:t>
      </w:r>
      <w:r w:rsidRPr="00BB26BE">
        <w:t xml:space="preserve">---&gt; </w:t>
      </w:r>
      <w:r>
        <w:rPr>
          <w:lang w:val="el-GR"/>
        </w:rPr>
        <w:t>Ενεργοποίηση</w:t>
      </w:r>
    </w:p>
    <w:p w14:paraId="07FBCD11" w14:textId="77777777" w:rsidR="003A7E98" w:rsidRPr="00BB26BE" w:rsidRDefault="003A7E98" w:rsidP="003D37A1">
      <w:pPr>
        <w:pStyle w:val="3"/>
      </w:pPr>
      <w:r w:rsidRPr="00BB26BE">
        <w:t>2.3</w:t>
      </w:r>
    </w:p>
    <w:p w14:paraId="2447FD82" w14:textId="77777777" w:rsidR="00BB26BE" w:rsidRDefault="00BB26BE" w:rsidP="00ED503E">
      <w:pPr>
        <w:rPr>
          <w:b/>
          <w:bCs/>
        </w:rPr>
      </w:pPr>
      <w:r w:rsidRPr="00BB26BE">
        <w:rPr>
          <w:b/>
          <w:bCs/>
        </w:rPr>
        <w:t>man</w:t>
      </w:r>
      <w:r>
        <w:rPr>
          <w:b/>
          <w:bCs/>
        </w:rPr>
        <w:t xml:space="preserve"> tcpdump</w:t>
      </w:r>
    </w:p>
    <w:p w14:paraId="31E8CC9E" w14:textId="77777777" w:rsidR="00BB26BE" w:rsidRDefault="00BB26BE" w:rsidP="00ED503E">
      <w:pPr>
        <w:rPr>
          <w:b/>
          <w:bCs/>
        </w:rPr>
      </w:pPr>
      <w:r>
        <w:rPr>
          <w:b/>
          <w:bCs/>
        </w:rPr>
        <w:t>man pcap</w:t>
      </w:r>
    </w:p>
    <w:p w14:paraId="61F6C769" w14:textId="6F53038F" w:rsidR="00ED503E" w:rsidRPr="00BB26BE" w:rsidRDefault="00BB26BE" w:rsidP="00ED503E">
      <w:pPr>
        <w:rPr>
          <w:b/>
          <w:bCs/>
        </w:rPr>
      </w:pPr>
      <w:r>
        <w:rPr>
          <w:b/>
          <w:bCs/>
        </w:rPr>
        <w:t xml:space="preserve">man pcap-filter </w:t>
      </w:r>
      <w:r w:rsidRPr="00BB26BE">
        <w:rPr>
          <w:b/>
          <w:bCs/>
        </w:rPr>
        <w:t xml:space="preserve"> </w:t>
      </w:r>
    </w:p>
    <w:p w14:paraId="534CF6DD" w14:textId="77777777" w:rsidR="003A7E98" w:rsidRPr="00BB26BE" w:rsidRDefault="003A7E98" w:rsidP="003D37A1">
      <w:pPr>
        <w:pStyle w:val="3"/>
      </w:pPr>
      <w:r w:rsidRPr="00BB26BE">
        <w:t>2.4</w:t>
      </w:r>
    </w:p>
    <w:p w14:paraId="4AA74F75" w14:textId="37EF9C7A" w:rsidR="00ED503E" w:rsidRPr="00AD7CF5" w:rsidRDefault="00AD7CF5" w:rsidP="00ED503E">
      <w:pPr>
        <w:rPr>
          <w:b/>
          <w:bCs/>
        </w:rPr>
      </w:pPr>
      <w:r w:rsidRPr="00AD7CF5">
        <w:rPr>
          <w:b/>
          <w:bCs/>
        </w:rPr>
        <w:t>tcpdump -i em0 -n</w:t>
      </w:r>
    </w:p>
    <w:p w14:paraId="0FA006CF" w14:textId="77777777" w:rsidR="001B361E" w:rsidRPr="00BB26BE" w:rsidRDefault="003A7E98" w:rsidP="00AF75A3">
      <w:pPr>
        <w:pStyle w:val="3"/>
      </w:pPr>
      <w:r w:rsidRPr="00BB26BE">
        <w:t>2.5</w:t>
      </w:r>
    </w:p>
    <w:p w14:paraId="0931FBBC" w14:textId="09ED9F5D" w:rsidR="00ED503E" w:rsidRPr="006334B0" w:rsidRDefault="006334B0" w:rsidP="00ED503E">
      <w:r w:rsidRPr="006334B0">
        <w:rPr>
          <w:b/>
          <w:bCs/>
        </w:rPr>
        <w:t>tcpdump -i em0 -X</w:t>
      </w:r>
    </w:p>
    <w:p w14:paraId="2957E96D" w14:textId="20B48C57" w:rsidR="006334B0" w:rsidRPr="006334B0" w:rsidRDefault="003A7E98" w:rsidP="006334B0">
      <w:pPr>
        <w:pStyle w:val="3"/>
        <w:rPr>
          <w:lang w:val="el-GR"/>
        </w:rPr>
      </w:pPr>
      <w:r w:rsidRPr="006334B0">
        <w:rPr>
          <w:lang w:val="el-GR"/>
        </w:rPr>
        <w:t>2.6</w:t>
      </w:r>
    </w:p>
    <w:p w14:paraId="6CAD9EFB" w14:textId="5CBE7841" w:rsidR="00ED503E" w:rsidRPr="006334B0" w:rsidRDefault="006334B0" w:rsidP="006334B0">
      <w:pPr>
        <w:rPr>
          <w:lang w:val="el-GR"/>
        </w:rPr>
      </w:pPr>
      <w:r w:rsidRPr="006334B0">
        <w:rPr>
          <w:b/>
          <w:bCs/>
        </w:rPr>
        <w:t>tcpdump</w:t>
      </w:r>
      <w:r w:rsidRPr="006334B0">
        <w:rPr>
          <w:b/>
          <w:bCs/>
          <w:lang w:val="el-GR"/>
        </w:rPr>
        <w:t xml:space="preserve"> -</w:t>
      </w:r>
      <w:r w:rsidRPr="006334B0">
        <w:rPr>
          <w:b/>
          <w:bCs/>
        </w:rPr>
        <w:t>e</w:t>
      </w:r>
      <w:r w:rsidRPr="006334B0">
        <w:rPr>
          <w:lang w:val="el-GR"/>
        </w:rPr>
        <w:t xml:space="preserve"> ---&gt; τυπώ</w:t>
      </w:r>
      <w:r>
        <w:rPr>
          <w:lang w:val="el-GR"/>
        </w:rPr>
        <w:t>ν</w:t>
      </w:r>
      <w:r w:rsidRPr="006334B0">
        <w:rPr>
          <w:lang w:val="el-GR"/>
        </w:rPr>
        <w:t xml:space="preserve">ουμε επιπλέον την επικεφαλίδα </w:t>
      </w:r>
      <w:r>
        <w:t>ethernet</w:t>
      </w:r>
      <w:r w:rsidRPr="006334B0">
        <w:rPr>
          <w:lang w:val="el-GR"/>
        </w:rPr>
        <w:t>, άρα με την εντολή</w:t>
      </w:r>
    </w:p>
    <w:p w14:paraId="5BB8EDF4" w14:textId="78690EF8" w:rsidR="003A7E98" w:rsidRPr="00BB26BE" w:rsidRDefault="003A7E98" w:rsidP="003D37A1">
      <w:pPr>
        <w:pStyle w:val="3"/>
      </w:pPr>
      <w:r w:rsidRPr="00BB26BE">
        <w:t>2.7</w:t>
      </w:r>
    </w:p>
    <w:p w14:paraId="608DA3B2" w14:textId="4FA822E8" w:rsidR="00ED503E" w:rsidRPr="0065180C" w:rsidRDefault="0065180C" w:rsidP="00ED503E">
      <w:pPr>
        <w:rPr>
          <w:b/>
          <w:bCs/>
        </w:rPr>
      </w:pPr>
      <w:r w:rsidRPr="0065180C">
        <w:rPr>
          <w:b/>
          <w:bCs/>
        </w:rPr>
        <w:t>tcpdump -i em0 -s 68</w:t>
      </w:r>
    </w:p>
    <w:p w14:paraId="34CDDFBF" w14:textId="77777777" w:rsidR="001B4FC4" w:rsidRPr="00BB26BE" w:rsidRDefault="003A7E98" w:rsidP="003D37A1">
      <w:pPr>
        <w:pStyle w:val="3"/>
      </w:pPr>
      <w:r w:rsidRPr="00BB26BE">
        <w:t>2.8</w:t>
      </w:r>
    </w:p>
    <w:p w14:paraId="590D746F" w14:textId="32A379A4" w:rsidR="00ED503E" w:rsidRPr="00F336D8" w:rsidRDefault="00F336D8" w:rsidP="00ED503E">
      <w:pPr>
        <w:rPr>
          <w:b/>
          <w:bCs/>
        </w:rPr>
      </w:pPr>
      <w:r w:rsidRPr="00F336D8">
        <w:rPr>
          <w:b/>
          <w:bCs/>
        </w:rPr>
        <w:t>tcpdump ip and host 10.0.0.1 -v</w:t>
      </w:r>
    </w:p>
    <w:p w14:paraId="74389C30" w14:textId="77777777" w:rsidR="003A7E98" w:rsidRPr="00BB26BE" w:rsidRDefault="003A7E98" w:rsidP="003D37A1">
      <w:pPr>
        <w:pStyle w:val="3"/>
      </w:pPr>
      <w:r w:rsidRPr="00BB26BE">
        <w:t>2.9</w:t>
      </w:r>
    </w:p>
    <w:p w14:paraId="3ACCE3C9" w14:textId="36203427" w:rsidR="00ED503E" w:rsidRPr="006945DE" w:rsidRDefault="006945DE" w:rsidP="00ED503E">
      <w:pPr>
        <w:rPr>
          <w:b/>
          <w:bCs/>
        </w:rPr>
      </w:pPr>
      <w:r w:rsidRPr="006945DE">
        <w:rPr>
          <w:b/>
          <w:bCs/>
        </w:rPr>
        <w:t>tcpdump -i em0 host 10.0.0.1 and 10.0.0.2</w:t>
      </w:r>
    </w:p>
    <w:p w14:paraId="614B63B8" w14:textId="77777777" w:rsidR="00ED503E" w:rsidRDefault="003A7E98" w:rsidP="00ED503E">
      <w:pPr>
        <w:pStyle w:val="3"/>
      </w:pPr>
      <w:r w:rsidRPr="00BB26BE">
        <w:t>2.10</w:t>
      </w:r>
    </w:p>
    <w:p w14:paraId="03DFC498" w14:textId="47BE393A" w:rsidR="00F336D8" w:rsidRPr="006945DE" w:rsidRDefault="006945DE" w:rsidP="00F336D8">
      <w:pPr>
        <w:rPr>
          <w:b/>
          <w:bCs/>
        </w:rPr>
      </w:pPr>
      <w:r w:rsidRPr="006945DE">
        <w:rPr>
          <w:b/>
          <w:bCs/>
        </w:rPr>
        <w:t>tcpdump ip and net 1.1.0.0/16</w:t>
      </w:r>
    </w:p>
    <w:p w14:paraId="36A287CB" w14:textId="1524C1B9" w:rsidR="00F336D8" w:rsidRPr="006945DE" w:rsidRDefault="00F336D8" w:rsidP="00F336D8">
      <w:pPr>
        <w:pStyle w:val="3"/>
      </w:pPr>
      <w:r w:rsidRPr="006945DE">
        <w:lastRenderedPageBreak/>
        <w:t>2.11</w:t>
      </w:r>
    </w:p>
    <w:p w14:paraId="649BC3E3" w14:textId="02829E3A" w:rsidR="00F336D8" w:rsidRPr="009C2E20" w:rsidRDefault="009C2E20" w:rsidP="00F336D8">
      <w:pPr>
        <w:rPr>
          <w:b/>
          <w:bCs/>
        </w:rPr>
      </w:pPr>
      <w:r w:rsidRPr="009C2E20">
        <w:rPr>
          <w:b/>
          <w:bCs/>
        </w:rPr>
        <w:t>tcpdump ip and not net 192.168.1.0/24 -e</w:t>
      </w:r>
    </w:p>
    <w:p w14:paraId="33C0F58D" w14:textId="4EBDC7EA" w:rsidR="00F336D8" w:rsidRPr="006945DE" w:rsidRDefault="00F336D8" w:rsidP="00F336D8">
      <w:pPr>
        <w:pStyle w:val="3"/>
      </w:pPr>
      <w:r w:rsidRPr="006945DE">
        <w:t>2.12</w:t>
      </w:r>
    </w:p>
    <w:p w14:paraId="6B6D1676" w14:textId="6F1A7B6D" w:rsidR="00F336D8" w:rsidRPr="006E0F9D" w:rsidRDefault="006E0F9D" w:rsidP="00F336D8">
      <w:pPr>
        <w:rPr>
          <w:b/>
          <w:bCs/>
        </w:rPr>
      </w:pPr>
      <w:r w:rsidRPr="006E0F9D">
        <w:rPr>
          <w:b/>
          <w:bCs/>
        </w:rPr>
        <w:t>tcpdump ip broadcast or multicast</w:t>
      </w:r>
    </w:p>
    <w:p w14:paraId="003D9782" w14:textId="390E1212" w:rsidR="00F336D8" w:rsidRPr="006945DE" w:rsidRDefault="00F336D8" w:rsidP="00F336D8">
      <w:pPr>
        <w:pStyle w:val="3"/>
      </w:pPr>
      <w:r w:rsidRPr="006945DE">
        <w:t>2.13</w:t>
      </w:r>
    </w:p>
    <w:p w14:paraId="4C9819F1" w14:textId="4A3F7208" w:rsidR="00F336D8" w:rsidRPr="006E0F9D" w:rsidRDefault="006E0F9D" w:rsidP="00F336D8">
      <w:pPr>
        <w:rPr>
          <w:b/>
          <w:bCs/>
        </w:rPr>
      </w:pPr>
      <w:r w:rsidRPr="006E0F9D">
        <w:rPr>
          <w:b/>
          <w:bCs/>
        </w:rPr>
        <w:t>tcpdump ip and greater 576</w:t>
      </w:r>
    </w:p>
    <w:p w14:paraId="5955B623" w14:textId="517ED7F3" w:rsidR="00F336D8" w:rsidRPr="006945DE" w:rsidRDefault="00F336D8" w:rsidP="00F336D8">
      <w:pPr>
        <w:pStyle w:val="3"/>
      </w:pPr>
      <w:r w:rsidRPr="006945DE">
        <w:t>2.14</w:t>
      </w:r>
    </w:p>
    <w:p w14:paraId="55F743EC" w14:textId="7D074BFE" w:rsidR="00F336D8" w:rsidRPr="008B6B35" w:rsidRDefault="008B6B35" w:rsidP="00F336D8">
      <w:pPr>
        <w:rPr>
          <w:b/>
          <w:bCs/>
        </w:rPr>
      </w:pPr>
      <w:r w:rsidRPr="008B6B35">
        <w:rPr>
          <w:b/>
          <w:bCs/>
        </w:rPr>
        <w:t xml:space="preserve">tcpdump </w:t>
      </w:r>
      <w:r>
        <w:rPr>
          <w:b/>
          <w:bCs/>
        </w:rPr>
        <w:t>‘</w:t>
      </w:r>
      <w:r w:rsidRPr="008B6B35">
        <w:rPr>
          <w:b/>
          <w:bCs/>
        </w:rPr>
        <w:t>ip[8] &lt; 5</w:t>
      </w:r>
      <w:r>
        <w:rPr>
          <w:b/>
          <w:bCs/>
        </w:rPr>
        <w:t>’</w:t>
      </w:r>
    </w:p>
    <w:p w14:paraId="573B49BE" w14:textId="57D0E8AB" w:rsidR="00F336D8" w:rsidRPr="006945DE" w:rsidRDefault="00F336D8" w:rsidP="00F336D8">
      <w:pPr>
        <w:pStyle w:val="3"/>
      </w:pPr>
      <w:r w:rsidRPr="006945DE">
        <w:t>2.15</w:t>
      </w:r>
    </w:p>
    <w:p w14:paraId="2C126A16" w14:textId="21828F61" w:rsidR="00F336D8" w:rsidRPr="00A342BA" w:rsidRDefault="00A342BA" w:rsidP="00F336D8">
      <w:pPr>
        <w:rPr>
          <w:b/>
          <w:bCs/>
        </w:rPr>
      </w:pPr>
      <w:r w:rsidRPr="00A342BA">
        <w:rPr>
          <w:b/>
          <w:bCs/>
        </w:rPr>
        <w:t>tcpdump ‘(ip[0] &amp; 0x0f) &gt; 5’</w:t>
      </w:r>
    </w:p>
    <w:p w14:paraId="73D49305" w14:textId="1D5A7AB1" w:rsidR="00F336D8" w:rsidRPr="006945DE" w:rsidRDefault="00F336D8" w:rsidP="00F336D8">
      <w:pPr>
        <w:pStyle w:val="3"/>
      </w:pPr>
      <w:r w:rsidRPr="006945DE">
        <w:t>2.16</w:t>
      </w:r>
    </w:p>
    <w:p w14:paraId="1EB8229F" w14:textId="6F94F918" w:rsidR="00F336D8" w:rsidRPr="00A342BA" w:rsidRDefault="00A342BA" w:rsidP="00F336D8">
      <w:pPr>
        <w:rPr>
          <w:b/>
          <w:bCs/>
        </w:rPr>
      </w:pPr>
      <w:r w:rsidRPr="00A342BA">
        <w:rPr>
          <w:b/>
          <w:bCs/>
        </w:rPr>
        <w:t>tcpdump icmp and src 10.0.0.1</w:t>
      </w:r>
    </w:p>
    <w:p w14:paraId="2C2F5E1C" w14:textId="782AFC91" w:rsidR="00F336D8" w:rsidRPr="006945DE" w:rsidRDefault="00F336D8" w:rsidP="00F336D8">
      <w:pPr>
        <w:pStyle w:val="3"/>
      </w:pPr>
      <w:r w:rsidRPr="006945DE">
        <w:t>2.17</w:t>
      </w:r>
    </w:p>
    <w:p w14:paraId="53CF1347" w14:textId="418A9BB7" w:rsidR="00F336D8" w:rsidRPr="00A342BA" w:rsidRDefault="00A342BA" w:rsidP="00F336D8">
      <w:pPr>
        <w:rPr>
          <w:b/>
          <w:bCs/>
        </w:rPr>
      </w:pPr>
      <w:r w:rsidRPr="00A342BA">
        <w:rPr>
          <w:b/>
          <w:bCs/>
        </w:rPr>
        <w:t>tcpdump tcp and dst 10.0.0.2</w:t>
      </w:r>
    </w:p>
    <w:p w14:paraId="38C690F7" w14:textId="3241D246" w:rsidR="00F336D8" w:rsidRPr="006945DE" w:rsidRDefault="00F336D8" w:rsidP="00F336D8">
      <w:pPr>
        <w:pStyle w:val="3"/>
      </w:pPr>
      <w:r w:rsidRPr="006945DE">
        <w:t>2.18</w:t>
      </w:r>
    </w:p>
    <w:p w14:paraId="4990BB44" w14:textId="62F45C45" w:rsidR="00F336D8" w:rsidRPr="006945DE" w:rsidRDefault="00D64B71" w:rsidP="00F336D8">
      <w:r w:rsidRPr="00D64B71">
        <w:rPr>
          <w:b/>
          <w:bCs/>
        </w:rPr>
        <w:t>tcpdump udp and dst port 53</w:t>
      </w:r>
    </w:p>
    <w:p w14:paraId="22E66041" w14:textId="6F2139EE" w:rsidR="00F336D8" w:rsidRPr="006945DE" w:rsidRDefault="00F336D8" w:rsidP="00F336D8">
      <w:pPr>
        <w:pStyle w:val="3"/>
      </w:pPr>
      <w:r w:rsidRPr="006945DE">
        <w:t>2.19</w:t>
      </w:r>
    </w:p>
    <w:p w14:paraId="01070BA7" w14:textId="259E4328" w:rsidR="00F336D8" w:rsidRPr="00A342BA" w:rsidRDefault="00A342BA" w:rsidP="00F336D8">
      <w:pPr>
        <w:rPr>
          <w:b/>
          <w:bCs/>
        </w:rPr>
      </w:pPr>
      <w:r w:rsidRPr="00A342BA">
        <w:rPr>
          <w:b/>
          <w:bCs/>
        </w:rPr>
        <w:t xml:space="preserve">tcpdump tcp and host 10.0.0.10 </w:t>
      </w:r>
    </w:p>
    <w:p w14:paraId="04A249DA" w14:textId="1ADB9D64" w:rsidR="00F336D8" w:rsidRDefault="00F336D8" w:rsidP="00F336D8">
      <w:pPr>
        <w:pStyle w:val="3"/>
      </w:pPr>
      <w:r w:rsidRPr="006945DE">
        <w:t>2.20</w:t>
      </w:r>
    </w:p>
    <w:p w14:paraId="54D1013F" w14:textId="5639E99F" w:rsidR="00A342BA" w:rsidRPr="00A342BA" w:rsidRDefault="00A342BA" w:rsidP="00A342BA">
      <w:pPr>
        <w:rPr>
          <w:b/>
          <w:bCs/>
        </w:rPr>
      </w:pPr>
      <w:r w:rsidRPr="00A342BA">
        <w:rPr>
          <w:b/>
          <w:bCs/>
        </w:rPr>
        <w:t>tcpdump tcp and host 10.0.0.10 and port 23 -w sample_capture</w:t>
      </w:r>
    </w:p>
    <w:p w14:paraId="15EED88A" w14:textId="7B32B7FE" w:rsidR="00A342BA" w:rsidRPr="00B9648F" w:rsidRDefault="00A342BA" w:rsidP="00A342BA">
      <w:pPr>
        <w:pStyle w:val="3"/>
        <w:rPr>
          <w:lang w:val="el-GR"/>
        </w:rPr>
      </w:pPr>
      <w:r w:rsidRPr="00B9648F">
        <w:rPr>
          <w:lang w:val="el-GR"/>
        </w:rPr>
        <w:t>2.21</w:t>
      </w:r>
    </w:p>
    <w:p w14:paraId="6989B468" w14:textId="7D88AEA1" w:rsidR="00A342BA" w:rsidRPr="00EC27A1" w:rsidRDefault="00EC27A1" w:rsidP="00A342BA">
      <w:pPr>
        <w:rPr>
          <w:i/>
          <w:iCs/>
          <w:lang w:val="el-GR"/>
        </w:rPr>
      </w:pPr>
      <w:r w:rsidRPr="00EC27A1">
        <w:rPr>
          <w:b/>
          <w:bCs/>
        </w:rPr>
        <w:t>tcpdump</w:t>
      </w:r>
      <w:r w:rsidRPr="00EC27A1">
        <w:rPr>
          <w:b/>
          <w:bCs/>
          <w:lang w:val="el-GR"/>
        </w:rPr>
        <w:t xml:space="preserve"> ‘(</w:t>
      </w:r>
      <w:r w:rsidRPr="00EC27A1">
        <w:rPr>
          <w:b/>
          <w:bCs/>
        </w:rPr>
        <w:t>tcp</w:t>
      </w:r>
      <w:r w:rsidRPr="00EC27A1">
        <w:rPr>
          <w:b/>
          <w:bCs/>
          <w:lang w:val="el-GR"/>
        </w:rPr>
        <w:t>[13] &amp; 0</w:t>
      </w:r>
      <w:r w:rsidRPr="00EC27A1">
        <w:rPr>
          <w:b/>
          <w:bCs/>
        </w:rPr>
        <w:t>x</w:t>
      </w:r>
      <w:r w:rsidRPr="00EC27A1">
        <w:rPr>
          <w:b/>
          <w:bCs/>
          <w:lang w:val="el-GR"/>
        </w:rPr>
        <w:t>3</w:t>
      </w:r>
      <w:r w:rsidRPr="00EC27A1">
        <w:rPr>
          <w:b/>
          <w:bCs/>
        </w:rPr>
        <w:t>f</w:t>
      </w:r>
      <w:r w:rsidRPr="00EC27A1">
        <w:rPr>
          <w:b/>
          <w:bCs/>
          <w:lang w:val="el-GR"/>
        </w:rPr>
        <w:t>) = 0</w:t>
      </w:r>
      <w:r w:rsidRPr="00EC27A1">
        <w:rPr>
          <w:b/>
          <w:bCs/>
        </w:rPr>
        <w:t>x</w:t>
      </w:r>
      <w:r w:rsidRPr="00EC27A1">
        <w:rPr>
          <w:b/>
          <w:bCs/>
          <w:lang w:val="el-GR"/>
        </w:rPr>
        <w:t xml:space="preserve">02’ </w:t>
      </w:r>
      <w:r w:rsidRPr="00EC27A1">
        <w:rPr>
          <w:i/>
          <w:iCs/>
          <w:lang w:val="el-GR"/>
        </w:rPr>
        <w:t>(</w:t>
      </w:r>
      <w:r>
        <w:rPr>
          <w:i/>
          <w:iCs/>
        </w:rPr>
        <w:t>Tcp</w:t>
      </w:r>
      <w:r w:rsidRPr="00EC27A1">
        <w:rPr>
          <w:i/>
          <w:iCs/>
          <w:lang w:val="el-GR"/>
        </w:rPr>
        <w:t xml:space="preserve"> </w:t>
      </w:r>
      <w:r>
        <w:rPr>
          <w:i/>
          <w:iCs/>
        </w:rPr>
        <w:t>flags</w:t>
      </w:r>
      <w:r w:rsidRPr="00EC27A1">
        <w:rPr>
          <w:i/>
          <w:iCs/>
          <w:lang w:val="el-GR"/>
        </w:rPr>
        <w:t xml:space="preserve"> </w:t>
      </w:r>
      <w:r>
        <w:rPr>
          <w:i/>
          <w:iCs/>
          <w:lang w:val="el-GR"/>
        </w:rPr>
        <w:t>στο</w:t>
      </w:r>
      <w:r w:rsidRPr="00EC27A1">
        <w:rPr>
          <w:i/>
          <w:iCs/>
          <w:lang w:val="el-GR"/>
        </w:rPr>
        <w:t xml:space="preserve"> 13</w:t>
      </w:r>
      <w:r w:rsidRPr="00EC27A1">
        <w:rPr>
          <w:i/>
          <w:iCs/>
          <w:vertAlign w:val="superscript"/>
          <w:lang w:val="el-GR"/>
        </w:rPr>
        <w:t>ο</w:t>
      </w:r>
      <w:r w:rsidRPr="00EC27A1">
        <w:rPr>
          <w:i/>
          <w:iCs/>
          <w:lang w:val="el-GR"/>
        </w:rPr>
        <w:t xml:space="preserve"> </w:t>
      </w:r>
      <w:r>
        <w:rPr>
          <w:i/>
          <w:iCs/>
        </w:rPr>
        <w:t>byte</w:t>
      </w:r>
      <w:r w:rsidRPr="00EC27A1">
        <w:rPr>
          <w:i/>
          <w:iCs/>
          <w:lang w:val="el-GR"/>
        </w:rPr>
        <w:t xml:space="preserve"> </w:t>
      </w:r>
      <w:r>
        <w:rPr>
          <w:i/>
          <w:iCs/>
          <w:lang w:val="el-GR"/>
        </w:rPr>
        <w:t>και</w:t>
      </w:r>
      <w:r w:rsidRPr="00EC27A1">
        <w:rPr>
          <w:i/>
          <w:iCs/>
          <w:lang w:val="el-GR"/>
        </w:rPr>
        <w:t xml:space="preserve"> </w:t>
      </w:r>
      <w:r>
        <w:rPr>
          <w:i/>
          <w:iCs/>
          <w:lang w:val="el-GR"/>
        </w:rPr>
        <w:t>φιλτράρουμε</w:t>
      </w:r>
      <w:r w:rsidRPr="00EC27A1">
        <w:rPr>
          <w:i/>
          <w:iCs/>
          <w:lang w:val="el-GR"/>
        </w:rPr>
        <w:t xml:space="preserve"> </w:t>
      </w:r>
      <w:r>
        <w:rPr>
          <w:i/>
          <w:iCs/>
          <w:lang w:val="el-GR"/>
        </w:rPr>
        <w:t xml:space="preserve">τα 6 τελευταία </w:t>
      </w:r>
      <w:r>
        <w:rPr>
          <w:i/>
          <w:iCs/>
        </w:rPr>
        <w:t>bits</w:t>
      </w:r>
      <w:r w:rsidRPr="00EC27A1">
        <w:rPr>
          <w:i/>
          <w:iCs/>
          <w:lang w:val="el-GR"/>
        </w:rPr>
        <w:t xml:space="preserve"> </w:t>
      </w:r>
      <w:r>
        <w:rPr>
          <w:i/>
          <w:iCs/>
          <w:lang w:val="el-GR"/>
        </w:rPr>
        <w:t xml:space="preserve">που είναι οι σημαίες και ελέγχουμε να υπάρχει μόνο η </w:t>
      </w:r>
      <w:r>
        <w:rPr>
          <w:i/>
          <w:iCs/>
        </w:rPr>
        <w:t>SYN</w:t>
      </w:r>
      <w:r>
        <w:rPr>
          <w:i/>
          <w:iCs/>
          <w:lang w:val="el-GR"/>
        </w:rPr>
        <w:t>.</w:t>
      </w:r>
      <w:r w:rsidRPr="00EC27A1">
        <w:rPr>
          <w:i/>
          <w:iCs/>
          <w:lang w:val="el-GR"/>
        </w:rPr>
        <w:t>)</w:t>
      </w:r>
    </w:p>
    <w:p w14:paraId="47A205ED" w14:textId="6A0B3278" w:rsidR="00A342BA" w:rsidRPr="00B9648F" w:rsidRDefault="00A342BA" w:rsidP="00A342BA">
      <w:pPr>
        <w:pStyle w:val="3"/>
        <w:rPr>
          <w:lang w:val="el-GR"/>
        </w:rPr>
      </w:pPr>
      <w:r w:rsidRPr="00B9648F">
        <w:rPr>
          <w:lang w:val="el-GR"/>
        </w:rPr>
        <w:t>2.22</w:t>
      </w:r>
    </w:p>
    <w:p w14:paraId="052B106E" w14:textId="6ABE581F" w:rsidR="00A342BA" w:rsidRPr="00287791" w:rsidRDefault="00287791" w:rsidP="00A342BA">
      <w:pPr>
        <w:rPr>
          <w:b/>
          <w:bCs/>
        </w:rPr>
      </w:pPr>
      <w:r w:rsidRPr="00287791">
        <w:rPr>
          <w:b/>
          <w:bCs/>
        </w:rPr>
        <w:t>tcpdump</w:t>
      </w:r>
      <w:r w:rsidRPr="00B9648F">
        <w:rPr>
          <w:b/>
          <w:bCs/>
          <w:lang w:val="el-GR"/>
        </w:rPr>
        <w:t xml:space="preserve"> ‘</w:t>
      </w:r>
      <w:r w:rsidRPr="00287791">
        <w:rPr>
          <w:b/>
          <w:bCs/>
        </w:rPr>
        <w:t>tcp</w:t>
      </w:r>
      <w:r w:rsidRPr="00B9648F">
        <w:rPr>
          <w:b/>
          <w:bCs/>
          <w:lang w:val="el-GR"/>
        </w:rPr>
        <w:t>[</w:t>
      </w:r>
      <w:r w:rsidRPr="00287791">
        <w:rPr>
          <w:b/>
          <w:bCs/>
        </w:rPr>
        <w:t>tcpflags</w:t>
      </w:r>
      <w:r w:rsidRPr="00B9648F">
        <w:rPr>
          <w:b/>
          <w:bCs/>
          <w:lang w:val="el-GR"/>
        </w:rPr>
        <w:t>] &amp; ((</w:t>
      </w:r>
      <w:r w:rsidRPr="00287791">
        <w:rPr>
          <w:b/>
          <w:bCs/>
        </w:rPr>
        <w:t>tcp</w:t>
      </w:r>
      <w:r w:rsidRPr="00B9648F">
        <w:rPr>
          <w:b/>
          <w:bCs/>
          <w:lang w:val="el-GR"/>
        </w:rPr>
        <w:t>-</w:t>
      </w:r>
      <w:r w:rsidRPr="00287791">
        <w:rPr>
          <w:b/>
          <w:bCs/>
        </w:rPr>
        <w:t>syn</w:t>
      </w:r>
      <w:r w:rsidRPr="00B9648F">
        <w:rPr>
          <w:b/>
          <w:bCs/>
          <w:lang w:val="el-GR"/>
        </w:rPr>
        <w:t>) | (</w:t>
      </w:r>
      <w:r w:rsidRPr="00287791">
        <w:rPr>
          <w:b/>
          <w:bCs/>
        </w:rPr>
        <w:t>tcp</w:t>
      </w:r>
      <w:r w:rsidRPr="00B9648F">
        <w:rPr>
          <w:b/>
          <w:bCs/>
          <w:lang w:val="el-GR"/>
        </w:rPr>
        <w:t>-</w:t>
      </w:r>
      <w:r w:rsidRPr="00287791">
        <w:rPr>
          <w:b/>
          <w:bCs/>
        </w:rPr>
        <w:t>syn</w:t>
      </w:r>
      <w:r w:rsidRPr="00B9648F">
        <w:rPr>
          <w:b/>
          <w:bCs/>
          <w:lang w:val="el-GR"/>
        </w:rPr>
        <w:t xml:space="preserve"> &amp; </w:t>
      </w:r>
      <w:r w:rsidRPr="00287791">
        <w:rPr>
          <w:b/>
          <w:bCs/>
        </w:rPr>
        <w:t>tcp</w:t>
      </w:r>
      <w:r w:rsidRPr="00B9648F">
        <w:rPr>
          <w:b/>
          <w:bCs/>
          <w:lang w:val="el-GR"/>
        </w:rPr>
        <w:t>-</w:t>
      </w:r>
      <w:r w:rsidRPr="00287791">
        <w:rPr>
          <w:b/>
          <w:bCs/>
        </w:rPr>
        <w:t>ack</w:t>
      </w:r>
      <w:r w:rsidRPr="00B9648F">
        <w:rPr>
          <w:b/>
          <w:bCs/>
          <w:lang w:val="el-GR"/>
        </w:rPr>
        <w:t xml:space="preserve">)) != </w:t>
      </w:r>
      <w:r w:rsidRPr="00287791">
        <w:rPr>
          <w:b/>
          <w:bCs/>
        </w:rPr>
        <w:t>0’</w:t>
      </w:r>
    </w:p>
    <w:p w14:paraId="62A7FD30" w14:textId="365DC5F2" w:rsidR="00A342BA" w:rsidRDefault="00A342BA" w:rsidP="00A342BA">
      <w:pPr>
        <w:pStyle w:val="3"/>
      </w:pPr>
      <w:r>
        <w:t>2.23</w:t>
      </w:r>
    </w:p>
    <w:p w14:paraId="1425F3CB" w14:textId="2B54F438" w:rsidR="00A342BA" w:rsidRPr="00B9648F" w:rsidRDefault="003A0BFA" w:rsidP="00A342BA">
      <w:pPr>
        <w:rPr>
          <w:b/>
          <w:bCs/>
          <w:lang w:val="el-GR"/>
        </w:rPr>
      </w:pPr>
      <w:r w:rsidRPr="00287791">
        <w:rPr>
          <w:b/>
          <w:bCs/>
        </w:rPr>
        <w:t>tcpdump ‘tcp[tcpflags] &amp; (tcp-</w:t>
      </w:r>
      <w:r>
        <w:rPr>
          <w:b/>
          <w:bCs/>
        </w:rPr>
        <w:t>fin</w:t>
      </w:r>
      <w:r w:rsidRPr="00287791">
        <w:rPr>
          <w:b/>
          <w:bCs/>
        </w:rPr>
        <w:t>)</w:t>
      </w:r>
      <w:r w:rsidR="0053105A">
        <w:rPr>
          <w:b/>
          <w:bCs/>
        </w:rPr>
        <w:t xml:space="preserve"> </w:t>
      </w:r>
      <w:r w:rsidRPr="00287791">
        <w:rPr>
          <w:b/>
          <w:bCs/>
        </w:rPr>
        <w:t xml:space="preserve">!= </w:t>
      </w:r>
      <w:r w:rsidRPr="00B9648F">
        <w:rPr>
          <w:b/>
          <w:bCs/>
          <w:lang w:val="el-GR"/>
        </w:rPr>
        <w:t>0’</w:t>
      </w:r>
    </w:p>
    <w:p w14:paraId="5ADD1EF8" w14:textId="6FF9E56F" w:rsidR="0010758D" w:rsidRDefault="00A342BA" w:rsidP="00A342BA">
      <w:pPr>
        <w:pStyle w:val="3"/>
        <w:rPr>
          <w:lang w:val="el-GR"/>
        </w:rPr>
      </w:pPr>
      <w:r w:rsidRPr="003A0BFA">
        <w:rPr>
          <w:lang w:val="el-GR"/>
        </w:rPr>
        <w:t>2.24</w:t>
      </w:r>
    </w:p>
    <w:p w14:paraId="01278B1C" w14:textId="77777777" w:rsidR="0010758D" w:rsidRPr="0010758D" w:rsidRDefault="0010758D" w:rsidP="0010758D">
      <w:pPr>
        <w:rPr>
          <w:lang w:val="el-GR"/>
        </w:rPr>
      </w:pPr>
      <w:r w:rsidRPr="0010758D">
        <w:rPr>
          <w:lang w:val="el-GR"/>
        </w:rPr>
        <w:t>Αρχικά, η παράσταση tcp[12:1] μας δίνει τα 8 bits του 13ου Byte μιας TCP επικεφαλίδας.</w:t>
      </w:r>
    </w:p>
    <w:p w14:paraId="1E92DB3D" w14:textId="63655E11" w:rsidR="0010758D" w:rsidRPr="002577F2" w:rsidRDefault="0010758D" w:rsidP="0010758D">
      <w:pPr>
        <w:rPr>
          <w:lang w:val="el-GR"/>
        </w:rPr>
      </w:pPr>
      <w:r w:rsidRPr="0010758D">
        <w:rPr>
          <w:lang w:val="el-GR"/>
        </w:rPr>
        <w:lastRenderedPageBreak/>
        <w:t>Στη συνέχεια, η έκφραση tcp[12:1] &amp; 0xf0 μ</w:t>
      </w:r>
      <w:r w:rsidR="00F46640">
        <w:rPr>
          <w:lang w:val="el-GR"/>
        </w:rPr>
        <w:t>α</w:t>
      </w:r>
      <w:r w:rsidRPr="0010758D">
        <w:rPr>
          <w:lang w:val="el-GR"/>
        </w:rPr>
        <w:t>ς δίνει τις τιμές των τεσσάρων αριστερότερων bits, τα οποία και εκφράζουν την τιμή του πεδίου Data Offset (Header Length σε</w:t>
      </w:r>
      <w:r w:rsidR="00350872">
        <w:rPr>
          <w:lang w:val="el-GR"/>
        </w:rPr>
        <w:t xml:space="preserve"> </w:t>
      </w:r>
      <w:r w:rsidRPr="0010758D">
        <w:rPr>
          <w:lang w:val="el-GR"/>
        </w:rPr>
        <w:t>32bitες λέξεις). Στη συνέχεια, με την τελική παράσταση που μας δίνεται, διαιρούμε ουσιαστικά το Data Offset ακέραια με το 4. Αυτό που προκύπτει τελικά είναι το πραγματικό</w:t>
      </w:r>
      <w:r w:rsidR="00350872">
        <w:rPr>
          <w:lang w:val="el-GR"/>
        </w:rPr>
        <w:t xml:space="preserve"> </w:t>
      </w:r>
      <w:r w:rsidRPr="0010758D">
        <w:rPr>
          <w:lang w:val="el-GR"/>
        </w:rPr>
        <w:t>μέγεθος της επικεφαλίδας σε bytes. Π.χ. αν είχαμε αρχικά ως 13ο byte το 01010001, τότε,</w:t>
      </w:r>
      <w:r w:rsidR="00350872">
        <w:rPr>
          <w:lang w:val="el-GR"/>
        </w:rPr>
        <w:t xml:space="preserve"> </w:t>
      </w:r>
      <w:r w:rsidRPr="0010758D">
        <w:rPr>
          <w:lang w:val="el-GR"/>
        </w:rPr>
        <w:t>από τα 4 αριστερότερα bits συμπεραίνουμε ότι το μήκος της επικεφαλίδας είναι 0101 =</w:t>
      </w:r>
      <w:r w:rsidR="00350872">
        <w:rPr>
          <w:lang w:val="el-GR"/>
        </w:rPr>
        <w:t xml:space="preserve"> </w:t>
      </w:r>
      <w:r w:rsidRPr="0010758D">
        <w:rPr>
          <w:lang w:val="el-GR"/>
        </w:rPr>
        <w:t>5</w:t>
      </w:r>
      <w:r w:rsidRPr="00F46640">
        <w:rPr>
          <w:vertAlign w:val="subscript"/>
          <w:lang w:val="el-GR"/>
        </w:rPr>
        <w:t>10</w:t>
      </w:r>
      <w:r w:rsidRPr="0010758D">
        <w:rPr>
          <w:lang w:val="el-GR"/>
        </w:rPr>
        <w:t xml:space="preserve"> * 4 bytes = 20 bytes, ενώ αν εφαρμόσουμε το φίλτρο τότε το byte αυτό μετατρέπεται</w:t>
      </w:r>
      <w:r w:rsidR="00F46640">
        <w:rPr>
          <w:lang w:val="el-GR"/>
        </w:rPr>
        <w:t xml:space="preserve"> </w:t>
      </w:r>
      <w:r w:rsidRPr="0010758D">
        <w:rPr>
          <w:lang w:val="el-GR"/>
        </w:rPr>
        <w:t>σε 00010100 = 2010.</w:t>
      </w:r>
    </w:p>
    <w:p w14:paraId="15351FC8" w14:textId="0E07C354" w:rsidR="00A342BA" w:rsidRPr="002577F2" w:rsidRDefault="00A342BA" w:rsidP="00A342BA">
      <w:pPr>
        <w:pStyle w:val="3"/>
      </w:pPr>
      <w:r w:rsidRPr="002577F2">
        <w:t>2.25</w:t>
      </w:r>
    </w:p>
    <w:p w14:paraId="2340E988" w14:textId="027D3907" w:rsidR="0010758D" w:rsidRPr="002577F2" w:rsidRDefault="008B2233" w:rsidP="0010758D">
      <w:pPr>
        <w:rPr>
          <w:b/>
          <w:bCs/>
        </w:rPr>
      </w:pPr>
      <w:r w:rsidRPr="002577F2">
        <w:rPr>
          <w:b/>
          <w:bCs/>
        </w:rPr>
        <w:t xml:space="preserve">tcpdump ‘(tcp[12] &amp; 0xf0) &gt; 5’ </w:t>
      </w:r>
    </w:p>
    <w:p w14:paraId="14388426" w14:textId="26E53684" w:rsidR="00A342BA" w:rsidRPr="002577F2" w:rsidRDefault="00A342BA" w:rsidP="00A342BA">
      <w:pPr>
        <w:pStyle w:val="3"/>
      </w:pPr>
      <w:r w:rsidRPr="002577F2">
        <w:t>2.26</w:t>
      </w:r>
    </w:p>
    <w:p w14:paraId="524ECBF1" w14:textId="44EDB901" w:rsidR="0010758D" w:rsidRPr="00B9648F" w:rsidRDefault="00FB7D8C" w:rsidP="0010758D">
      <w:pPr>
        <w:rPr>
          <w:b/>
          <w:bCs/>
        </w:rPr>
      </w:pPr>
      <w:r w:rsidRPr="00B9648F">
        <w:rPr>
          <w:b/>
          <w:bCs/>
        </w:rPr>
        <w:t>tcpdump -A port 80</w:t>
      </w:r>
    </w:p>
    <w:p w14:paraId="58965960" w14:textId="7586A724" w:rsidR="00A342BA" w:rsidRPr="00B9648F" w:rsidRDefault="00A342BA" w:rsidP="00A342BA">
      <w:pPr>
        <w:pStyle w:val="3"/>
      </w:pPr>
      <w:r w:rsidRPr="00B9648F">
        <w:t>2.27</w:t>
      </w:r>
    </w:p>
    <w:p w14:paraId="0384E84D" w14:textId="739B7BA3" w:rsidR="007D65B5" w:rsidRPr="00350872" w:rsidRDefault="006E2B88" w:rsidP="007D65B5">
      <w:pPr>
        <w:rPr>
          <w:b/>
          <w:bCs/>
        </w:rPr>
      </w:pPr>
      <w:r w:rsidRPr="006E2B88">
        <w:rPr>
          <w:b/>
          <w:bCs/>
        </w:rPr>
        <w:t xml:space="preserve">tcpdump port 23 and </w:t>
      </w:r>
      <w:r>
        <w:rPr>
          <w:b/>
          <w:bCs/>
        </w:rPr>
        <w:t>dst</w:t>
      </w:r>
      <w:r w:rsidRPr="006E2B88">
        <w:rPr>
          <w:b/>
          <w:bCs/>
        </w:rPr>
        <w:t xml:space="preserve"> edu-dy.cn.ntua.gr</w:t>
      </w:r>
    </w:p>
    <w:p w14:paraId="757D83D4" w14:textId="6E86C127" w:rsidR="00A342BA" w:rsidRPr="00B9648F" w:rsidRDefault="00A342BA" w:rsidP="00A342BA">
      <w:pPr>
        <w:pStyle w:val="3"/>
      </w:pPr>
      <w:r w:rsidRPr="00B9648F">
        <w:t>2.28</w:t>
      </w:r>
    </w:p>
    <w:p w14:paraId="00DDC8CC" w14:textId="64F437B9" w:rsidR="00A342BA" w:rsidRPr="00B9648F" w:rsidRDefault="006E2B88" w:rsidP="00F336D8">
      <w:pPr>
        <w:rPr>
          <w:b/>
          <w:bCs/>
        </w:rPr>
      </w:pPr>
      <w:r w:rsidRPr="00B9648F">
        <w:rPr>
          <w:b/>
          <w:bCs/>
        </w:rPr>
        <w:t>tcpdump ip6</w:t>
      </w:r>
    </w:p>
    <w:p w14:paraId="6439CA52" w14:textId="685F2980" w:rsidR="0001370D" w:rsidRPr="00B9648F" w:rsidRDefault="003A1882" w:rsidP="006910B9">
      <w:pPr>
        <w:pStyle w:val="1"/>
      </w:pPr>
      <w:r w:rsidRPr="0095134F">
        <w:rPr>
          <w:lang w:val="el-GR"/>
        </w:rPr>
        <w:t>Άσκηση</w:t>
      </w:r>
      <w:r w:rsidRPr="00B9648F">
        <w:t xml:space="preserve"> 3:</w:t>
      </w:r>
      <w:r w:rsidR="00602A41" w:rsidRPr="00B9648F">
        <w:t xml:space="preserve"> </w:t>
      </w:r>
      <w:r w:rsidR="00602A41">
        <w:rPr>
          <w:lang w:val="el-GR"/>
        </w:rPr>
        <w:t>Δικτύωση</w:t>
      </w:r>
      <w:r w:rsidR="00602A41" w:rsidRPr="00B9648F">
        <w:t xml:space="preserve"> </w:t>
      </w:r>
      <w:r w:rsidR="00602A41">
        <w:t>Host</w:t>
      </w:r>
      <w:r w:rsidR="00602A41" w:rsidRPr="00B9648F">
        <w:t>-</w:t>
      </w:r>
      <w:r w:rsidR="00602A41">
        <w:t>only</w:t>
      </w:r>
    </w:p>
    <w:p w14:paraId="18138A0D" w14:textId="77777777" w:rsidR="0095134F" w:rsidRPr="00350872" w:rsidRDefault="0095134F" w:rsidP="00C0688E">
      <w:pPr>
        <w:pStyle w:val="3"/>
      </w:pPr>
      <w:r w:rsidRPr="00350872">
        <w:t xml:space="preserve">3.1 </w:t>
      </w:r>
    </w:p>
    <w:p w14:paraId="40A3DB88" w14:textId="608E54F3" w:rsidR="00B31D5C" w:rsidRPr="00DC0976" w:rsidRDefault="00DC0976" w:rsidP="00B31D5C">
      <w:r>
        <w:t xml:space="preserve">Host-Only adapter IPv4 Address : </w:t>
      </w:r>
      <w:r w:rsidRPr="00DC0976">
        <w:rPr>
          <w:b/>
          <w:bCs/>
        </w:rPr>
        <w:t>192.168.145.1</w:t>
      </w:r>
    </w:p>
    <w:p w14:paraId="6929BCD5" w14:textId="77777777" w:rsidR="007E1B76" w:rsidRPr="00350872" w:rsidRDefault="0095134F" w:rsidP="00AF75A3">
      <w:pPr>
        <w:pStyle w:val="3"/>
      </w:pPr>
      <w:r w:rsidRPr="00350872">
        <w:t>3.2</w:t>
      </w:r>
    </w:p>
    <w:p w14:paraId="013E1BB6" w14:textId="5E57388E" w:rsidR="00B31D5C" w:rsidRPr="00350872" w:rsidRDefault="00DC0976" w:rsidP="00B31D5C">
      <w:pPr>
        <w:rPr>
          <w:b/>
          <w:bCs/>
        </w:rPr>
      </w:pPr>
      <w:r w:rsidRPr="00350872">
        <w:t xml:space="preserve">DHCP Server IPv4 Address  : </w:t>
      </w:r>
      <w:r w:rsidRPr="00350872">
        <w:rPr>
          <w:b/>
          <w:bCs/>
        </w:rPr>
        <w:t>192.168.145.2</w:t>
      </w:r>
    </w:p>
    <w:p w14:paraId="47DA09A5" w14:textId="21FC0B77" w:rsidR="00DC0976" w:rsidRPr="00350872" w:rsidRDefault="00DC0976" w:rsidP="00B31D5C">
      <w:r w:rsidRPr="00350872">
        <w:t xml:space="preserve">Lower Address Bound : </w:t>
      </w:r>
      <w:r w:rsidRPr="00350872">
        <w:rPr>
          <w:b/>
          <w:bCs/>
        </w:rPr>
        <w:t>192.168.145.3</w:t>
      </w:r>
    </w:p>
    <w:p w14:paraId="79E54936" w14:textId="3609D8E9" w:rsidR="00DC0976" w:rsidRPr="00492228" w:rsidRDefault="00DC0976" w:rsidP="00B31D5C">
      <w:r w:rsidRPr="00492228">
        <w:t xml:space="preserve">Upper Address Bound : </w:t>
      </w:r>
      <w:r w:rsidRPr="00492228">
        <w:rPr>
          <w:b/>
          <w:bCs/>
        </w:rPr>
        <w:t>192.168.145.254</w:t>
      </w:r>
    </w:p>
    <w:p w14:paraId="2C864EAB" w14:textId="77777777" w:rsidR="00492228" w:rsidRDefault="0095134F" w:rsidP="00B31D5C">
      <w:pPr>
        <w:pStyle w:val="3"/>
      </w:pPr>
      <w:r w:rsidRPr="00492228">
        <w:t>3.3</w:t>
      </w:r>
    </w:p>
    <w:p w14:paraId="7873985A" w14:textId="3BD095AF" w:rsidR="00492228" w:rsidRPr="00350872" w:rsidRDefault="00492228" w:rsidP="00492228">
      <w:pPr>
        <w:rPr>
          <w:b/>
          <w:bCs/>
        </w:rPr>
      </w:pPr>
      <w:r w:rsidRPr="00492228">
        <w:rPr>
          <w:b/>
          <w:bCs/>
        </w:rPr>
        <w:t>dhclient</w:t>
      </w:r>
      <w:r w:rsidRPr="00350872">
        <w:rPr>
          <w:b/>
          <w:bCs/>
        </w:rPr>
        <w:t xml:space="preserve"> </w:t>
      </w:r>
      <w:r w:rsidRPr="00492228">
        <w:rPr>
          <w:b/>
          <w:bCs/>
        </w:rPr>
        <w:t>em</w:t>
      </w:r>
      <w:r w:rsidRPr="00350872">
        <w:rPr>
          <w:b/>
          <w:bCs/>
        </w:rPr>
        <w:t>0</w:t>
      </w:r>
    </w:p>
    <w:p w14:paraId="0D4F996E" w14:textId="28D2469A" w:rsidR="00492228" w:rsidRPr="00350872" w:rsidRDefault="0095134F" w:rsidP="00492228">
      <w:pPr>
        <w:pStyle w:val="3"/>
      </w:pPr>
      <w:r w:rsidRPr="00350872">
        <w:rPr>
          <w:rStyle w:val="3Char"/>
          <w:b/>
        </w:rPr>
        <w:t>3.4</w:t>
      </w:r>
    </w:p>
    <w:p w14:paraId="2C7F6D63" w14:textId="647532A1" w:rsidR="00492228" w:rsidRPr="00492228" w:rsidRDefault="00492228" w:rsidP="00492228">
      <w:pPr>
        <w:rPr>
          <w:lang w:val="el-GR"/>
        </w:rPr>
      </w:pPr>
      <w:r>
        <w:t>PC</w:t>
      </w:r>
      <w:r w:rsidRPr="00492228">
        <w:rPr>
          <w:lang w:val="el-GR"/>
        </w:rPr>
        <w:t xml:space="preserve">1 ---&gt; </w:t>
      </w:r>
      <w:r w:rsidRPr="00492228">
        <w:rPr>
          <w:b/>
          <w:bCs/>
          <w:lang w:val="el-GR"/>
        </w:rPr>
        <w:t>192.168.145.101</w:t>
      </w:r>
    </w:p>
    <w:p w14:paraId="419B794A" w14:textId="25EB4A41" w:rsidR="00B31D5C" w:rsidRPr="00492228" w:rsidRDefault="00492228" w:rsidP="00B31D5C">
      <w:pPr>
        <w:rPr>
          <w:lang w:val="el-GR"/>
        </w:rPr>
      </w:pPr>
      <w:r>
        <w:t>PC</w:t>
      </w:r>
      <w:r w:rsidRPr="00492228">
        <w:rPr>
          <w:lang w:val="el-GR"/>
        </w:rPr>
        <w:t xml:space="preserve">2 ---&gt; </w:t>
      </w:r>
      <w:r w:rsidRPr="00492228">
        <w:rPr>
          <w:b/>
          <w:bCs/>
          <w:lang w:val="el-GR"/>
        </w:rPr>
        <w:t>192.168.145.102</w:t>
      </w:r>
    </w:p>
    <w:p w14:paraId="0488E607" w14:textId="77777777" w:rsidR="0095134F" w:rsidRPr="00B9648F" w:rsidRDefault="0095134F" w:rsidP="00B31D5C">
      <w:pPr>
        <w:pStyle w:val="3"/>
        <w:rPr>
          <w:lang w:val="el-GR"/>
        </w:rPr>
      </w:pPr>
      <w:r w:rsidRPr="00B9648F">
        <w:rPr>
          <w:rStyle w:val="3Char"/>
          <w:b/>
          <w:lang w:val="el-GR"/>
        </w:rPr>
        <w:t>3.5</w:t>
      </w:r>
    </w:p>
    <w:p w14:paraId="12ED3B5D" w14:textId="39F69FC2" w:rsidR="00B31D5C" w:rsidRDefault="00492228" w:rsidP="00492228">
      <w:pPr>
        <w:rPr>
          <w:lang w:val="el-GR"/>
        </w:rPr>
      </w:pPr>
      <w:r w:rsidRPr="00492228">
        <w:rPr>
          <w:lang w:val="el-GR"/>
        </w:rPr>
        <w:t xml:space="preserve">Κάνουμε ping από το </w:t>
      </w:r>
      <w:r>
        <w:rPr>
          <w:lang w:val="el-GR"/>
        </w:rPr>
        <w:t>PC1</w:t>
      </w:r>
      <w:r w:rsidRPr="00492228">
        <w:rPr>
          <w:lang w:val="el-GR"/>
        </w:rPr>
        <w:t xml:space="preserve"> μηχάνημα στο </w:t>
      </w:r>
      <w:r>
        <w:rPr>
          <w:lang w:val="el-GR"/>
        </w:rPr>
        <w:t>PC2</w:t>
      </w:r>
      <w:r w:rsidR="006910B9">
        <w:rPr>
          <w:lang w:val="el-GR"/>
        </w:rPr>
        <w:t>(και αντιστρόφως)</w:t>
      </w:r>
      <w:r w:rsidRPr="00492228">
        <w:rPr>
          <w:lang w:val="el-GR"/>
        </w:rPr>
        <w:t xml:space="preserve"> και λαμβάνουμε απάντηση</w:t>
      </w:r>
      <w:r>
        <w:rPr>
          <w:lang w:val="el-GR"/>
        </w:rPr>
        <w:t>.</w:t>
      </w:r>
    </w:p>
    <w:p w14:paraId="5B95BB2A" w14:textId="6771F6C8" w:rsidR="00492228" w:rsidRPr="00350872" w:rsidRDefault="00492228" w:rsidP="00492228">
      <w:pPr>
        <w:rPr>
          <w:b/>
          <w:bCs/>
        </w:rPr>
      </w:pPr>
      <w:r>
        <w:rPr>
          <w:lang w:val="el-GR"/>
        </w:rPr>
        <w:t>Στο</w:t>
      </w:r>
      <w:r w:rsidRPr="00350872">
        <w:t xml:space="preserve"> </w:t>
      </w:r>
      <w:r>
        <w:t xml:space="preserve">PC1 : </w:t>
      </w:r>
      <w:r w:rsidRPr="00350872">
        <w:rPr>
          <w:b/>
          <w:bCs/>
        </w:rPr>
        <w:t>ping -c 5 192.168.145.101</w:t>
      </w:r>
    </w:p>
    <w:p w14:paraId="7F775A57" w14:textId="7F9A6C3D" w:rsidR="00BF4609" w:rsidRPr="00350872" w:rsidRDefault="00492228" w:rsidP="00492228">
      <w:pPr>
        <w:rPr>
          <w:b/>
          <w:bCs/>
        </w:rPr>
      </w:pPr>
      <w:r>
        <w:rPr>
          <w:lang w:val="el-GR"/>
        </w:rPr>
        <w:lastRenderedPageBreak/>
        <w:t>Στο</w:t>
      </w:r>
      <w:r w:rsidRPr="00350872">
        <w:t xml:space="preserve"> </w:t>
      </w:r>
      <w:r>
        <w:t xml:space="preserve">PC2 : </w:t>
      </w:r>
      <w:r w:rsidRPr="00350872">
        <w:rPr>
          <w:b/>
          <w:bCs/>
        </w:rPr>
        <w:t>ping -c 5 192.168.145.102</w:t>
      </w:r>
    </w:p>
    <w:p w14:paraId="320B27B1" w14:textId="77777777" w:rsidR="00A56017" w:rsidRPr="00B9648F" w:rsidRDefault="0095134F" w:rsidP="00B31D5C">
      <w:pPr>
        <w:pStyle w:val="3"/>
        <w:rPr>
          <w:lang w:val="el-GR"/>
        </w:rPr>
      </w:pPr>
      <w:r w:rsidRPr="00B9648F">
        <w:rPr>
          <w:rStyle w:val="3Char"/>
          <w:b/>
          <w:lang w:val="el-GR"/>
        </w:rPr>
        <w:t>3.6</w:t>
      </w:r>
      <w:r w:rsidRPr="00B9648F">
        <w:rPr>
          <w:lang w:val="el-GR"/>
        </w:rPr>
        <w:t xml:space="preserve"> </w:t>
      </w:r>
    </w:p>
    <w:p w14:paraId="70FE8106" w14:textId="48B57F42" w:rsidR="00B31D5C" w:rsidRDefault="00BF4609" w:rsidP="00BF4609">
      <w:pPr>
        <w:rPr>
          <w:lang w:val="el-GR"/>
        </w:rPr>
      </w:pPr>
      <w:r w:rsidRPr="00BF4609">
        <w:rPr>
          <w:lang w:val="el-GR"/>
        </w:rPr>
        <w:t xml:space="preserve">Κάνοντας </w:t>
      </w:r>
      <w:r>
        <w:t>ping</w:t>
      </w:r>
      <w:r w:rsidRPr="00BF4609">
        <w:rPr>
          <w:lang w:val="el-GR"/>
        </w:rPr>
        <w:t xml:space="preserve"> από το </w:t>
      </w:r>
      <w:r>
        <w:t>terminal</w:t>
      </w:r>
      <w:r w:rsidRPr="00BF4609">
        <w:rPr>
          <w:lang w:val="el-GR"/>
        </w:rPr>
        <w:t xml:space="preserve"> του υπολογιστή </w:t>
      </w:r>
      <w:r w:rsidR="001068ED">
        <w:rPr>
          <w:lang w:val="el-GR"/>
        </w:rPr>
        <w:t>μας(host)</w:t>
      </w:r>
      <w:r w:rsidRPr="00BF4609">
        <w:rPr>
          <w:lang w:val="el-GR"/>
        </w:rPr>
        <w:t xml:space="preserve"> σε κάθε μία από τις </w:t>
      </w:r>
      <w:r>
        <w:t>IPv</w:t>
      </w:r>
      <w:r w:rsidRPr="00BF4609">
        <w:rPr>
          <w:lang w:val="el-GR"/>
        </w:rPr>
        <w:t>4 διευθύνσεις</w:t>
      </w:r>
      <w:r>
        <w:rPr>
          <w:lang w:val="el-GR"/>
        </w:rPr>
        <w:t xml:space="preserve"> </w:t>
      </w:r>
      <w:r w:rsidRPr="00BF4609">
        <w:rPr>
          <w:lang w:val="el-GR"/>
        </w:rPr>
        <w:t>που αποδόθηκαν παραπάνω.</w:t>
      </w:r>
    </w:p>
    <w:p w14:paraId="335BA8C3" w14:textId="2BDA3464" w:rsidR="00BF4609" w:rsidRPr="00BF4609" w:rsidRDefault="00BF4609" w:rsidP="00BF4609">
      <w:pPr>
        <w:rPr>
          <w:b/>
          <w:bCs/>
          <w:lang w:val="el-GR"/>
        </w:rPr>
      </w:pPr>
      <w:r w:rsidRPr="00BF4609">
        <w:rPr>
          <w:b/>
          <w:bCs/>
          <w:lang w:val="el-GR"/>
        </w:rPr>
        <w:t>ping 192.168.145.101</w:t>
      </w:r>
    </w:p>
    <w:p w14:paraId="649D23FA" w14:textId="1CC24E7D" w:rsidR="00BF4609" w:rsidRPr="00BF4609" w:rsidRDefault="00BF4609" w:rsidP="00BF4609">
      <w:pPr>
        <w:rPr>
          <w:b/>
          <w:bCs/>
          <w:lang w:val="el-GR"/>
        </w:rPr>
      </w:pPr>
      <w:r w:rsidRPr="00BF4609">
        <w:rPr>
          <w:b/>
          <w:bCs/>
          <w:lang w:val="el-GR"/>
        </w:rPr>
        <w:t>ping 192.168.145.102</w:t>
      </w:r>
    </w:p>
    <w:p w14:paraId="53219333" w14:textId="5E5F7B36" w:rsidR="00623989" w:rsidRDefault="0095134F" w:rsidP="00C95D3E">
      <w:pPr>
        <w:pStyle w:val="3"/>
        <w:rPr>
          <w:lang w:val="el-GR"/>
        </w:rPr>
      </w:pPr>
      <w:r w:rsidRPr="00B9648F">
        <w:rPr>
          <w:rStyle w:val="3Char"/>
          <w:b/>
          <w:lang w:val="el-GR"/>
        </w:rPr>
        <w:t>3.7</w:t>
      </w:r>
      <w:r w:rsidRPr="00B9648F">
        <w:rPr>
          <w:lang w:val="el-GR"/>
        </w:rPr>
        <w:t xml:space="preserve"> </w:t>
      </w:r>
    </w:p>
    <w:p w14:paraId="5D35060E" w14:textId="61438F83" w:rsidR="00BF4609" w:rsidRDefault="00640B5F" w:rsidP="00BF4609">
      <w:pPr>
        <w:rPr>
          <w:b/>
          <w:bCs/>
          <w:lang w:val="el-GR"/>
        </w:rPr>
      </w:pPr>
      <w:r w:rsidRPr="00640B5F">
        <w:rPr>
          <w:b/>
          <w:bCs/>
          <w:lang w:val="el-GR"/>
        </w:rPr>
        <w:t>netstat -r</w:t>
      </w:r>
    </w:p>
    <w:p w14:paraId="3B289CD6" w14:textId="5E73162E" w:rsidR="00640B5F" w:rsidRDefault="00640B5F" w:rsidP="00EE5850">
      <w:pPr>
        <w:pStyle w:val="3"/>
        <w:rPr>
          <w:lang w:val="el-GR"/>
        </w:rPr>
      </w:pPr>
      <w:r>
        <w:rPr>
          <w:lang w:val="el-GR"/>
        </w:rPr>
        <w:t>3.8</w:t>
      </w:r>
    </w:p>
    <w:p w14:paraId="4B1E5421" w14:textId="44A29708" w:rsidR="0016089F" w:rsidRDefault="0016089F" w:rsidP="0016089F">
      <w:pPr>
        <w:rPr>
          <w:lang w:val="el-GR"/>
        </w:rPr>
      </w:pPr>
      <w:r w:rsidRPr="0016089F">
        <w:rPr>
          <w:noProof/>
          <w:lang w:val="el-GR"/>
        </w:rPr>
        <w:drawing>
          <wp:inline distT="0" distB="0" distL="0" distR="0" wp14:anchorId="2C88D6F6" wp14:editId="73484118">
            <wp:extent cx="4157246" cy="2083242"/>
            <wp:effectExtent l="0" t="0" r="0" b="0"/>
            <wp:docPr id="177088751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875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5581" cy="208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7008" w14:textId="1F9C52B9" w:rsidR="00EE5850" w:rsidRPr="00EE5850" w:rsidRDefault="0016089F" w:rsidP="0016089F">
      <w:pPr>
        <w:rPr>
          <w:lang w:val="el-GR"/>
        </w:rPr>
      </w:pPr>
      <w:r w:rsidRPr="0016089F">
        <w:rPr>
          <w:lang w:val="el-GR"/>
        </w:rPr>
        <w:t xml:space="preserve">Όπως είναι αναμενόμενο, δεν υπάρχει gateway μιας και στη </w:t>
      </w:r>
      <w:r w:rsidRPr="0016089F">
        <w:rPr>
          <w:b/>
          <w:bCs/>
          <w:u w:val="single"/>
          <w:lang w:val="el-GR"/>
        </w:rPr>
        <w:t>Host-Only</w:t>
      </w:r>
      <w:r w:rsidRPr="0016089F">
        <w:rPr>
          <w:lang w:val="el-GR"/>
        </w:rPr>
        <w:t xml:space="preserve"> δικτύωση </w:t>
      </w:r>
      <w:r w:rsidRPr="0016089F">
        <w:rPr>
          <w:u w:val="single"/>
          <w:lang w:val="el-GR"/>
        </w:rPr>
        <w:t>δεν επιτρέπεται σύνδεση με συσκευές εκτός του Host-Only δικτύου</w:t>
      </w:r>
      <w:r w:rsidRPr="0016089F">
        <w:rPr>
          <w:lang w:val="el-GR"/>
        </w:rPr>
        <w:t>.</w:t>
      </w:r>
    </w:p>
    <w:p w14:paraId="42234909" w14:textId="7912ACBC" w:rsidR="0016089F" w:rsidRDefault="00640B5F" w:rsidP="0016089F">
      <w:pPr>
        <w:pStyle w:val="3"/>
        <w:rPr>
          <w:lang w:val="el-GR"/>
        </w:rPr>
      </w:pPr>
      <w:r>
        <w:rPr>
          <w:lang w:val="el-GR"/>
        </w:rPr>
        <w:t>3.9</w:t>
      </w:r>
    </w:p>
    <w:p w14:paraId="4064DDB7" w14:textId="49910F23" w:rsidR="0016089F" w:rsidRDefault="0016089F" w:rsidP="0016089F">
      <w:pPr>
        <w:rPr>
          <w:lang w:val="el-GR"/>
        </w:rPr>
      </w:pPr>
      <w:r>
        <w:rPr>
          <w:lang w:val="el-GR"/>
        </w:rPr>
        <w:t xml:space="preserve">Επιχειρούμε να κάνουμε </w:t>
      </w:r>
      <w:r>
        <w:t>ping</w:t>
      </w:r>
      <w:r w:rsidRPr="0016089F">
        <w:rPr>
          <w:lang w:val="el-GR"/>
        </w:rPr>
        <w:t xml:space="preserve"> </w:t>
      </w:r>
      <w:r>
        <w:rPr>
          <w:lang w:val="el-GR"/>
        </w:rPr>
        <w:t>στη διεύθυνση IPv4 της φυσικής κάρτας δικτύου του υπολογιστή μας.</w:t>
      </w:r>
    </w:p>
    <w:p w14:paraId="2CB552D4" w14:textId="62F414B8" w:rsidR="0016089F" w:rsidRDefault="0016089F" w:rsidP="0016089F">
      <w:pPr>
        <w:rPr>
          <w:lang w:val="el-GR"/>
        </w:rPr>
      </w:pPr>
      <w:r w:rsidRPr="0016089F">
        <w:rPr>
          <w:noProof/>
          <w:lang w:val="el-GR"/>
        </w:rPr>
        <w:drawing>
          <wp:inline distT="0" distB="0" distL="0" distR="0" wp14:anchorId="48CBC01E" wp14:editId="2D834495">
            <wp:extent cx="6858000" cy="1911985"/>
            <wp:effectExtent l="0" t="0" r="0" b="0"/>
            <wp:docPr id="213811816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181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C643" w14:textId="2EC2FC84" w:rsidR="004A29A9" w:rsidRPr="0016089F" w:rsidRDefault="0016089F" w:rsidP="00AC7F81">
      <w:pPr>
        <w:rPr>
          <w:lang w:val="el-GR"/>
        </w:rPr>
      </w:pPr>
      <w:r>
        <w:rPr>
          <w:lang w:val="el-GR"/>
        </w:rPr>
        <w:t xml:space="preserve">Όπως αναμενόταν, δε λαμβάνουμε απάντηση. Αυτό συμβαίνει γιατί τα </w:t>
      </w:r>
      <w:r>
        <w:t>VMs</w:t>
      </w:r>
      <w:r>
        <w:rPr>
          <w:lang w:val="el-GR"/>
        </w:rPr>
        <w:t>(</w:t>
      </w:r>
      <w:r>
        <w:t>PC</w:t>
      </w:r>
      <w:r w:rsidRPr="0016089F">
        <w:rPr>
          <w:lang w:val="el-GR"/>
        </w:rPr>
        <w:t xml:space="preserve">1 </w:t>
      </w:r>
      <w:r>
        <w:rPr>
          <w:lang w:val="el-GR"/>
        </w:rPr>
        <w:t xml:space="preserve">και </w:t>
      </w:r>
      <w:r>
        <w:t>PC</w:t>
      </w:r>
      <w:r w:rsidRPr="0016089F">
        <w:rPr>
          <w:lang w:val="el-GR"/>
        </w:rPr>
        <w:t>2</w:t>
      </w:r>
      <w:r>
        <w:rPr>
          <w:lang w:val="el-GR"/>
        </w:rPr>
        <w:t xml:space="preserve">) ανήκουν σε διαφορειτκό δίκτυο από τη φυσική μας κάρτα. Στο </w:t>
      </w:r>
      <w:r>
        <w:t>Host</w:t>
      </w:r>
      <w:r w:rsidRPr="0016089F">
        <w:rPr>
          <w:lang w:val="el-GR"/>
        </w:rPr>
        <w:t>-</w:t>
      </w:r>
      <w:r>
        <w:t>Only</w:t>
      </w:r>
      <w:r w:rsidRPr="0016089F">
        <w:rPr>
          <w:lang w:val="el-GR"/>
        </w:rPr>
        <w:t xml:space="preserve"> </w:t>
      </w:r>
      <w:r>
        <w:rPr>
          <w:lang w:val="el-GR"/>
        </w:rPr>
        <w:t>δίκτυο που ανήκουν επικοινωνούν</w:t>
      </w:r>
      <w:r w:rsidR="003E1B5D">
        <w:rPr>
          <w:lang w:val="el-GR"/>
        </w:rPr>
        <w:t xml:space="preserve"> μόνο</w:t>
      </w:r>
      <w:r>
        <w:rPr>
          <w:lang w:val="el-GR"/>
        </w:rPr>
        <w:t xml:space="preserve"> μεταξύ τους καθώς και με την </w:t>
      </w:r>
      <w:r>
        <w:rPr>
          <w:lang w:val="el-GR"/>
        </w:rPr>
        <w:lastRenderedPageBreak/>
        <w:t xml:space="preserve">εικονική κάρτα του </w:t>
      </w:r>
      <w:r>
        <w:t>Host</w:t>
      </w:r>
      <w:r>
        <w:rPr>
          <w:lang w:val="el-GR"/>
        </w:rPr>
        <w:t>.</w:t>
      </w:r>
      <w:r w:rsidR="00AC7F81" w:rsidRPr="00AC7F81">
        <w:rPr>
          <w:lang w:val="el-GR"/>
        </w:rPr>
        <w:t xml:space="preserve"> </w:t>
      </w:r>
      <w:r w:rsidR="00AC7F81">
        <w:rPr>
          <w:lang w:val="el-GR"/>
        </w:rPr>
        <w:t xml:space="preserve"> Αν</w:t>
      </w:r>
      <w:r w:rsidR="00AC7F81" w:rsidRPr="00AC7F81">
        <w:rPr>
          <w:lang w:val="el-GR"/>
        </w:rPr>
        <w:t xml:space="preserve"> </w:t>
      </w:r>
      <w:r w:rsidR="00AC7F81">
        <w:rPr>
          <w:lang w:val="el-GR"/>
        </w:rPr>
        <w:t xml:space="preserve">το </w:t>
      </w:r>
      <w:r w:rsidR="00AC7F81" w:rsidRPr="00AC7F81">
        <w:rPr>
          <w:lang w:val="el-GR"/>
        </w:rPr>
        <w:t xml:space="preserve">host </w:t>
      </w:r>
      <w:r w:rsidR="00AC7F81">
        <w:t>machine</w:t>
      </w:r>
      <w:r w:rsidR="00AC7F81" w:rsidRPr="00AC7F81">
        <w:rPr>
          <w:lang w:val="el-GR"/>
        </w:rPr>
        <w:t xml:space="preserve"> θέλει να επικοινωνήσει με τα VMs το κάνει με χρήση της Virtual κάρτας δικτύου και όχι της φυσικής</w:t>
      </w:r>
      <w:r w:rsidR="006133DB">
        <w:rPr>
          <w:lang w:val="el-GR"/>
        </w:rPr>
        <w:t>.</w:t>
      </w:r>
    </w:p>
    <w:p w14:paraId="64FD3936" w14:textId="2F3CE260" w:rsidR="00640B5F" w:rsidRDefault="00640B5F" w:rsidP="00EE5850">
      <w:pPr>
        <w:pStyle w:val="3"/>
        <w:rPr>
          <w:lang w:val="el-GR"/>
        </w:rPr>
      </w:pPr>
      <w:r>
        <w:rPr>
          <w:lang w:val="el-GR"/>
        </w:rPr>
        <w:t>3.10</w:t>
      </w:r>
    </w:p>
    <w:p w14:paraId="79B13D36" w14:textId="51D44FCA" w:rsidR="004A29A9" w:rsidRPr="001B39BB" w:rsidRDefault="004A29A9" w:rsidP="004A29A9">
      <w:pPr>
        <w:rPr>
          <w:lang w:val="el-GR"/>
        </w:rPr>
      </w:pPr>
      <w:r w:rsidRPr="004A29A9">
        <w:rPr>
          <w:b/>
          <w:bCs/>
        </w:rPr>
        <w:t>hostname</w:t>
      </w:r>
      <w:r w:rsidRPr="001B39BB">
        <w:rPr>
          <w:b/>
          <w:bCs/>
          <w:lang w:val="el-GR"/>
        </w:rPr>
        <w:t xml:space="preserve"> </w:t>
      </w:r>
      <w:r w:rsidRPr="001B39BB">
        <w:rPr>
          <w:lang w:val="el-GR"/>
        </w:rPr>
        <w:t xml:space="preserve">---&gt; </w:t>
      </w:r>
      <w:r w:rsidRPr="004A29A9">
        <w:t>PC</w:t>
      </w:r>
      <w:r w:rsidRPr="001B39BB">
        <w:rPr>
          <w:lang w:val="el-GR"/>
        </w:rPr>
        <w:t>.</w:t>
      </w:r>
      <w:r w:rsidR="00411218">
        <w:t>ntua</w:t>
      </w:r>
      <w:r w:rsidR="00411218" w:rsidRPr="001B39BB">
        <w:rPr>
          <w:lang w:val="el-GR"/>
        </w:rPr>
        <w:t>.</w:t>
      </w:r>
      <w:r w:rsidR="00411218">
        <w:t>lab</w:t>
      </w:r>
      <w:r w:rsidR="00411218" w:rsidRPr="001B39BB">
        <w:rPr>
          <w:lang w:val="el-GR"/>
        </w:rPr>
        <w:t xml:space="preserve"> </w:t>
      </w:r>
      <w:r w:rsidR="00411218">
        <w:rPr>
          <w:lang w:val="el-GR"/>
        </w:rPr>
        <w:t>(και για τα δύο μηχανήματα)</w:t>
      </w:r>
    </w:p>
    <w:p w14:paraId="25C7C5B9" w14:textId="42940916" w:rsidR="00640B5F" w:rsidRDefault="00640B5F" w:rsidP="00EE5850">
      <w:pPr>
        <w:pStyle w:val="3"/>
        <w:rPr>
          <w:lang w:val="el-GR"/>
        </w:rPr>
      </w:pPr>
      <w:r w:rsidRPr="001B39BB">
        <w:rPr>
          <w:lang w:val="el-GR"/>
        </w:rPr>
        <w:t>3.11</w:t>
      </w:r>
    </w:p>
    <w:p w14:paraId="114FCEA5" w14:textId="51CC823F" w:rsidR="001B39BB" w:rsidRPr="001B39BB" w:rsidRDefault="001B39BB" w:rsidP="001B39BB">
      <w:r w:rsidRPr="001B39BB">
        <w:rPr>
          <w:b/>
          <w:bCs/>
        </w:rPr>
        <w:t>hostname PC1</w:t>
      </w:r>
      <w:r>
        <w:rPr>
          <w:b/>
          <w:bCs/>
        </w:rPr>
        <w:t xml:space="preserve"> </w:t>
      </w:r>
      <w:r>
        <w:t xml:space="preserve">---&gt; </w:t>
      </w:r>
    </w:p>
    <w:p w14:paraId="2A27EC6C" w14:textId="36E91808" w:rsidR="001B39BB" w:rsidRDefault="001B39BB" w:rsidP="001B39BB">
      <w:pPr>
        <w:rPr>
          <w:lang w:val="el-GR"/>
        </w:rPr>
      </w:pPr>
      <w:r w:rsidRPr="001B39BB">
        <w:rPr>
          <w:noProof/>
          <w:lang w:val="el-GR"/>
        </w:rPr>
        <w:drawing>
          <wp:inline distT="0" distB="0" distL="0" distR="0" wp14:anchorId="274BC26D" wp14:editId="2BAD7147">
            <wp:extent cx="2981739" cy="498414"/>
            <wp:effectExtent l="0" t="0" r="0" b="0"/>
            <wp:docPr id="12482183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18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3606" cy="50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98A9" w14:textId="77777777" w:rsidR="001B39BB" w:rsidRDefault="001B39BB" w:rsidP="001B39BB">
      <w:pPr>
        <w:rPr>
          <w:lang w:val="el-GR"/>
        </w:rPr>
      </w:pPr>
    </w:p>
    <w:p w14:paraId="785DD147" w14:textId="6A734F77" w:rsidR="001B39BB" w:rsidRPr="001B39BB" w:rsidRDefault="001B39BB" w:rsidP="001B39BB">
      <w:pPr>
        <w:rPr>
          <w:lang w:val="el-GR"/>
        </w:rPr>
      </w:pPr>
      <w:r w:rsidRPr="001B39BB">
        <w:rPr>
          <w:b/>
          <w:bCs/>
          <w:lang w:val="el-GR"/>
        </w:rPr>
        <w:t>hostname PC2</w:t>
      </w:r>
      <w:r>
        <w:rPr>
          <w:lang w:val="el-GR"/>
        </w:rPr>
        <w:t xml:space="preserve"> ---&gt; </w:t>
      </w:r>
    </w:p>
    <w:p w14:paraId="03412C9A" w14:textId="192B63BF" w:rsidR="001B39BB" w:rsidRPr="001B39BB" w:rsidRDefault="001B39BB" w:rsidP="001B39BB">
      <w:pPr>
        <w:rPr>
          <w:lang w:val="el-GR"/>
        </w:rPr>
      </w:pPr>
      <w:r w:rsidRPr="001B39BB">
        <w:rPr>
          <w:noProof/>
          <w:lang w:val="el-GR"/>
        </w:rPr>
        <w:drawing>
          <wp:inline distT="0" distB="0" distL="0" distR="0" wp14:anchorId="309E4CA3" wp14:editId="43EED02C">
            <wp:extent cx="2972215" cy="523948"/>
            <wp:effectExtent l="0" t="0" r="0" b="9525"/>
            <wp:docPr id="65094508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450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2742" w14:textId="11225EFC" w:rsidR="00640B5F" w:rsidRDefault="00640B5F" w:rsidP="00EE5850">
      <w:pPr>
        <w:pStyle w:val="3"/>
        <w:rPr>
          <w:lang w:val="el-GR"/>
        </w:rPr>
      </w:pPr>
      <w:r>
        <w:rPr>
          <w:lang w:val="el-GR"/>
        </w:rPr>
        <w:t>3.12</w:t>
      </w:r>
    </w:p>
    <w:p w14:paraId="1A92004A" w14:textId="5B5A8025" w:rsidR="002515AE" w:rsidRDefault="002515AE" w:rsidP="001B39BB">
      <w:r>
        <w:rPr>
          <w:lang w:val="el-GR"/>
        </w:rPr>
        <w:t xml:space="preserve">Η αλλαγή φαίνεται στο </w:t>
      </w:r>
      <w:r>
        <w:t>prompt</w:t>
      </w:r>
    </w:p>
    <w:p w14:paraId="3877D421" w14:textId="6C992A17" w:rsidR="002515AE" w:rsidRPr="002515AE" w:rsidRDefault="002515AE" w:rsidP="001B39BB">
      <w:pPr>
        <w:rPr>
          <w:lang w:val="el-GR"/>
        </w:rPr>
      </w:pPr>
      <w:r w:rsidRPr="002515AE">
        <w:rPr>
          <w:noProof/>
          <w:lang w:val="el-GR"/>
        </w:rPr>
        <w:drawing>
          <wp:inline distT="0" distB="0" distL="0" distR="0" wp14:anchorId="4AF0AEA3" wp14:editId="0E688DD7">
            <wp:extent cx="1695687" cy="247685"/>
            <wp:effectExtent l="0" t="0" r="0" b="0"/>
            <wp:docPr id="87571486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148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0682" w14:textId="2E306487" w:rsidR="001B39BB" w:rsidRPr="002515AE" w:rsidRDefault="002515AE" w:rsidP="001B39BB">
      <w:r w:rsidRPr="002515AE">
        <w:rPr>
          <w:noProof/>
        </w:rPr>
        <w:drawing>
          <wp:inline distT="0" distB="0" distL="0" distR="0" wp14:anchorId="118D5BFF" wp14:editId="770F0E04">
            <wp:extent cx="1876687" cy="228632"/>
            <wp:effectExtent l="0" t="0" r="0" b="0"/>
            <wp:docPr id="53505270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527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F5BA" w14:textId="35EC9F68" w:rsidR="00640B5F" w:rsidRDefault="00640B5F" w:rsidP="00EE5850">
      <w:pPr>
        <w:pStyle w:val="3"/>
        <w:rPr>
          <w:lang w:val="el-GR"/>
        </w:rPr>
      </w:pPr>
      <w:r>
        <w:rPr>
          <w:lang w:val="el-GR"/>
        </w:rPr>
        <w:t>3.13</w:t>
      </w:r>
    </w:p>
    <w:p w14:paraId="3C2A8299" w14:textId="77777777" w:rsidR="00652005" w:rsidRPr="00705885" w:rsidRDefault="00652005" w:rsidP="00652005">
      <w:pPr>
        <w:rPr>
          <w:lang w:val="el-GR"/>
        </w:rPr>
      </w:pPr>
      <w:r w:rsidRPr="00705885">
        <w:rPr>
          <w:b/>
          <w:bCs/>
          <w:lang w:val="el-GR"/>
        </w:rPr>
        <w:t>cat /etc/rc.conf</w:t>
      </w:r>
      <w:r>
        <w:rPr>
          <w:b/>
          <w:bCs/>
          <w:lang w:val="el-GR"/>
        </w:rPr>
        <w:t xml:space="preserve">  </w:t>
      </w:r>
      <w:r>
        <w:rPr>
          <w:lang w:val="el-GR"/>
        </w:rPr>
        <w:t>---&gt;</w:t>
      </w:r>
    </w:p>
    <w:p w14:paraId="38BCC050" w14:textId="55EC754A" w:rsidR="00652005" w:rsidRPr="00652005" w:rsidRDefault="00652005" w:rsidP="00652005">
      <w:pPr>
        <w:rPr>
          <w:lang w:val="el-GR"/>
        </w:rPr>
      </w:pPr>
      <w:r w:rsidRPr="00705885">
        <w:rPr>
          <w:noProof/>
          <w:lang w:val="el-GR"/>
        </w:rPr>
        <w:drawing>
          <wp:inline distT="0" distB="0" distL="0" distR="0" wp14:anchorId="617C7AE0" wp14:editId="7F82BF29">
            <wp:extent cx="4323337" cy="2342515"/>
            <wp:effectExtent l="0" t="0" r="0" b="0"/>
            <wp:docPr id="116366609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66095" name=""/>
                    <pic:cNvPicPr/>
                  </pic:nvPicPr>
                  <pic:blipFill rotWithShape="1">
                    <a:blip r:embed="rId15"/>
                    <a:srcRect t="10222"/>
                    <a:stretch/>
                  </pic:blipFill>
                  <pic:spPr bwMode="auto">
                    <a:xfrm>
                      <a:off x="0" y="0"/>
                      <a:ext cx="4344775" cy="235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0BA60" w14:textId="0B6F765D" w:rsidR="002515AE" w:rsidRPr="002515AE" w:rsidRDefault="002515AE" w:rsidP="002515AE">
      <w:pPr>
        <w:rPr>
          <w:lang w:val="el-GR"/>
        </w:rPr>
      </w:pPr>
      <w:r w:rsidRPr="002515AE">
        <w:rPr>
          <w:lang w:val="el-GR"/>
        </w:rPr>
        <w:t xml:space="preserve">Όχι, δε το περιέχει, αντ’ αυτού περιέχει το </w:t>
      </w:r>
      <w:r>
        <w:rPr>
          <w:lang w:val="el-GR"/>
        </w:rPr>
        <w:t xml:space="preserve">« </w:t>
      </w:r>
      <w:r w:rsidRPr="002515AE">
        <w:rPr>
          <w:lang w:val="el-GR"/>
        </w:rPr>
        <w:t>PC.ntua.lab</w:t>
      </w:r>
      <w:r>
        <w:rPr>
          <w:lang w:val="el-GR"/>
        </w:rPr>
        <w:t xml:space="preserve"> »</w:t>
      </w:r>
      <w:r w:rsidRPr="002515AE">
        <w:rPr>
          <w:lang w:val="el-GR"/>
        </w:rPr>
        <w:t>, άρα αυτό θα είναι το</w:t>
      </w:r>
      <w:r>
        <w:rPr>
          <w:lang w:val="el-GR"/>
        </w:rPr>
        <w:t xml:space="preserve"> </w:t>
      </w:r>
      <w:r w:rsidRPr="002515AE">
        <w:rPr>
          <w:lang w:val="el-GR"/>
        </w:rPr>
        <w:t>όνομα του PC1 σε ενδεχόμενη επανεκκίνηση</w:t>
      </w:r>
      <w:r w:rsidR="00652005">
        <w:rPr>
          <w:lang w:val="el-GR"/>
        </w:rPr>
        <w:t>.</w:t>
      </w:r>
    </w:p>
    <w:p w14:paraId="52A0D7A7" w14:textId="41CD2E2C" w:rsidR="00640B5F" w:rsidRDefault="00640B5F" w:rsidP="00EE5850">
      <w:pPr>
        <w:pStyle w:val="3"/>
        <w:rPr>
          <w:lang w:val="el-GR"/>
        </w:rPr>
      </w:pPr>
      <w:r>
        <w:rPr>
          <w:lang w:val="el-GR"/>
        </w:rPr>
        <w:lastRenderedPageBreak/>
        <w:t>3.14</w:t>
      </w:r>
    </w:p>
    <w:p w14:paraId="55A30AF2" w14:textId="3E78684B" w:rsidR="00652005" w:rsidRDefault="00652005" w:rsidP="00652005">
      <w:pPr>
        <w:rPr>
          <w:lang w:val="el-GR"/>
        </w:rPr>
      </w:pPr>
      <w:r w:rsidRPr="00EC7E08">
        <w:rPr>
          <w:b/>
          <w:bCs/>
        </w:rPr>
        <w:t>vi</w:t>
      </w:r>
      <w:r w:rsidRPr="00EC7E08">
        <w:rPr>
          <w:b/>
          <w:bCs/>
          <w:lang w:val="el-GR"/>
        </w:rPr>
        <w:t xml:space="preserve"> /</w:t>
      </w:r>
      <w:r w:rsidRPr="00EC7E08">
        <w:rPr>
          <w:b/>
          <w:bCs/>
        </w:rPr>
        <w:t>etc</w:t>
      </w:r>
      <w:r w:rsidRPr="00EC7E08">
        <w:rPr>
          <w:b/>
          <w:bCs/>
          <w:lang w:val="el-GR"/>
        </w:rPr>
        <w:t>/</w:t>
      </w:r>
      <w:r w:rsidRPr="00EC7E08">
        <w:rPr>
          <w:b/>
          <w:bCs/>
        </w:rPr>
        <w:t>rc</w:t>
      </w:r>
      <w:r w:rsidRPr="00EC7E08">
        <w:rPr>
          <w:b/>
          <w:bCs/>
          <w:lang w:val="el-GR"/>
        </w:rPr>
        <w:t>.</w:t>
      </w:r>
      <w:r w:rsidRPr="00EC7E08">
        <w:rPr>
          <w:b/>
          <w:bCs/>
        </w:rPr>
        <w:t>conf</w:t>
      </w:r>
      <w:r w:rsidRPr="00652005">
        <w:rPr>
          <w:lang w:val="el-GR"/>
        </w:rPr>
        <w:t xml:space="preserve"> ---&gt; </w:t>
      </w:r>
      <w:r>
        <w:rPr>
          <w:lang w:val="el-GR"/>
        </w:rPr>
        <w:t>Διορθώνουμε</w:t>
      </w:r>
      <w:r w:rsidR="00EC7E08">
        <w:rPr>
          <w:lang w:val="el-GR"/>
        </w:rPr>
        <w:t xml:space="preserve"> το πεδίο « </w:t>
      </w:r>
      <w:r w:rsidR="00EC7E08">
        <w:t>hostname</w:t>
      </w:r>
      <w:r w:rsidR="00EC7E08" w:rsidRPr="00EC7E08">
        <w:rPr>
          <w:lang w:val="el-GR"/>
        </w:rPr>
        <w:t xml:space="preserve"> </w:t>
      </w:r>
      <w:r w:rsidR="00EC7E08">
        <w:rPr>
          <w:lang w:val="el-GR"/>
        </w:rPr>
        <w:t>»</w:t>
      </w:r>
      <w:r>
        <w:rPr>
          <w:lang w:val="el-GR"/>
        </w:rPr>
        <w:t>.</w:t>
      </w:r>
    </w:p>
    <w:p w14:paraId="026E282D" w14:textId="7F64D322" w:rsidR="00652005" w:rsidRPr="00652005" w:rsidRDefault="008C7F45" w:rsidP="00652005">
      <w:pPr>
        <w:rPr>
          <w:lang w:val="el-GR"/>
        </w:rPr>
      </w:pPr>
      <w:r>
        <w:rPr>
          <w:lang w:val="el-GR"/>
        </w:rPr>
        <w:t>&lt;</w:t>
      </w:r>
      <w:r w:rsidR="00652005">
        <w:rPr>
          <w:lang w:val="el-GR"/>
        </w:rPr>
        <w:t>ESC</w:t>
      </w:r>
      <w:r>
        <w:rPr>
          <w:lang w:val="el-GR"/>
        </w:rPr>
        <w:t>&gt;</w:t>
      </w:r>
      <w:r w:rsidR="00652005">
        <w:rPr>
          <w:lang w:val="el-GR"/>
        </w:rPr>
        <w:t xml:space="preserve"> ---&gt; : ---&gt; wq ---&gt; </w:t>
      </w:r>
      <w:r>
        <w:rPr>
          <w:lang w:val="el-GR"/>
        </w:rPr>
        <w:t>&lt;</w:t>
      </w:r>
      <w:r w:rsidR="00652005">
        <w:t>ENTER</w:t>
      </w:r>
      <w:r w:rsidRPr="008C7F45">
        <w:rPr>
          <w:lang w:val="el-GR"/>
        </w:rPr>
        <w:t>&gt;</w:t>
      </w:r>
      <w:r w:rsidR="00652005" w:rsidRPr="00652005">
        <w:rPr>
          <w:lang w:val="el-GR"/>
        </w:rPr>
        <w:t xml:space="preserve"> ---&gt; </w:t>
      </w:r>
      <w:r w:rsidR="00652005">
        <w:rPr>
          <w:lang w:val="el-GR"/>
        </w:rPr>
        <w:t xml:space="preserve">Αποθήκευση του αρχείου. </w:t>
      </w:r>
    </w:p>
    <w:p w14:paraId="4A70A291" w14:textId="7D5FADFF" w:rsidR="00640B5F" w:rsidRPr="00652005" w:rsidRDefault="00640B5F" w:rsidP="00EE5850">
      <w:pPr>
        <w:pStyle w:val="3"/>
        <w:rPr>
          <w:lang w:val="el-GR"/>
        </w:rPr>
      </w:pPr>
      <w:r w:rsidRPr="00652005">
        <w:rPr>
          <w:lang w:val="el-GR"/>
        </w:rPr>
        <w:t>3.15</w:t>
      </w:r>
    </w:p>
    <w:p w14:paraId="7AE9ACBF" w14:textId="1254BD8C" w:rsidR="00652005" w:rsidRPr="00652005" w:rsidRDefault="00CC5832" w:rsidP="00CC5832">
      <w:pPr>
        <w:rPr>
          <w:lang w:val="el-GR"/>
        </w:rPr>
      </w:pPr>
      <w:r w:rsidRPr="00CC5832">
        <w:rPr>
          <w:lang w:val="el-GR"/>
        </w:rPr>
        <w:t>Όπως διαβάζουμε από το manpage της hosts (</w:t>
      </w:r>
      <w:r>
        <w:rPr>
          <w:lang w:val="el-GR"/>
        </w:rPr>
        <w:t xml:space="preserve">« </w:t>
      </w:r>
      <w:r w:rsidRPr="00CC5832">
        <w:rPr>
          <w:b/>
          <w:bCs/>
          <w:lang w:val="el-GR"/>
        </w:rPr>
        <w:t>man hosts</w:t>
      </w:r>
      <w:r>
        <w:rPr>
          <w:lang w:val="el-GR"/>
        </w:rPr>
        <w:t xml:space="preserve"> »</w:t>
      </w:r>
      <w:r w:rsidRPr="00CC5832">
        <w:rPr>
          <w:lang w:val="el-GR"/>
        </w:rPr>
        <w:t>), θα πρέπει για κάθε IPv4</w:t>
      </w:r>
      <w:r>
        <w:rPr>
          <w:lang w:val="el-GR"/>
        </w:rPr>
        <w:t xml:space="preserve"> </w:t>
      </w:r>
      <w:r w:rsidRPr="00CC5832">
        <w:rPr>
          <w:lang w:val="el-GR"/>
        </w:rPr>
        <w:t>διεύθυνση που επιθυμούμε να χρησιμοποιούμε όνομα αντί αυτής να προσθέσουμε μια</w:t>
      </w:r>
      <w:r w:rsidR="00357D97">
        <w:rPr>
          <w:lang w:val="el-GR"/>
        </w:rPr>
        <w:t xml:space="preserve"> </w:t>
      </w:r>
      <w:r w:rsidRPr="00CC5832">
        <w:rPr>
          <w:lang w:val="el-GR"/>
        </w:rPr>
        <w:t>γραμμή</w:t>
      </w:r>
      <w:r w:rsidRPr="00357D97">
        <w:rPr>
          <w:lang w:val="el-GR"/>
        </w:rPr>
        <w:t xml:space="preserve"> </w:t>
      </w:r>
      <w:r w:rsidRPr="00CC5832">
        <w:rPr>
          <w:lang w:val="el-GR"/>
        </w:rPr>
        <w:t>με</w:t>
      </w:r>
      <w:r w:rsidRPr="00357D97">
        <w:rPr>
          <w:lang w:val="el-GR"/>
        </w:rPr>
        <w:t xml:space="preserve"> </w:t>
      </w:r>
      <w:r w:rsidRPr="00CC5832">
        <w:rPr>
          <w:lang w:val="el-GR"/>
        </w:rPr>
        <w:t>τα</w:t>
      </w:r>
      <w:r w:rsidRPr="00357D97">
        <w:rPr>
          <w:lang w:val="el-GR"/>
        </w:rPr>
        <w:t xml:space="preserve"> </w:t>
      </w:r>
      <w:r w:rsidRPr="00CC5832">
        <w:rPr>
          <w:lang w:val="el-GR"/>
        </w:rPr>
        <w:t>παρακάτω</w:t>
      </w:r>
      <w:r w:rsidRPr="00357D97">
        <w:rPr>
          <w:lang w:val="el-GR"/>
        </w:rPr>
        <w:t xml:space="preserve">: </w:t>
      </w:r>
      <w:r w:rsidRPr="00CC5832">
        <w:t>Internet</w:t>
      </w:r>
      <w:r w:rsidRPr="00357D97">
        <w:rPr>
          <w:lang w:val="el-GR"/>
        </w:rPr>
        <w:t xml:space="preserve"> </w:t>
      </w:r>
      <w:r w:rsidRPr="00CC5832">
        <w:t>Address</w:t>
      </w:r>
      <w:r w:rsidRPr="00357D97">
        <w:rPr>
          <w:lang w:val="el-GR"/>
        </w:rPr>
        <w:t xml:space="preserve">, </w:t>
      </w:r>
      <w:r w:rsidRPr="00CC5832">
        <w:t>Official</w:t>
      </w:r>
      <w:r w:rsidRPr="00357D97">
        <w:rPr>
          <w:lang w:val="el-GR"/>
        </w:rPr>
        <w:t xml:space="preserve"> </w:t>
      </w:r>
      <w:r w:rsidRPr="00CC5832">
        <w:t>Host</w:t>
      </w:r>
      <w:r w:rsidRPr="00357D97">
        <w:rPr>
          <w:lang w:val="el-GR"/>
        </w:rPr>
        <w:t xml:space="preserve"> </w:t>
      </w:r>
      <w:r w:rsidRPr="00CC5832">
        <w:t>Name</w:t>
      </w:r>
      <w:r w:rsidRPr="00357D97">
        <w:rPr>
          <w:lang w:val="el-GR"/>
        </w:rPr>
        <w:t xml:space="preserve">, </w:t>
      </w:r>
      <w:r w:rsidRPr="00CC5832">
        <w:t>Aliases</w:t>
      </w:r>
      <w:r w:rsidRPr="00357D97">
        <w:rPr>
          <w:lang w:val="el-GR"/>
        </w:rPr>
        <w:t xml:space="preserve">. </w:t>
      </w:r>
      <w:r w:rsidRPr="00CC5832">
        <w:rPr>
          <w:lang w:val="el-GR"/>
        </w:rPr>
        <w:t>Επομένως, προσθέτουμε στο /etc/hosts του PC</w:t>
      </w:r>
      <w:r w:rsidR="00B478D8">
        <w:rPr>
          <w:lang w:val="el-GR"/>
        </w:rPr>
        <w:t>2</w:t>
      </w:r>
      <w:r w:rsidRPr="00CC5832">
        <w:rPr>
          <w:lang w:val="el-GR"/>
        </w:rPr>
        <w:t xml:space="preserve"> τη γραμμή</w:t>
      </w:r>
      <w:r w:rsidRPr="003238AB">
        <w:rPr>
          <w:lang w:val="el-GR"/>
        </w:rPr>
        <w:t xml:space="preserve"> </w:t>
      </w:r>
      <w:r w:rsidR="00FB2836" w:rsidRPr="003238AB">
        <w:rPr>
          <w:lang w:val="el-GR"/>
        </w:rPr>
        <w:t>«</w:t>
      </w:r>
      <w:r w:rsidR="00FB2836" w:rsidRPr="003238AB">
        <w:rPr>
          <w:b/>
          <w:bCs/>
          <w:lang w:val="el-GR"/>
        </w:rPr>
        <w:t xml:space="preserve"> </w:t>
      </w:r>
      <w:r w:rsidRPr="003238AB">
        <w:rPr>
          <w:b/>
          <w:bCs/>
          <w:lang w:val="el-GR"/>
        </w:rPr>
        <w:t>192.168.56.10</w:t>
      </w:r>
      <w:r w:rsidR="00357D97" w:rsidRPr="003238AB">
        <w:rPr>
          <w:b/>
          <w:bCs/>
          <w:lang w:val="el-GR"/>
        </w:rPr>
        <w:t>1</w:t>
      </w:r>
      <w:r w:rsidRPr="003238AB">
        <w:rPr>
          <w:b/>
          <w:bCs/>
          <w:lang w:val="el-GR"/>
        </w:rPr>
        <w:t xml:space="preserve"> PC</w:t>
      </w:r>
      <w:r w:rsidR="00357D97" w:rsidRPr="003238AB">
        <w:rPr>
          <w:b/>
          <w:bCs/>
          <w:lang w:val="el-GR"/>
        </w:rPr>
        <w:t>1</w:t>
      </w:r>
      <w:r w:rsidRPr="003238AB">
        <w:rPr>
          <w:b/>
          <w:bCs/>
          <w:lang w:val="el-GR"/>
        </w:rPr>
        <w:t xml:space="preserve"> </w:t>
      </w:r>
      <w:r w:rsidR="00357D97" w:rsidRPr="003238AB">
        <w:rPr>
          <w:b/>
          <w:bCs/>
          <w:lang w:val="el-GR"/>
        </w:rPr>
        <w:t>my</w:t>
      </w:r>
      <w:r w:rsidRPr="003238AB">
        <w:rPr>
          <w:b/>
          <w:bCs/>
          <w:lang w:val="el-GR"/>
        </w:rPr>
        <w:t>PC</w:t>
      </w:r>
      <w:r w:rsidR="00357D97" w:rsidRPr="003238AB">
        <w:rPr>
          <w:b/>
          <w:bCs/>
          <w:lang w:val="el-GR"/>
        </w:rPr>
        <w:t>1</w:t>
      </w:r>
      <w:r w:rsidRPr="003238AB">
        <w:rPr>
          <w:b/>
          <w:bCs/>
          <w:lang w:val="el-GR"/>
        </w:rPr>
        <w:t>.local</w:t>
      </w:r>
      <w:r w:rsidR="00FB2836">
        <w:rPr>
          <w:lang w:val="el-GR"/>
        </w:rPr>
        <w:t xml:space="preserve"> »</w:t>
      </w:r>
      <w:r w:rsidRPr="00CC5832">
        <w:rPr>
          <w:lang w:val="el-GR"/>
        </w:rPr>
        <w:t>, ενώ στου</w:t>
      </w:r>
      <w:r w:rsidR="007F65C8">
        <w:rPr>
          <w:lang w:val="el-GR"/>
        </w:rPr>
        <w:t xml:space="preserve"> </w:t>
      </w:r>
      <w:r w:rsidRPr="00CC5832">
        <w:rPr>
          <w:lang w:val="el-GR"/>
        </w:rPr>
        <w:t>PC</w:t>
      </w:r>
      <w:r w:rsidR="00B478D8">
        <w:rPr>
          <w:lang w:val="el-GR"/>
        </w:rPr>
        <w:t>1</w:t>
      </w:r>
      <w:r w:rsidRPr="00CC5832">
        <w:rPr>
          <w:lang w:val="el-GR"/>
        </w:rPr>
        <w:t xml:space="preserve"> τη γραμμή </w:t>
      </w:r>
      <w:r w:rsidR="00FB2836">
        <w:rPr>
          <w:lang w:val="el-GR"/>
        </w:rPr>
        <w:t>«</w:t>
      </w:r>
      <w:r w:rsidR="00FB2836" w:rsidRPr="003238AB">
        <w:rPr>
          <w:b/>
          <w:bCs/>
          <w:lang w:val="el-GR"/>
        </w:rPr>
        <w:t xml:space="preserve"> </w:t>
      </w:r>
      <w:r w:rsidRPr="003238AB">
        <w:rPr>
          <w:b/>
          <w:bCs/>
          <w:lang w:val="el-GR"/>
        </w:rPr>
        <w:t>192.168.56.10</w:t>
      </w:r>
      <w:r w:rsidR="00357D97" w:rsidRPr="003238AB">
        <w:rPr>
          <w:b/>
          <w:bCs/>
          <w:lang w:val="el-GR"/>
        </w:rPr>
        <w:t>2</w:t>
      </w:r>
      <w:r w:rsidRPr="003238AB">
        <w:rPr>
          <w:b/>
          <w:bCs/>
          <w:lang w:val="el-GR"/>
        </w:rPr>
        <w:t xml:space="preserve"> PC</w:t>
      </w:r>
      <w:r w:rsidR="00357D97" w:rsidRPr="003238AB">
        <w:rPr>
          <w:b/>
          <w:bCs/>
          <w:lang w:val="el-GR"/>
        </w:rPr>
        <w:t>2</w:t>
      </w:r>
      <w:r w:rsidRPr="003238AB">
        <w:rPr>
          <w:b/>
          <w:bCs/>
          <w:lang w:val="el-GR"/>
        </w:rPr>
        <w:t xml:space="preserve"> </w:t>
      </w:r>
      <w:r w:rsidR="00357D97" w:rsidRPr="003238AB">
        <w:rPr>
          <w:b/>
          <w:bCs/>
          <w:lang w:val="el-GR"/>
        </w:rPr>
        <w:t>my</w:t>
      </w:r>
      <w:r w:rsidRPr="003238AB">
        <w:rPr>
          <w:b/>
          <w:bCs/>
          <w:lang w:val="el-GR"/>
        </w:rPr>
        <w:t>PC</w:t>
      </w:r>
      <w:r w:rsidR="00357D97" w:rsidRPr="003238AB">
        <w:rPr>
          <w:b/>
          <w:bCs/>
          <w:lang w:val="el-GR"/>
        </w:rPr>
        <w:t>2</w:t>
      </w:r>
      <w:r w:rsidRPr="003238AB">
        <w:rPr>
          <w:b/>
          <w:bCs/>
          <w:lang w:val="el-GR"/>
        </w:rPr>
        <w:t>.local</w:t>
      </w:r>
      <w:r w:rsidR="00FB2836" w:rsidRPr="003238AB">
        <w:rPr>
          <w:b/>
          <w:bCs/>
          <w:lang w:val="el-GR"/>
        </w:rPr>
        <w:t xml:space="preserve"> </w:t>
      </w:r>
      <w:r w:rsidR="00FB2836">
        <w:rPr>
          <w:lang w:val="el-GR"/>
        </w:rPr>
        <w:t>»</w:t>
      </w:r>
      <w:r w:rsidRPr="00CC5832">
        <w:rPr>
          <w:lang w:val="el-GR"/>
        </w:rPr>
        <w:t>.</w:t>
      </w:r>
    </w:p>
    <w:p w14:paraId="6B6140D5" w14:textId="4F527511" w:rsidR="00640B5F" w:rsidRPr="00A36E4C" w:rsidRDefault="00640B5F" w:rsidP="00EE5850">
      <w:pPr>
        <w:pStyle w:val="3"/>
        <w:rPr>
          <w:lang w:val="el-GR"/>
        </w:rPr>
      </w:pPr>
      <w:r w:rsidRPr="00A36E4C">
        <w:rPr>
          <w:lang w:val="el-GR"/>
        </w:rPr>
        <w:t>3.16</w:t>
      </w:r>
    </w:p>
    <w:p w14:paraId="7D31258D" w14:textId="43AF7CC2" w:rsidR="00652005" w:rsidRPr="00330831" w:rsidRDefault="00330831" w:rsidP="00652005">
      <w:pPr>
        <w:rPr>
          <w:i/>
          <w:iCs/>
          <w:lang w:val="el-GR"/>
        </w:rPr>
      </w:pPr>
      <w:r>
        <w:rPr>
          <w:b/>
          <w:bCs/>
        </w:rPr>
        <w:t>ping</w:t>
      </w:r>
      <w:r w:rsidRPr="00D41CDE">
        <w:rPr>
          <w:b/>
          <w:bCs/>
          <w:lang w:val="el-GR"/>
        </w:rPr>
        <w:t xml:space="preserve"> -</w:t>
      </w:r>
      <w:r>
        <w:rPr>
          <w:b/>
          <w:bCs/>
        </w:rPr>
        <w:t>c</w:t>
      </w:r>
      <w:r w:rsidRPr="00D41CDE">
        <w:rPr>
          <w:b/>
          <w:bCs/>
          <w:lang w:val="el-GR"/>
        </w:rPr>
        <w:t xml:space="preserve"> 5 </w:t>
      </w:r>
      <w:r>
        <w:rPr>
          <w:b/>
          <w:bCs/>
        </w:rPr>
        <w:t>PC</w:t>
      </w:r>
      <w:r w:rsidRPr="00D41CDE">
        <w:rPr>
          <w:b/>
          <w:bCs/>
          <w:lang w:val="el-GR"/>
        </w:rPr>
        <w:t xml:space="preserve">2 </w:t>
      </w:r>
      <w:r>
        <w:rPr>
          <w:i/>
          <w:iCs/>
          <w:lang w:val="el-GR"/>
        </w:rPr>
        <w:t xml:space="preserve">(από το </w:t>
      </w:r>
      <w:r>
        <w:rPr>
          <w:i/>
          <w:iCs/>
        </w:rPr>
        <w:t>PC</w:t>
      </w:r>
      <w:r w:rsidRPr="00D41CDE">
        <w:rPr>
          <w:i/>
          <w:iCs/>
          <w:lang w:val="el-GR"/>
        </w:rPr>
        <w:t>1</w:t>
      </w:r>
      <w:r>
        <w:rPr>
          <w:i/>
          <w:iCs/>
          <w:lang w:val="el-GR"/>
        </w:rPr>
        <w:t>)</w:t>
      </w:r>
    </w:p>
    <w:p w14:paraId="2C97AE3D" w14:textId="5BBBB500" w:rsidR="00640B5F" w:rsidRPr="00A36E4C" w:rsidRDefault="00640B5F" w:rsidP="00EE5850">
      <w:pPr>
        <w:pStyle w:val="3"/>
      </w:pPr>
      <w:r w:rsidRPr="00A36E4C">
        <w:t>3.17</w:t>
      </w:r>
    </w:p>
    <w:p w14:paraId="2836F38C" w14:textId="7D16B0E3" w:rsidR="00330831" w:rsidRPr="00CD4183" w:rsidRDefault="00330831" w:rsidP="00330831">
      <w:r w:rsidRPr="00350872">
        <w:rPr>
          <w:b/>
          <w:bCs/>
        </w:rPr>
        <w:t>ping -c 5 PC2</w:t>
      </w:r>
      <w:r w:rsidR="00CD4183">
        <w:rPr>
          <w:b/>
          <w:bCs/>
        </w:rPr>
        <w:t xml:space="preserve">  </w:t>
      </w:r>
      <w:r w:rsidR="00CD4183" w:rsidRPr="00CD4183">
        <w:t>(</w:t>
      </w:r>
      <w:r w:rsidR="00CD4183">
        <w:t>TTL = 64</w:t>
      </w:r>
      <w:r w:rsidR="00CD4183" w:rsidRPr="00CD4183">
        <w:t>)</w:t>
      </w:r>
    </w:p>
    <w:p w14:paraId="5F29FCD4" w14:textId="3853ACBD" w:rsidR="00330831" w:rsidRPr="00350872" w:rsidRDefault="00330831" w:rsidP="00330831">
      <w:pPr>
        <w:rPr>
          <w:b/>
          <w:bCs/>
        </w:rPr>
      </w:pPr>
      <w:r w:rsidRPr="00350872">
        <w:rPr>
          <w:b/>
          <w:bCs/>
        </w:rPr>
        <w:t>ping -c 5 192.168.145.1</w:t>
      </w:r>
      <w:r w:rsidR="00CD4183">
        <w:rPr>
          <w:b/>
          <w:bCs/>
        </w:rPr>
        <w:t xml:space="preserve">  </w:t>
      </w:r>
      <w:r w:rsidR="00CD4183">
        <w:t>(TTL = 128)</w:t>
      </w:r>
    </w:p>
    <w:p w14:paraId="3683EF04" w14:textId="31612BC6" w:rsidR="00652005" w:rsidRPr="00CD4183" w:rsidRDefault="00330831" w:rsidP="00652005">
      <w:pPr>
        <w:rPr>
          <w:b/>
          <w:bCs/>
        </w:rPr>
      </w:pPr>
      <w:r w:rsidRPr="00CD4183">
        <w:rPr>
          <w:b/>
          <w:bCs/>
        </w:rPr>
        <w:t>ping -c 5 192.168.145.2</w:t>
      </w:r>
    </w:p>
    <w:p w14:paraId="592554BD" w14:textId="3BEE473A" w:rsidR="00CD4183" w:rsidRDefault="00CD4183" w:rsidP="00652005">
      <w:pPr>
        <w:rPr>
          <w:b/>
          <w:bCs/>
          <w:lang w:val="el-GR"/>
        </w:rPr>
      </w:pPr>
      <w:r w:rsidRPr="00CD4183">
        <w:rPr>
          <w:b/>
          <w:bCs/>
          <w:noProof/>
          <w:lang w:val="el-GR"/>
        </w:rPr>
        <w:drawing>
          <wp:inline distT="0" distB="0" distL="0" distR="0" wp14:anchorId="3F2F50BD" wp14:editId="55DDC81C">
            <wp:extent cx="5369356" cy="1662928"/>
            <wp:effectExtent l="0" t="0" r="0" b="0"/>
            <wp:docPr id="69206876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687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5709" cy="166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2F8B" w14:textId="295F6FCC" w:rsidR="00CD4183" w:rsidRDefault="00CD4183" w:rsidP="00652005">
      <w:pPr>
        <w:rPr>
          <w:b/>
          <w:bCs/>
          <w:lang w:val="el-GR"/>
        </w:rPr>
      </w:pPr>
      <w:r w:rsidRPr="00CD4183">
        <w:rPr>
          <w:b/>
          <w:bCs/>
          <w:noProof/>
          <w:lang w:val="el-GR"/>
        </w:rPr>
        <w:drawing>
          <wp:inline distT="0" distB="0" distL="0" distR="0" wp14:anchorId="4D50B1D6" wp14:editId="2BC33895">
            <wp:extent cx="6077798" cy="1810003"/>
            <wp:effectExtent l="0" t="0" r="0" b="0"/>
            <wp:docPr id="180398448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844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9D6B" w14:textId="77777777" w:rsidR="00095170" w:rsidRPr="00D41CDE" w:rsidRDefault="00095170" w:rsidP="00652005">
      <w:pPr>
        <w:rPr>
          <w:b/>
          <w:bCs/>
          <w:lang w:val="el-GR"/>
        </w:rPr>
      </w:pPr>
    </w:p>
    <w:p w14:paraId="01710958" w14:textId="4E43EBC6" w:rsidR="00640B5F" w:rsidRPr="00095170" w:rsidRDefault="00640B5F" w:rsidP="00EE5850">
      <w:pPr>
        <w:pStyle w:val="3"/>
      </w:pPr>
      <w:r w:rsidRPr="00095170">
        <w:t>3.18</w:t>
      </w:r>
    </w:p>
    <w:p w14:paraId="0A66B07E" w14:textId="1C321693" w:rsidR="003D7215" w:rsidRPr="00D859F0" w:rsidRDefault="00095170" w:rsidP="003D7215">
      <w:pPr>
        <w:rPr>
          <w:b/>
          <w:bCs/>
        </w:rPr>
      </w:pPr>
      <w:r w:rsidRPr="00D859F0">
        <w:rPr>
          <w:b/>
          <w:bCs/>
        </w:rPr>
        <w:t>tcpdump ip and host 192.</w:t>
      </w:r>
      <w:r w:rsidR="00D859F0" w:rsidRPr="00D859F0">
        <w:rPr>
          <w:b/>
          <w:bCs/>
        </w:rPr>
        <w:t>168.145.101 -v  -n</w:t>
      </w:r>
    </w:p>
    <w:p w14:paraId="258F0632" w14:textId="6100E4F4" w:rsidR="00D859F0" w:rsidRPr="00095170" w:rsidRDefault="00D859F0" w:rsidP="003D7215"/>
    <w:p w14:paraId="34F99914" w14:textId="56B07465" w:rsidR="00640B5F" w:rsidRDefault="00640B5F" w:rsidP="00EE5850">
      <w:pPr>
        <w:pStyle w:val="3"/>
      </w:pPr>
      <w:r w:rsidRPr="00095170">
        <w:t>3.19</w:t>
      </w:r>
    </w:p>
    <w:p w14:paraId="525F0984" w14:textId="1421D166" w:rsidR="00D859F0" w:rsidRDefault="00D859F0" w:rsidP="00D859F0">
      <w:r>
        <w:t>Length : 64 bytes</w:t>
      </w:r>
    </w:p>
    <w:p w14:paraId="212D3573" w14:textId="0D3FDBC0" w:rsidR="00D859F0" w:rsidRPr="00D859F0" w:rsidRDefault="00D859F0" w:rsidP="00D859F0">
      <w:r>
        <w:t>TTL : 64</w:t>
      </w:r>
    </w:p>
    <w:p w14:paraId="68F7020F" w14:textId="7A5B13BF" w:rsidR="00330831" w:rsidRPr="00095170" w:rsidRDefault="00D859F0" w:rsidP="00330831">
      <w:r w:rsidRPr="00D859F0">
        <w:rPr>
          <w:noProof/>
        </w:rPr>
        <w:drawing>
          <wp:inline distT="0" distB="0" distL="0" distR="0" wp14:anchorId="13118432" wp14:editId="34672BCD">
            <wp:extent cx="4724183" cy="5193102"/>
            <wp:effectExtent l="0" t="0" r="0" b="0"/>
            <wp:docPr id="153324855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485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6904" cy="519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8402" w14:textId="1EDC3851" w:rsidR="003D7215" w:rsidRPr="00095170" w:rsidRDefault="003D7215" w:rsidP="003D7215">
      <w:pPr>
        <w:pStyle w:val="3"/>
      </w:pPr>
      <w:r w:rsidRPr="00095170">
        <w:t>3.20</w:t>
      </w:r>
    </w:p>
    <w:p w14:paraId="7460B0C6" w14:textId="1F1C6459" w:rsidR="00330831" w:rsidRDefault="00C11876" w:rsidP="00330831">
      <w:pPr>
        <w:rPr>
          <w:b/>
          <w:bCs/>
        </w:rPr>
      </w:pPr>
      <w:r w:rsidRPr="00C11876">
        <w:rPr>
          <w:b/>
          <w:bCs/>
        </w:rPr>
        <w:t>tcpdump icmp -vvv</w:t>
      </w:r>
      <w:r w:rsidR="00C67E78">
        <w:rPr>
          <w:b/>
          <w:bCs/>
        </w:rPr>
        <w:t xml:space="preserve"> </w:t>
      </w:r>
    </w:p>
    <w:p w14:paraId="006F479C" w14:textId="77777777" w:rsidR="00967075" w:rsidRDefault="00967075" w:rsidP="00330831">
      <w:pPr>
        <w:rPr>
          <w:b/>
          <w:bCs/>
        </w:rPr>
      </w:pPr>
    </w:p>
    <w:p w14:paraId="4979ABC8" w14:textId="77777777" w:rsidR="00967075" w:rsidRPr="00C11876" w:rsidRDefault="00967075" w:rsidP="00330831">
      <w:pPr>
        <w:rPr>
          <w:b/>
          <w:bCs/>
        </w:rPr>
      </w:pPr>
    </w:p>
    <w:p w14:paraId="48EBFB3E" w14:textId="5BBFE5A8" w:rsidR="00967075" w:rsidRDefault="003D7215" w:rsidP="00967075">
      <w:pPr>
        <w:pStyle w:val="3"/>
      </w:pPr>
      <w:r w:rsidRPr="00095170">
        <w:t>3.21</w:t>
      </w:r>
    </w:p>
    <w:p w14:paraId="5F72F61A" w14:textId="648E7A05" w:rsidR="00D41CDE" w:rsidRDefault="005837D7" w:rsidP="00D41CDE">
      <w:r>
        <w:t xml:space="preserve">Total </w:t>
      </w:r>
      <w:r w:rsidR="00C11876">
        <w:t>Length : 40 bytes</w:t>
      </w:r>
    </w:p>
    <w:p w14:paraId="5D4ED730" w14:textId="1CB8171E" w:rsidR="00C11876" w:rsidRPr="005837D7" w:rsidRDefault="005837D7" w:rsidP="00D41CDE">
      <w:pPr>
        <w:rPr>
          <w:lang w:val="el-GR"/>
        </w:rPr>
      </w:pPr>
      <w:r w:rsidRPr="00C11876">
        <w:rPr>
          <w:lang w:val="el-GR"/>
        </w:rPr>
        <w:lastRenderedPageBreak/>
        <w:t>Το φιλοξενούν μηχάνημα αναφέρει πως παράγει 32</w:t>
      </w:r>
      <w:r>
        <w:rPr>
          <w:lang w:val="el-GR"/>
        </w:rPr>
        <w:t xml:space="preserve"> </w:t>
      </w:r>
      <w:r>
        <w:t>bytes</w:t>
      </w:r>
      <w:r w:rsidRPr="00C11876">
        <w:rPr>
          <w:lang w:val="el-GR"/>
        </w:rPr>
        <w:t xml:space="preserve"> </w:t>
      </w:r>
      <w:r>
        <w:rPr>
          <w:lang w:val="el-GR"/>
        </w:rPr>
        <w:t>requests</w:t>
      </w:r>
      <w:r w:rsidRPr="00C11876">
        <w:rPr>
          <w:lang w:val="el-GR"/>
        </w:rPr>
        <w:t>, τα οποία, ωστόσο</w:t>
      </w:r>
      <w:r>
        <w:rPr>
          <w:lang w:val="el-GR"/>
        </w:rPr>
        <w:t xml:space="preserve"> </w:t>
      </w:r>
      <w:r w:rsidRPr="00C11876">
        <w:rPr>
          <w:lang w:val="el-GR"/>
        </w:rPr>
        <w:t xml:space="preserve">αφορούν καθαρά το </w:t>
      </w:r>
      <w:r>
        <w:t>ICMP</w:t>
      </w:r>
      <w:r w:rsidRPr="00C11876">
        <w:rPr>
          <w:lang w:val="el-GR"/>
        </w:rPr>
        <w:t xml:space="preserve"> </w:t>
      </w:r>
      <w:r>
        <w:t>Payload</w:t>
      </w:r>
      <w:r w:rsidRPr="00C11876">
        <w:rPr>
          <w:lang w:val="el-GR"/>
        </w:rPr>
        <w:t xml:space="preserve">, επομένως, το συνολικό </w:t>
      </w:r>
      <w:r>
        <w:t>ICMP</w:t>
      </w:r>
      <w:r w:rsidRPr="00C11876">
        <w:rPr>
          <w:lang w:val="el-GR"/>
        </w:rPr>
        <w:t xml:space="preserve"> μήνυμα εάν συμπεριλάβουμε την </w:t>
      </w:r>
      <w:r>
        <w:t>ICMP</w:t>
      </w:r>
      <w:r w:rsidRPr="00C11876">
        <w:rPr>
          <w:lang w:val="el-GR"/>
        </w:rPr>
        <w:t xml:space="preserve"> επικεφαλίδα είναι 40 </w:t>
      </w:r>
      <w:r>
        <w:t>bytes</w:t>
      </w:r>
      <w:r w:rsidRPr="00C11876">
        <w:rPr>
          <w:lang w:val="el-GR"/>
        </w:rPr>
        <w:t>. Η διαφορά αυτή έγκειται στα</w:t>
      </w:r>
      <w:r>
        <w:rPr>
          <w:lang w:val="el-GR"/>
        </w:rPr>
        <w:t xml:space="preserve"> </w:t>
      </w:r>
      <w:r w:rsidRPr="00C11876">
        <w:rPr>
          <w:lang w:val="el-GR"/>
        </w:rPr>
        <w:t xml:space="preserve">λειτουργικά συστήματα των 2 μηχανημάτων, καθώς τα μεν </w:t>
      </w:r>
      <w:r>
        <w:t>Windows</w:t>
      </w:r>
      <w:r w:rsidRPr="00C11876">
        <w:rPr>
          <w:lang w:val="el-GR"/>
        </w:rPr>
        <w:t xml:space="preserve"> στέλνουν μηνύματα μήκους 40 </w:t>
      </w:r>
      <w:r>
        <w:t>bytes</w:t>
      </w:r>
      <w:r w:rsidRPr="00C11876">
        <w:rPr>
          <w:lang w:val="el-GR"/>
        </w:rPr>
        <w:t xml:space="preserve">, ενώ τα δε </w:t>
      </w:r>
      <w:r>
        <w:t>unix</w:t>
      </w:r>
      <w:r w:rsidRPr="00C11876">
        <w:rPr>
          <w:lang w:val="el-GR"/>
        </w:rPr>
        <w:t xml:space="preserve"> μηχανήματα 64 </w:t>
      </w:r>
      <w:r>
        <w:t>bytes</w:t>
      </w:r>
      <w:r w:rsidRPr="00736FA8">
        <w:rPr>
          <w:lang w:val="el-GR"/>
        </w:rPr>
        <w:t>.</w:t>
      </w:r>
    </w:p>
    <w:p w14:paraId="785CF1E4" w14:textId="0B0FDA00" w:rsidR="003D7215" w:rsidRPr="00095170" w:rsidRDefault="003D7215" w:rsidP="003D7215">
      <w:pPr>
        <w:pStyle w:val="3"/>
      </w:pPr>
      <w:r w:rsidRPr="00095170">
        <w:t>3.22</w:t>
      </w:r>
    </w:p>
    <w:p w14:paraId="477F4A28" w14:textId="1BF1546B" w:rsidR="00D41CDE" w:rsidRDefault="001917DB" w:rsidP="00D41CDE">
      <w:r>
        <w:t>R</w:t>
      </w:r>
      <w:r w:rsidR="00C11876">
        <w:t xml:space="preserve">equest from host </w:t>
      </w:r>
      <w:r w:rsidR="006669DE">
        <w:t>: TTL = 64</w:t>
      </w:r>
    </w:p>
    <w:p w14:paraId="38731DD1" w14:textId="60954D78" w:rsidR="00C11876" w:rsidRDefault="001917DB" w:rsidP="00D41CDE">
      <w:r>
        <w:t>R</w:t>
      </w:r>
      <w:r w:rsidR="00C11876">
        <w:t>eply</w:t>
      </w:r>
      <w:r w:rsidR="00C11876" w:rsidRPr="00E75123">
        <w:t xml:space="preserve"> </w:t>
      </w:r>
      <w:r w:rsidR="00C11876">
        <w:t>from</w:t>
      </w:r>
      <w:r w:rsidR="00C11876" w:rsidRPr="00E75123">
        <w:t xml:space="preserve"> </w:t>
      </w:r>
      <w:r w:rsidR="00C11876">
        <w:t>PC</w:t>
      </w:r>
      <w:r w:rsidR="00C11876" w:rsidRPr="00E75123">
        <w:t xml:space="preserve">2 </w:t>
      </w:r>
      <w:r w:rsidR="00E75123" w:rsidRPr="00E75123">
        <w:t xml:space="preserve">: </w:t>
      </w:r>
      <w:r w:rsidR="006669DE">
        <w:t xml:space="preserve">TTL = </w:t>
      </w:r>
      <w:r w:rsidR="00C11876" w:rsidRPr="00E75123">
        <w:t xml:space="preserve"> </w:t>
      </w:r>
      <w:r w:rsidR="006669DE">
        <w:t>128</w:t>
      </w:r>
    </w:p>
    <w:p w14:paraId="79006030" w14:textId="7AF2F633" w:rsidR="003E4DD1" w:rsidRPr="00A36E4C" w:rsidRDefault="003E4DD1" w:rsidP="00D41CDE">
      <w:r>
        <w:t>N</w:t>
      </w:r>
      <w:r>
        <w:rPr>
          <w:lang w:val="el-GR"/>
        </w:rPr>
        <w:t>αι</w:t>
      </w:r>
      <w:r w:rsidRPr="00A36E4C">
        <w:t xml:space="preserve">, </w:t>
      </w:r>
      <w:r>
        <w:rPr>
          <w:lang w:val="el-GR"/>
        </w:rPr>
        <w:t>συμφωνούν</w:t>
      </w:r>
      <w:r w:rsidRPr="00A36E4C">
        <w:t>.</w:t>
      </w:r>
    </w:p>
    <w:p w14:paraId="5C645776" w14:textId="2221C607" w:rsidR="003D7215" w:rsidRPr="00A36E4C" w:rsidRDefault="003D7215" w:rsidP="003D7215">
      <w:pPr>
        <w:pStyle w:val="3"/>
      </w:pPr>
      <w:r w:rsidRPr="00A36E4C">
        <w:t>3.23</w:t>
      </w:r>
    </w:p>
    <w:p w14:paraId="294F66AB" w14:textId="320F05C1" w:rsidR="006669DE" w:rsidRDefault="001610C4" w:rsidP="006669DE">
      <w:pPr>
        <w:rPr>
          <w:b/>
          <w:bCs/>
        </w:rPr>
      </w:pPr>
      <w:r w:rsidRPr="001610C4">
        <w:rPr>
          <w:b/>
          <w:bCs/>
        </w:rPr>
        <w:t>tcpdump</w:t>
      </w:r>
      <w:r w:rsidRPr="00A36E4C">
        <w:rPr>
          <w:b/>
          <w:bCs/>
        </w:rPr>
        <w:t xml:space="preserve"> -</w:t>
      </w:r>
      <w:r w:rsidRPr="001610C4">
        <w:rPr>
          <w:b/>
          <w:bCs/>
        </w:rPr>
        <w:t>l</w:t>
      </w:r>
      <w:r w:rsidRPr="00A36E4C">
        <w:rPr>
          <w:b/>
          <w:bCs/>
        </w:rPr>
        <w:t xml:space="preserve"> | </w:t>
      </w:r>
      <w:r w:rsidRPr="001610C4">
        <w:rPr>
          <w:b/>
          <w:bCs/>
        </w:rPr>
        <w:t>tee dat</w:t>
      </w:r>
    </w:p>
    <w:p w14:paraId="48074F21" w14:textId="4ADFC9D5" w:rsidR="001610C4" w:rsidRPr="001610C4" w:rsidRDefault="001610C4" w:rsidP="006669DE">
      <w:pPr>
        <w:rPr>
          <w:b/>
          <w:bCs/>
        </w:rPr>
      </w:pPr>
      <w:r>
        <w:rPr>
          <w:b/>
          <w:bCs/>
        </w:rPr>
        <w:t>tcpdump -l &gt; dat &amp; tail-f dat</w:t>
      </w:r>
    </w:p>
    <w:p w14:paraId="542E8C67" w14:textId="7DA75F07" w:rsidR="006669DE" w:rsidRPr="00A36E4C" w:rsidRDefault="006669DE" w:rsidP="006669DE">
      <w:pPr>
        <w:pStyle w:val="3"/>
        <w:rPr>
          <w:lang w:val="el-GR"/>
        </w:rPr>
      </w:pPr>
      <w:r w:rsidRPr="00A36E4C">
        <w:rPr>
          <w:lang w:val="el-GR"/>
        </w:rPr>
        <w:t>3.24</w:t>
      </w:r>
    </w:p>
    <w:p w14:paraId="6B8203DB" w14:textId="67959D10" w:rsidR="006669DE" w:rsidRPr="00E662DA" w:rsidRDefault="00E662DA" w:rsidP="006669DE">
      <w:pPr>
        <w:rPr>
          <w:lang w:val="el-GR"/>
        </w:rPr>
      </w:pPr>
      <w:r>
        <w:rPr>
          <w:lang w:val="el-GR"/>
        </w:rPr>
        <w:t>Όχι.</w:t>
      </w:r>
    </w:p>
    <w:p w14:paraId="71EAE8B5" w14:textId="2C055942" w:rsidR="003D7215" w:rsidRPr="001610C4" w:rsidRDefault="003D7215" w:rsidP="003D7215">
      <w:pPr>
        <w:pStyle w:val="3"/>
        <w:rPr>
          <w:lang w:val="el-GR"/>
        </w:rPr>
      </w:pPr>
      <w:r w:rsidRPr="001610C4">
        <w:rPr>
          <w:lang w:val="el-GR"/>
        </w:rPr>
        <w:t>3.25</w:t>
      </w:r>
    </w:p>
    <w:p w14:paraId="746EC098" w14:textId="2D89F8A2" w:rsidR="00D41CDE" w:rsidRPr="001610C4" w:rsidRDefault="00E662DA" w:rsidP="00D41CDE">
      <w:pPr>
        <w:rPr>
          <w:lang w:val="el-GR"/>
        </w:rPr>
      </w:pPr>
      <w:r>
        <w:rPr>
          <w:lang w:val="el-GR"/>
        </w:rPr>
        <w:t>Όχι.</w:t>
      </w:r>
    </w:p>
    <w:p w14:paraId="3B5399E2" w14:textId="41850BDB" w:rsidR="003D7215" w:rsidRPr="00A36E4C" w:rsidRDefault="003D7215" w:rsidP="003D7215">
      <w:pPr>
        <w:pStyle w:val="3"/>
        <w:rPr>
          <w:lang w:val="el-GR"/>
        </w:rPr>
      </w:pPr>
      <w:r w:rsidRPr="00A36E4C">
        <w:rPr>
          <w:lang w:val="el-GR"/>
        </w:rPr>
        <w:t>3.26</w:t>
      </w:r>
    </w:p>
    <w:p w14:paraId="7DA675CA" w14:textId="3B3C9E37" w:rsidR="00640B5F" w:rsidRPr="00E662DA" w:rsidRDefault="00E662DA" w:rsidP="00BF4609">
      <w:pPr>
        <w:rPr>
          <w:lang w:val="el-GR"/>
        </w:rPr>
      </w:pPr>
      <w:r w:rsidRPr="00E662DA">
        <w:rPr>
          <w:lang w:val="el-GR"/>
        </w:rPr>
        <w:t xml:space="preserve">Αυτή τη φορά, παρατηρούμε κίνηση σα να είμαστε το </w:t>
      </w:r>
      <w:r w:rsidRPr="00E662DA">
        <w:t>PC</w:t>
      </w:r>
      <w:r w:rsidRPr="00E662DA">
        <w:rPr>
          <w:lang w:val="el-GR"/>
        </w:rPr>
        <w:t>2</w:t>
      </w:r>
      <w:r>
        <w:rPr>
          <w:lang w:val="el-GR"/>
        </w:rPr>
        <w:t xml:space="preserve"> δηλαδή τα </w:t>
      </w:r>
      <w:r>
        <w:t>icmp</w:t>
      </w:r>
      <w:r w:rsidRPr="00E662DA">
        <w:rPr>
          <w:lang w:val="el-GR"/>
        </w:rPr>
        <w:t xml:space="preserve"> </w:t>
      </w:r>
      <w:r>
        <w:rPr>
          <w:lang w:val="el-GR"/>
        </w:rPr>
        <w:t>πακέτα καταγράφονται κανονικά</w:t>
      </w:r>
      <w:r w:rsidRPr="00E662DA">
        <w:rPr>
          <w:lang w:val="el-GR"/>
        </w:rPr>
        <w:t>.</w:t>
      </w:r>
    </w:p>
    <w:p w14:paraId="5ABAEB13" w14:textId="77777777" w:rsidR="0038748E" w:rsidRPr="00E662DA" w:rsidRDefault="0038748E" w:rsidP="00BF4609">
      <w:pPr>
        <w:rPr>
          <w:lang w:val="el-GR"/>
        </w:rPr>
      </w:pPr>
    </w:p>
    <w:p w14:paraId="54D55FD8" w14:textId="6BDA3C91" w:rsidR="0038748E" w:rsidRPr="00095170" w:rsidRDefault="0038748E" w:rsidP="0038748E">
      <w:pPr>
        <w:pStyle w:val="1"/>
      </w:pPr>
      <w:r w:rsidRPr="0038748E">
        <w:rPr>
          <w:lang w:val="el-GR"/>
        </w:rPr>
        <w:t>Άσκηση</w:t>
      </w:r>
      <w:r w:rsidRPr="00095170">
        <w:t xml:space="preserve"> 4: </w:t>
      </w:r>
      <w:r w:rsidRPr="0038748E">
        <w:rPr>
          <w:lang w:val="el-GR"/>
        </w:rPr>
        <w:t>Δικτύωση</w:t>
      </w:r>
      <w:r w:rsidRPr="00095170">
        <w:t xml:space="preserve"> Internal</w:t>
      </w:r>
    </w:p>
    <w:p w14:paraId="1040C4D7" w14:textId="77777777" w:rsidR="00D41CDE" w:rsidRPr="00095170" w:rsidRDefault="00D41CDE" w:rsidP="00D41CDE"/>
    <w:p w14:paraId="783182C7" w14:textId="088940B4" w:rsidR="00D41CDE" w:rsidRPr="00095170" w:rsidRDefault="00D41CDE" w:rsidP="00D41CDE">
      <w:pPr>
        <w:pStyle w:val="3"/>
      </w:pPr>
      <w:r w:rsidRPr="00095170">
        <w:t>4.1</w:t>
      </w:r>
    </w:p>
    <w:p w14:paraId="495DD97A" w14:textId="3DDD001C" w:rsidR="00D41CDE" w:rsidRPr="00A36E4C" w:rsidRDefault="002A79AC" w:rsidP="00D41CDE">
      <w:r>
        <w:t>ifconfig em0 &lt;IPv4 address&gt;/24</w:t>
      </w:r>
    </w:p>
    <w:p w14:paraId="21F52B69" w14:textId="4932CC5B" w:rsidR="00D41CDE" w:rsidRPr="002A79AC" w:rsidRDefault="00D41CDE" w:rsidP="00D41CDE">
      <w:pPr>
        <w:pStyle w:val="3"/>
        <w:rPr>
          <w:lang w:val="el-GR"/>
        </w:rPr>
      </w:pPr>
      <w:r w:rsidRPr="002A79AC">
        <w:rPr>
          <w:lang w:val="el-GR"/>
        </w:rPr>
        <w:t>4.2</w:t>
      </w:r>
    </w:p>
    <w:p w14:paraId="786879B3" w14:textId="2B5CB075" w:rsidR="00F02FC9" w:rsidRPr="00F02FC9" w:rsidRDefault="00F02FC9" w:rsidP="00F02FC9">
      <w:pPr>
        <w:rPr>
          <w:lang w:val="el-GR"/>
        </w:rPr>
      </w:pPr>
      <w:r>
        <w:rPr>
          <w:lang w:val="el-GR"/>
        </w:rPr>
        <w:t>Ε</w:t>
      </w:r>
      <w:r w:rsidRPr="00F02FC9">
        <w:rPr>
          <w:lang w:val="el-GR"/>
        </w:rPr>
        <w:t xml:space="preserve">νημερώνει για την αποδέσμευση της δυναμικά καταχωρημένης διεύθυνσης </w:t>
      </w:r>
      <w:r>
        <w:t>IP</w:t>
      </w:r>
      <w:r w:rsidRPr="00F02FC9">
        <w:rPr>
          <w:lang w:val="el-GR"/>
        </w:rPr>
        <w:t xml:space="preserve"> από τον </w:t>
      </w:r>
      <w:r>
        <w:t>DHCP</w:t>
      </w:r>
      <w:r w:rsidRPr="00F02FC9">
        <w:rPr>
          <w:lang w:val="el-GR"/>
        </w:rPr>
        <w:t xml:space="preserve"> </w:t>
      </w:r>
      <w:r>
        <w:t>Server</w:t>
      </w:r>
      <w:r>
        <w:rPr>
          <w:lang w:val="el-GR"/>
        </w:rPr>
        <w:t>.</w:t>
      </w:r>
    </w:p>
    <w:p w14:paraId="0EC8CBD6" w14:textId="2346B037" w:rsidR="00D41CDE" w:rsidRPr="00A36E4C" w:rsidRDefault="00D41CDE" w:rsidP="00D41CDE">
      <w:pPr>
        <w:pStyle w:val="3"/>
        <w:rPr>
          <w:lang w:val="el-GR"/>
        </w:rPr>
      </w:pPr>
      <w:r w:rsidRPr="00A36E4C">
        <w:rPr>
          <w:lang w:val="el-GR"/>
        </w:rPr>
        <w:t>4.3</w:t>
      </w:r>
    </w:p>
    <w:p w14:paraId="198D90E1" w14:textId="185B986A" w:rsidR="00D41CDE" w:rsidRPr="00A36E4C" w:rsidRDefault="002A79AC" w:rsidP="00D41CDE">
      <w:pPr>
        <w:rPr>
          <w:b/>
          <w:bCs/>
          <w:lang w:val="el-GR"/>
        </w:rPr>
      </w:pPr>
      <w:r w:rsidRPr="001F5AA5">
        <w:rPr>
          <w:b/>
          <w:bCs/>
        </w:rPr>
        <w:t>tcpdump</w:t>
      </w:r>
      <w:r w:rsidR="001F5AA5" w:rsidRPr="00A36E4C">
        <w:rPr>
          <w:b/>
          <w:bCs/>
          <w:lang w:val="el-GR"/>
        </w:rPr>
        <w:t xml:space="preserve"> -</w:t>
      </w:r>
      <w:r w:rsidR="001F5AA5" w:rsidRPr="001F5AA5">
        <w:rPr>
          <w:b/>
          <w:bCs/>
        </w:rPr>
        <w:t>vv</w:t>
      </w:r>
    </w:p>
    <w:p w14:paraId="43DE29E9" w14:textId="7E54B299" w:rsidR="00D41CDE" w:rsidRPr="00A36E4C" w:rsidRDefault="00D41CDE" w:rsidP="00D41CDE">
      <w:pPr>
        <w:pStyle w:val="3"/>
        <w:rPr>
          <w:lang w:val="el-GR"/>
        </w:rPr>
      </w:pPr>
      <w:r w:rsidRPr="00A36E4C">
        <w:rPr>
          <w:lang w:val="el-GR"/>
        </w:rPr>
        <w:t>4.4</w:t>
      </w:r>
    </w:p>
    <w:p w14:paraId="62B739BC" w14:textId="72BFA783" w:rsidR="00D41CDE" w:rsidRPr="002B633D" w:rsidRDefault="002B633D" w:rsidP="00D41CDE">
      <w:pPr>
        <w:rPr>
          <w:lang w:val="el-GR"/>
        </w:rPr>
      </w:pPr>
      <w:r>
        <w:rPr>
          <w:lang w:val="el-GR"/>
        </w:rPr>
        <w:t>Όχι.</w:t>
      </w:r>
    </w:p>
    <w:p w14:paraId="52F0C486" w14:textId="4C9185BD" w:rsidR="00D41CDE" w:rsidRDefault="00D41CDE" w:rsidP="00D41CDE">
      <w:pPr>
        <w:pStyle w:val="3"/>
        <w:rPr>
          <w:lang w:val="el-GR"/>
        </w:rPr>
      </w:pPr>
      <w:r>
        <w:rPr>
          <w:lang w:val="el-GR"/>
        </w:rPr>
        <w:lastRenderedPageBreak/>
        <w:t>4.5</w:t>
      </w:r>
    </w:p>
    <w:p w14:paraId="6303C361" w14:textId="32A6D43E" w:rsidR="00D41CDE" w:rsidRPr="00D41CDE" w:rsidRDefault="002B633D" w:rsidP="00D41CDE">
      <w:pPr>
        <w:rPr>
          <w:lang w:val="el-GR"/>
        </w:rPr>
      </w:pPr>
      <w:r>
        <w:rPr>
          <w:lang w:val="el-GR"/>
        </w:rPr>
        <w:t>Ναι.</w:t>
      </w:r>
    </w:p>
    <w:p w14:paraId="5C0FC031" w14:textId="38678484" w:rsidR="00D41CDE" w:rsidRDefault="00D41CDE" w:rsidP="00D41CDE">
      <w:pPr>
        <w:pStyle w:val="3"/>
        <w:rPr>
          <w:lang w:val="el-GR"/>
        </w:rPr>
      </w:pPr>
      <w:r>
        <w:rPr>
          <w:lang w:val="el-GR"/>
        </w:rPr>
        <w:t>4.6</w:t>
      </w:r>
    </w:p>
    <w:p w14:paraId="0774995F" w14:textId="3453C1A3" w:rsidR="00D41CDE" w:rsidRPr="00D41CDE" w:rsidRDefault="002B633D" w:rsidP="00D41CDE">
      <w:pPr>
        <w:rPr>
          <w:lang w:val="el-GR"/>
        </w:rPr>
      </w:pPr>
      <w:r>
        <w:rPr>
          <w:lang w:val="el-GR"/>
        </w:rPr>
        <w:t>Όχι.</w:t>
      </w:r>
    </w:p>
    <w:p w14:paraId="010DAE42" w14:textId="2D85E4F1" w:rsidR="00D41CDE" w:rsidRDefault="00D41CDE" w:rsidP="00D41CDE">
      <w:pPr>
        <w:pStyle w:val="3"/>
        <w:rPr>
          <w:lang w:val="el-GR"/>
        </w:rPr>
      </w:pPr>
      <w:r>
        <w:rPr>
          <w:lang w:val="el-GR"/>
        </w:rPr>
        <w:t>4.7</w:t>
      </w:r>
    </w:p>
    <w:p w14:paraId="0A302D00" w14:textId="252DF5D9" w:rsidR="00D41CDE" w:rsidRPr="00D41CDE" w:rsidRDefault="002B633D" w:rsidP="00D41CDE">
      <w:pPr>
        <w:rPr>
          <w:lang w:val="el-GR"/>
        </w:rPr>
      </w:pPr>
      <w:r>
        <w:rPr>
          <w:lang w:val="el-GR"/>
        </w:rPr>
        <w:t>Όχι.</w:t>
      </w:r>
    </w:p>
    <w:p w14:paraId="723F895A" w14:textId="4445407C" w:rsidR="00D41CDE" w:rsidRDefault="00D41CDE" w:rsidP="00D41CDE">
      <w:pPr>
        <w:pStyle w:val="3"/>
        <w:rPr>
          <w:lang w:val="el-GR"/>
        </w:rPr>
      </w:pPr>
      <w:r>
        <w:rPr>
          <w:lang w:val="el-GR"/>
        </w:rPr>
        <w:t>4.8</w:t>
      </w:r>
    </w:p>
    <w:p w14:paraId="1BCEFDA8" w14:textId="2DED8D2F" w:rsidR="00D41CDE" w:rsidRPr="002B633D" w:rsidRDefault="002B633D" w:rsidP="00D41CDE">
      <w:pPr>
        <w:rPr>
          <w:lang w:val="el-GR"/>
        </w:rPr>
      </w:pPr>
      <w:r>
        <w:rPr>
          <w:lang w:val="el-GR"/>
        </w:rPr>
        <w:t xml:space="preserve">Ναι, όπως διαπιστώνουμε έπειτα από επιτυχή </w:t>
      </w:r>
      <w:r>
        <w:t>pings</w:t>
      </w:r>
      <w:r w:rsidRPr="002B633D">
        <w:rPr>
          <w:lang w:val="el-GR"/>
        </w:rPr>
        <w:t xml:space="preserve"> </w:t>
      </w:r>
      <w:r>
        <w:rPr>
          <w:lang w:val="el-GR"/>
        </w:rPr>
        <w:t>μεταξύ τους.</w:t>
      </w:r>
    </w:p>
    <w:p w14:paraId="28572053" w14:textId="2E215CD7" w:rsidR="00E8704F" w:rsidRDefault="00E8704F" w:rsidP="00E8704F">
      <w:pPr>
        <w:pStyle w:val="3"/>
        <w:rPr>
          <w:lang w:val="el-GR"/>
        </w:rPr>
      </w:pPr>
      <w:r>
        <w:rPr>
          <w:lang w:val="el-GR"/>
        </w:rPr>
        <w:t>4.9</w:t>
      </w:r>
    </w:p>
    <w:p w14:paraId="62179453" w14:textId="53DC9199" w:rsidR="00E8704F" w:rsidRPr="00E8704F" w:rsidRDefault="00F0059B" w:rsidP="00F0059B">
      <w:pPr>
        <w:rPr>
          <w:lang w:val="el-GR"/>
        </w:rPr>
      </w:pPr>
      <w:r>
        <w:rPr>
          <w:lang w:val="el-GR"/>
        </w:rPr>
        <w:t>T</w:t>
      </w:r>
      <w:r w:rsidRPr="00F0059B">
        <w:rPr>
          <w:lang w:val="el-GR"/>
        </w:rPr>
        <w:t>ο φιλοξενούν μηχάνημα αδυνατεί να επικοινωνήσει με οποιοδήποτε από τα μηχανήματα όπως και ήταν αναμενόμενο</w:t>
      </w:r>
      <w:r>
        <w:rPr>
          <w:lang w:val="el-GR"/>
        </w:rPr>
        <w:t xml:space="preserve"> γεγονός που διαπιστώθηκε έπειτα από απόπειρα </w:t>
      </w:r>
      <w:r>
        <w:t>ping</w:t>
      </w:r>
      <w:r>
        <w:rPr>
          <w:lang w:val="el-GR"/>
        </w:rPr>
        <w:t xml:space="preserve"> στις </w:t>
      </w:r>
      <w:r>
        <w:t>IPs</w:t>
      </w:r>
      <w:r w:rsidRPr="00F0059B">
        <w:rPr>
          <w:lang w:val="el-GR"/>
        </w:rPr>
        <w:t xml:space="preserve"> </w:t>
      </w:r>
      <w:r>
        <w:rPr>
          <w:lang w:val="el-GR"/>
        </w:rPr>
        <w:t>καθενός από αυτά</w:t>
      </w:r>
      <w:r w:rsidRPr="00F0059B">
        <w:rPr>
          <w:lang w:val="el-GR"/>
        </w:rPr>
        <w:t xml:space="preserve">. </w:t>
      </w:r>
      <w:r w:rsidR="003C4E17">
        <w:rPr>
          <w:lang w:val="el-GR"/>
        </w:rPr>
        <w:t>Α</w:t>
      </w:r>
      <w:r w:rsidRPr="00F0059B">
        <w:rPr>
          <w:lang w:val="el-GR"/>
        </w:rPr>
        <w:t xml:space="preserve">υτό συμβαίνει, </w:t>
      </w:r>
      <w:r w:rsidR="0040769F">
        <w:rPr>
          <w:lang w:val="el-GR"/>
        </w:rPr>
        <w:t>γιατί</w:t>
      </w:r>
      <w:r w:rsidRPr="00F0059B">
        <w:rPr>
          <w:lang w:val="el-GR"/>
        </w:rPr>
        <w:t xml:space="preserve"> με τη</w:t>
      </w:r>
      <w:r>
        <w:rPr>
          <w:lang w:val="el-GR"/>
        </w:rPr>
        <w:t xml:space="preserve"> </w:t>
      </w:r>
      <w:r w:rsidRPr="00F0059B">
        <w:rPr>
          <w:lang w:val="el-GR"/>
        </w:rPr>
        <w:t>δικτύωση Internal Network δημιουργούμε ένα εικονικό ιδιωτικό LAN δίκτυο για τα VMs μας, χωρίς να υπάρχει δυνατότητα επικοινωνίας με τον</w:t>
      </w:r>
      <w:r w:rsidR="003C4E17">
        <w:rPr>
          <w:lang w:val="el-GR"/>
        </w:rPr>
        <w:t xml:space="preserve"> </w:t>
      </w:r>
      <w:r w:rsidRPr="00F0059B">
        <w:rPr>
          <w:lang w:val="el-GR"/>
        </w:rPr>
        <w:t>host</w:t>
      </w:r>
      <w:r w:rsidR="00D840DA">
        <w:rPr>
          <w:lang w:val="el-GR"/>
        </w:rPr>
        <w:t xml:space="preserve"> ούτε με το διαδίκτυο</w:t>
      </w:r>
      <w:r w:rsidRPr="00F0059B">
        <w:rPr>
          <w:lang w:val="el-GR"/>
        </w:rPr>
        <w:t>, αφού η εικονική διεπαφή που διαθέτει ο host δεν είναι στο δίκτυο αυτό.</w:t>
      </w:r>
    </w:p>
    <w:p w14:paraId="25761E25" w14:textId="2A4980E0" w:rsidR="00E8704F" w:rsidRDefault="00E8704F" w:rsidP="00E8704F">
      <w:pPr>
        <w:pStyle w:val="3"/>
        <w:rPr>
          <w:lang w:val="el-GR"/>
        </w:rPr>
      </w:pPr>
      <w:r>
        <w:rPr>
          <w:lang w:val="el-GR"/>
        </w:rPr>
        <w:t>4.10</w:t>
      </w:r>
    </w:p>
    <w:p w14:paraId="0D7575A5" w14:textId="04DEFA42" w:rsidR="00E8704F" w:rsidRPr="00125A60" w:rsidRDefault="00125A60" w:rsidP="00E8704F">
      <w:pPr>
        <w:rPr>
          <w:b/>
          <w:bCs/>
          <w:lang w:val="el-GR"/>
        </w:rPr>
      </w:pPr>
      <w:r w:rsidRPr="00125A60">
        <w:rPr>
          <w:b/>
          <w:bCs/>
        </w:rPr>
        <w:t>tcpdump</w:t>
      </w:r>
      <w:r w:rsidRPr="00125A60">
        <w:rPr>
          <w:b/>
          <w:bCs/>
          <w:lang w:val="el-GR"/>
        </w:rPr>
        <w:t xml:space="preserve"> -</w:t>
      </w:r>
      <w:r w:rsidRPr="00125A60">
        <w:rPr>
          <w:b/>
          <w:bCs/>
        </w:rPr>
        <w:t>n</w:t>
      </w:r>
    </w:p>
    <w:p w14:paraId="51D65F05" w14:textId="083B5BEB" w:rsidR="00E8704F" w:rsidRDefault="00E8704F" w:rsidP="00E8704F">
      <w:pPr>
        <w:pStyle w:val="3"/>
        <w:rPr>
          <w:lang w:val="el-GR"/>
        </w:rPr>
      </w:pPr>
      <w:r>
        <w:rPr>
          <w:lang w:val="el-GR"/>
        </w:rPr>
        <w:t>4.11</w:t>
      </w:r>
    </w:p>
    <w:p w14:paraId="2EA6DE84" w14:textId="4779B0E1" w:rsidR="00125A60" w:rsidRDefault="00125A60" w:rsidP="00125A60">
      <w:pPr>
        <w:rPr>
          <w:lang w:val="el-GR"/>
        </w:rPr>
      </w:pPr>
      <w:r w:rsidRPr="00125A60">
        <w:rPr>
          <w:b/>
          <w:bCs/>
          <w:lang w:val="el-GR"/>
        </w:rPr>
        <w:t>arp -ad</w:t>
      </w:r>
      <w:r>
        <w:rPr>
          <w:lang w:val="el-GR"/>
        </w:rPr>
        <w:t xml:space="preserve"> ---&gt;</w:t>
      </w:r>
      <w:r w:rsidRPr="00125A60">
        <w:rPr>
          <w:lang w:val="el-GR"/>
        </w:rPr>
        <w:t>Αδειάζουμε τον πίνακα arp του PC2</w:t>
      </w:r>
      <w:r>
        <w:rPr>
          <w:lang w:val="el-GR"/>
        </w:rPr>
        <w:t>.</w:t>
      </w:r>
      <w:r w:rsidRPr="00125A60">
        <w:rPr>
          <w:lang w:val="el-GR"/>
        </w:rPr>
        <w:t xml:space="preserve"> </w:t>
      </w:r>
    </w:p>
    <w:p w14:paraId="46B50CA6" w14:textId="4667734F" w:rsidR="00125A60" w:rsidRDefault="00125A60" w:rsidP="00125A60">
      <w:pPr>
        <w:rPr>
          <w:lang w:val="el-GR"/>
        </w:rPr>
      </w:pPr>
      <w:r w:rsidRPr="00125A60">
        <w:rPr>
          <w:b/>
          <w:bCs/>
          <w:lang w:val="el-GR"/>
        </w:rPr>
        <w:t>ping  192.168.145.1</w:t>
      </w:r>
      <w:r>
        <w:rPr>
          <w:lang w:val="el-GR"/>
        </w:rPr>
        <w:t xml:space="preserve"> ---&gt; </w:t>
      </w:r>
      <w:r w:rsidRPr="00125A60">
        <w:rPr>
          <w:lang w:val="el-GR"/>
        </w:rPr>
        <w:t>Παράγονται μηνύματα τύπου ARP request, δηλαδή ο PC2 ψάχνει την MAC address</w:t>
      </w:r>
      <w:r>
        <w:rPr>
          <w:lang w:val="el-GR"/>
        </w:rPr>
        <w:t xml:space="preserve"> </w:t>
      </w:r>
      <w:r w:rsidRPr="00125A60">
        <w:rPr>
          <w:lang w:val="el-GR"/>
        </w:rPr>
        <w:t>της διεύθυνσης 192.168.56.1</w:t>
      </w:r>
      <w:r>
        <w:rPr>
          <w:lang w:val="el-GR"/>
        </w:rPr>
        <w:t>.</w:t>
      </w:r>
    </w:p>
    <w:p w14:paraId="0976F1F9" w14:textId="05EFE6EB" w:rsidR="00125A60" w:rsidRPr="00E8704F" w:rsidRDefault="00125A60" w:rsidP="00125A60">
      <w:pPr>
        <w:rPr>
          <w:lang w:val="el-GR"/>
        </w:rPr>
      </w:pPr>
      <w:r w:rsidRPr="00125A60">
        <w:rPr>
          <w:noProof/>
          <w:lang w:val="el-GR"/>
        </w:rPr>
        <w:drawing>
          <wp:inline distT="0" distB="0" distL="0" distR="0" wp14:anchorId="5F7A86B5" wp14:editId="03D1A9DE">
            <wp:extent cx="6858000" cy="1757045"/>
            <wp:effectExtent l="0" t="0" r="0" b="0"/>
            <wp:docPr id="45949869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98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D0AD" w14:textId="706F2AA4" w:rsidR="00E8704F" w:rsidRDefault="00E8704F" w:rsidP="00E8704F">
      <w:pPr>
        <w:pStyle w:val="3"/>
        <w:rPr>
          <w:lang w:val="el-GR"/>
        </w:rPr>
      </w:pPr>
      <w:r>
        <w:rPr>
          <w:lang w:val="el-GR"/>
        </w:rPr>
        <w:lastRenderedPageBreak/>
        <w:t>4.12</w:t>
      </w:r>
    </w:p>
    <w:p w14:paraId="07B10831" w14:textId="210DE6A5" w:rsidR="00E8704F" w:rsidRDefault="004D391B" w:rsidP="00E8704F">
      <w:pPr>
        <w:rPr>
          <w:lang w:val="el-GR"/>
        </w:rPr>
      </w:pPr>
      <w:r w:rsidRPr="004D391B">
        <w:rPr>
          <w:noProof/>
          <w:lang w:val="el-GR"/>
        </w:rPr>
        <w:drawing>
          <wp:inline distT="0" distB="0" distL="0" distR="0" wp14:anchorId="2D561498" wp14:editId="755FA49B">
            <wp:extent cx="3398808" cy="1823518"/>
            <wp:effectExtent l="0" t="0" r="0" b="0"/>
            <wp:docPr id="156732284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228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8788" cy="182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8FCD" w14:textId="1F4269B9" w:rsidR="004D391B" w:rsidRPr="00E8704F" w:rsidRDefault="004D391B" w:rsidP="00E8704F">
      <w:pPr>
        <w:rPr>
          <w:lang w:val="el-GR"/>
        </w:rPr>
      </w:pPr>
      <w:r w:rsidRPr="004D391B">
        <w:rPr>
          <w:lang w:val="el-GR"/>
        </w:rPr>
        <w:t>Δεν επικοινωνεί το VM με τον host οπότε νομίζει ότι δεν είναι ενεργό</w:t>
      </w:r>
      <w:r w:rsidR="00C67E78">
        <w:rPr>
          <w:lang w:val="el-GR"/>
        </w:rPr>
        <w:t>.</w:t>
      </w:r>
    </w:p>
    <w:p w14:paraId="38386AA5" w14:textId="58E0C1B9" w:rsidR="00E8704F" w:rsidRPr="006910B9" w:rsidRDefault="00E8704F" w:rsidP="00E8704F">
      <w:pPr>
        <w:pStyle w:val="3"/>
      </w:pPr>
      <w:r w:rsidRPr="006910B9">
        <w:t>4.13</w:t>
      </w:r>
    </w:p>
    <w:p w14:paraId="205BB74B" w14:textId="772A7BA0" w:rsidR="00E8704F" w:rsidRDefault="00C57C1D" w:rsidP="00E8704F">
      <w:r w:rsidRPr="00C57C1D">
        <w:t>Subnet Mask Decimal : 26 =&gt; Subnet Mask Binary</w:t>
      </w:r>
      <w:r>
        <w:t xml:space="preserve"> Octets</w:t>
      </w:r>
      <w:r w:rsidRPr="00C57C1D">
        <w:t xml:space="preserve"> : </w:t>
      </w:r>
      <w:r>
        <w:t xml:space="preserve">11111111 11111111 11111111 11000000 </w:t>
      </w:r>
    </w:p>
    <w:p w14:paraId="71F5BD3F" w14:textId="315D44ED" w:rsidR="00BB10F8" w:rsidRDefault="00C57C1D" w:rsidP="00E8704F">
      <w:pPr>
        <w:rPr>
          <w:lang w:val="el-GR"/>
        </w:rPr>
      </w:pPr>
      <w:r w:rsidRPr="006910B9">
        <w:rPr>
          <w:lang w:val="el-GR"/>
        </w:rPr>
        <w:t xml:space="preserve">=&gt; </w:t>
      </w:r>
      <w:r>
        <w:t>Subnet</w:t>
      </w:r>
      <w:r w:rsidRPr="006910B9">
        <w:rPr>
          <w:lang w:val="el-GR"/>
        </w:rPr>
        <w:t xml:space="preserve"> </w:t>
      </w:r>
      <w:r>
        <w:t>Mask</w:t>
      </w:r>
      <w:r w:rsidRPr="006910B9">
        <w:rPr>
          <w:lang w:val="el-GR"/>
        </w:rPr>
        <w:t xml:space="preserve"> </w:t>
      </w:r>
      <w:r>
        <w:t>Decimal</w:t>
      </w:r>
      <w:r w:rsidRPr="006910B9">
        <w:rPr>
          <w:lang w:val="el-GR"/>
        </w:rPr>
        <w:t xml:space="preserve"> </w:t>
      </w:r>
      <w:r>
        <w:t>Octets</w:t>
      </w:r>
      <w:r w:rsidRPr="006910B9">
        <w:rPr>
          <w:lang w:val="el-GR"/>
        </w:rPr>
        <w:t xml:space="preserve"> : 255 255 255 192</w:t>
      </w:r>
    </w:p>
    <w:p w14:paraId="7FAEF961" w14:textId="5FD157EB" w:rsidR="007358ED" w:rsidRPr="007358ED" w:rsidRDefault="007358ED" w:rsidP="007358ED">
      <w:pPr>
        <w:rPr>
          <w:lang w:val="el-GR"/>
        </w:rPr>
      </w:pPr>
      <w:r>
        <w:rPr>
          <w:lang w:val="el-GR"/>
        </w:rPr>
        <w:t>Γ</w:t>
      </w:r>
      <w:r w:rsidRPr="007358ED">
        <w:rPr>
          <w:lang w:val="el-GR"/>
        </w:rPr>
        <w:t xml:space="preserve">ια να βρούμε τη </w:t>
      </w:r>
      <w:r w:rsidRPr="00B737CC">
        <w:rPr>
          <w:i/>
          <w:iCs/>
          <w:u w:val="single"/>
          <w:lang w:val="el-GR"/>
        </w:rPr>
        <w:t>διεύθυνση έναρξης</w:t>
      </w:r>
      <w:r w:rsidRPr="007358ED">
        <w:rPr>
          <w:lang w:val="el-GR"/>
        </w:rPr>
        <w:t xml:space="preserve"> στην ακόλουθη μάσκα υποδικτύου, απλώς κάνουμε </w:t>
      </w:r>
      <w:r>
        <w:rPr>
          <w:lang w:val="el-GR"/>
        </w:rPr>
        <w:t>«</w:t>
      </w:r>
      <w:r w:rsidR="004B6E29">
        <w:rPr>
          <w:lang w:val="el-GR"/>
        </w:rPr>
        <w:t xml:space="preserve"> </w:t>
      </w:r>
      <w:r>
        <w:rPr>
          <w:lang w:val="el-GR"/>
        </w:rPr>
        <w:t>ΑΝ</w:t>
      </w:r>
      <w:r>
        <w:t>D</w:t>
      </w:r>
      <w:r w:rsidR="004B6E29" w:rsidRPr="004B6E29">
        <w:rPr>
          <w:lang w:val="el-GR"/>
        </w:rPr>
        <w:t xml:space="preserve"> </w:t>
      </w:r>
      <w:r>
        <w:rPr>
          <w:lang w:val="el-GR"/>
        </w:rPr>
        <w:t>»</w:t>
      </w:r>
      <w:r w:rsidRPr="007358ED">
        <w:rPr>
          <w:lang w:val="el-GR"/>
        </w:rPr>
        <w:t xml:space="preserve"> </w:t>
      </w:r>
      <w:r>
        <w:rPr>
          <w:lang w:val="el-GR"/>
        </w:rPr>
        <w:t xml:space="preserve"> </w:t>
      </w:r>
      <w:r>
        <w:t>operation</w:t>
      </w:r>
      <w:r w:rsidRPr="007358ED">
        <w:rPr>
          <w:lang w:val="el-GR"/>
        </w:rPr>
        <w:t xml:space="preserve"> μεταξύ της διεύθυνσης IP και της μάσκας υποδικτύου</w:t>
      </w:r>
      <w:r w:rsidR="0038213A">
        <w:rPr>
          <w:lang w:val="el-GR"/>
        </w:rPr>
        <w:t>.</w:t>
      </w:r>
    </w:p>
    <w:p w14:paraId="6B530BFA" w14:textId="3C8B86D4" w:rsidR="007358ED" w:rsidRDefault="0090242E" w:rsidP="00E8704F">
      <w:pPr>
        <w:rPr>
          <w:lang w:val="el-GR"/>
        </w:rPr>
      </w:pPr>
      <w:r>
        <w:rPr>
          <w:lang w:val="el-GR"/>
        </w:rPr>
        <w:t>Y</w:t>
      </w:r>
      <w:r w:rsidR="0038213A" w:rsidRPr="0038213A">
        <w:rPr>
          <w:lang w:val="el-GR"/>
        </w:rPr>
        <w:t xml:space="preserve">πολογίζουμε την </w:t>
      </w:r>
      <w:r w:rsidR="0038213A" w:rsidRPr="00B737CC">
        <w:rPr>
          <w:i/>
          <w:iCs/>
          <w:u w:val="single"/>
          <w:lang w:val="el-GR"/>
        </w:rPr>
        <w:t>τελευταία διεύθυνση IP</w:t>
      </w:r>
      <w:r w:rsidR="0038213A" w:rsidRPr="0038213A">
        <w:rPr>
          <w:lang w:val="el-GR"/>
        </w:rPr>
        <w:t xml:space="preserve"> εφαρμόζοντας  </w:t>
      </w:r>
      <w:r w:rsidR="0038213A">
        <w:rPr>
          <w:lang w:val="el-GR"/>
        </w:rPr>
        <w:t>« OR »</w:t>
      </w:r>
      <w:r w:rsidR="0038213A" w:rsidRPr="0038213A">
        <w:rPr>
          <w:lang w:val="el-GR"/>
        </w:rPr>
        <w:t xml:space="preserve"> </w:t>
      </w:r>
      <w:r w:rsidR="002A1660">
        <w:rPr>
          <w:lang w:val="el-GR"/>
        </w:rPr>
        <w:t xml:space="preserve">operation </w:t>
      </w:r>
      <w:r w:rsidR="0038213A" w:rsidRPr="0038213A">
        <w:rPr>
          <w:lang w:val="el-GR"/>
        </w:rPr>
        <w:t>σε αυτήν με το δυαδικό αντίστροφο bit της μάσκας υποδικτύου στην πρώτη διεύθυνση IP</w:t>
      </w:r>
      <w:r w:rsidR="00696620">
        <w:rPr>
          <w:lang w:val="el-GR"/>
        </w:rPr>
        <w:t>.</w:t>
      </w:r>
    </w:p>
    <w:p w14:paraId="271D4786" w14:textId="178CBB4B" w:rsidR="00BB10F8" w:rsidRPr="00BB10F8" w:rsidRDefault="00BB10F8" w:rsidP="00BB10F8">
      <w:pPr>
        <w:rPr>
          <w:lang w:val="el-GR"/>
        </w:rPr>
      </w:pPr>
      <w:r w:rsidRPr="00BB10F8">
        <w:rPr>
          <w:lang w:val="el-GR"/>
        </w:rPr>
        <w:t>Οι τελευταίες διαθέσιμες διευθύνσεις IP του υποδικτύου είναι οι 10.11.12.61</w:t>
      </w:r>
      <w:r>
        <w:rPr>
          <w:lang w:val="el-GR"/>
        </w:rPr>
        <w:t xml:space="preserve"> </w:t>
      </w:r>
      <w:r w:rsidRPr="00BB10F8">
        <w:rPr>
          <w:lang w:val="el-GR"/>
        </w:rPr>
        <w:t>και 10.11.12.62 αντίστοιχα (η 10.11.12.63 δε θεωρείται διαθέσιμη καθώς προορίζεται</w:t>
      </w:r>
      <w:r>
        <w:rPr>
          <w:lang w:val="el-GR"/>
        </w:rPr>
        <w:t xml:space="preserve"> </w:t>
      </w:r>
      <w:r w:rsidRPr="00BB10F8">
        <w:rPr>
          <w:lang w:val="el-GR"/>
        </w:rPr>
        <w:t>για broadcast). Επομένως, εισάγουμε τις εντολές:</w:t>
      </w:r>
    </w:p>
    <w:p w14:paraId="294DBA32" w14:textId="77777777" w:rsidR="00BB10F8" w:rsidRPr="00DA3D21" w:rsidRDefault="00BB10F8" w:rsidP="00BB10F8">
      <w:pPr>
        <w:rPr>
          <w:lang w:val="el-GR"/>
        </w:rPr>
      </w:pPr>
      <w:r w:rsidRPr="00BB10F8">
        <w:t>PC</w:t>
      </w:r>
      <w:r w:rsidRPr="00DA3D21">
        <w:rPr>
          <w:lang w:val="el-GR"/>
        </w:rPr>
        <w:t xml:space="preserve">1: </w:t>
      </w:r>
      <w:r w:rsidRPr="00BB10F8">
        <w:t>ifconfig</w:t>
      </w:r>
      <w:r w:rsidRPr="00DA3D21">
        <w:rPr>
          <w:lang w:val="el-GR"/>
        </w:rPr>
        <w:t xml:space="preserve"> </w:t>
      </w:r>
      <w:r w:rsidRPr="00BB10F8">
        <w:t>em</w:t>
      </w:r>
      <w:r w:rsidRPr="00DA3D21">
        <w:rPr>
          <w:lang w:val="el-GR"/>
        </w:rPr>
        <w:t xml:space="preserve">0 10.11.12.61 </w:t>
      </w:r>
      <w:r w:rsidRPr="00BB10F8">
        <w:t>netmask</w:t>
      </w:r>
      <w:r w:rsidRPr="00DA3D21">
        <w:rPr>
          <w:lang w:val="el-GR"/>
        </w:rPr>
        <w:t xml:space="preserve"> 255.255.255.192 </w:t>
      </w:r>
      <w:r w:rsidRPr="00BB10F8">
        <w:t>broadcast</w:t>
      </w:r>
      <w:r w:rsidRPr="00DA3D21">
        <w:rPr>
          <w:lang w:val="el-GR"/>
        </w:rPr>
        <w:t xml:space="preserve"> 10.11.12.63</w:t>
      </w:r>
    </w:p>
    <w:p w14:paraId="2060F1FC" w14:textId="25ECD3D4" w:rsidR="00BB10F8" w:rsidRPr="00DA3D21" w:rsidRDefault="00BB10F8" w:rsidP="00BB10F8">
      <w:pPr>
        <w:rPr>
          <w:lang w:val="el-GR"/>
        </w:rPr>
      </w:pPr>
      <w:r w:rsidRPr="00BB10F8">
        <w:t>PC</w:t>
      </w:r>
      <w:r w:rsidRPr="00DA3D21">
        <w:rPr>
          <w:lang w:val="el-GR"/>
        </w:rPr>
        <w:t xml:space="preserve">2: </w:t>
      </w:r>
      <w:r w:rsidRPr="00BB10F8">
        <w:t>ifconfig</w:t>
      </w:r>
      <w:r w:rsidRPr="00DA3D21">
        <w:rPr>
          <w:lang w:val="el-GR"/>
        </w:rPr>
        <w:t xml:space="preserve"> </w:t>
      </w:r>
      <w:r w:rsidRPr="00BB10F8">
        <w:t>em</w:t>
      </w:r>
      <w:r w:rsidRPr="00DA3D21">
        <w:rPr>
          <w:lang w:val="el-GR"/>
        </w:rPr>
        <w:t xml:space="preserve">0 10.11.12.62 </w:t>
      </w:r>
      <w:r w:rsidRPr="00BB10F8">
        <w:t>netmask</w:t>
      </w:r>
      <w:r w:rsidRPr="00DA3D21">
        <w:rPr>
          <w:lang w:val="el-GR"/>
        </w:rPr>
        <w:t xml:space="preserve"> 255.255.255.192 </w:t>
      </w:r>
      <w:r w:rsidRPr="00BB10F8">
        <w:t>broadcast</w:t>
      </w:r>
      <w:r w:rsidRPr="00DA3D21">
        <w:rPr>
          <w:lang w:val="el-GR"/>
        </w:rPr>
        <w:t xml:space="preserve"> 10.11.12.63</w:t>
      </w:r>
    </w:p>
    <w:p w14:paraId="191B4ABB" w14:textId="12431FAB" w:rsidR="00E8704F" w:rsidRPr="006910B9" w:rsidRDefault="00E8704F" w:rsidP="00E8704F">
      <w:pPr>
        <w:pStyle w:val="3"/>
        <w:rPr>
          <w:lang w:val="el-GR"/>
        </w:rPr>
      </w:pPr>
      <w:r w:rsidRPr="006910B9">
        <w:rPr>
          <w:lang w:val="el-GR"/>
        </w:rPr>
        <w:t>4.14</w:t>
      </w:r>
    </w:p>
    <w:p w14:paraId="201F4B46" w14:textId="6E359BBA" w:rsidR="00125A60" w:rsidRPr="00D767EE" w:rsidRDefault="004D391B" w:rsidP="00125A60">
      <w:pPr>
        <w:rPr>
          <w:lang w:val="el-GR"/>
        </w:rPr>
      </w:pPr>
      <w:r w:rsidRPr="004D391B">
        <w:rPr>
          <w:lang w:val="el-GR"/>
        </w:rPr>
        <w:t>Τα μηχανήματα συνεχίζουν να επικοινωνούν κανονικά</w:t>
      </w:r>
      <w:r w:rsidR="00D767EE">
        <w:rPr>
          <w:lang w:val="el-GR"/>
        </w:rPr>
        <w:t xml:space="preserve"> όπως διαπιστώνουμε με τη χρήση </w:t>
      </w:r>
      <w:r w:rsidR="00D767EE">
        <w:t>pings</w:t>
      </w:r>
      <w:r w:rsidR="00D767EE">
        <w:rPr>
          <w:lang w:val="el-GR"/>
        </w:rPr>
        <w:t>.</w:t>
      </w:r>
    </w:p>
    <w:p w14:paraId="2D4AD655" w14:textId="2D02FC06" w:rsidR="00125A60" w:rsidRDefault="00125A60" w:rsidP="00125A60">
      <w:pPr>
        <w:pStyle w:val="1"/>
        <w:rPr>
          <w:lang w:val="el-GR"/>
        </w:rPr>
      </w:pPr>
      <w:r w:rsidRPr="00125A60">
        <w:rPr>
          <w:lang w:val="el-GR"/>
        </w:rPr>
        <w:t>Άσκηση 5: Δικτύωση NAT</w:t>
      </w:r>
    </w:p>
    <w:p w14:paraId="660044C2" w14:textId="7FE04044" w:rsidR="00A36E4C" w:rsidRDefault="00567C94" w:rsidP="00567C94">
      <w:pPr>
        <w:pStyle w:val="3"/>
        <w:rPr>
          <w:lang w:val="el-GR"/>
        </w:rPr>
      </w:pPr>
      <w:r>
        <w:rPr>
          <w:lang w:val="el-GR"/>
        </w:rPr>
        <w:t>5.1</w:t>
      </w:r>
    </w:p>
    <w:p w14:paraId="7CB4E4AF" w14:textId="41D0AF0D" w:rsidR="00154A35" w:rsidRPr="00154A35" w:rsidRDefault="00154A35" w:rsidP="00154A35">
      <w:pPr>
        <w:rPr>
          <w:b/>
          <w:bCs/>
          <w:lang w:val="el-GR"/>
        </w:rPr>
      </w:pPr>
      <w:r w:rsidRPr="00154A35">
        <w:rPr>
          <w:b/>
          <w:bCs/>
          <w:lang w:val="el-GR"/>
        </w:rPr>
        <w:t>dhclient em0</w:t>
      </w:r>
    </w:p>
    <w:p w14:paraId="050EE454" w14:textId="594D1ED6" w:rsidR="00567C94" w:rsidRDefault="00154A35" w:rsidP="00567C94">
      <w:pPr>
        <w:rPr>
          <w:lang w:val="el-GR"/>
        </w:rPr>
      </w:pPr>
      <w:r w:rsidRPr="00154A35">
        <w:rPr>
          <w:noProof/>
          <w:lang w:val="el-GR"/>
        </w:rPr>
        <w:lastRenderedPageBreak/>
        <w:drawing>
          <wp:inline distT="0" distB="0" distL="0" distR="0" wp14:anchorId="7EA4ED14" wp14:editId="393186A8">
            <wp:extent cx="6858000" cy="2233295"/>
            <wp:effectExtent l="0" t="0" r="0" b="0"/>
            <wp:docPr id="192888493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849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DFDB" w14:textId="4D4715B5" w:rsidR="00154A35" w:rsidRPr="00567C94" w:rsidRDefault="00154A35" w:rsidP="00567C94">
      <w:pPr>
        <w:rPr>
          <w:lang w:val="el-GR"/>
        </w:rPr>
      </w:pPr>
      <w:r w:rsidRPr="00154A35">
        <w:rPr>
          <w:noProof/>
          <w:lang w:val="el-GR"/>
        </w:rPr>
        <w:drawing>
          <wp:inline distT="0" distB="0" distL="0" distR="0" wp14:anchorId="3B189DD1" wp14:editId="38F2EB0C">
            <wp:extent cx="3818790" cy="2501661"/>
            <wp:effectExtent l="0" t="0" r="0" b="0"/>
            <wp:docPr id="28719195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919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4384" cy="250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F114" w14:textId="2AA06E29" w:rsidR="00567C94" w:rsidRDefault="00567C94" w:rsidP="00567C94">
      <w:pPr>
        <w:pStyle w:val="3"/>
        <w:rPr>
          <w:lang w:val="el-GR"/>
        </w:rPr>
      </w:pPr>
      <w:r>
        <w:rPr>
          <w:lang w:val="el-GR"/>
        </w:rPr>
        <w:t>5.2</w:t>
      </w:r>
    </w:p>
    <w:p w14:paraId="6B40934A" w14:textId="275F685C" w:rsidR="00C727C9" w:rsidRPr="00154A35" w:rsidRDefault="00C727C9" w:rsidP="00567C94">
      <w:pPr>
        <w:rPr>
          <w:lang w:val="el-GR"/>
        </w:rPr>
      </w:pPr>
      <w:r w:rsidRPr="00C727C9">
        <w:rPr>
          <w:lang w:val="el-GR"/>
        </w:rPr>
        <w:t>Αποδόθηκε στο καθένα από αυτά η IP 10.0.2.15 από τη διεύθυνση 10.0.2.2</w:t>
      </w:r>
      <w:r>
        <w:rPr>
          <w:lang w:val="el-GR"/>
        </w:rPr>
        <w:t>.</w:t>
      </w:r>
    </w:p>
    <w:p w14:paraId="3C4ED4B9" w14:textId="7F07C3AD" w:rsidR="00567C94" w:rsidRDefault="00567C94" w:rsidP="00567C94">
      <w:pPr>
        <w:pStyle w:val="3"/>
        <w:rPr>
          <w:lang w:val="el-GR"/>
        </w:rPr>
      </w:pPr>
      <w:r>
        <w:rPr>
          <w:lang w:val="el-GR"/>
        </w:rPr>
        <w:t>5.3</w:t>
      </w:r>
    </w:p>
    <w:p w14:paraId="40F31B48" w14:textId="52444245" w:rsidR="00C727C9" w:rsidRPr="001D6FB0" w:rsidRDefault="00C727C9" w:rsidP="00567C94">
      <w:pPr>
        <w:rPr>
          <w:b/>
          <w:bCs/>
          <w:lang w:val="el-GR"/>
        </w:rPr>
      </w:pPr>
      <w:r>
        <w:rPr>
          <w:b/>
          <w:bCs/>
          <w:lang w:val="el-GR"/>
        </w:rPr>
        <w:t>netstat -r</w:t>
      </w:r>
      <w:r w:rsidR="001D6FB0">
        <w:rPr>
          <w:b/>
          <w:bCs/>
          <w:lang w:val="el-GR"/>
        </w:rPr>
        <w:t xml:space="preserve"> </w:t>
      </w:r>
      <w:r w:rsidR="001D6FB0" w:rsidRPr="001D6FB0">
        <w:rPr>
          <w:lang w:val="el-GR"/>
        </w:rPr>
        <w:t>---&gt;</w:t>
      </w:r>
      <w:r w:rsidR="001D6FB0">
        <w:rPr>
          <w:b/>
          <w:bCs/>
          <w:lang w:val="el-GR"/>
        </w:rPr>
        <w:t xml:space="preserve"> </w:t>
      </w:r>
      <w:r w:rsidR="001D6FB0" w:rsidRPr="001D6FB0">
        <w:rPr>
          <w:lang w:val="el-GR"/>
        </w:rPr>
        <w:t>προεπιλεγμένη πύλη είναι η 10.0.2.2</w:t>
      </w:r>
    </w:p>
    <w:p w14:paraId="31ACD849" w14:textId="50BCF3BE" w:rsidR="00567C94" w:rsidRDefault="00567C94" w:rsidP="00567C94">
      <w:pPr>
        <w:pStyle w:val="3"/>
        <w:rPr>
          <w:lang w:val="el-GR"/>
        </w:rPr>
      </w:pPr>
      <w:r>
        <w:rPr>
          <w:lang w:val="el-GR"/>
        </w:rPr>
        <w:t>5.4</w:t>
      </w:r>
    </w:p>
    <w:p w14:paraId="354B2CFC" w14:textId="14B1864A" w:rsidR="00567C94" w:rsidRPr="00567C94" w:rsidRDefault="001D6FB0" w:rsidP="00567C94">
      <w:pPr>
        <w:rPr>
          <w:lang w:val="el-GR"/>
        </w:rPr>
      </w:pPr>
      <w:r w:rsidRPr="001D6FB0">
        <w:rPr>
          <w:noProof/>
          <w:lang w:val="el-GR"/>
        </w:rPr>
        <w:drawing>
          <wp:inline distT="0" distB="0" distL="0" distR="0" wp14:anchorId="797993A1" wp14:editId="48218405">
            <wp:extent cx="3448531" cy="733527"/>
            <wp:effectExtent l="0" t="0" r="0" b="9525"/>
            <wp:docPr id="177089952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995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5A6D" w14:textId="2E0BE50F" w:rsidR="00567C94" w:rsidRPr="006910B9" w:rsidRDefault="00567C94" w:rsidP="00567C94">
      <w:pPr>
        <w:pStyle w:val="3"/>
      </w:pPr>
      <w:r w:rsidRPr="006910B9">
        <w:t>5.5</w:t>
      </w:r>
    </w:p>
    <w:p w14:paraId="291DB5DB" w14:textId="30BE0EA1" w:rsidR="00567C94" w:rsidRPr="00B70C17" w:rsidRDefault="00B70C17" w:rsidP="00567C94">
      <w:r>
        <w:rPr>
          <w:lang w:val="el-GR"/>
        </w:rPr>
        <w:t>Στο</w:t>
      </w:r>
      <w:r w:rsidRPr="00B70C17">
        <w:t xml:space="preserve"> </w:t>
      </w:r>
      <w:hyperlink r:id="rId24" w:history="1">
        <w:r w:rsidRPr="00B70C17">
          <w:rPr>
            <w:rStyle w:val="-0"/>
          </w:rPr>
          <w:t>/var/db/dhclient.leases.em0</w:t>
        </w:r>
      </w:hyperlink>
    </w:p>
    <w:p w14:paraId="77614E2C" w14:textId="52AF0CBA" w:rsidR="00567C94" w:rsidRPr="006910B9" w:rsidRDefault="00567C94" w:rsidP="00567C94">
      <w:pPr>
        <w:pStyle w:val="3"/>
        <w:rPr>
          <w:lang w:val="el-GR"/>
        </w:rPr>
      </w:pPr>
      <w:r w:rsidRPr="006910B9">
        <w:rPr>
          <w:lang w:val="el-GR"/>
        </w:rPr>
        <w:t>5.6</w:t>
      </w:r>
    </w:p>
    <w:p w14:paraId="03AA7B00" w14:textId="72A8D634" w:rsidR="00567C94" w:rsidRPr="002166A0" w:rsidRDefault="002166A0" w:rsidP="00567C94">
      <w:pPr>
        <w:rPr>
          <w:lang w:val="el-GR"/>
        </w:rPr>
      </w:pPr>
      <w:r>
        <w:rPr>
          <w:lang w:val="el-GR"/>
        </w:rPr>
        <w:t>Ναι.</w:t>
      </w:r>
    </w:p>
    <w:p w14:paraId="1E3D1F3E" w14:textId="5FE0308E" w:rsidR="00567C94" w:rsidRDefault="00567C94" w:rsidP="00567C94">
      <w:pPr>
        <w:pStyle w:val="3"/>
        <w:rPr>
          <w:lang w:val="el-GR"/>
        </w:rPr>
      </w:pPr>
      <w:r>
        <w:rPr>
          <w:lang w:val="el-GR"/>
        </w:rPr>
        <w:lastRenderedPageBreak/>
        <w:t>5.7</w:t>
      </w:r>
    </w:p>
    <w:p w14:paraId="01E02458" w14:textId="77777777" w:rsidR="002166A0" w:rsidRDefault="002166A0" w:rsidP="00567C94">
      <w:pPr>
        <w:rPr>
          <w:lang w:val="el-GR"/>
        </w:rPr>
      </w:pPr>
      <w:r>
        <w:rPr>
          <w:lang w:val="el-GR"/>
        </w:rPr>
        <w:t xml:space="preserve">Ναι και το διαπιστώσαμε κάνοντας σε μια διεύθυνση εξωτερική του δικτύου από την οποία λάβαμε απάντηση.  </w:t>
      </w:r>
    </w:p>
    <w:p w14:paraId="514B92C5" w14:textId="56BC3C9B" w:rsidR="00567C94" w:rsidRPr="002166A0" w:rsidRDefault="002166A0" w:rsidP="00567C94">
      <w:pPr>
        <w:rPr>
          <w:b/>
          <w:bCs/>
        </w:rPr>
      </w:pPr>
      <w:r w:rsidRPr="002166A0">
        <w:rPr>
          <w:b/>
          <w:bCs/>
        </w:rPr>
        <w:t>ping -c 4 www.chess.com</w:t>
      </w:r>
    </w:p>
    <w:p w14:paraId="26C41BE3" w14:textId="6E7FB091" w:rsidR="00567C94" w:rsidRPr="002166A0" w:rsidRDefault="00567C94" w:rsidP="00567C94">
      <w:pPr>
        <w:pStyle w:val="3"/>
      </w:pPr>
      <w:r w:rsidRPr="002166A0">
        <w:rPr>
          <w:bCs/>
        </w:rPr>
        <w:t>5</w:t>
      </w:r>
      <w:r w:rsidRPr="002166A0">
        <w:t>.8</w:t>
      </w:r>
    </w:p>
    <w:p w14:paraId="2D3FB8AF" w14:textId="77777777" w:rsidR="002166A0" w:rsidRPr="002166A0" w:rsidRDefault="002166A0" w:rsidP="002166A0">
      <w:pPr>
        <w:rPr>
          <w:lang w:val="el-GR"/>
        </w:rPr>
      </w:pPr>
      <w:r w:rsidRPr="002166A0">
        <w:rPr>
          <w:lang w:val="el-GR"/>
        </w:rPr>
        <w:t>Παρατηρήσαμε τα εξής:</w:t>
      </w:r>
    </w:p>
    <w:p w14:paraId="009CD311" w14:textId="3AE13A5D" w:rsidR="002166A0" w:rsidRPr="00E204D7" w:rsidRDefault="002166A0" w:rsidP="00E204D7">
      <w:pPr>
        <w:pStyle w:val="af9"/>
        <w:numPr>
          <w:ilvl w:val="0"/>
          <w:numId w:val="18"/>
        </w:numPr>
        <w:rPr>
          <w:lang w:val="el-GR"/>
        </w:rPr>
      </w:pPr>
      <w:r w:rsidRPr="00E204D7">
        <w:rPr>
          <w:lang w:val="el-GR"/>
        </w:rPr>
        <w:t>10.0.2.1 (δε λαμβάνουμε απάντηση)</w:t>
      </w:r>
    </w:p>
    <w:p w14:paraId="139811B0" w14:textId="31803868" w:rsidR="00323CFD" w:rsidRPr="002166A0" w:rsidRDefault="00323CFD" w:rsidP="002166A0">
      <w:pPr>
        <w:rPr>
          <w:lang w:val="el-GR"/>
        </w:rPr>
      </w:pPr>
      <w:r w:rsidRPr="00323CFD">
        <w:rPr>
          <w:noProof/>
          <w:lang w:val="el-GR"/>
        </w:rPr>
        <w:drawing>
          <wp:inline distT="0" distB="0" distL="0" distR="0" wp14:anchorId="1F00C4ED" wp14:editId="7B8F7516">
            <wp:extent cx="5696745" cy="1495634"/>
            <wp:effectExtent l="0" t="0" r="0" b="9525"/>
            <wp:docPr id="30875821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582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DD37" w14:textId="0660F12F" w:rsidR="002166A0" w:rsidRPr="00E204D7" w:rsidRDefault="002166A0" w:rsidP="00E204D7">
      <w:pPr>
        <w:pStyle w:val="af9"/>
        <w:numPr>
          <w:ilvl w:val="0"/>
          <w:numId w:val="18"/>
        </w:numPr>
        <w:rPr>
          <w:lang w:val="el-GR"/>
        </w:rPr>
      </w:pPr>
      <w:r w:rsidRPr="00E204D7">
        <w:rPr>
          <w:lang w:val="el-GR"/>
        </w:rPr>
        <w:t>10.0.2.2 (λαμβάνουμε απάντηση – default gateway)</w:t>
      </w:r>
    </w:p>
    <w:p w14:paraId="1277127C" w14:textId="7F046B2F" w:rsidR="00323CFD" w:rsidRPr="002166A0" w:rsidRDefault="00323CFD" w:rsidP="002166A0">
      <w:pPr>
        <w:rPr>
          <w:lang w:val="el-GR"/>
        </w:rPr>
      </w:pPr>
      <w:r w:rsidRPr="00323CFD">
        <w:rPr>
          <w:noProof/>
          <w:lang w:val="el-GR"/>
        </w:rPr>
        <w:drawing>
          <wp:inline distT="0" distB="0" distL="0" distR="0" wp14:anchorId="6790D6CB" wp14:editId="3A8D192A">
            <wp:extent cx="6144482" cy="1743318"/>
            <wp:effectExtent l="0" t="0" r="8890" b="9525"/>
            <wp:docPr id="3191390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39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36A2" w14:textId="55948D1B" w:rsidR="002166A0" w:rsidRPr="00E204D7" w:rsidRDefault="002166A0" w:rsidP="00E204D7">
      <w:pPr>
        <w:pStyle w:val="af9"/>
        <w:numPr>
          <w:ilvl w:val="0"/>
          <w:numId w:val="18"/>
        </w:numPr>
        <w:rPr>
          <w:lang w:val="el-GR"/>
        </w:rPr>
      </w:pPr>
      <w:r w:rsidRPr="00E204D7">
        <w:rPr>
          <w:lang w:val="el-GR"/>
        </w:rPr>
        <w:t>10.0.2.3 (λαμβάνουμε απάντηση – proxy DNS server)</w:t>
      </w:r>
    </w:p>
    <w:p w14:paraId="14533C29" w14:textId="1D8A7F18" w:rsidR="00323CFD" w:rsidRPr="002166A0" w:rsidRDefault="00323CFD" w:rsidP="002166A0">
      <w:pPr>
        <w:rPr>
          <w:lang w:val="el-GR"/>
        </w:rPr>
      </w:pPr>
      <w:r w:rsidRPr="00323CFD">
        <w:rPr>
          <w:noProof/>
          <w:lang w:val="el-GR"/>
        </w:rPr>
        <w:drawing>
          <wp:inline distT="0" distB="0" distL="0" distR="0" wp14:anchorId="640D6155" wp14:editId="705BEC38">
            <wp:extent cx="5553850" cy="1667108"/>
            <wp:effectExtent l="0" t="0" r="0" b="9525"/>
            <wp:docPr id="69798061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806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E7B9" w14:textId="32AD6A0A" w:rsidR="00567C94" w:rsidRPr="00E204D7" w:rsidRDefault="002166A0" w:rsidP="00E204D7">
      <w:pPr>
        <w:pStyle w:val="af9"/>
        <w:numPr>
          <w:ilvl w:val="0"/>
          <w:numId w:val="18"/>
        </w:numPr>
        <w:rPr>
          <w:lang w:val="el-GR"/>
        </w:rPr>
      </w:pPr>
      <w:r w:rsidRPr="00E204D7">
        <w:rPr>
          <w:lang w:val="el-GR"/>
        </w:rPr>
        <w:t>10.0.2.4 (λαμβάνουμε απάντηση – TFTP Server)</w:t>
      </w:r>
    </w:p>
    <w:p w14:paraId="0F275310" w14:textId="0CE5470E" w:rsidR="00323CFD" w:rsidRDefault="00323CFD" w:rsidP="002166A0">
      <w:pPr>
        <w:rPr>
          <w:lang w:val="el-GR"/>
        </w:rPr>
      </w:pPr>
      <w:r w:rsidRPr="00323CFD">
        <w:rPr>
          <w:noProof/>
          <w:lang w:val="el-GR"/>
        </w:rPr>
        <w:lastRenderedPageBreak/>
        <w:drawing>
          <wp:inline distT="0" distB="0" distL="0" distR="0" wp14:anchorId="43DE47E7" wp14:editId="215D60CA">
            <wp:extent cx="5791200" cy="1566174"/>
            <wp:effectExtent l="0" t="0" r="0" b="0"/>
            <wp:docPr id="166998403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840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4144" cy="15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CBD8" w14:textId="77777777" w:rsidR="00323CFD" w:rsidRPr="00567C94" w:rsidRDefault="00323CFD" w:rsidP="002166A0">
      <w:pPr>
        <w:rPr>
          <w:lang w:val="el-GR"/>
        </w:rPr>
      </w:pPr>
    </w:p>
    <w:p w14:paraId="727D0F61" w14:textId="318AAE53" w:rsidR="00567C94" w:rsidRDefault="00567C94" w:rsidP="00567C94">
      <w:pPr>
        <w:pStyle w:val="3"/>
        <w:rPr>
          <w:lang w:val="el-GR"/>
        </w:rPr>
      </w:pPr>
      <w:r>
        <w:rPr>
          <w:lang w:val="el-GR"/>
        </w:rPr>
        <w:t>5.9</w:t>
      </w:r>
    </w:p>
    <w:p w14:paraId="2A5B8438" w14:textId="3290B76A" w:rsidR="00567C94" w:rsidRPr="00567C94" w:rsidRDefault="00323CFD" w:rsidP="00323CFD">
      <w:pPr>
        <w:rPr>
          <w:lang w:val="el-GR"/>
        </w:rPr>
      </w:pPr>
      <w:r w:rsidRPr="00323CFD">
        <w:rPr>
          <w:lang w:val="el-GR"/>
        </w:rPr>
        <w:t>Το κάθε VM βλέπει τον εαυτό του σαν μοναδικό στο δίκτυό του και επικοινωνεί</w:t>
      </w:r>
      <w:r>
        <w:rPr>
          <w:lang w:val="el-GR"/>
        </w:rPr>
        <w:t xml:space="preserve"> </w:t>
      </w:r>
      <w:r w:rsidRPr="00323CFD">
        <w:rPr>
          <w:lang w:val="el-GR"/>
        </w:rPr>
        <w:t>με το δικό του gateway router, το οποίο με τη σειρά του επικοινωνεί με τη φυσική</w:t>
      </w:r>
      <w:r>
        <w:rPr>
          <w:lang w:val="el-GR"/>
        </w:rPr>
        <w:t xml:space="preserve"> </w:t>
      </w:r>
      <w:r w:rsidRPr="00323CFD">
        <w:rPr>
          <w:lang w:val="el-GR"/>
        </w:rPr>
        <w:t>κάρτα δικτύου του host. Επομένως, δεν υπάρχει τρόπος να δρομολογηθεί ένα πακέτο</w:t>
      </w:r>
      <w:r>
        <w:rPr>
          <w:lang w:val="el-GR"/>
        </w:rPr>
        <w:t xml:space="preserve"> </w:t>
      </w:r>
      <w:r w:rsidRPr="00323CFD">
        <w:rPr>
          <w:lang w:val="el-GR"/>
        </w:rPr>
        <w:t>από το PC3 στο PC1 ή στο PC2, διότι θα έχει ως αποδέκτη την IP διεύθυνση</w:t>
      </w:r>
      <w:r>
        <w:rPr>
          <w:lang w:val="el-GR"/>
        </w:rPr>
        <w:t xml:space="preserve"> </w:t>
      </w:r>
      <w:r w:rsidRPr="00323CFD">
        <w:rPr>
          <w:lang w:val="el-GR"/>
        </w:rPr>
        <w:t>10.0.2.15, επομένως θα στέλνει στην πραγματικότητα πακέτα στον εαυτό του</w:t>
      </w:r>
      <w:r w:rsidR="00E204D7">
        <w:rPr>
          <w:lang w:val="el-GR"/>
        </w:rPr>
        <w:t>.</w:t>
      </w:r>
    </w:p>
    <w:p w14:paraId="4EB38365" w14:textId="1D761E08" w:rsidR="00567C94" w:rsidRDefault="00567C94" w:rsidP="00567C94">
      <w:pPr>
        <w:pStyle w:val="3"/>
        <w:rPr>
          <w:lang w:val="el-GR"/>
        </w:rPr>
      </w:pPr>
      <w:r>
        <w:rPr>
          <w:lang w:val="el-GR"/>
        </w:rPr>
        <w:t>5.10</w:t>
      </w:r>
    </w:p>
    <w:p w14:paraId="0883D302" w14:textId="1D13D945" w:rsidR="00F739D7" w:rsidRDefault="00F739D7" w:rsidP="00F739D7">
      <w:pPr>
        <w:pStyle w:val="af9"/>
        <w:numPr>
          <w:ilvl w:val="0"/>
          <w:numId w:val="18"/>
        </w:numPr>
        <w:rPr>
          <w:lang w:val="el-GR"/>
        </w:rPr>
      </w:pPr>
      <w:r w:rsidRPr="00F739D7">
        <w:rPr>
          <w:lang w:val="el-GR"/>
        </w:rPr>
        <w:t>-</w:t>
      </w:r>
      <w:r>
        <w:rPr>
          <w:lang w:val="el-GR"/>
        </w:rPr>
        <w:t>I</w:t>
      </w:r>
      <w:r w:rsidRPr="00F739D7">
        <w:rPr>
          <w:lang w:val="el-GR"/>
        </w:rPr>
        <w:t>: Επιβάλει χρήση ICMP Echo μηνυμάτων αντί για UDP datagrams</w:t>
      </w:r>
    </w:p>
    <w:p w14:paraId="3B0C210E" w14:textId="77777777" w:rsidR="00F739D7" w:rsidRDefault="00F739D7" w:rsidP="00F739D7">
      <w:pPr>
        <w:pStyle w:val="af9"/>
        <w:numPr>
          <w:ilvl w:val="0"/>
          <w:numId w:val="18"/>
        </w:numPr>
        <w:rPr>
          <w:lang w:val="el-GR"/>
        </w:rPr>
      </w:pPr>
      <w:r w:rsidRPr="00F739D7">
        <w:rPr>
          <w:lang w:val="el-GR"/>
        </w:rPr>
        <w:t>-n: Εμφανίζει μόνο τις διευθύνσεις από τις οποίες περνάνε τα πακέτα χωρίς να</w:t>
      </w:r>
      <w:r>
        <w:rPr>
          <w:lang w:val="el-GR"/>
        </w:rPr>
        <w:t xml:space="preserve"> </w:t>
      </w:r>
      <w:r w:rsidRPr="00F739D7">
        <w:rPr>
          <w:lang w:val="el-GR"/>
        </w:rPr>
        <w:t>κάνει resolve σε ονόματα.</w:t>
      </w:r>
    </w:p>
    <w:p w14:paraId="6E11D447" w14:textId="77777777" w:rsidR="00F739D7" w:rsidRDefault="00F739D7" w:rsidP="00F739D7">
      <w:pPr>
        <w:pStyle w:val="af9"/>
        <w:numPr>
          <w:ilvl w:val="0"/>
          <w:numId w:val="18"/>
        </w:numPr>
        <w:rPr>
          <w:lang w:val="el-GR"/>
        </w:rPr>
      </w:pPr>
      <w:r w:rsidRPr="00F739D7">
        <w:rPr>
          <w:lang w:val="el-GR"/>
        </w:rPr>
        <w:t>-q: Καθορίζει το πόσα πακέτα θα σταλούν ανά request (το default είναι 3, εμείς</w:t>
      </w:r>
      <w:r>
        <w:rPr>
          <w:lang w:val="el-GR"/>
        </w:rPr>
        <w:t xml:space="preserve"> </w:t>
      </w:r>
      <w:r w:rsidRPr="00F739D7">
        <w:rPr>
          <w:lang w:val="el-GR"/>
        </w:rPr>
        <w:t>στέλνουμε 1)</w:t>
      </w:r>
    </w:p>
    <w:p w14:paraId="64CA23B7" w14:textId="340C0F94" w:rsidR="00567C94" w:rsidRPr="00F739D7" w:rsidRDefault="00F739D7" w:rsidP="00F739D7">
      <w:pPr>
        <w:pStyle w:val="af9"/>
        <w:numPr>
          <w:ilvl w:val="0"/>
          <w:numId w:val="18"/>
        </w:numPr>
        <w:rPr>
          <w:lang w:val="el-GR"/>
        </w:rPr>
      </w:pPr>
      <w:r w:rsidRPr="00F739D7">
        <w:rPr>
          <w:lang w:val="el-GR"/>
        </w:rPr>
        <w:t>1.1.1.1: Η τελική διεύθυνση των πακέτων μας</w:t>
      </w:r>
    </w:p>
    <w:p w14:paraId="3B9C2A52" w14:textId="7357DC9B" w:rsidR="00567C94" w:rsidRDefault="00567C94" w:rsidP="00567C94">
      <w:pPr>
        <w:pStyle w:val="3"/>
        <w:rPr>
          <w:lang w:val="el-GR"/>
        </w:rPr>
      </w:pPr>
      <w:r>
        <w:rPr>
          <w:lang w:val="el-GR"/>
        </w:rPr>
        <w:t>5.11</w:t>
      </w:r>
    </w:p>
    <w:p w14:paraId="3CCE253E" w14:textId="77777777" w:rsidR="00F739D7" w:rsidRPr="00F739D7" w:rsidRDefault="00F739D7" w:rsidP="00F739D7">
      <w:pPr>
        <w:rPr>
          <w:lang w:val="el-GR"/>
        </w:rPr>
      </w:pPr>
      <w:r w:rsidRPr="00F739D7">
        <w:rPr>
          <w:lang w:val="el-GR"/>
        </w:rPr>
        <w:t>Διεύθυνση IPv4 πηγής: 10.0.2.15</w:t>
      </w:r>
    </w:p>
    <w:p w14:paraId="6EF5C119" w14:textId="4B7790DE" w:rsidR="00567C94" w:rsidRPr="00567C94" w:rsidRDefault="00F739D7" w:rsidP="00F739D7">
      <w:pPr>
        <w:rPr>
          <w:lang w:val="el-GR"/>
        </w:rPr>
      </w:pPr>
      <w:r w:rsidRPr="00F739D7">
        <w:rPr>
          <w:lang w:val="el-GR"/>
        </w:rPr>
        <w:t>Τύπος μηνυμάτων που παράγει η traceroute: ICMP Echo request.</w:t>
      </w:r>
    </w:p>
    <w:p w14:paraId="6A7DF3A0" w14:textId="14383B9B" w:rsidR="00567C94" w:rsidRDefault="00567C94" w:rsidP="00567C94">
      <w:pPr>
        <w:pStyle w:val="3"/>
        <w:rPr>
          <w:lang w:val="el-GR"/>
        </w:rPr>
      </w:pPr>
      <w:r>
        <w:rPr>
          <w:lang w:val="el-GR"/>
        </w:rPr>
        <w:t>5.12</w:t>
      </w:r>
    </w:p>
    <w:p w14:paraId="2A26307D" w14:textId="161EEB8D" w:rsidR="007A7BFF" w:rsidRDefault="007A7BFF" w:rsidP="007A7BFF">
      <w:pPr>
        <w:rPr>
          <w:lang w:val="el-GR"/>
        </w:rPr>
      </w:pPr>
      <w:r w:rsidRPr="007A7BFF">
        <w:rPr>
          <w:lang w:val="el-GR"/>
        </w:rPr>
        <w:t>Από το Wireshark ως διεύθυνση πηγής εμφανίζεται η 1</w:t>
      </w:r>
      <w:r>
        <w:rPr>
          <w:lang w:val="el-GR"/>
        </w:rPr>
        <w:t>92.168.1.91</w:t>
      </w:r>
      <w:r w:rsidRPr="007A7BFF">
        <w:rPr>
          <w:lang w:val="el-GR"/>
        </w:rPr>
        <w:t>, δηλαδή αυτή</w:t>
      </w:r>
      <w:r>
        <w:rPr>
          <w:lang w:val="el-GR"/>
        </w:rPr>
        <w:t xml:space="preserve"> </w:t>
      </w:r>
      <w:r w:rsidRPr="007A7BFF">
        <w:rPr>
          <w:lang w:val="el-GR"/>
        </w:rPr>
        <w:t>του υπολογιστή μας (host).</w:t>
      </w:r>
    </w:p>
    <w:p w14:paraId="6AC105B6" w14:textId="0122700E" w:rsidR="00E204D7" w:rsidRPr="006910B9" w:rsidRDefault="00E204D7" w:rsidP="00251263">
      <w:pPr>
        <w:pStyle w:val="3"/>
      </w:pPr>
      <w:r w:rsidRPr="006910B9">
        <w:t>5.13</w:t>
      </w:r>
    </w:p>
    <w:p w14:paraId="654265AA" w14:textId="39E2E08D" w:rsidR="00BE0B72" w:rsidRPr="00BE0B72" w:rsidRDefault="00BE0B72" w:rsidP="00BE0B72">
      <w:r w:rsidRPr="00BE0B72">
        <w:t xml:space="preserve">Sources of </w:t>
      </w:r>
      <w:r>
        <w:t>“</w:t>
      </w:r>
      <w:r w:rsidRPr="00BE0B72">
        <w:t xml:space="preserve">TTL </w:t>
      </w:r>
      <w:r>
        <w:t>e</w:t>
      </w:r>
      <w:r w:rsidRPr="00BE0B72">
        <w:t>xceeded in transit</w:t>
      </w:r>
      <w:r>
        <w:t>” packets : (Wireshark)</w:t>
      </w:r>
    </w:p>
    <w:p w14:paraId="54ABD20B" w14:textId="199EA405" w:rsidR="007A7BFF" w:rsidRPr="007A7BFF" w:rsidRDefault="007A7BFF" w:rsidP="007A7BFF">
      <w:pPr>
        <w:pStyle w:val="af9"/>
        <w:numPr>
          <w:ilvl w:val="0"/>
          <w:numId w:val="19"/>
        </w:numPr>
        <w:rPr>
          <w:lang w:val="el-GR"/>
        </w:rPr>
      </w:pPr>
      <w:r w:rsidRPr="007A7BFF">
        <w:rPr>
          <w:lang w:val="el-GR"/>
        </w:rPr>
        <w:t>192.168.1.1</w:t>
      </w:r>
    </w:p>
    <w:p w14:paraId="089E03AD" w14:textId="5E081ECF" w:rsidR="007A7BFF" w:rsidRPr="007A7BFF" w:rsidRDefault="007A7BFF" w:rsidP="007A7BFF">
      <w:pPr>
        <w:pStyle w:val="af9"/>
        <w:numPr>
          <w:ilvl w:val="0"/>
          <w:numId w:val="19"/>
        </w:numPr>
        <w:rPr>
          <w:lang w:val="el-GR"/>
        </w:rPr>
      </w:pPr>
      <w:r w:rsidRPr="007A7BFF">
        <w:rPr>
          <w:lang w:val="el-GR"/>
        </w:rPr>
        <w:t>80.106.125.100</w:t>
      </w:r>
    </w:p>
    <w:p w14:paraId="340506A1" w14:textId="7DD6768C" w:rsidR="007A7BFF" w:rsidRPr="007A7BFF" w:rsidRDefault="007A7BFF" w:rsidP="007A7BFF">
      <w:pPr>
        <w:pStyle w:val="af9"/>
        <w:numPr>
          <w:ilvl w:val="0"/>
          <w:numId w:val="19"/>
        </w:numPr>
        <w:rPr>
          <w:lang w:val="el-GR"/>
        </w:rPr>
      </w:pPr>
      <w:r w:rsidRPr="007A7BFF">
        <w:rPr>
          <w:lang w:val="el-GR"/>
        </w:rPr>
        <w:t>79.128.230.51</w:t>
      </w:r>
    </w:p>
    <w:p w14:paraId="1158F8D4" w14:textId="745290B2" w:rsidR="007A7BFF" w:rsidRPr="007A7BFF" w:rsidRDefault="007A7BFF" w:rsidP="007A7BFF">
      <w:pPr>
        <w:pStyle w:val="af9"/>
        <w:numPr>
          <w:ilvl w:val="0"/>
          <w:numId w:val="19"/>
        </w:numPr>
        <w:rPr>
          <w:lang w:val="el-GR"/>
        </w:rPr>
      </w:pPr>
      <w:r w:rsidRPr="007A7BFF">
        <w:rPr>
          <w:lang w:val="el-GR"/>
        </w:rPr>
        <w:t>79.128.230.32</w:t>
      </w:r>
    </w:p>
    <w:p w14:paraId="1F120510" w14:textId="24C50F62" w:rsidR="007A7BFF" w:rsidRPr="007A7BFF" w:rsidRDefault="007A7BFF" w:rsidP="007A7BFF">
      <w:pPr>
        <w:pStyle w:val="af9"/>
        <w:numPr>
          <w:ilvl w:val="0"/>
          <w:numId w:val="19"/>
        </w:numPr>
        <w:rPr>
          <w:lang w:val="el-GR"/>
        </w:rPr>
      </w:pPr>
      <w:r w:rsidRPr="007A7BFF">
        <w:rPr>
          <w:lang w:val="el-GR"/>
        </w:rPr>
        <w:t>79.128.226.2</w:t>
      </w:r>
    </w:p>
    <w:p w14:paraId="12FEB23B" w14:textId="09BE3603" w:rsidR="007A7BFF" w:rsidRPr="007A7BFF" w:rsidRDefault="007A7BFF" w:rsidP="007A7BFF">
      <w:pPr>
        <w:pStyle w:val="af9"/>
        <w:numPr>
          <w:ilvl w:val="0"/>
          <w:numId w:val="19"/>
        </w:numPr>
        <w:rPr>
          <w:lang w:val="el-GR"/>
        </w:rPr>
      </w:pPr>
      <w:r w:rsidRPr="007A7BFF">
        <w:rPr>
          <w:lang w:val="el-GR"/>
        </w:rPr>
        <w:t>176.126.38.118</w:t>
      </w:r>
    </w:p>
    <w:p w14:paraId="2BE09B57" w14:textId="721FED37" w:rsidR="00E204D7" w:rsidRPr="00BE0B72" w:rsidRDefault="00E204D7" w:rsidP="00E204D7">
      <w:pPr>
        <w:pStyle w:val="3"/>
      </w:pPr>
      <w:r w:rsidRPr="00BE0B72">
        <w:t>5.14</w:t>
      </w:r>
    </w:p>
    <w:p w14:paraId="7F6B0152" w14:textId="7570A5CF" w:rsidR="00E204D7" w:rsidRPr="00BE0B72" w:rsidRDefault="00C92CC3" w:rsidP="00E204D7">
      <w:r w:rsidRPr="00BE0B72">
        <w:t xml:space="preserve">Destination of </w:t>
      </w:r>
      <w:r w:rsidR="00BE0B72">
        <w:t>“</w:t>
      </w:r>
      <w:r w:rsidRPr="00BE0B72">
        <w:t xml:space="preserve">TTL </w:t>
      </w:r>
      <w:r w:rsidR="00BE0B72">
        <w:t>e</w:t>
      </w:r>
      <w:r w:rsidRPr="00BE0B72">
        <w:t>xceeded in transit</w:t>
      </w:r>
      <w:r w:rsidR="00BE0B72">
        <w:t>”</w:t>
      </w:r>
      <w:r w:rsidRPr="00BE0B72">
        <w:t xml:space="preserve"> packets : </w:t>
      </w:r>
      <w:r w:rsidR="00251263" w:rsidRPr="00BE0B72">
        <w:t>192.168.1.1</w:t>
      </w:r>
      <w:r w:rsidR="00BE0B72">
        <w:t xml:space="preserve"> (Wireshark)</w:t>
      </w:r>
    </w:p>
    <w:p w14:paraId="1948B4FA" w14:textId="67D160C5" w:rsidR="00E204D7" w:rsidRDefault="00E204D7" w:rsidP="00E204D7">
      <w:pPr>
        <w:pStyle w:val="3"/>
      </w:pPr>
      <w:r w:rsidRPr="00BE0B72">
        <w:lastRenderedPageBreak/>
        <w:t>5.1</w:t>
      </w:r>
      <w:r w:rsidR="003262F8">
        <w:t>5</w:t>
      </w:r>
    </w:p>
    <w:p w14:paraId="257EE032" w14:textId="3E706D6E" w:rsidR="003262F8" w:rsidRPr="00BE0B72" w:rsidRDefault="003262F8" w:rsidP="003262F8">
      <w:r w:rsidRPr="00BE0B72">
        <w:t xml:space="preserve">Sources of </w:t>
      </w:r>
      <w:r>
        <w:t>“</w:t>
      </w:r>
      <w:r w:rsidRPr="00BE0B72">
        <w:t xml:space="preserve">TTL </w:t>
      </w:r>
      <w:r>
        <w:t>e</w:t>
      </w:r>
      <w:r w:rsidRPr="00BE0B72">
        <w:t>xceeded in transit</w:t>
      </w:r>
      <w:r>
        <w:t>” packets : (tcpdump)</w:t>
      </w:r>
    </w:p>
    <w:p w14:paraId="3F616F7B" w14:textId="451D58A7" w:rsidR="00A72BA7" w:rsidRDefault="00A72BA7" w:rsidP="003262F8">
      <w:pPr>
        <w:pStyle w:val="af9"/>
        <w:numPr>
          <w:ilvl w:val="0"/>
          <w:numId w:val="19"/>
        </w:numPr>
        <w:rPr>
          <w:lang w:val="el-GR"/>
        </w:rPr>
      </w:pPr>
      <w:r>
        <w:rPr>
          <w:lang w:val="el-GR"/>
        </w:rPr>
        <w:t>10.0.2.2</w:t>
      </w:r>
    </w:p>
    <w:p w14:paraId="0F6BA6FF" w14:textId="5692234F" w:rsidR="003262F8" w:rsidRPr="007A7BFF" w:rsidRDefault="003262F8" w:rsidP="003262F8">
      <w:pPr>
        <w:pStyle w:val="af9"/>
        <w:numPr>
          <w:ilvl w:val="0"/>
          <w:numId w:val="19"/>
        </w:numPr>
        <w:rPr>
          <w:lang w:val="el-GR"/>
        </w:rPr>
      </w:pPr>
      <w:r w:rsidRPr="007A7BFF">
        <w:rPr>
          <w:lang w:val="el-GR"/>
        </w:rPr>
        <w:t>192.168.1.1</w:t>
      </w:r>
    </w:p>
    <w:p w14:paraId="2FF24D65" w14:textId="77777777" w:rsidR="003262F8" w:rsidRPr="007A7BFF" w:rsidRDefault="003262F8" w:rsidP="003262F8">
      <w:pPr>
        <w:pStyle w:val="af9"/>
        <w:numPr>
          <w:ilvl w:val="0"/>
          <w:numId w:val="19"/>
        </w:numPr>
        <w:rPr>
          <w:lang w:val="el-GR"/>
        </w:rPr>
      </w:pPr>
      <w:r w:rsidRPr="007A7BFF">
        <w:rPr>
          <w:lang w:val="el-GR"/>
        </w:rPr>
        <w:t>80.106.125.100</w:t>
      </w:r>
    </w:p>
    <w:p w14:paraId="7D8FDD7A" w14:textId="77777777" w:rsidR="003262F8" w:rsidRPr="007A7BFF" w:rsidRDefault="003262F8" w:rsidP="003262F8">
      <w:pPr>
        <w:pStyle w:val="af9"/>
        <w:numPr>
          <w:ilvl w:val="0"/>
          <w:numId w:val="19"/>
        </w:numPr>
        <w:rPr>
          <w:lang w:val="el-GR"/>
        </w:rPr>
      </w:pPr>
      <w:r w:rsidRPr="007A7BFF">
        <w:rPr>
          <w:lang w:val="el-GR"/>
        </w:rPr>
        <w:t>79.128.230.51</w:t>
      </w:r>
    </w:p>
    <w:p w14:paraId="13307D98" w14:textId="77777777" w:rsidR="003262F8" w:rsidRPr="007A7BFF" w:rsidRDefault="003262F8" w:rsidP="003262F8">
      <w:pPr>
        <w:pStyle w:val="af9"/>
        <w:numPr>
          <w:ilvl w:val="0"/>
          <w:numId w:val="19"/>
        </w:numPr>
        <w:rPr>
          <w:lang w:val="el-GR"/>
        </w:rPr>
      </w:pPr>
      <w:r w:rsidRPr="007A7BFF">
        <w:rPr>
          <w:lang w:val="el-GR"/>
        </w:rPr>
        <w:t>79.128.230.32</w:t>
      </w:r>
    </w:p>
    <w:p w14:paraId="464EF5D4" w14:textId="77777777" w:rsidR="003262F8" w:rsidRPr="007A7BFF" w:rsidRDefault="003262F8" w:rsidP="003262F8">
      <w:pPr>
        <w:pStyle w:val="af9"/>
        <w:numPr>
          <w:ilvl w:val="0"/>
          <w:numId w:val="19"/>
        </w:numPr>
        <w:rPr>
          <w:lang w:val="el-GR"/>
        </w:rPr>
      </w:pPr>
      <w:r w:rsidRPr="007A7BFF">
        <w:rPr>
          <w:lang w:val="el-GR"/>
        </w:rPr>
        <w:t>79.128.226.2</w:t>
      </w:r>
    </w:p>
    <w:p w14:paraId="7A2B2F51" w14:textId="40166B87" w:rsidR="003262F8" w:rsidRPr="00A72BA7" w:rsidRDefault="003262F8" w:rsidP="003262F8">
      <w:pPr>
        <w:pStyle w:val="af9"/>
        <w:numPr>
          <w:ilvl w:val="0"/>
          <w:numId w:val="19"/>
        </w:numPr>
        <w:rPr>
          <w:lang w:val="el-GR"/>
        </w:rPr>
      </w:pPr>
      <w:r w:rsidRPr="007A7BFF">
        <w:rPr>
          <w:lang w:val="el-GR"/>
        </w:rPr>
        <w:t>176.126.38.118</w:t>
      </w:r>
    </w:p>
    <w:p w14:paraId="00236DCE" w14:textId="29498294" w:rsidR="003262F8" w:rsidRDefault="003262F8" w:rsidP="003262F8">
      <w:pPr>
        <w:pStyle w:val="3"/>
      </w:pPr>
      <w:r>
        <w:t>5.16</w:t>
      </w:r>
    </w:p>
    <w:p w14:paraId="4577D4DC" w14:textId="1D341B93" w:rsidR="00A72BA7" w:rsidRPr="00BE0B72" w:rsidRDefault="00A72BA7" w:rsidP="00A72BA7">
      <w:r w:rsidRPr="00BE0B72">
        <w:t xml:space="preserve">Destination of </w:t>
      </w:r>
      <w:r>
        <w:t>“</w:t>
      </w:r>
      <w:r w:rsidRPr="00BE0B72">
        <w:t xml:space="preserve">TTL </w:t>
      </w:r>
      <w:r>
        <w:t>e</w:t>
      </w:r>
      <w:r w:rsidRPr="00BE0B72">
        <w:t>xceeded in transit</w:t>
      </w:r>
      <w:r>
        <w:t>”</w:t>
      </w:r>
      <w:r w:rsidRPr="00BE0B72">
        <w:t xml:space="preserve"> packets : </w:t>
      </w:r>
      <w:r>
        <w:t>10.0.2.15 (tcpdump)</w:t>
      </w:r>
    </w:p>
    <w:p w14:paraId="48D871B9" w14:textId="5044D021" w:rsidR="00E204D7" w:rsidRPr="006910B9" w:rsidRDefault="00E204D7" w:rsidP="00E204D7">
      <w:pPr>
        <w:pStyle w:val="3"/>
        <w:rPr>
          <w:lang w:val="el-GR"/>
        </w:rPr>
      </w:pPr>
      <w:r w:rsidRPr="006910B9">
        <w:rPr>
          <w:lang w:val="el-GR"/>
        </w:rPr>
        <w:t>5.17</w:t>
      </w:r>
    </w:p>
    <w:p w14:paraId="39A739AB" w14:textId="3860964F" w:rsidR="00E204D7" w:rsidRPr="00843D80" w:rsidRDefault="00843D80" w:rsidP="00843D80">
      <w:pPr>
        <w:rPr>
          <w:lang w:val="el-GR"/>
        </w:rPr>
      </w:pPr>
      <w:r w:rsidRPr="00843D80">
        <w:rPr>
          <w:lang w:val="el-GR"/>
        </w:rPr>
        <w:t xml:space="preserve">Δεν υπάρχει 1 προς 1 αντιστοίχηση, καθώς στο </w:t>
      </w:r>
      <w:r>
        <w:t>tcdump</w:t>
      </w:r>
      <w:r w:rsidRPr="00843D80">
        <w:rPr>
          <w:lang w:val="el-GR"/>
        </w:rPr>
        <w:t xml:space="preserve"> καταγράφηκε ένα επιπλέον τέτοιο μήνυμα από την 10.0.2.2</w:t>
      </w:r>
      <w:r w:rsidR="00D761D5">
        <w:rPr>
          <w:lang w:val="el-GR"/>
        </w:rPr>
        <w:t xml:space="preserve"> .</w:t>
      </w:r>
    </w:p>
    <w:p w14:paraId="1984B85F" w14:textId="50C6E3D6" w:rsidR="00E204D7" w:rsidRDefault="00E204D7" w:rsidP="00E204D7">
      <w:pPr>
        <w:pStyle w:val="3"/>
      </w:pPr>
      <w:r w:rsidRPr="00BE0B72">
        <w:t>5.18</w:t>
      </w:r>
    </w:p>
    <w:p w14:paraId="6709477F" w14:textId="4C7AEAC9" w:rsidR="00CB37AC" w:rsidRPr="00CB37AC" w:rsidRDefault="00CB37AC" w:rsidP="00CB37AC">
      <w:pPr>
        <w:rPr>
          <w:lang w:val="el-GR"/>
        </w:rPr>
      </w:pPr>
      <w:r>
        <w:rPr>
          <w:lang w:val="el-GR"/>
        </w:rPr>
        <w:t xml:space="preserve">Φιλοξενούν μηχάνημα : </w:t>
      </w:r>
    </w:p>
    <w:p w14:paraId="51096D61" w14:textId="43154879" w:rsidR="00CB37AC" w:rsidRDefault="00CB37AC" w:rsidP="00CB37AC">
      <w:r w:rsidRPr="00CB37AC">
        <w:rPr>
          <w:noProof/>
        </w:rPr>
        <w:drawing>
          <wp:inline distT="0" distB="0" distL="0" distR="0" wp14:anchorId="228A249F" wp14:editId="28ABB95C">
            <wp:extent cx="5210902" cy="2505425"/>
            <wp:effectExtent l="0" t="0" r="0" b="9525"/>
            <wp:docPr id="178175083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508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87F0" w14:textId="65E35643" w:rsidR="00CB37AC" w:rsidRPr="00CB37AC" w:rsidRDefault="00CB37AC" w:rsidP="00CB37AC">
      <w:r>
        <w:t xml:space="preserve">PC3 : </w:t>
      </w:r>
    </w:p>
    <w:p w14:paraId="23D65CAF" w14:textId="7A59D971" w:rsidR="00CB37AC" w:rsidRPr="00E5628F" w:rsidRDefault="00CB37AC" w:rsidP="00CB37AC">
      <w:r w:rsidRPr="00CB37AC">
        <w:rPr>
          <w:noProof/>
        </w:rPr>
        <w:drawing>
          <wp:inline distT="0" distB="0" distL="0" distR="0" wp14:anchorId="6B72F6ED" wp14:editId="22E3CA09">
            <wp:extent cx="5124450" cy="1587858"/>
            <wp:effectExtent l="0" t="0" r="0" b="0"/>
            <wp:docPr id="172092872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287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6768" cy="158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18E5" w14:textId="4297C0DE" w:rsidR="00CB37AC" w:rsidRPr="00CB37AC" w:rsidRDefault="00CB37AC" w:rsidP="00CB37AC">
      <w:pPr>
        <w:rPr>
          <w:lang w:val="el-GR"/>
        </w:rPr>
      </w:pPr>
      <w:r>
        <w:rPr>
          <w:lang w:val="el-GR"/>
        </w:rPr>
        <w:lastRenderedPageBreak/>
        <w:t xml:space="preserve">Παρατηρούμε ότι στο εικονικό μηχάνημα προκύπτει ένα </w:t>
      </w:r>
      <w:r>
        <w:t>hop</w:t>
      </w:r>
      <w:r w:rsidRPr="00CB37AC">
        <w:rPr>
          <w:lang w:val="el-GR"/>
        </w:rPr>
        <w:t xml:space="preserve"> </w:t>
      </w:r>
      <w:r>
        <w:rPr>
          <w:lang w:val="el-GR"/>
        </w:rPr>
        <w:t>παραπάνω.</w:t>
      </w:r>
      <w:r w:rsidRPr="00CB37AC">
        <w:rPr>
          <w:lang w:val="el-GR"/>
        </w:rPr>
        <w:t>Η διαφορά οφείλεται στο γεγονός ότι από το εικονικό μηχάνημα τα πακέτα θα πρέπει</w:t>
      </w:r>
      <w:r>
        <w:rPr>
          <w:lang w:val="el-GR"/>
        </w:rPr>
        <w:t xml:space="preserve"> </w:t>
      </w:r>
      <w:r w:rsidRPr="00CB37AC">
        <w:rPr>
          <w:lang w:val="el-GR"/>
        </w:rPr>
        <w:t xml:space="preserve">να περάσουν πρώτα από το </w:t>
      </w:r>
      <w:r>
        <w:t>gateway</w:t>
      </w:r>
      <w:r w:rsidRPr="00CB37AC">
        <w:rPr>
          <w:lang w:val="el-GR"/>
        </w:rPr>
        <w:t xml:space="preserve"> του εικονικού μηχανήματος και στη συνέχεια</w:t>
      </w:r>
      <w:r>
        <w:rPr>
          <w:lang w:val="el-GR"/>
        </w:rPr>
        <w:t xml:space="preserve"> </w:t>
      </w:r>
      <w:r w:rsidRPr="00CB37AC">
        <w:rPr>
          <w:lang w:val="el-GR"/>
        </w:rPr>
        <w:t xml:space="preserve">από το </w:t>
      </w:r>
      <w:r>
        <w:t>gateway</w:t>
      </w:r>
      <w:r w:rsidRPr="00CB37AC">
        <w:rPr>
          <w:lang w:val="el-GR"/>
        </w:rPr>
        <w:t xml:space="preserve"> του φιλοξενούντος, ενώ στο φιλοξενούν δεν υπάρχει αυτό το επιπλέον </w:t>
      </w:r>
      <w:r>
        <w:t>hop</w:t>
      </w:r>
    </w:p>
    <w:p w14:paraId="48B75D3A" w14:textId="75CB3866" w:rsidR="00E204D7" w:rsidRPr="006910B9" w:rsidRDefault="00E204D7" w:rsidP="00E204D7">
      <w:pPr>
        <w:pStyle w:val="1"/>
      </w:pPr>
      <w:r>
        <w:rPr>
          <w:lang w:val="el-GR"/>
        </w:rPr>
        <w:t>Άσκηση</w:t>
      </w:r>
      <w:r w:rsidRPr="006910B9">
        <w:t xml:space="preserve"> 6 : </w:t>
      </w:r>
      <w:r>
        <w:rPr>
          <w:lang w:val="el-GR"/>
        </w:rPr>
        <w:t>Δικτύωση</w:t>
      </w:r>
      <w:r w:rsidRPr="006910B9">
        <w:t xml:space="preserve"> </w:t>
      </w:r>
      <w:r>
        <w:t>NAT</w:t>
      </w:r>
      <w:r w:rsidRPr="006910B9">
        <w:t xml:space="preserve"> </w:t>
      </w:r>
      <w:r>
        <w:t>Network</w:t>
      </w:r>
    </w:p>
    <w:p w14:paraId="6F0C5ED4" w14:textId="3966E11E" w:rsidR="00E204D7" w:rsidRDefault="00E204D7" w:rsidP="00E204D7">
      <w:pPr>
        <w:pStyle w:val="3"/>
      </w:pPr>
      <w:r>
        <w:t>6.1</w:t>
      </w:r>
    </w:p>
    <w:p w14:paraId="05494BFB" w14:textId="62D4D2ED" w:rsidR="00E204D7" w:rsidRPr="00E204D7" w:rsidRDefault="00E5628F" w:rsidP="00E204D7">
      <w:r w:rsidRPr="00E5628F">
        <w:t>10.0.2.0/24</w:t>
      </w:r>
    </w:p>
    <w:p w14:paraId="66F9D5E2" w14:textId="316069C5" w:rsidR="00E204D7" w:rsidRDefault="00E204D7" w:rsidP="00E204D7">
      <w:pPr>
        <w:pStyle w:val="3"/>
      </w:pPr>
      <w:r>
        <w:t>6.2</w:t>
      </w:r>
    </w:p>
    <w:p w14:paraId="1929CDDF" w14:textId="1308D359" w:rsidR="00E5628F" w:rsidRDefault="00E5628F" w:rsidP="00E5628F">
      <w:r w:rsidRPr="00E5628F">
        <w:rPr>
          <w:b/>
          <w:bCs/>
        </w:rPr>
        <w:t>ifconfig em0 delete</w:t>
      </w:r>
    </w:p>
    <w:p w14:paraId="2A5DCD68" w14:textId="6CD80F1E" w:rsidR="00E204D7" w:rsidRPr="00E5628F" w:rsidRDefault="00E5628F" w:rsidP="00E5628F">
      <w:pPr>
        <w:rPr>
          <w:b/>
          <w:bCs/>
        </w:rPr>
      </w:pPr>
      <w:r w:rsidRPr="00E5628F">
        <w:rPr>
          <w:b/>
          <w:bCs/>
        </w:rPr>
        <w:t>rm /var/db/dhclient.leases.em0</w:t>
      </w:r>
    </w:p>
    <w:p w14:paraId="094EA3F0" w14:textId="0204ED1D" w:rsidR="00E204D7" w:rsidRPr="006910B9" w:rsidRDefault="00E204D7" w:rsidP="00E204D7">
      <w:pPr>
        <w:pStyle w:val="3"/>
        <w:rPr>
          <w:lang w:val="el-GR"/>
        </w:rPr>
      </w:pPr>
      <w:r w:rsidRPr="006910B9">
        <w:rPr>
          <w:lang w:val="el-GR"/>
        </w:rPr>
        <w:t>6.3</w:t>
      </w:r>
    </w:p>
    <w:p w14:paraId="224B6072" w14:textId="59F97A40" w:rsidR="00E204D7" w:rsidRPr="006910B9" w:rsidRDefault="00B67F92" w:rsidP="00E204D7">
      <w:pPr>
        <w:rPr>
          <w:b/>
          <w:bCs/>
          <w:lang w:val="el-GR"/>
        </w:rPr>
      </w:pPr>
      <w:r w:rsidRPr="00B67F92">
        <w:rPr>
          <w:b/>
          <w:bCs/>
        </w:rPr>
        <w:t>dhclient</w:t>
      </w:r>
      <w:r w:rsidRPr="006910B9">
        <w:rPr>
          <w:b/>
          <w:bCs/>
          <w:lang w:val="el-GR"/>
        </w:rPr>
        <w:t xml:space="preserve"> </w:t>
      </w:r>
      <w:r w:rsidRPr="00B67F92">
        <w:rPr>
          <w:b/>
          <w:bCs/>
        </w:rPr>
        <w:t>em</w:t>
      </w:r>
      <w:r w:rsidRPr="006910B9">
        <w:rPr>
          <w:b/>
          <w:bCs/>
          <w:lang w:val="el-GR"/>
        </w:rPr>
        <w:t>0</w:t>
      </w:r>
    </w:p>
    <w:p w14:paraId="02738610" w14:textId="6CD6CE16" w:rsidR="00E204D7" w:rsidRPr="006910B9" w:rsidRDefault="00E204D7" w:rsidP="00E204D7">
      <w:pPr>
        <w:pStyle w:val="3"/>
        <w:rPr>
          <w:lang w:val="el-GR"/>
        </w:rPr>
      </w:pPr>
      <w:r w:rsidRPr="006910B9">
        <w:rPr>
          <w:lang w:val="el-GR"/>
        </w:rPr>
        <w:t>6.4</w:t>
      </w:r>
    </w:p>
    <w:p w14:paraId="183CD0C6" w14:textId="434220F7" w:rsidR="00E204D7" w:rsidRPr="00B67F92" w:rsidRDefault="00B67F92" w:rsidP="00B67F92">
      <w:pPr>
        <w:rPr>
          <w:lang w:val="el-GR"/>
        </w:rPr>
      </w:pPr>
      <w:r w:rsidRPr="00B67F92">
        <w:rPr>
          <w:lang w:val="el-GR"/>
        </w:rPr>
        <w:t xml:space="preserve">Αποδόθηκαν στο </w:t>
      </w:r>
      <w:r>
        <w:t>PC</w:t>
      </w:r>
      <w:r w:rsidRPr="00B67F92">
        <w:rPr>
          <w:lang w:val="el-GR"/>
        </w:rPr>
        <w:t xml:space="preserve">1 και </w:t>
      </w:r>
      <w:r>
        <w:t>PC</w:t>
      </w:r>
      <w:r w:rsidRPr="00B67F92">
        <w:rPr>
          <w:lang w:val="el-GR"/>
        </w:rPr>
        <w:t>2 οι 10.0.2.15 και 10.0.2.4 αντίστοιχα, η μεν πρώτη</w:t>
      </w:r>
      <w:r>
        <w:rPr>
          <w:lang w:val="el-GR"/>
        </w:rPr>
        <w:t xml:space="preserve"> </w:t>
      </w:r>
      <w:r w:rsidRPr="00B67F92">
        <w:rPr>
          <w:lang w:val="el-GR"/>
        </w:rPr>
        <w:t>ίδια με πριν, ενώ η δεύτερη διαφορετική.</w:t>
      </w:r>
    </w:p>
    <w:p w14:paraId="1875C4F2" w14:textId="72BA34DA" w:rsidR="00E204D7" w:rsidRPr="006910B9" w:rsidRDefault="00E204D7" w:rsidP="00E204D7">
      <w:pPr>
        <w:pStyle w:val="3"/>
        <w:rPr>
          <w:lang w:val="el-GR"/>
        </w:rPr>
      </w:pPr>
      <w:r w:rsidRPr="006910B9">
        <w:rPr>
          <w:lang w:val="el-GR"/>
        </w:rPr>
        <w:t>6.5</w:t>
      </w:r>
    </w:p>
    <w:p w14:paraId="6106F928" w14:textId="36067903" w:rsidR="00E204D7" w:rsidRPr="006910B9" w:rsidRDefault="0009392B" w:rsidP="00E204D7">
      <w:pPr>
        <w:rPr>
          <w:lang w:val="el-GR"/>
        </w:rPr>
      </w:pPr>
      <w:r w:rsidRPr="0009392B">
        <w:t>DHCP</w:t>
      </w:r>
      <w:r w:rsidRPr="006910B9">
        <w:rPr>
          <w:lang w:val="el-GR"/>
        </w:rPr>
        <w:t xml:space="preserve"> </w:t>
      </w:r>
      <w:r w:rsidRPr="0009392B">
        <w:t>IPv</w:t>
      </w:r>
      <w:r w:rsidRPr="006910B9">
        <w:rPr>
          <w:lang w:val="el-GR"/>
        </w:rPr>
        <w:t xml:space="preserve">4: </w:t>
      </w:r>
      <w:r w:rsidRPr="00540E11">
        <w:rPr>
          <w:b/>
          <w:bCs/>
          <w:lang w:val="el-GR"/>
        </w:rPr>
        <w:t>10.0.2.3</w:t>
      </w:r>
      <w:r w:rsidR="00540E11">
        <w:rPr>
          <w:b/>
          <w:bCs/>
          <w:lang w:val="el-GR"/>
        </w:rPr>
        <w:t xml:space="preserve"> </w:t>
      </w:r>
      <w:r w:rsidRPr="006910B9">
        <w:rPr>
          <w:lang w:val="el-GR"/>
        </w:rPr>
        <w:t>.</w:t>
      </w:r>
    </w:p>
    <w:p w14:paraId="1B10A95A" w14:textId="09C1E730" w:rsidR="00E204D7" w:rsidRPr="006910B9" w:rsidRDefault="00E204D7" w:rsidP="00E204D7">
      <w:pPr>
        <w:pStyle w:val="3"/>
        <w:rPr>
          <w:lang w:val="el-GR"/>
        </w:rPr>
      </w:pPr>
      <w:r w:rsidRPr="006910B9">
        <w:rPr>
          <w:lang w:val="el-GR"/>
        </w:rPr>
        <w:t>6.6</w:t>
      </w:r>
    </w:p>
    <w:p w14:paraId="6D416169" w14:textId="64942302" w:rsidR="0009392B" w:rsidRPr="00DE6E53" w:rsidRDefault="004552D1" w:rsidP="0009392B">
      <w:pPr>
        <w:rPr>
          <w:i/>
          <w:iCs/>
          <w:lang w:val="el-GR"/>
        </w:rPr>
      </w:pPr>
      <w:r w:rsidRPr="004552D1">
        <w:rPr>
          <w:i/>
          <w:iCs/>
        </w:rPr>
        <w:t>nameserver</w:t>
      </w:r>
      <w:r w:rsidRPr="00DE6E53">
        <w:rPr>
          <w:i/>
          <w:iCs/>
          <w:lang w:val="el-GR"/>
        </w:rPr>
        <w:t xml:space="preserve"> 192.168.1.1</w:t>
      </w:r>
    </w:p>
    <w:p w14:paraId="51C25EDF" w14:textId="2B4F4938" w:rsidR="0009392B" w:rsidRPr="006910B9" w:rsidRDefault="0009392B" w:rsidP="0009392B">
      <w:pPr>
        <w:pStyle w:val="3"/>
        <w:rPr>
          <w:lang w:val="el-GR"/>
        </w:rPr>
      </w:pPr>
      <w:r w:rsidRPr="006910B9">
        <w:rPr>
          <w:lang w:val="el-GR"/>
        </w:rPr>
        <w:t>6.7</w:t>
      </w:r>
    </w:p>
    <w:p w14:paraId="237EA76D" w14:textId="153A3F4F" w:rsidR="0009392B" w:rsidRPr="005E7413" w:rsidRDefault="00ED3D96" w:rsidP="0009392B">
      <w:pPr>
        <w:rPr>
          <w:lang w:val="el-GR"/>
        </w:rPr>
      </w:pPr>
      <w:r w:rsidRPr="00ED3D96">
        <w:rPr>
          <w:b/>
          <w:bCs/>
          <w:lang w:val="el-GR"/>
        </w:rPr>
        <w:t>netstat -r</w:t>
      </w:r>
      <w:r>
        <w:rPr>
          <w:lang w:val="el-GR"/>
        </w:rPr>
        <w:t xml:space="preserve"> ---&gt;</w:t>
      </w:r>
      <w:r w:rsidR="0009392B" w:rsidRPr="006910B9">
        <w:rPr>
          <w:lang w:val="el-GR"/>
        </w:rPr>
        <w:t xml:space="preserve">Προκαθορισμένη πύλη είναι η </w:t>
      </w:r>
      <w:r w:rsidR="005E7413" w:rsidRPr="006910B9">
        <w:rPr>
          <w:lang w:val="el-GR"/>
        </w:rPr>
        <w:t xml:space="preserve"> </w:t>
      </w:r>
      <w:r w:rsidR="005E7413">
        <w:rPr>
          <w:lang w:val="el-GR"/>
        </w:rPr>
        <w:t xml:space="preserve"> </w:t>
      </w:r>
      <w:r w:rsidR="0009392B" w:rsidRPr="00FC41F2">
        <w:rPr>
          <w:b/>
          <w:bCs/>
          <w:lang w:val="el-GR"/>
        </w:rPr>
        <w:t>10.0.2.1</w:t>
      </w:r>
      <w:r w:rsidR="005E7413" w:rsidRPr="00FC41F2">
        <w:rPr>
          <w:b/>
          <w:bCs/>
          <w:lang w:val="el-GR"/>
        </w:rPr>
        <w:t xml:space="preserve"> </w:t>
      </w:r>
      <w:r w:rsidR="00FC41F2">
        <w:rPr>
          <w:b/>
          <w:bCs/>
          <w:lang w:val="el-GR"/>
        </w:rPr>
        <w:t>.</w:t>
      </w:r>
    </w:p>
    <w:p w14:paraId="19A63970" w14:textId="5A6E8CD5" w:rsidR="0009392B" w:rsidRPr="009702B5" w:rsidRDefault="0009392B" w:rsidP="0009392B">
      <w:pPr>
        <w:pStyle w:val="3"/>
        <w:rPr>
          <w:lang w:val="el-GR"/>
        </w:rPr>
      </w:pPr>
      <w:r w:rsidRPr="009702B5">
        <w:rPr>
          <w:lang w:val="el-GR"/>
        </w:rPr>
        <w:t>6.8</w:t>
      </w:r>
    </w:p>
    <w:p w14:paraId="0C310FB5" w14:textId="5E7D32C0" w:rsidR="00DA3D21" w:rsidRPr="009702B5" w:rsidRDefault="009702B5" w:rsidP="00DA3D21">
      <w:pPr>
        <w:rPr>
          <w:lang w:val="el-GR"/>
        </w:rPr>
      </w:pPr>
      <w:r w:rsidRPr="009702B5">
        <w:rPr>
          <w:lang w:val="el-GR"/>
        </w:rPr>
        <w:t>Ναι, μπορούμε.</w:t>
      </w:r>
    </w:p>
    <w:p w14:paraId="334E410A" w14:textId="7EB765B4" w:rsidR="0009392B" w:rsidRPr="009702B5" w:rsidRDefault="0009392B" w:rsidP="0009392B">
      <w:pPr>
        <w:pStyle w:val="3"/>
        <w:rPr>
          <w:lang w:val="el-GR"/>
        </w:rPr>
      </w:pPr>
      <w:r w:rsidRPr="009702B5">
        <w:rPr>
          <w:lang w:val="el-GR"/>
        </w:rPr>
        <w:t>6.9</w:t>
      </w:r>
    </w:p>
    <w:p w14:paraId="5B776E20" w14:textId="731D623C" w:rsidR="00DA3D21" w:rsidRPr="009702B5" w:rsidRDefault="00916303" w:rsidP="00DA3D21">
      <w:pPr>
        <w:rPr>
          <w:lang w:val="el-GR"/>
        </w:rPr>
      </w:pPr>
      <w:r>
        <w:rPr>
          <w:lang w:val="el-GR"/>
        </w:rPr>
        <w:t>Ναι</w:t>
      </w:r>
      <w:r w:rsidR="00C45B6B">
        <w:rPr>
          <w:lang w:val="el-GR"/>
        </w:rPr>
        <w:t>,</w:t>
      </w:r>
      <w:r>
        <w:rPr>
          <w:lang w:val="el-GR"/>
        </w:rPr>
        <w:t xml:space="preserve"> μπορούμε.</w:t>
      </w:r>
    </w:p>
    <w:p w14:paraId="26119C43" w14:textId="2794BE08" w:rsidR="0009392B" w:rsidRPr="009702B5" w:rsidRDefault="0009392B" w:rsidP="0009392B">
      <w:pPr>
        <w:pStyle w:val="3"/>
        <w:rPr>
          <w:lang w:val="el-GR"/>
        </w:rPr>
      </w:pPr>
      <w:r w:rsidRPr="009702B5">
        <w:rPr>
          <w:lang w:val="el-GR"/>
        </w:rPr>
        <w:t>6.10</w:t>
      </w:r>
    </w:p>
    <w:p w14:paraId="1EA1EEAA" w14:textId="4DB2E06D" w:rsidR="00DA3D21" w:rsidRPr="009702B5" w:rsidRDefault="009702B5" w:rsidP="00DA3D21">
      <w:pPr>
        <w:rPr>
          <w:lang w:val="el-GR"/>
        </w:rPr>
      </w:pPr>
      <w:r w:rsidRPr="009702B5">
        <w:rPr>
          <w:lang w:val="el-GR"/>
        </w:rPr>
        <w:t xml:space="preserve">Μπορούμε να κάνουμε κανονικά </w:t>
      </w:r>
      <w:r>
        <w:t>ping</w:t>
      </w:r>
      <w:r w:rsidRPr="009702B5">
        <w:rPr>
          <w:lang w:val="el-GR"/>
        </w:rPr>
        <w:t xml:space="preserve"> στην </w:t>
      </w:r>
      <w:r>
        <w:rPr>
          <w:lang w:val="el-GR"/>
        </w:rPr>
        <w:t xml:space="preserve"> </w:t>
      </w:r>
      <w:r w:rsidRPr="00FC41F2">
        <w:rPr>
          <w:b/>
          <w:bCs/>
          <w:lang w:val="el-GR"/>
        </w:rPr>
        <w:t>10.0.2.2</w:t>
      </w:r>
      <w:r w:rsidRPr="009702B5">
        <w:rPr>
          <w:lang w:val="el-GR"/>
        </w:rPr>
        <w:t xml:space="preserve">. Μάλιστα, παρατηρούμε πως πρόκειται στην πραγματικότητα για την συσκευή που αποτελεί την προκαθορισμένη πύλη, αφού από τον πίνακα </w:t>
      </w:r>
      <w:r>
        <w:t>arp</w:t>
      </w:r>
      <w:r w:rsidRPr="009702B5">
        <w:rPr>
          <w:lang w:val="el-GR"/>
        </w:rPr>
        <w:t xml:space="preserve"> βλέπουμε πως η </w:t>
      </w:r>
      <w:r w:rsidRPr="00FC41F2">
        <w:rPr>
          <w:b/>
          <w:bCs/>
          <w:lang w:val="el-GR"/>
        </w:rPr>
        <w:t>10.0.2.1</w:t>
      </w:r>
      <w:r w:rsidRPr="009702B5">
        <w:rPr>
          <w:lang w:val="el-GR"/>
        </w:rPr>
        <w:t xml:space="preserve"> και </w:t>
      </w:r>
      <w:r w:rsidRPr="00FC41F2">
        <w:rPr>
          <w:b/>
          <w:bCs/>
          <w:lang w:val="el-GR"/>
        </w:rPr>
        <w:t>10.0.2.2</w:t>
      </w:r>
      <w:r w:rsidRPr="009702B5">
        <w:rPr>
          <w:lang w:val="el-GR"/>
        </w:rPr>
        <w:t xml:space="preserve"> έχουν ίδιες </w:t>
      </w:r>
      <w:r>
        <w:t>MAC</w:t>
      </w:r>
      <w:r w:rsidRPr="009702B5">
        <w:rPr>
          <w:lang w:val="el-GR"/>
        </w:rPr>
        <w:t xml:space="preserve"> διευθύνσεις.</w:t>
      </w:r>
    </w:p>
    <w:p w14:paraId="264412CD" w14:textId="6D47EF27" w:rsidR="0009392B" w:rsidRPr="009702B5" w:rsidRDefault="0009392B" w:rsidP="0009392B">
      <w:pPr>
        <w:pStyle w:val="3"/>
        <w:rPr>
          <w:lang w:val="el-GR"/>
        </w:rPr>
      </w:pPr>
      <w:r w:rsidRPr="009702B5">
        <w:rPr>
          <w:lang w:val="el-GR"/>
        </w:rPr>
        <w:t>6.11</w:t>
      </w:r>
    </w:p>
    <w:p w14:paraId="71FD865D" w14:textId="3C976E67" w:rsidR="0009392B" w:rsidRPr="009702B5" w:rsidRDefault="009702B5" w:rsidP="0009392B">
      <w:pPr>
        <w:rPr>
          <w:lang w:val="el-GR"/>
        </w:rPr>
      </w:pPr>
      <w:r>
        <w:rPr>
          <w:lang w:val="el-GR"/>
        </w:rPr>
        <w:t xml:space="preserve">Ναι, γιατί λαμβάνουμε απάντηση στο </w:t>
      </w:r>
      <w:r w:rsidRPr="009702B5">
        <w:rPr>
          <w:b/>
          <w:bCs/>
        </w:rPr>
        <w:t>ping</w:t>
      </w:r>
      <w:r w:rsidRPr="009702B5">
        <w:rPr>
          <w:lang w:val="el-GR"/>
        </w:rPr>
        <w:t xml:space="preserve"> </w:t>
      </w:r>
      <w:r w:rsidRPr="009702B5">
        <w:rPr>
          <w:b/>
          <w:bCs/>
          <w:lang w:val="el-GR"/>
        </w:rPr>
        <w:t>www.google.com</w:t>
      </w:r>
    </w:p>
    <w:p w14:paraId="74F222DF" w14:textId="254A2D37" w:rsidR="002577F2" w:rsidRPr="009702B5" w:rsidRDefault="002577F2" w:rsidP="002577F2">
      <w:pPr>
        <w:pStyle w:val="3"/>
        <w:rPr>
          <w:lang w:val="el-GR"/>
        </w:rPr>
      </w:pPr>
      <w:r w:rsidRPr="009702B5">
        <w:rPr>
          <w:lang w:val="el-GR"/>
        </w:rPr>
        <w:lastRenderedPageBreak/>
        <w:t>6.12</w:t>
      </w:r>
    </w:p>
    <w:p w14:paraId="0F7F0F7C" w14:textId="7BDA594B" w:rsidR="002577F2" w:rsidRPr="000629F9" w:rsidRDefault="000629F9" w:rsidP="002577F2">
      <w:pPr>
        <w:rPr>
          <w:lang w:val="el-GR"/>
        </w:rPr>
      </w:pPr>
      <w:r>
        <w:rPr>
          <w:lang w:val="el-GR"/>
        </w:rPr>
        <w:t>Ναι επικοινωνούν.</w:t>
      </w:r>
    </w:p>
    <w:p w14:paraId="2E407649" w14:textId="4A7342C7" w:rsidR="002577F2" w:rsidRPr="00B017C4" w:rsidRDefault="002577F2" w:rsidP="002577F2">
      <w:pPr>
        <w:pStyle w:val="3"/>
        <w:rPr>
          <w:lang w:val="el-GR"/>
        </w:rPr>
      </w:pPr>
      <w:r w:rsidRPr="00B017C4">
        <w:rPr>
          <w:lang w:val="el-GR"/>
        </w:rPr>
        <w:t>6.13</w:t>
      </w:r>
    </w:p>
    <w:p w14:paraId="46FD9314" w14:textId="6CB3AE40" w:rsidR="002577F2" w:rsidRPr="00B017C4" w:rsidRDefault="00B017C4" w:rsidP="002577F2">
      <w:pPr>
        <w:rPr>
          <w:lang w:val="el-GR"/>
        </w:rPr>
      </w:pPr>
      <w:r>
        <w:rPr>
          <w:lang w:val="el-GR"/>
        </w:rPr>
        <w:t xml:space="preserve">Όχι, γιατί δεν έχουν τον ίδιο τρόπο δικτύωσης. Ωστόσο μπορούμε να κάνουμε </w:t>
      </w:r>
      <w:r>
        <w:t>ping</w:t>
      </w:r>
      <w:r>
        <w:rPr>
          <w:lang w:val="el-GR"/>
        </w:rPr>
        <w:t xml:space="preserve"> στην </w:t>
      </w:r>
      <w:r>
        <w:t>IP</w:t>
      </w:r>
      <w:r w:rsidRPr="00B017C4">
        <w:rPr>
          <w:lang w:val="el-GR"/>
        </w:rPr>
        <w:t xml:space="preserve"> </w:t>
      </w:r>
      <w:r>
        <w:rPr>
          <w:lang w:val="el-GR"/>
        </w:rPr>
        <w:t xml:space="preserve">address  10.0.2.4  δεν απαντά όμως το </w:t>
      </w:r>
      <w:r>
        <w:t>PC</w:t>
      </w:r>
      <w:r>
        <w:rPr>
          <w:lang w:val="el-GR"/>
        </w:rPr>
        <w:t xml:space="preserve">2 αλλά ο </w:t>
      </w:r>
      <w:r>
        <w:t>tftp</w:t>
      </w:r>
      <w:r w:rsidRPr="00B017C4">
        <w:rPr>
          <w:lang w:val="el-GR"/>
        </w:rPr>
        <w:t xml:space="preserve"> </w:t>
      </w:r>
      <w:r>
        <w:rPr>
          <w:lang w:val="el-GR"/>
        </w:rPr>
        <w:t xml:space="preserve">server της </w:t>
      </w:r>
      <w:r>
        <w:t>NAT</w:t>
      </w:r>
      <w:r>
        <w:rPr>
          <w:lang w:val="el-GR"/>
        </w:rPr>
        <w:t xml:space="preserve"> δικτύωσης του </w:t>
      </w:r>
      <w:r>
        <w:t>PC</w:t>
      </w:r>
      <w:r>
        <w:rPr>
          <w:lang w:val="el-GR"/>
        </w:rPr>
        <w:t>3.</w:t>
      </w:r>
    </w:p>
    <w:p w14:paraId="1A977202" w14:textId="3EBBB120" w:rsidR="002577F2" w:rsidRPr="002577F2" w:rsidRDefault="002577F2" w:rsidP="002577F2">
      <w:pPr>
        <w:pStyle w:val="3"/>
        <w:rPr>
          <w:lang w:val="el-GR"/>
        </w:rPr>
      </w:pPr>
      <w:r w:rsidRPr="002577F2">
        <w:rPr>
          <w:lang w:val="el-GR"/>
        </w:rPr>
        <w:t>6.14</w:t>
      </w:r>
    </w:p>
    <w:p w14:paraId="6E533075" w14:textId="4C0FDA98" w:rsidR="002577F2" w:rsidRPr="002577F2" w:rsidRDefault="002577F2" w:rsidP="0009392B">
      <w:pPr>
        <w:rPr>
          <w:lang w:val="el-GR"/>
        </w:rPr>
      </w:pPr>
      <w:r>
        <w:rPr>
          <w:lang w:val="el-GR"/>
        </w:rPr>
        <w:t xml:space="preserve">Τρέχοντας </w:t>
      </w:r>
      <w:r>
        <w:t>tcpdump</w:t>
      </w:r>
      <w:r w:rsidRPr="002577F2">
        <w:rPr>
          <w:lang w:val="el-GR"/>
        </w:rPr>
        <w:t xml:space="preserve"> </w:t>
      </w:r>
      <w:r>
        <w:rPr>
          <w:lang w:val="el-GR"/>
        </w:rPr>
        <w:t xml:space="preserve">στα </w:t>
      </w:r>
      <w:r>
        <w:t>PC</w:t>
      </w:r>
      <w:r w:rsidRPr="002577F2">
        <w:rPr>
          <w:lang w:val="el-GR"/>
        </w:rPr>
        <w:t xml:space="preserve"> </w:t>
      </w:r>
      <w:r>
        <w:rPr>
          <w:lang w:val="el-GR"/>
        </w:rPr>
        <w:t xml:space="preserve">στα οποία κάνουμε </w:t>
      </w:r>
      <w:r>
        <w:t>ping</w:t>
      </w:r>
      <w:r w:rsidRPr="002577F2">
        <w:rPr>
          <w:lang w:val="el-GR"/>
        </w:rPr>
        <w:t xml:space="preserve"> </w:t>
      </w:r>
      <w:r>
        <w:rPr>
          <w:lang w:val="el-GR"/>
        </w:rPr>
        <w:t xml:space="preserve">για να δούμε αν λαμβάνουν τα αντίστοιχα </w:t>
      </w:r>
      <w:r>
        <w:t>ICMP</w:t>
      </w:r>
      <w:r w:rsidRPr="002577F2">
        <w:rPr>
          <w:lang w:val="el-GR"/>
        </w:rPr>
        <w:t xml:space="preserve"> </w:t>
      </w:r>
      <w:r>
        <w:rPr>
          <w:lang w:val="el-GR"/>
        </w:rPr>
        <w:t xml:space="preserve">πακέτα. </w:t>
      </w:r>
    </w:p>
    <w:sectPr w:rsidR="002577F2" w:rsidRPr="002577F2" w:rsidSect="002E52FA">
      <w:headerReference w:type="default" r:id="rId31"/>
      <w:footerReference w:type="default" r:id="rId32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7FAE8A" w14:textId="77777777" w:rsidR="009133D2" w:rsidRDefault="009133D2" w:rsidP="00C6554A">
      <w:pPr>
        <w:spacing w:before="0" w:after="0" w:line="240" w:lineRule="auto"/>
      </w:pPr>
      <w:r>
        <w:separator/>
      </w:r>
    </w:p>
  </w:endnote>
  <w:endnote w:type="continuationSeparator" w:id="0">
    <w:p w14:paraId="2D37CF28" w14:textId="77777777" w:rsidR="009133D2" w:rsidRDefault="009133D2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 Light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lang w:val="el-GR"/>
      </w:rPr>
      <w:id w:val="-611430314"/>
      <w:docPartObj>
        <w:docPartGallery w:val="Page Numbers (Bottom of Page)"/>
        <w:docPartUnique/>
      </w:docPartObj>
    </w:sdtPr>
    <w:sdtContent>
      <w:p w14:paraId="7475A17A" w14:textId="77777777" w:rsidR="00407411" w:rsidRDefault="00407411">
        <w:pPr>
          <w:pStyle w:val="a7"/>
          <w:jc w:val="center"/>
        </w:pPr>
        <w:r>
          <w:rPr>
            <w:lang w:val="el-GR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l-GR"/>
          </w:rPr>
          <w:t>2</w:t>
        </w:r>
        <w:r>
          <w:fldChar w:fldCharType="end"/>
        </w:r>
        <w:r>
          <w:rPr>
            <w:lang w:val="el-GR"/>
          </w:rPr>
          <w:t>]</w:t>
        </w:r>
      </w:p>
    </w:sdtContent>
  </w:sdt>
  <w:p w14:paraId="5FC0C6A5" w14:textId="77777777" w:rsidR="00260078" w:rsidRDefault="0026007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8A994" w14:textId="77777777" w:rsidR="009133D2" w:rsidRDefault="009133D2" w:rsidP="00C6554A">
      <w:pPr>
        <w:spacing w:before="0" w:after="0" w:line="240" w:lineRule="auto"/>
      </w:pPr>
      <w:r>
        <w:separator/>
      </w:r>
    </w:p>
  </w:footnote>
  <w:footnote w:type="continuationSeparator" w:id="0">
    <w:p w14:paraId="1FE99F01" w14:textId="77777777" w:rsidR="009133D2" w:rsidRDefault="009133D2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FB91C7" w14:textId="77777777" w:rsidR="00A34E8F" w:rsidRPr="00A34E8F" w:rsidRDefault="00A34E8F" w:rsidP="00A34E8F">
    <w:pPr>
      <w:pStyle w:val="topofpagenote"/>
      <w:rPr>
        <w:sz w:val="18"/>
        <w:szCs w:val="18"/>
      </w:rPr>
    </w:pPr>
    <w:r w:rsidRPr="00A34E8F">
      <w:rPr>
        <w:sz w:val="18"/>
        <w:szCs w:val="18"/>
      </w:rPr>
      <w:t xml:space="preserve">ΕΡΓΑΣΤΗΡΙΟ ΔΙΚΤΥΩΝ ΥΠΟΛΟΓΙΣΤΩΝ </w:t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2F694C">
      <w:rPr>
        <w:sz w:val="18"/>
        <w:szCs w:val="18"/>
      </w:rPr>
      <w:t xml:space="preserve">    </w:t>
    </w:r>
    <w:r w:rsidRPr="002F694C">
      <w:rPr>
        <w:sz w:val="18"/>
        <w:szCs w:val="18"/>
      </w:rPr>
      <w:tab/>
    </w:r>
    <w:r w:rsidRPr="002F694C">
      <w:rPr>
        <w:sz w:val="18"/>
        <w:szCs w:val="18"/>
      </w:rPr>
      <w:tab/>
    </w:r>
    <w:r w:rsidRPr="00A34E8F">
      <w:rPr>
        <w:sz w:val="18"/>
        <w:szCs w:val="18"/>
      </w:rPr>
      <w:t>Ακ. Έτος 2023-24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32C86E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A160E04"/>
    <w:multiLevelType w:val="hybridMultilevel"/>
    <w:tmpl w:val="E6BA0F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48946E4"/>
    <w:multiLevelType w:val="hybridMultilevel"/>
    <w:tmpl w:val="AA3C4DC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E0080C84">
      <w:start w:val="10"/>
      <w:numFmt w:val="bullet"/>
      <w:lvlText w:val="•"/>
      <w:lvlJc w:val="left"/>
      <w:pPr>
        <w:ind w:left="1485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6" w15:restartNumberingAfterBreak="0">
    <w:nsid w:val="72FC7F97"/>
    <w:multiLevelType w:val="hybridMultilevel"/>
    <w:tmpl w:val="1F402B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6703559">
    <w:abstractNumId w:val="9"/>
  </w:num>
  <w:num w:numId="2" w16cid:durableId="2048021419">
    <w:abstractNumId w:val="8"/>
  </w:num>
  <w:num w:numId="3" w16cid:durableId="360398390">
    <w:abstractNumId w:val="8"/>
  </w:num>
  <w:num w:numId="4" w16cid:durableId="596445897">
    <w:abstractNumId w:val="9"/>
  </w:num>
  <w:num w:numId="5" w16cid:durableId="77362979">
    <w:abstractNumId w:val="14"/>
  </w:num>
  <w:num w:numId="6" w16cid:durableId="1321158538">
    <w:abstractNumId w:val="10"/>
  </w:num>
  <w:num w:numId="7" w16cid:durableId="1841043146">
    <w:abstractNumId w:val="11"/>
  </w:num>
  <w:num w:numId="8" w16cid:durableId="47611517">
    <w:abstractNumId w:val="7"/>
  </w:num>
  <w:num w:numId="9" w16cid:durableId="17892964">
    <w:abstractNumId w:val="6"/>
  </w:num>
  <w:num w:numId="10" w16cid:durableId="610940197">
    <w:abstractNumId w:val="5"/>
  </w:num>
  <w:num w:numId="11" w16cid:durableId="148329983">
    <w:abstractNumId w:val="4"/>
  </w:num>
  <w:num w:numId="12" w16cid:durableId="1393306041">
    <w:abstractNumId w:val="3"/>
  </w:num>
  <w:num w:numId="13" w16cid:durableId="1960065370">
    <w:abstractNumId w:val="2"/>
  </w:num>
  <w:num w:numId="14" w16cid:durableId="1037895451">
    <w:abstractNumId w:val="1"/>
  </w:num>
  <w:num w:numId="15" w16cid:durableId="671107750">
    <w:abstractNumId w:val="0"/>
  </w:num>
  <w:num w:numId="16" w16cid:durableId="1785273209">
    <w:abstractNumId w:val="12"/>
  </w:num>
  <w:num w:numId="17" w16cid:durableId="1322463202">
    <w:abstractNumId w:val="13"/>
  </w:num>
  <w:num w:numId="18" w16cid:durableId="1198005521">
    <w:abstractNumId w:val="15"/>
  </w:num>
  <w:num w:numId="19" w16cid:durableId="109932995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2BB5"/>
    <w:rsid w:val="0001289E"/>
    <w:rsid w:val="00012D88"/>
    <w:rsid w:val="0001370D"/>
    <w:rsid w:val="0004246E"/>
    <w:rsid w:val="00042FBD"/>
    <w:rsid w:val="0006035F"/>
    <w:rsid w:val="000629F9"/>
    <w:rsid w:val="00092966"/>
    <w:rsid w:val="00093106"/>
    <w:rsid w:val="0009392B"/>
    <w:rsid w:val="00095170"/>
    <w:rsid w:val="000A17DA"/>
    <w:rsid w:val="000A3F73"/>
    <w:rsid w:val="000A43FD"/>
    <w:rsid w:val="000C5584"/>
    <w:rsid w:val="000C5C3A"/>
    <w:rsid w:val="000C643E"/>
    <w:rsid w:val="000E7E3C"/>
    <w:rsid w:val="001068ED"/>
    <w:rsid w:val="0010758D"/>
    <w:rsid w:val="00125A60"/>
    <w:rsid w:val="00125C60"/>
    <w:rsid w:val="00151136"/>
    <w:rsid w:val="0015211D"/>
    <w:rsid w:val="00154A35"/>
    <w:rsid w:val="0016089F"/>
    <w:rsid w:val="001610C4"/>
    <w:rsid w:val="00164081"/>
    <w:rsid w:val="00190F92"/>
    <w:rsid w:val="001917DB"/>
    <w:rsid w:val="001B361E"/>
    <w:rsid w:val="001B39BB"/>
    <w:rsid w:val="001B4FC4"/>
    <w:rsid w:val="001B7FBE"/>
    <w:rsid w:val="001C672B"/>
    <w:rsid w:val="001D6FB0"/>
    <w:rsid w:val="001E084F"/>
    <w:rsid w:val="001F5AA5"/>
    <w:rsid w:val="001F7874"/>
    <w:rsid w:val="0021594F"/>
    <w:rsid w:val="002166A0"/>
    <w:rsid w:val="0024292B"/>
    <w:rsid w:val="00251263"/>
    <w:rsid w:val="002515AE"/>
    <w:rsid w:val="00252FC0"/>
    <w:rsid w:val="002554CD"/>
    <w:rsid w:val="002577F2"/>
    <w:rsid w:val="00260078"/>
    <w:rsid w:val="00286C5D"/>
    <w:rsid w:val="00287791"/>
    <w:rsid w:val="00293B83"/>
    <w:rsid w:val="002955BC"/>
    <w:rsid w:val="002A1660"/>
    <w:rsid w:val="002A79AC"/>
    <w:rsid w:val="002B4294"/>
    <w:rsid w:val="002B633D"/>
    <w:rsid w:val="002D64ED"/>
    <w:rsid w:val="002D72AA"/>
    <w:rsid w:val="002E275B"/>
    <w:rsid w:val="002E3F45"/>
    <w:rsid w:val="002E52FA"/>
    <w:rsid w:val="002F694C"/>
    <w:rsid w:val="002F7F94"/>
    <w:rsid w:val="003238AB"/>
    <w:rsid w:val="00323CFD"/>
    <w:rsid w:val="003262F8"/>
    <w:rsid w:val="00330831"/>
    <w:rsid w:val="00333D0D"/>
    <w:rsid w:val="003369E7"/>
    <w:rsid w:val="00350872"/>
    <w:rsid w:val="00351886"/>
    <w:rsid w:val="00357D97"/>
    <w:rsid w:val="003700D8"/>
    <w:rsid w:val="003776B1"/>
    <w:rsid w:val="003812E7"/>
    <w:rsid w:val="0038213A"/>
    <w:rsid w:val="003828F0"/>
    <w:rsid w:val="00385E12"/>
    <w:rsid w:val="0038748E"/>
    <w:rsid w:val="003921F0"/>
    <w:rsid w:val="003A0BFA"/>
    <w:rsid w:val="003A1882"/>
    <w:rsid w:val="003A7E98"/>
    <w:rsid w:val="003C4E17"/>
    <w:rsid w:val="003D1AED"/>
    <w:rsid w:val="003D37A1"/>
    <w:rsid w:val="003D7215"/>
    <w:rsid w:val="003D7C3D"/>
    <w:rsid w:val="003E1B5D"/>
    <w:rsid w:val="003E4DD1"/>
    <w:rsid w:val="003E4F9D"/>
    <w:rsid w:val="004024EF"/>
    <w:rsid w:val="00406489"/>
    <w:rsid w:val="00407411"/>
    <w:rsid w:val="0040769F"/>
    <w:rsid w:val="00411218"/>
    <w:rsid w:val="0041287D"/>
    <w:rsid w:val="004218A7"/>
    <w:rsid w:val="00435675"/>
    <w:rsid w:val="004552D1"/>
    <w:rsid w:val="004579F9"/>
    <w:rsid w:val="004638FC"/>
    <w:rsid w:val="00472660"/>
    <w:rsid w:val="00492228"/>
    <w:rsid w:val="004A29A9"/>
    <w:rsid w:val="004B46C6"/>
    <w:rsid w:val="004B6E29"/>
    <w:rsid w:val="004C049F"/>
    <w:rsid w:val="004C1EF0"/>
    <w:rsid w:val="004D391B"/>
    <w:rsid w:val="004E79F6"/>
    <w:rsid w:val="004F1E01"/>
    <w:rsid w:val="005000E2"/>
    <w:rsid w:val="00503BD5"/>
    <w:rsid w:val="0053105A"/>
    <w:rsid w:val="00540E11"/>
    <w:rsid w:val="0054185E"/>
    <w:rsid w:val="00567C94"/>
    <w:rsid w:val="00577A0E"/>
    <w:rsid w:val="005837D7"/>
    <w:rsid w:val="005A3CF0"/>
    <w:rsid w:val="005B3A9C"/>
    <w:rsid w:val="005D1C84"/>
    <w:rsid w:val="005E7413"/>
    <w:rsid w:val="005E7D7C"/>
    <w:rsid w:val="005F09BD"/>
    <w:rsid w:val="00602A41"/>
    <w:rsid w:val="006133DB"/>
    <w:rsid w:val="006208AF"/>
    <w:rsid w:val="00623989"/>
    <w:rsid w:val="00625720"/>
    <w:rsid w:val="00626CBB"/>
    <w:rsid w:val="0062797B"/>
    <w:rsid w:val="006334B0"/>
    <w:rsid w:val="00640B5F"/>
    <w:rsid w:val="0065180C"/>
    <w:rsid w:val="00652005"/>
    <w:rsid w:val="00656C39"/>
    <w:rsid w:val="006618FB"/>
    <w:rsid w:val="006669DE"/>
    <w:rsid w:val="00671C94"/>
    <w:rsid w:val="006910B9"/>
    <w:rsid w:val="00693A8D"/>
    <w:rsid w:val="006945DE"/>
    <w:rsid w:val="00696620"/>
    <w:rsid w:val="006A3CE7"/>
    <w:rsid w:val="006A3DAD"/>
    <w:rsid w:val="006B48B5"/>
    <w:rsid w:val="006C10C0"/>
    <w:rsid w:val="006E0F9D"/>
    <w:rsid w:val="006E2B88"/>
    <w:rsid w:val="00705885"/>
    <w:rsid w:val="00723C96"/>
    <w:rsid w:val="00723D32"/>
    <w:rsid w:val="00724BCF"/>
    <w:rsid w:val="007358ED"/>
    <w:rsid w:val="00736FA8"/>
    <w:rsid w:val="007400FA"/>
    <w:rsid w:val="007438FD"/>
    <w:rsid w:val="00774A8B"/>
    <w:rsid w:val="007778C0"/>
    <w:rsid w:val="0078301B"/>
    <w:rsid w:val="00786E42"/>
    <w:rsid w:val="007951D1"/>
    <w:rsid w:val="00796E8F"/>
    <w:rsid w:val="007A7BFF"/>
    <w:rsid w:val="007B0B1B"/>
    <w:rsid w:val="007C55F9"/>
    <w:rsid w:val="007C79CD"/>
    <w:rsid w:val="007D020C"/>
    <w:rsid w:val="007D65B5"/>
    <w:rsid w:val="007E1B76"/>
    <w:rsid w:val="007E4ED9"/>
    <w:rsid w:val="007E67F9"/>
    <w:rsid w:val="007F65C8"/>
    <w:rsid w:val="008068FA"/>
    <w:rsid w:val="00812984"/>
    <w:rsid w:val="008154C5"/>
    <w:rsid w:val="00824D3F"/>
    <w:rsid w:val="00836877"/>
    <w:rsid w:val="00843D80"/>
    <w:rsid w:val="0085125B"/>
    <w:rsid w:val="008521E9"/>
    <w:rsid w:val="00862774"/>
    <w:rsid w:val="008A1118"/>
    <w:rsid w:val="008A5BD0"/>
    <w:rsid w:val="008B2233"/>
    <w:rsid w:val="008B6B35"/>
    <w:rsid w:val="008C287A"/>
    <w:rsid w:val="008C723D"/>
    <w:rsid w:val="008C7F45"/>
    <w:rsid w:val="008C7F82"/>
    <w:rsid w:val="00901603"/>
    <w:rsid w:val="0090242E"/>
    <w:rsid w:val="00903A58"/>
    <w:rsid w:val="009133D2"/>
    <w:rsid w:val="00916303"/>
    <w:rsid w:val="009302B8"/>
    <w:rsid w:val="00932A6F"/>
    <w:rsid w:val="0095112D"/>
    <w:rsid w:val="0095134F"/>
    <w:rsid w:val="00967075"/>
    <w:rsid w:val="00967946"/>
    <w:rsid w:val="009702B5"/>
    <w:rsid w:val="0098154F"/>
    <w:rsid w:val="0099384D"/>
    <w:rsid w:val="009A484C"/>
    <w:rsid w:val="009C2E20"/>
    <w:rsid w:val="009F2EE5"/>
    <w:rsid w:val="00A1238E"/>
    <w:rsid w:val="00A342BA"/>
    <w:rsid w:val="00A34E8F"/>
    <w:rsid w:val="00A36E4C"/>
    <w:rsid w:val="00A372DA"/>
    <w:rsid w:val="00A44241"/>
    <w:rsid w:val="00A463F9"/>
    <w:rsid w:val="00A56017"/>
    <w:rsid w:val="00A72BA7"/>
    <w:rsid w:val="00A82969"/>
    <w:rsid w:val="00A855EE"/>
    <w:rsid w:val="00AA050B"/>
    <w:rsid w:val="00AB286B"/>
    <w:rsid w:val="00AB5E39"/>
    <w:rsid w:val="00AC522E"/>
    <w:rsid w:val="00AC7F81"/>
    <w:rsid w:val="00AD5310"/>
    <w:rsid w:val="00AD7CF5"/>
    <w:rsid w:val="00AF371E"/>
    <w:rsid w:val="00AF75A3"/>
    <w:rsid w:val="00B017C4"/>
    <w:rsid w:val="00B06C93"/>
    <w:rsid w:val="00B100B9"/>
    <w:rsid w:val="00B31D5C"/>
    <w:rsid w:val="00B346B6"/>
    <w:rsid w:val="00B478D8"/>
    <w:rsid w:val="00B62BB5"/>
    <w:rsid w:val="00B67F92"/>
    <w:rsid w:val="00B70C17"/>
    <w:rsid w:val="00B737CC"/>
    <w:rsid w:val="00B9648F"/>
    <w:rsid w:val="00BB10F8"/>
    <w:rsid w:val="00BB26BE"/>
    <w:rsid w:val="00BE0B72"/>
    <w:rsid w:val="00BE1C0A"/>
    <w:rsid w:val="00BF250E"/>
    <w:rsid w:val="00BF4609"/>
    <w:rsid w:val="00C0688E"/>
    <w:rsid w:val="00C11876"/>
    <w:rsid w:val="00C22DFE"/>
    <w:rsid w:val="00C45B6B"/>
    <w:rsid w:val="00C57C1D"/>
    <w:rsid w:val="00C62A3E"/>
    <w:rsid w:val="00C62AAE"/>
    <w:rsid w:val="00C6554A"/>
    <w:rsid w:val="00C67E78"/>
    <w:rsid w:val="00C727C9"/>
    <w:rsid w:val="00C818FC"/>
    <w:rsid w:val="00C83325"/>
    <w:rsid w:val="00C85B9E"/>
    <w:rsid w:val="00C879B5"/>
    <w:rsid w:val="00C92CC3"/>
    <w:rsid w:val="00C95D3E"/>
    <w:rsid w:val="00CB37AC"/>
    <w:rsid w:val="00CC5832"/>
    <w:rsid w:val="00CD4183"/>
    <w:rsid w:val="00D0354C"/>
    <w:rsid w:val="00D10BB3"/>
    <w:rsid w:val="00D11089"/>
    <w:rsid w:val="00D1166D"/>
    <w:rsid w:val="00D25734"/>
    <w:rsid w:val="00D31123"/>
    <w:rsid w:val="00D314AF"/>
    <w:rsid w:val="00D36AF6"/>
    <w:rsid w:val="00D41CDE"/>
    <w:rsid w:val="00D457E6"/>
    <w:rsid w:val="00D64B71"/>
    <w:rsid w:val="00D761D5"/>
    <w:rsid w:val="00D767EE"/>
    <w:rsid w:val="00D840DA"/>
    <w:rsid w:val="00D859F0"/>
    <w:rsid w:val="00DA3D21"/>
    <w:rsid w:val="00DB4BBC"/>
    <w:rsid w:val="00DB682D"/>
    <w:rsid w:val="00DB7F9E"/>
    <w:rsid w:val="00DC0976"/>
    <w:rsid w:val="00DE6E53"/>
    <w:rsid w:val="00DF467E"/>
    <w:rsid w:val="00DF79F9"/>
    <w:rsid w:val="00E01DF5"/>
    <w:rsid w:val="00E05DFA"/>
    <w:rsid w:val="00E204D7"/>
    <w:rsid w:val="00E32AAF"/>
    <w:rsid w:val="00E44AEC"/>
    <w:rsid w:val="00E5628F"/>
    <w:rsid w:val="00E662DA"/>
    <w:rsid w:val="00E730F3"/>
    <w:rsid w:val="00E75123"/>
    <w:rsid w:val="00E8704F"/>
    <w:rsid w:val="00E94D03"/>
    <w:rsid w:val="00E95E85"/>
    <w:rsid w:val="00EB4280"/>
    <w:rsid w:val="00EC27A1"/>
    <w:rsid w:val="00EC6203"/>
    <w:rsid w:val="00EC7E08"/>
    <w:rsid w:val="00ED3D96"/>
    <w:rsid w:val="00ED503E"/>
    <w:rsid w:val="00ED5A1B"/>
    <w:rsid w:val="00ED7C44"/>
    <w:rsid w:val="00EE5850"/>
    <w:rsid w:val="00EF7295"/>
    <w:rsid w:val="00F0059B"/>
    <w:rsid w:val="00F02FC9"/>
    <w:rsid w:val="00F034B7"/>
    <w:rsid w:val="00F04C7E"/>
    <w:rsid w:val="00F336D8"/>
    <w:rsid w:val="00F36183"/>
    <w:rsid w:val="00F46640"/>
    <w:rsid w:val="00F52B41"/>
    <w:rsid w:val="00F634E1"/>
    <w:rsid w:val="00F71192"/>
    <w:rsid w:val="00F717CC"/>
    <w:rsid w:val="00F739D7"/>
    <w:rsid w:val="00F8002C"/>
    <w:rsid w:val="00F868F9"/>
    <w:rsid w:val="00F91EAF"/>
    <w:rsid w:val="00FB2836"/>
    <w:rsid w:val="00FB7D8C"/>
    <w:rsid w:val="00FC41F2"/>
    <w:rsid w:val="00FC6599"/>
    <w:rsid w:val="00FF0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F3C580"/>
  <w15:docId w15:val="{979950CD-6B66-4630-AB58-513D71E02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94D03"/>
    <w:rPr>
      <w:rFonts w:ascii="Calibri" w:hAnsi="Calibri"/>
      <w:color w:val="262626" w:themeColor="text1" w:themeTint="D9"/>
    </w:rPr>
  </w:style>
  <w:style w:type="paragraph" w:styleId="1">
    <w:name w:val="heading 1"/>
    <w:basedOn w:val="a1"/>
    <w:next w:val="a1"/>
    <w:link w:val="1Char"/>
    <w:uiPriority w:val="9"/>
    <w:qFormat/>
    <w:rsid w:val="00A34E8F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830F0E" w:themeColor="accent1" w:themeShade="BF"/>
      <w:sz w:val="28"/>
    </w:rPr>
  </w:style>
  <w:style w:type="paragraph" w:styleId="2">
    <w:name w:val="heading 2"/>
    <w:basedOn w:val="a1"/>
    <w:next w:val="a1"/>
    <w:link w:val="2Char"/>
    <w:uiPriority w:val="9"/>
    <w:unhideWhenUsed/>
    <w:rsid w:val="00A34E8F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830F0E" w:themeColor="accent1" w:themeShade="BF"/>
      <w:sz w:val="24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ED503E"/>
    <w:pPr>
      <w:keepNext/>
      <w:keepLines/>
      <w:pBdr>
        <w:top w:val="double" w:sz="4" w:space="1" w:color="000000" w:themeColor="text1"/>
      </w:pBdr>
      <w:spacing w:before="40" w:after="0"/>
      <w:outlineLvl w:val="2"/>
    </w:pPr>
    <w:rPr>
      <w:rFonts w:asciiTheme="majorHAnsi" w:eastAsiaTheme="majorEastAsia" w:hAnsiTheme="majorHAnsi" w:cstheme="majorBidi"/>
      <w:b/>
      <w:color w:val="830F0E" w:themeColor="accent1" w:themeShade="BF"/>
      <w:szCs w:val="24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570A09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70A09" w:themeColor="accent1" w:themeShade="7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Επικεφαλίδα 1 Char"/>
    <w:basedOn w:val="a2"/>
    <w:link w:val="1"/>
    <w:uiPriority w:val="9"/>
    <w:rsid w:val="00A34E8F"/>
    <w:rPr>
      <w:rFonts w:asciiTheme="majorHAnsi" w:eastAsiaTheme="majorEastAsia" w:hAnsiTheme="majorHAnsi" w:cstheme="majorBidi"/>
      <w:color w:val="830F0E" w:themeColor="accent1" w:themeShade="BF"/>
      <w:sz w:val="28"/>
    </w:rPr>
  </w:style>
  <w:style w:type="character" w:customStyle="1" w:styleId="2Char">
    <w:name w:val="Επικεφαλίδα 2 Char"/>
    <w:basedOn w:val="a2"/>
    <w:link w:val="2"/>
    <w:uiPriority w:val="9"/>
    <w:rsid w:val="00A34E8F"/>
    <w:rPr>
      <w:rFonts w:asciiTheme="majorHAnsi" w:eastAsiaTheme="majorEastAsia" w:hAnsiTheme="majorHAnsi" w:cstheme="majorBidi"/>
      <w:caps/>
      <w:color w:val="830F0E" w:themeColor="accent1" w:themeShade="BF"/>
      <w:sz w:val="24"/>
    </w:rPr>
  </w:style>
  <w:style w:type="paragraph" w:customStyle="1" w:styleId="ContactInfo">
    <w:name w:val="Contact Info"/>
    <w:basedOn w:val="a1"/>
    <w:uiPriority w:val="4"/>
    <w:qFormat/>
    <w:rsid w:val="007B0B1B"/>
    <w:pPr>
      <w:spacing w:before="0" w:after="0"/>
      <w:jc w:val="center"/>
    </w:pPr>
    <w:rPr>
      <w:rFonts w:ascii="Cascadia Mono Light" w:hAnsi="Cascadia Mono Light"/>
    </w:rPr>
  </w:style>
  <w:style w:type="paragraph" w:styleId="a0">
    <w:name w:val="List Bullet"/>
    <w:basedOn w:val="a1"/>
    <w:uiPriority w:val="10"/>
    <w:unhideWhenUsed/>
    <w:qFormat/>
    <w:rsid w:val="00C6554A"/>
    <w:pPr>
      <w:numPr>
        <w:numId w:val="4"/>
      </w:numPr>
    </w:pPr>
  </w:style>
  <w:style w:type="paragraph" w:styleId="a5">
    <w:name w:val="Title"/>
    <w:basedOn w:val="a1"/>
    <w:link w:val="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830F0E" w:themeColor="accent1" w:themeShade="BF"/>
      <w:kern w:val="28"/>
      <w:sz w:val="60"/>
    </w:rPr>
  </w:style>
  <w:style w:type="character" w:customStyle="1" w:styleId="Char">
    <w:name w:val="Τίτλος Char"/>
    <w:basedOn w:val="a2"/>
    <w:link w:val="a5"/>
    <w:uiPriority w:val="2"/>
    <w:rsid w:val="00333D0D"/>
    <w:rPr>
      <w:rFonts w:asciiTheme="majorHAnsi" w:eastAsiaTheme="majorEastAsia" w:hAnsiTheme="majorHAnsi" w:cstheme="majorBidi"/>
      <w:color w:val="830F0E" w:themeColor="accent1" w:themeShade="BF"/>
      <w:kern w:val="28"/>
      <w:sz w:val="60"/>
    </w:rPr>
  </w:style>
  <w:style w:type="paragraph" w:styleId="a6">
    <w:name w:val="Subtitle"/>
    <w:basedOn w:val="a1"/>
    <w:link w:val="Char0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Char0">
    <w:name w:val="Υπότιτλος Char"/>
    <w:basedOn w:val="a2"/>
    <w:link w:val="a6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a7">
    <w:name w:val="footer"/>
    <w:basedOn w:val="a1"/>
    <w:link w:val="Char1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Char1">
    <w:name w:val="Υποσέλιδο Char"/>
    <w:basedOn w:val="a2"/>
    <w:link w:val="a7"/>
    <w:uiPriority w:val="99"/>
    <w:rsid w:val="00C6554A"/>
    <w:rPr>
      <w:caps/>
    </w:rPr>
  </w:style>
  <w:style w:type="paragraph" w:customStyle="1" w:styleId="Photo">
    <w:name w:val="Photo"/>
    <w:basedOn w:val="a1"/>
    <w:uiPriority w:val="1"/>
    <w:qFormat/>
    <w:rsid w:val="00C6554A"/>
    <w:pPr>
      <w:spacing w:before="0" w:after="0" w:line="240" w:lineRule="auto"/>
      <w:jc w:val="center"/>
    </w:pPr>
  </w:style>
  <w:style w:type="paragraph" w:styleId="a8">
    <w:name w:val="header"/>
    <w:basedOn w:val="a1"/>
    <w:link w:val="Char2"/>
    <w:uiPriority w:val="99"/>
    <w:unhideWhenUsed/>
    <w:rsid w:val="00C6554A"/>
    <w:pPr>
      <w:spacing w:before="0" w:after="0" w:line="240" w:lineRule="auto"/>
    </w:pPr>
  </w:style>
  <w:style w:type="character" w:customStyle="1" w:styleId="Char2">
    <w:name w:val="Κεφαλίδα Char"/>
    <w:basedOn w:val="a2"/>
    <w:link w:val="a8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a">
    <w:name w:val="List Number"/>
    <w:basedOn w:val="a1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3Char">
    <w:name w:val="Επικεφαλίδα 3 Char"/>
    <w:basedOn w:val="a2"/>
    <w:link w:val="3"/>
    <w:uiPriority w:val="9"/>
    <w:rsid w:val="00ED503E"/>
    <w:rPr>
      <w:rFonts w:asciiTheme="majorHAnsi" w:eastAsiaTheme="majorEastAsia" w:hAnsiTheme="majorHAnsi" w:cstheme="majorBidi"/>
      <w:b/>
      <w:color w:val="830F0E" w:themeColor="accent1" w:themeShade="BF"/>
      <w:szCs w:val="24"/>
    </w:rPr>
  </w:style>
  <w:style w:type="character" w:customStyle="1" w:styleId="8Char">
    <w:name w:val="Επικεφαλίδα 8 Char"/>
    <w:basedOn w:val="a2"/>
    <w:link w:val="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Char">
    <w:name w:val="Επικεφαλίδα 9 Char"/>
    <w:basedOn w:val="a2"/>
    <w:link w:val="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9">
    <w:name w:val="Intense Emphasis"/>
    <w:basedOn w:val="a2"/>
    <w:uiPriority w:val="21"/>
    <w:semiHidden/>
    <w:unhideWhenUsed/>
    <w:qFormat/>
    <w:rsid w:val="00C6554A"/>
    <w:rPr>
      <w:i/>
      <w:iCs/>
      <w:color w:val="830F0E" w:themeColor="accent1" w:themeShade="BF"/>
    </w:rPr>
  </w:style>
  <w:style w:type="paragraph" w:styleId="aa">
    <w:name w:val="Intense Quote"/>
    <w:basedOn w:val="a1"/>
    <w:next w:val="a1"/>
    <w:link w:val="Char3"/>
    <w:uiPriority w:val="30"/>
    <w:semiHidden/>
    <w:unhideWhenUsed/>
    <w:qFormat/>
    <w:rsid w:val="00C6554A"/>
    <w:pPr>
      <w:pBdr>
        <w:top w:val="single" w:sz="4" w:space="10" w:color="830F0E" w:themeColor="accent1" w:themeShade="BF"/>
        <w:bottom w:val="single" w:sz="4" w:space="10" w:color="830F0E" w:themeColor="accent1" w:themeShade="BF"/>
      </w:pBdr>
      <w:spacing w:before="360" w:after="360"/>
      <w:ind w:left="864" w:right="864"/>
      <w:jc w:val="center"/>
    </w:pPr>
    <w:rPr>
      <w:i/>
      <w:iCs/>
      <w:color w:val="830F0E" w:themeColor="accent1" w:themeShade="BF"/>
    </w:rPr>
  </w:style>
  <w:style w:type="character" w:customStyle="1" w:styleId="Char3">
    <w:name w:val="Έντονο απόσπ. Char"/>
    <w:basedOn w:val="a2"/>
    <w:link w:val="aa"/>
    <w:uiPriority w:val="30"/>
    <w:semiHidden/>
    <w:rsid w:val="00C6554A"/>
    <w:rPr>
      <w:i/>
      <w:iCs/>
      <w:color w:val="830F0E" w:themeColor="accent1" w:themeShade="BF"/>
    </w:rPr>
  </w:style>
  <w:style w:type="character" w:styleId="ab">
    <w:name w:val="Intense Reference"/>
    <w:basedOn w:val="a2"/>
    <w:uiPriority w:val="32"/>
    <w:semiHidden/>
    <w:unhideWhenUsed/>
    <w:qFormat/>
    <w:rsid w:val="00C6554A"/>
    <w:rPr>
      <w:b/>
      <w:bCs/>
      <w:caps w:val="0"/>
      <w:smallCaps/>
      <w:color w:val="830F0E" w:themeColor="accent1" w:themeShade="BF"/>
      <w:spacing w:val="5"/>
    </w:rPr>
  </w:style>
  <w:style w:type="paragraph" w:styleId="ac">
    <w:name w:val="caption"/>
    <w:basedOn w:val="a1"/>
    <w:next w:val="a1"/>
    <w:uiPriority w:val="35"/>
    <w:semiHidden/>
    <w:unhideWhenUsed/>
    <w:qFormat/>
    <w:rsid w:val="00C6554A"/>
    <w:pPr>
      <w:spacing w:before="0" w:line="240" w:lineRule="auto"/>
    </w:pPr>
    <w:rPr>
      <w:i/>
      <w:iCs/>
      <w:color w:val="1E5155" w:themeColor="text2"/>
      <w:szCs w:val="18"/>
    </w:rPr>
  </w:style>
  <w:style w:type="paragraph" w:styleId="ad">
    <w:name w:val="Balloon Text"/>
    <w:basedOn w:val="a1"/>
    <w:link w:val="Char4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4">
    <w:name w:val="Κείμενο πλαισίου Char"/>
    <w:basedOn w:val="a2"/>
    <w:link w:val="ad"/>
    <w:uiPriority w:val="99"/>
    <w:semiHidden/>
    <w:rsid w:val="00C6554A"/>
    <w:rPr>
      <w:rFonts w:ascii="Segoe UI" w:hAnsi="Segoe UI" w:cs="Segoe UI"/>
      <w:szCs w:val="18"/>
    </w:rPr>
  </w:style>
  <w:style w:type="paragraph" w:styleId="ae">
    <w:name w:val="Block Text"/>
    <w:basedOn w:val="a1"/>
    <w:uiPriority w:val="99"/>
    <w:semiHidden/>
    <w:unhideWhenUsed/>
    <w:rsid w:val="00C6554A"/>
    <w:pPr>
      <w:pBdr>
        <w:top w:val="single" w:sz="2" w:space="10" w:color="830F0E" w:themeColor="accent1" w:themeShade="BF"/>
        <w:left w:val="single" w:sz="2" w:space="10" w:color="830F0E" w:themeColor="accent1" w:themeShade="BF"/>
        <w:bottom w:val="single" w:sz="2" w:space="10" w:color="830F0E" w:themeColor="accent1" w:themeShade="BF"/>
        <w:right w:val="single" w:sz="2" w:space="10" w:color="830F0E" w:themeColor="accent1" w:themeShade="BF"/>
      </w:pBdr>
      <w:ind w:left="1152" w:right="1152"/>
    </w:pPr>
    <w:rPr>
      <w:rFonts w:eastAsiaTheme="minorEastAsia"/>
      <w:i/>
      <w:iCs/>
      <w:color w:val="830F0E" w:themeColor="accent1" w:themeShade="BF"/>
    </w:rPr>
  </w:style>
  <w:style w:type="paragraph" w:styleId="30">
    <w:name w:val="Body Text 3"/>
    <w:basedOn w:val="a1"/>
    <w:link w:val="3Char0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3Char0">
    <w:name w:val="Σώμα κείμενου 3 Char"/>
    <w:basedOn w:val="a2"/>
    <w:link w:val="30"/>
    <w:uiPriority w:val="99"/>
    <w:semiHidden/>
    <w:rsid w:val="00C6554A"/>
    <w:rPr>
      <w:szCs w:val="16"/>
    </w:rPr>
  </w:style>
  <w:style w:type="paragraph" w:styleId="31">
    <w:name w:val="Body Text Indent 3"/>
    <w:basedOn w:val="a1"/>
    <w:link w:val="3Char1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3Char1">
    <w:name w:val="Σώμα κείμενου με εσοχή 3 Char"/>
    <w:basedOn w:val="a2"/>
    <w:link w:val="31"/>
    <w:uiPriority w:val="99"/>
    <w:semiHidden/>
    <w:rsid w:val="00C6554A"/>
    <w:rPr>
      <w:szCs w:val="16"/>
    </w:rPr>
  </w:style>
  <w:style w:type="character" w:styleId="af">
    <w:name w:val="annotation reference"/>
    <w:basedOn w:val="a2"/>
    <w:uiPriority w:val="99"/>
    <w:semiHidden/>
    <w:unhideWhenUsed/>
    <w:rsid w:val="00C6554A"/>
    <w:rPr>
      <w:sz w:val="22"/>
      <w:szCs w:val="16"/>
    </w:rPr>
  </w:style>
  <w:style w:type="paragraph" w:styleId="af0">
    <w:name w:val="annotation text"/>
    <w:basedOn w:val="a1"/>
    <w:link w:val="Char5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har5">
    <w:name w:val="Κείμενο σχολίου Char"/>
    <w:basedOn w:val="a2"/>
    <w:link w:val="af0"/>
    <w:uiPriority w:val="99"/>
    <w:semiHidden/>
    <w:rsid w:val="00C6554A"/>
    <w:rPr>
      <w:szCs w:val="20"/>
    </w:rPr>
  </w:style>
  <w:style w:type="paragraph" w:styleId="af1">
    <w:name w:val="annotation subject"/>
    <w:basedOn w:val="af0"/>
    <w:next w:val="af0"/>
    <w:link w:val="Char6"/>
    <w:uiPriority w:val="99"/>
    <w:semiHidden/>
    <w:unhideWhenUsed/>
    <w:rsid w:val="00C6554A"/>
    <w:rPr>
      <w:b/>
      <w:bCs/>
    </w:rPr>
  </w:style>
  <w:style w:type="character" w:customStyle="1" w:styleId="Char6">
    <w:name w:val="Θέμα σχολίου Char"/>
    <w:basedOn w:val="Char5"/>
    <w:link w:val="af1"/>
    <w:uiPriority w:val="99"/>
    <w:semiHidden/>
    <w:rsid w:val="00C6554A"/>
    <w:rPr>
      <w:b/>
      <w:bCs/>
      <w:szCs w:val="20"/>
    </w:rPr>
  </w:style>
  <w:style w:type="paragraph" w:styleId="af2">
    <w:name w:val="Document Map"/>
    <w:basedOn w:val="a1"/>
    <w:link w:val="Char7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Char7">
    <w:name w:val="Χάρτης εγγράφου Char"/>
    <w:basedOn w:val="a2"/>
    <w:link w:val="af2"/>
    <w:uiPriority w:val="99"/>
    <w:semiHidden/>
    <w:rsid w:val="00C6554A"/>
    <w:rPr>
      <w:rFonts w:ascii="Segoe UI" w:hAnsi="Segoe UI" w:cs="Segoe UI"/>
      <w:szCs w:val="16"/>
    </w:rPr>
  </w:style>
  <w:style w:type="paragraph" w:styleId="af3">
    <w:name w:val="endnote text"/>
    <w:basedOn w:val="a1"/>
    <w:link w:val="Char8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8">
    <w:name w:val="Κείμενο σημείωσης τέλους Char"/>
    <w:basedOn w:val="a2"/>
    <w:link w:val="af3"/>
    <w:uiPriority w:val="99"/>
    <w:semiHidden/>
    <w:rsid w:val="00C6554A"/>
    <w:rPr>
      <w:szCs w:val="20"/>
    </w:rPr>
  </w:style>
  <w:style w:type="paragraph" w:styleId="af4">
    <w:name w:val="envelope return"/>
    <w:basedOn w:val="a1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-">
    <w:name w:val="FollowedHyperlink"/>
    <w:basedOn w:val="a2"/>
    <w:uiPriority w:val="99"/>
    <w:semiHidden/>
    <w:unhideWhenUsed/>
    <w:rsid w:val="00C6554A"/>
    <w:rPr>
      <w:color w:val="830F0E" w:themeColor="accent1" w:themeShade="BF"/>
      <w:u w:val="single"/>
    </w:rPr>
  </w:style>
  <w:style w:type="paragraph" w:styleId="af5">
    <w:name w:val="footnote text"/>
    <w:basedOn w:val="a1"/>
    <w:link w:val="Char9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9">
    <w:name w:val="Κείμενο υποσημείωσης Char"/>
    <w:basedOn w:val="a2"/>
    <w:link w:val="af5"/>
    <w:uiPriority w:val="99"/>
    <w:semiHidden/>
    <w:rsid w:val="00C6554A"/>
    <w:rPr>
      <w:szCs w:val="20"/>
    </w:rPr>
  </w:style>
  <w:style w:type="character" w:styleId="HTML">
    <w:name w:val="HTML Code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-HTML">
    <w:name w:val="HTML Preformatted"/>
    <w:basedOn w:val="a1"/>
    <w:link w:val="-HTML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-HTMLChar">
    <w:name w:val="Προ-διαμορφωμένο HTML Char"/>
    <w:basedOn w:val="a2"/>
    <w:link w:val="-HTML"/>
    <w:uiPriority w:val="99"/>
    <w:semiHidden/>
    <w:rsid w:val="00C6554A"/>
    <w:rPr>
      <w:rFonts w:ascii="Consolas" w:hAnsi="Consolas"/>
      <w:szCs w:val="20"/>
    </w:rPr>
  </w:style>
  <w:style w:type="character" w:styleId="HTML1">
    <w:name w:val="HTML Typewriter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-0">
    <w:name w:val="Hyperlink"/>
    <w:basedOn w:val="a2"/>
    <w:uiPriority w:val="99"/>
    <w:unhideWhenUsed/>
    <w:rsid w:val="00C6554A"/>
    <w:rPr>
      <w:color w:val="795E0E" w:themeColor="accent3" w:themeShade="80"/>
      <w:u w:val="single"/>
    </w:rPr>
  </w:style>
  <w:style w:type="paragraph" w:styleId="af6">
    <w:name w:val="macro"/>
    <w:link w:val="Chara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a">
    <w:name w:val="Κείμενο μακροεντολής Char"/>
    <w:basedOn w:val="a2"/>
    <w:link w:val="af6"/>
    <w:uiPriority w:val="99"/>
    <w:semiHidden/>
    <w:rsid w:val="00C6554A"/>
    <w:rPr>
      <w:rFonts w:ascii="Consolas" w:hAnsi="Consolas"/>
      <w:szCs w:val="20"/>
    </w:rPr>
  </w:style>
  <w:style w:type="character" w:styleId="af7">
    <w:name w:val="Placeholder Text"/>
    <w:basedOn w:val="a2"/>
    <w:uiPriority w:val="99"/>
    <w:semiHidden/>
    <w:rsid w:val="00C6554A"/>
    <w:rPr>
      <w:color w:val="595959" w:themeColor="text1" w:themeTint="A6"/>
    </w:rPr>
  </w:style>
  <w:style w:type="paragraph" w:styleId="af8">
    <w:name w:val="Plain Text"/>
    <w:basedOn w:val="a1"/>
    <w:link w:val="Charb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harb">
    <w:name w:val="Απλό κείμενο Char"/>
    <w:basedOn w:val="a2"/>
    <w:link w:val="af8"/>
    <w:uiPriority w:val="99"/>
    <w:semiHidden/>
    <w:rsid w:val="00C6554A"/>
    <w:rPr>
      <w:rFonts w:ascii="Consolas" w:hAnsi="Consolas"/>
      <w:szCs w:val="21"/>
    </w:rPr>
  </w:style>
  <w:style w:type="character" w:customStyle="1" w:styleId="7Char">
    <w:name w:val="Επικεφαλίδα 7 Char"/>
    <w:basedOn w:val="a2"/>
    <w:link w:val="7"/>
    <w:uiPriority w:val="9"/>
    <w:semiHidden/>
    <w:rsid w:val="002554CD"/>
    <w:rPr>
      <w:rFonts w:asciiTheme="majorHAnsi" w:eastAsiaTheme="majorEastAsia" w:hAnsiTheme="majorHAnsi" w:cstheme="majorBidi"/>
      <w:i/>
      <w:iCs/>
      <w:color w:val="570A09" w:themeColor="accent1" w:themeShade="7F"/>
    </w:rPr>
  </w:style>
  <w:style w:type="character" w:customStyle="1" w:styleId="6Char">
    <w:name w:val="Επικεφαλίδα 6 Char"/>
    <w:basedOn w:val="a2"/>
    <w:link w:val="6"/>
    <w:uiPriority w:val="9"/>
    <w:semiHidden/>
    <w:rsid w:val="002554CD"/>
    <w:rPr>
      <w:rFonts w:asciiTheme="majorHAnsi" w:eastAsiaTheme="majorEastAsia" w:hAnsiTheme="majorHAnsi" w:cstheme="majorBidi"/>
      <w:color w:val="570A09" w:themeColor="accent1" w:themeShade="7F"/>
    </w:rPr>
  </w:style>
  <w:style w:type="paragraph" w:customStyle="1" w:styleId="topofpagenote">
    <w:name w:val="topofpagenote"/>
    <w:basedOn w:val="a8"/>
    <w:link w:val="topofpagenoteChar"/>
    <w:qFormat/>
    <w:rsid w:val="00A34E8F"/>
    <w:rPr>
      <w:rFonts w:ascii="Ubuntu Mono" w:hAnsi="Ubuntu Mono"/>
      <w:sz w:val="16"/>
      <w:lang w:val="el-GR"/>
    </w:rPr>
  </w:style>
  <w:style w:type="character" w:customStyle="1" w:styleId="topofpagenoteChar">
    <w:name w:val="topofpagenote Char"/>
    <w:basedOn w:val="Char2"/>
    <w:link w:val="topofpagenote"/>
    <w:rsid w:val="00A34E8F"/>
    <w:rPr>
      <w:rFonts w:ascii="Ubuntu Mono" w:hAnsi="Ubuntu Mono"/>
      <w:color w:val="595959" w:themeColor="text1" w:themeTint="A6"/>
      <w:sz w:val="16"/>
      <w:szCs w:val="20"/>
      <w:lang w:val="el-GR" w:eastAsia="ja-JP"/>
    </w:rPr>
  </w:style>
  <w:style w:type="paragraph" w:styleId="af9">
    <w:name w:val="List Paragraph"/>
    <w:basedOn w:val="a1"/>
    <w:uiPriority w:val="34"/>
    <w:unhideWhenUsed/>
    <w:qFormat/>
    <w:rsid w:val="00A34E8F"/>
    <w:pPr>
      <w:ind w:left="720"/>
      <w:contextualSpacing/>
    </w:pPr>
  </w:style>
  <w:style w:type="character" w:styleId="afa">
    <w:name w:val="Unresolved Mention"/>
    <w:basedOn w:val="a2"/>
    <w:uiPriority w:val="99"/>
    <w:semiHidden/>
    <w:unhideWhenUsed/>
    <w:rsid w:val="00EC6203"/>
    <w:rPr>
      <w:color w:val="605E5C"/>
      <w:shd w:val="clear" w:color="auto" w:fill="E1DFDD"/>
    </w:rPr>
  </w:style>
  <w:style w:type="character" w:customStyle="1" w:styleId="y2iqfc">
    <w:name w:val="y2iqfc"/>
    <w:basedOn w:val="a2"/>
    <w:rsid w:val="007358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9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an.freebsd.org/cgi/man.cgi?query=dhclient.leases&amp;sektion=5&amp;manpath=FreeBSD+13.2-STABLE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oust\ECE\8th_semester\CNLab\labtemplat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Ιόν">
  <a:themeElements>
    <a:clrScheme name="Ιόν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Ιόν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Ιόν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9B5B9-B319-45A5-90E9-6FB74D396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labtemplate</Template>
  <TotalTime>4345</TotalTime>
  <Pages>17</Pages>
  <Words>1560</Words>
  <Characters>8897</Characters>
  <Application>Microsoft Office Word</Application>
  <DocSecurity>0</DocSecurity>
  <Lines>74</Lines>
  <Paragraphs>20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koustenis</dc:creator>
  <cp:keywords/>
  <dc:description/>
  <cp:lastModifiedBy>chris koustenis</cp:lastModifiedBy>
  <cp:revision>40</cp:revision>
  <dcterms:created xsi:type="dcterms:W3CDTF">2024-02-19T12:18:00Z</dcterms:created>
  <dcterms:modified xsi:type="dcterms:W3CDTF">2024-05-17T12:50:00Z</dcterms:modified>
</cp:coreProperties>
</file>