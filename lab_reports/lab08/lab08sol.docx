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71C491BC" w14:textId="77777777" w:rsidR="00C6554A" w:rsidRPr="008B5277" w:rsidRDefault="007778C0" w:rsidP="00170DF4">
      <w:pPr>
        <w:pStyle w:val="a5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inline distT="0" distB="0" distL="0" distR="0" wp14:anchorId="3462069C" wp14:editId="2FA46D3C">
            <wp:extent cx="6080760" cy="3794760"/>
            <wp:effectExtent l="0" t="0" r="0" b="0"/>
            <wp:docPr id="288972861" name="Εικόνα 2" descr="Σερφάρισμα στο Ίντερνετ 2 με 3 ωρών ημερησίως για το 23% των παιδιών στην  Ελλάδα - monemvasianews.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Σερφάρισμα στο Ίντερνετ 2 με 3 ωρών ημερησίως για το 23% των παιδιών στην  Ελλάδα - monemvasianews.g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D17BC48" w14:textId="77777777" w:rsidR="00C6554A" w:rsidRPr="007778C0" w:rsidRDefault="007778C0" w:rsidP="00C6554A">
      <w:pPr>
        <w:pStyle w:val="a5"/>
        <w:rPr>
          <w:lang w:val="el-GR"/>
        </w:rPr>
      </w:pPr>
      <w:r>
        <w:rPr>
          <w:lang w:val="el-GR"/>
        </w:rPr>
        <w:t>Εργαστήριο Δικτύων Υπολογιστών</w:t>
      </w:r>
    </w:p>
    <w:p w14:paraId="329EC7AF" w14:textId="71C7EBDC" w:rsidR="007778C0" w:rsidRPr="00805530" w:rsidRDefault="007778C0" w:rsidP="007778C0">
      <w:pPr>
        <w:pStyle w:val="a6"/>
        <w:rPr>
          <w:lang w:val="el-GR"/>
        </w:rPr>
      </w:pPr>
      <w:r>
        <w:rPr>
          <w:lang w:val="el-GR"/>
        </w:rPr>
        <w:t xml:space="preserve">Εργαστηριακή ασκηση </w:t>
      </w:r>
      <w:r w:rsidR="00531698" w:rsidRPr="00531698">
        <w:rPr>
          <w:lang w:val="el-GR"/>
        </w:rPr>
        <w:t>8</w:t>
      </w:r>
    </w:p>
    <w:p w14:paraId="146A18A2" w14:textId="5F02AE25" w:rsidR="00C96C85" w:rsidRPr="00805530" w:rsidRDefault="00C96C85" w:rsidP="007778C0">
      <w:pPr>
        <w:pStyle w:val="a6"/>
        <w:rPr>
          <w:lang w:val="el-GR"/>
        </w:rPr>
      </w:pPr>
      <w:r w:rsidRPr="00805530">
        <w:rPr>
          <w:lang w:val="el-GR"/>
        </w:rPr>
        <w:t>Δυναμικ</w:t>
      </w:r>
      <w:r>
        <w:t>H</w:t>
      </w:r>
      <w:r w:rsidRPr="00805530">
        <w:rPr>
          <w:lang w:val="el-GR"/>
        </w:rPr>
        <w:t xml:space="preserve"> δρομολ</w:t>
      </w:r>
      <w:r>
        <w:t>O</w:t>
      </w:r>
      <w:r w:rsidRPr="00805530">
        <w:rPr>
          <w:lang w:val="el-GR"/>
        </w:rPr>
        <w:t xml:space="preserve">γηση </w:t>
      </w:r>
      <w:r>
        <w:t>OSPF</w:t>
      </w:r>
    </w:p>
    <w:p w14:paraId="105F60E4" w14:textId="1006883A" w:rsidR="00C6554A" w:rsidRPr="00ED503E" w:rsidRDefault="007778C0" w:rsidP="00A34E8F">
      <w:pPr>
        <w:pStyle w:val="ContactInfo"/>
        <w:rPr>
          <w:lang w:val="el-GR"/>
        </w:rPr>
      </w:pPr>
      <w:r>
        <w:rPr>
          <w:lang w:val="el-GR"/>
        </w:rPr>
        <w:t>Κουστένης</w:t>
      </w:r>
      <w:r w:rsidRPr="00ED503E">
        <w:rPr>
          <w:lang w:val="el-GR"/>
        </w:rPr>
        <w:t xml:space="preserve"> </w:t>
      </w:r>
      <w:r>
        <w:rPr>
          <w:lang w:val="el-GR"/>
        </w:rPr>
        <w:t>Χρίστος</w:t>
      </w:r>
      <w:r w:rsidR="00C6554A" w:rsidRPr="00ED503E">
        <w:rPr>
          <w:lang w:val="el-GR"/>
        </w:rPr>
        <w:t xml:space="preserve"> | </w:t>
      </w:r>
      <w:r>
        <w:t>el</w:t>
      </w:r>
      <w:r w:rsidRPr="00ED503E">
        <w:rPr>
          <w:lang w:val="el-GR"/>
        </w:rPr>
        <w:t>20227</w:t>
      </w:r>
      <w:r w:rsidR="00C6554A" w:rsidRPr="00ED503E">
        <w:rPr>
          <w:lang w:val="el-GR"/>
        </w:rPr>
        <w:t xml:space="preserve"> | </w:t>
      </w:r>
      <w:r w:rsidR="00805530" w:rsidRPr="00805530">
        <w:rPr>
          <w:lang w:val="el-GR"/>
        </w:rPr>
        <w:t>29/</w:t>
      </w:r>
      <w:r w:rsidR="00805530" w:rsidRPr="002D519A">
        <w:rPr>
          <w:lang w:val="el-GR"/>
        </w:rPr>
        <w:t>03/2024</w:t>
      </w:r>
      <w:r w:rsidR="00C6554A" w:rsidRPr="00ED503E">
        <w:rPr>
          <w:lang w:val="el-GR"/>
        </w:rPr>
        <w:br w:type="page"/>
      </w:r>
    </w:p>
    <w:p w14:paraId="3614B5EA" w14:textId="77777777" w:rsidR="00C6554A" w:rsidRPr="00ED503E" w:rsidRDefault="00C6554A" w:rsidP="00A34E8F">
      <w:pPr>
        <w:rPr>
          <w:lang w:val="el-GR"/>
        </w:rPr>
      </w:pPr>
    </w:p>
    <w:p w14:paraId="60013A5C" w14:textId="06B31A99" w:rsidR="00A34E8F" w:rsidRPr="00A22ACC" w:rsidRDefault="00A34E8F" w:rsidP="002D519A">
      <w:pPr>
        <w:pStyle w:val="1"/>
        <w:rPr>
          <w:lang w:val="el-GR"/>
        </w:rPr>
      </w:pPr>
      <w:r w:rsidRPr="00A34E8F">
        <w:rPr>
          <w:lang w:val="el-GR"/>
        </w:rPr>
        <w:t>Άσκηση 1:</w:t>
      </w:r>
      <w:r w:rsidR="002D519A" w:rsidRPr="002D519A">
        <w:rPr>
          <w:lang w:val="el-GR"/>
        </w:rPr>
        <w:t xml:space="preserve"> Εισαγωγή στο </w:t>
      </w:r>
      <w:r w:rsidR="002D519A">
        <w:t>OSPF</w:t>
      </w:r>
    </w:p>
    <w:p w14:paraId="02B98A33" w14:textId="0C0D6E22" w:rsidR="00A22ACC" w:rsidRPr="00A22ACC" w:rsidRDefault="00A22ACC" w:rsidP="00A22ACC">
      <w:pPr>
        <w:rPr>
          <w:lang w:val="el-GR"/>
        </w:rPr>
      </w:pPr>
      <w:r w:rsidRPr="00A22ACC">
        <w:rPr>
          <w:lang w:val="el-GR"/>
        </w:rPr>
        <w:drawing>
          <wp:inline distT="0" distB="0" distL="0" distR="0" wp14:anchorId="7A46B6E2" wp14:editId="2EAFE9CB">
            <wp:extent cx="6087325" cy="1819529"/>
            <wp:effectExtent l="0" t="0" r="8890" b="9525"/>
            <wp:docPr id="542495865" name="Εικόνα 1" descr="Εικόνα που περιέχει κείμενο, στιγμιότυπο οθόνης, γραμματοσειρά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95865" name="Εικόνα 1" descr="Εικόνα που περιέχει κείμενο, στιγμιότυπο οθόνης, γραμματοσειρά, διάγραμμα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CC6A" w14:textId="77777777" w:rsidR="00E94D03" w:rsidRPr="00537076" w:rsidRDefault="00A34E8F" w:rsidP="00286C5D">
      <w:pPr>
        <w:pStyle w:val="3"/>
        <w:rPr>
          <w:lang w:val="el-GR"/>
        </w:rPr>
      </w:pPr>
      <w:r w:rsidRPr="00ED503E">
        <w:rPr>
          <w:lang w:val="el-GR"/>
        </w:rPr>
        <w:t>1.1</w:t>
      </w:r>
    </w:p>
    <w:p w14:paraId="451B9901" w14:textId="3D115C76" w:rsidR="008477CC" w:rsidRPr="00537076" w:rsidRDefault="008477CC" w:rsidP="008477CC">
      <w:pPr>
        <w:rPr>
          <w:u w:val="single"/>
          <w:lang w:val="el-GR"/>
        </w:rPr>
      </w:pPr>
      <w:r w:rsidRPr="008477CC">
        <w:rPr>
          <w:u w:val="single"/>
        </w:rPr>
        <w:t>PC</w:t>
      </w:r>
      <w:r w:rsidRPr="00537076">
        <w:rPr>
          <w:u w:val="single"/>
          <w:lang w:val="el-GR"/>
        </w:rPr>
        <w:t>1</w:t>
      </w:r>
    </w:p>
    <w:p w14:paraId="6A926226" w14:textId="77777777" w:rsidR="003C591A" w:rsidRPr="00537076" w:rsidRDefault="003C591A" w:rsidP="00286C5D">
      <w:pPr>
        <w:rPr>
          <w:b/>
          <w:bCs/>
          <w:lang w:val="el-GR"/>
        </w:rPr>
      </w:pPr>
      <w:r w:rsidRPr="003C591A">
        <w:rPr>
          <w:b/>
          <w:bCs/>
        </w:rPr>
        <w:t>vtysh</w:t>
      </w:r>
      <w:r w:rsidRPr="00537076">
        <w:rPr>
          <w:b/>
          <w:bCs/>
          <w:lang w:val="el-GR"/>
        </w:rPr>
        <w:t xml:space="preserve"> </w:t>
      </w:r>
    </w:p>
    <w:p w14:paraId="14FFB53A" w14:textId="77777777" w:rsidR="003C591A" w:rsidRPr="003C591A" w:rsidRDefault="003C591A" w:rsidP="00286C5D">
      <w:pPr>
        <w:rPr>
          <w:b/>
          <w:bCs/>
        </w:rPr>
      </w:pPr>
      <w:r w:rsidRPr="003C591A">
        <w:rPr>
          <w:b/>
          <w:bCs/>
        </w:rPr>
        <w:t>configure terminal</w:t>
      </w:r>
    </w:p>
    <w:p w14:paraId="0014D118" w14:textId="77777777" w:rsidR="003C591A" w:rsidRPr="003C591A" w:rsidRDefault="003C591A" w:rsidP="00286C5D">
      <w:pPr>
        <w:rPr>
          <w:b/>
          <w:bCs/>
        </w:rPr>
      </w:pPr>
      <w:r w:rsidRPr="003C591A">
        <w:rPr>
          <w:b/>
          <w:bCs/>
        </w:rPr>
        <w:t xml:space="preserve">hostname PC1 </w:t>
      </w:r>
    </w:p>
    <w:p w14:paraId="39D2FA7E" w14:textId="6133EB90" w:rsidR="003C591A" w:rsidRPr="003C591A" w:rsidRDefault="003C591A" w:rsidP="00286C5D">
      <w:pPr>
        <w:rPr>
          <w:b/>
          <w:bCs/>
        </w:rPr>
      </w:pPr>
      <w:r w:rsidRPr="003C591A">
        <w:rPr>
          <w:b/>
          <w:bCs/>
        </w:rPr>
        <w:t>ip route 0.0.0.0/0 192.168.1.1</w:t>
      </w:r>
    </w:p>
    <w:p w14:paraId="5935A242" w14:textId="1FE0D65F" w:rsidR="003C591A" w:rsidRPr="003C591A" w:rsidRDefault="003C591A" w:rsidP="00286C5D">
      <w:pPr>
        <w:rPr>
          <w:b/>
          <w:bCs/>
        </w:rPr>
      </w:pPr>
      <w:r w:rsidRPr="003C591A">
        <w:rPr>
          <w:b/>
          <w:bCs/>
        </w:rPr>
        <w:t>interface em0</w:t>
      </w:r>
    </w:p>
    <w:p w14:paraId="7A36D50C" w14:textId="6DE08405" w:rsidR="00286C5D" w:rsidRPr="003C591A" w:rsidRDefault="003C591A" w:rsidP="00286C5D">
      <w:pPr>
        <w:rPr>
          <w:b/>
          <w:bCs/>
        </w:rPr>
      </w:pPr>
      <w:r w:rsidRPr="003C591A">
        <w:rPr>
          <w:b/>
          <w:bCs/>
        </w:rPr>
        <w:t>ip address 192.168.1.2/24</w:t>
      </w:r>
    </w:p>
    <w:p w14:paraId="249825B2" w14:textId="77777777" w:rsidR="00A34E8F" w:rsidRPr="00537076" w:rsidRDefault="00A34E8F" w:rsidP="00A34E8F">
      <w:pPr>
        <w:pStyle w:val="3"/>
      </w:pPr>
      <w:r w:rsidRPr="00537076">
        <w:t>1.2</w:t>
      </w:r>
    </w:p>
    <w:p w14:paraId="7BEAECB6" w14:textId="2617C3C0" w:rsidR="00E94D03" w:rsidRDefault="005452C8" w:rsidP="00E94D03">
      <w:pPr>
        <w:rPr>
          <w:u w:val="single"/>
        </w:rPr>
      </w:pPr>
      <w:r w:rsidRPr="005452C8">
        <w:rPr>
          <w:u w:val="single"/>
        </w:rPr>
        <w:t>PC2</w:t>
      </w:r>
    </w:p>
    <w:p w14:paraId="546086FB" w14:textId="77777777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 xml:space="preserve">vtysh </w:t>
      </w:r>
    </w:p>
    <w:p w14:paraId="76D56813" w14:textId="77777777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 xml:space="preserve">configure terminal </w:t>
      </w:r>
    </w:p>
    <w:p w14:paraId="39998602" w14:textId="4A4C03A0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>hostname PC2</w:t>
      </w:r>
    </w:p>
    <w:p w14:paraId="6F8C7EC2" w14:textId="17C6AB9B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>ip route 0.0.0.0/0 192.168.2.1</w:t>
      </w:r>
    </w:p>
    <w:p w14:paraId="04DE4616" w14:textId="3BB2140E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>interface em0</w:t>
      </w:r>
    </w:p>
    <w:p w14:paraId="1459549D" w14:textId="7BE7C0D9" w:rsidR="005452C8" w:rsidRPr="005452C8" w:rsidRDefault="005452C8" w:rsidP="00E94D03">
      <w:pPr>
        <w:rPr>
          <w:b/>
          <w:bCs/>
          <w:u w:val="single"/>
        </w:rPr>
      </w:pPr>
      <w:r w:rsidRPr="005452C8">
        <w:rPr>
          <w:b/>
          <w:bCs/>
        </w:rPr>
        <w:t>ip address 192.168.2.2/24</w:t>
      </w:r>
    </w:p>
    <w:p w14:paraId="7E87F428" w14:textId="77777777" w:rsidR="00E94D03" w:rsidRDefault="00A34E8F" w:rsidP="00286C5D">
      <w:pPr>
        <w:pStyle w:val="3"/>
      </w:pPr>
      <w:r w:rsidRPr="00537076">
        <w:t>1.3</w:t>
      </w:r>
    </w:p>
    <w:p w14:paraId="5E853002" w14:textId="3DCF4781" w:rsidR="00E459B5" w:rsidRPr="00E459B5" w:rsidRDefault="00E459B5" w:rsidP="00E459B5">
      <w:pPr>
        <w:rPr>
          <w:u w:val="single"/>
        </w:rPr>
      </w:pPr>
      <w:r w:rsidRPr="00E459B5">
        <w:rPr>
          <w:u w:val="single"/>
        </w:rPr>
        <w:t>R1</w:t>
      </w:r>
    </w:p>
    <w:p w14:paraId="303D8739" w14:textId="70F9DEC4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>cli</w:t>
      </w:r>
    </w:p>
    <w:p w14:paraId="24E15DB9" w14:textId="77777777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lastRenderedPageBreak/>
        <w:t xml:space="preserve">configure terminal </w:t>
      </w:r>
    </w:p>
    <w:p w14:paraId="35422C2D" w14:textId="533F2FD9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>hostname R1</w:t>
      </w:r>
    </w:p>
    <w:p w14:paraId="5578720B" w14:textId="77777777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 xml:space="preserve">interface em0 </w:t>
      </w:r>
    </w:p>
    <w:p w14:paraId="617AA081" w14:textId="4F37B27D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>ip address 192.168.1.1/24</w:t>
      </w:r>
    </w:p>
    <w:p w14:paraId="2DF1A29E" w14:textId="7EFEFD40" w:rsidR="005452C8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>interface em1</w:t>
      </w:r>
    </w:p>
    <w:p w14:paraId="40AE8E0E" w14:textId="01DB6EA2" w:rsidR="00824D3F" w:rsidRPr="005452C8" w:rsidRDefault="005452C8" w:rsidP="00E94D03">
      <w:pPr>
        <w:rPr>
          <w:b/>
          <w:bCs/>
        </w:rPr>
      </w:pPr>
      <w:r w:rsidRPr="005452C8">
        <w:rPr>
          <w:b/>
          <w:bCs/>
        </w:rPr>
        <w:t>ip address 1</w:t>
      </w:r>
      <w:r>
        <w:rPr>
          <w:b/>
          <w:bCs/>
        </w:rPr>
        <w:t>7</w:t>
      </w:r>
      <w:r w:rsidRPr="005452C8">
        <w:rPr>
          <w:b/>
          <w:bCs/>
        </w:rPr>
        <w:t>2.1</w:t>
      </w:r>
      <w:r>
        <w:rPr>
          <w:b/>
          <w:bCs/>
        </w:rPr>
        <w:t>7</w:t>
      </w:r>
      <w:r w:rsidRPr="005452C8">
        <w:rPr>
          <w:b/>
          <w:bCs/>
        </w:rPr>
        <w:t>.</w:t>
      </w:r>
      <w:r>
        <w:rPr>
          <w:b/>
          <w:bCs/>
        </w:rPr>
        <w:t>17</w:t>
      </w:r>
      <w:r w:rsidRPr="005452C8">
        <w:rPr>
          <w:b/>
          <w:bCs/>
        </w:rPr>
        <w:t>.1/</w:t>
      </w:r>
      <w:r>
        <w:rPr>
          <w:b/>
          <w:bCs/>
        </w:rPr>
        <w:t>30</w:t>
      </w:r>
    </w:p>
    <w:p w14:paraId="038C7BBE" w14:textId="77777777" w:rsidR="00407411" w:rsidRPr="005452C8" w:rsidRDefault="00A34E8F" w:rsidP="00A34E8F">
      <w:pPr>
        <w:pStyle w:val="3"/>
      </w:pPr>
      <w:r w:rsidRPr="005452C8">
        <w:t>1.4</w:t>
      </w:r>
    </w:p>
    <w:p w14:paraId="3F73D488" w14:textId="596EC12A" w:rsidR="00D10BB3" w:rsidRPr="008477CC" w:rsidRDefault="003C591A" w:rsidP="00D10BB3">
      <w:r w:rsidRPr="008477CC">
        <w:rPr>
          <w:b/>
          <w:bCs/>
        </w:rPr>
        <w:t>do show ip route</w:t>
      </w:r>
      <w:r w:rsidR="008477CC">
        <w:rPr>
          <w:b/>
          <w:bCs/>
        </w:rPr>
        <w:t xml:space="preserve"> </w:t>
      </w:r>
      <w:r w:rsidR="008477CC">
        <w:t>--&gt; R1</w:t>
      </w:r>
    </w:p>
    <w:p w14:paraId="59AD3B33" w14:textId="77777777" w:rsidR="00A34E8F" w:rsidRPr="00537076" w:rsidRDefault="00A34E8F" w:rsidP="00A34E8F">
      <w:pPr>
        <w:pStyle w:val="3"/>
      </w:pPr>
      <w:r w:rsidRPr="00537076">
        <w:t>1.5</w:t>
      </w:r>
    </w:p>
    <w:p w14:paraId="65C4EC8A" w14:textId="63B55E4B" w:rsidR="00286C5D" w:rsidRPr="00537076" w:rsidRDefault="003C591A" w:rsidP="00286C5D">
      <w:r w:rsidRPr="003C591A">
        <w:rPr>
          <w:b/>
          <w:bCs/>
        </w:rPr>
        <w:t>router ?</w:t>
      </w:r>
      <w:r w:rsidR="008477CC">
        <w:rPr>
          <w:b/>
          <w:bCs/>
        </w:rPr>
        <w:t xml:space="preserve"> </w:t>
      </w:r>
      <w:r w:rsidR="008477CC">
        <w:t>--&gt; R1</w:t>
      </w:r>
    </w:p>
    <w:p w14:paraId="4EB3623E" w14:textId="77777777" w:rsidR="004C1EF0" w:rsidRPr="00537076" w:rsidRDefault="00A34E8F" w:rsidP="00286C5D">
      <w:pPr>
        <w:pStyle w:val="3"/>
      </w:pPr>
      <w:r w:rsidRPr="00537076">
        <w:t>1.6</w:t>
      </w:r>
    </w:p>
    <w:p w14:paraId="52CCC4E1" w14:textId="04C42A39" w:rsidR="00286C5D" w:rsidRPr="00537076" w:rsidRDefault="003C591A" w:rsidP="00286C5D">
      <w:r w:rsidRPr="003C591A">
        <w:rPr>
          <w:b/>
          <w:bCs/>
        </w:rPr>
        <w:t>router ospf</w:t>
      </w:r>
      <w:r w:rsidR="008477CC">
        <w:rPr>
          <w:b/>
          <w:bCs/>
        </w:rPr>
        <w:t xml:space="preserve"> </w:t>
      </w:r>
      <w:r w:rsidR="008477CC">
        <w:t>--&gt; R</w:t>
      </w:r>
      <w:r w:rsidR="004B1D37">
        <w:t>1</w:t>
      </w:r>
    </w:p>
    <w:p w14:paraId="14A9DC35" w14:textId="77777777" w:rsidR="00A34E8F" w:rsidRPr="00537076" w:rsidRDefault="00A34E8F" w:rsidP="00A34E8F">
      <w:pPr>
        <w:pStyle w:val="3"/>
      </w:pPr>
      <w:r w:rsidRPr="00537076">
        <w:t>1.7</w:t>
      </w:r>
    </w:p>
    <w:p w14:paraId="5371A961" w14:textId="3AA59629" w:rsidR="00286C5D" w:rsidRPr="00537076" w:rsidRDefault="00923F63" w:rsidP="00286C5D">
      <w:pPr>
        <w:rPr>
          <w:lang w:val="el-GR"/>
        </w:rPr>
      </w:pPr>
      <w:r w:rsidRPr="00923F63">
        <w:rPr>
          <w:lang w:val="el-GR"/>
        </w:rPr>
        <w:t>Πατάμε το “?” και βλέπουμε διαθέσιμες τις παρακάτω 24 εντολές:</w:t>
      </w:r>
    </w:p>
    <w:p w14:paraId="6F5CE44B" w14:textId="017660A2" w:rsidR="00923F63" w:rsidRPr="00923F63" w:rsidRDefault="00923F63" w:rsidP="00286C5D">
      <w:r w:rsidRPr="00923F63">
        <w:rPr>
          <w:noProof/>
        </w:rPr>
        <w:drawing>
          <wp:inline distT="0" distB="0" distL="0" distR="0" wp14:anchorId="3565E03F" wp14:editId="2058AFF9">
            <wp:extent cx="6820852" cy="3696216"/>
            <wp:effectExtent l="0" t="0" r="0" b="0"/>
            <wp:docPr id="44212775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27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DD0F" w14:textId="77777777" w:rsidR="00A34E8F" w:rsidRDefault="00A34E8F" w:rsidP="00A34E8F">
      <w:pPr>
        <w:pStyle w:val="3"/>
        <w:rPr>
          <w:lang w:val="el-GR"/>
        </w:rPr>
      </w:pPr>
      <w:r w:rsidRPr="002F694C">
        <w:rPr>
          <w:lang w:val="el-GR"/>
        </w:rPr>
        <w:t>1.8</w:t>
      </w:r>
    </w:p>
    <w:p w14:paraId="0CDC54BB" w14:textId="772288D7" w:rsidR="00ED503E" w:rsidRPr="00923F63" w:rsidRDefault="00923F63" w:rsidP="00ED503E">
      <w:pPr>
        <w:rPr>
          <w:b/>
          <w:bCs/>
          <w:lang w:val="el-GR"/>
        </w:rPr>
      </w:pPr>
      <w:r w:rsidRPr="00923F63">
        <w:rPr>
          <w:b/>
          <w:bCs/>
        </w:rPr>
        <w:t>network</w:t>
      </w:r>
      <w:r w:rsidRPr="00537076">
        <w:rPr>
          <w:b/>
          <w:bCs/>
          <w:lang w:val="el-GR"/>
        </w:rPr>
        <w:t xml:space="preserve"> 192.168.1.0/24 </w:t>
      </w:r>
      <w:r w:rsidRPr="00923F63">
        <w:rPr>
          <w:b/>
          <w:bCs/>
        </w:rPr>
        <w:t>area</w:t>
      </w:r>
      <w:r w:rsidRPr="00537076">
        <w:rPr>
          <w:b/>
          <w:bCs/>
          <w:lang w:val="el-GR"/>
        </w:rPr>
        <w:t xml:space="preserve"> 0</w:t>
      </w:r>
    </w:p>
    <w:p w14:paraId="7BAB39F6" w14:textId="77777777" w:rsidR="00A34E8F" w:rsidRPr="002F694C" w:rsidRDefault="00A34E8F" w:rsidP="00A34E8F">
      <w:pPr>
        <w:pStyle w:val="3"/>
        <w:rPr>
          <w:lang w:val="el-GR"/>
        </w:rPr>
      </w:pPr>
      <w:r w:rsidRPr="002F694C">
        <w:rPr>
          <w:lang w:val="el-GR"/>
        </w:rPr>
        <w:lastRenderedPageBreak/>
        <w:t>1.9</w:t>
      </w:r>
    </w:p>
    <w:p w14:paraId="72DB7CC3" w14:textId="7B2BECC3" w:rsidR="00260078" w:rsidRPr="00923F63" w:rsidRDefault="00923F63" w:rsidP="00A34E8F">
      <w:pPr>
        <w:rPr>
          <w:b/>
          <w:bCs/>
          <w:lang w:val="el-GR"/>
        </w:rPr>
      </w:pPr>
      <w:r w:rsidRPr="00923F63">
        <w:rPr>
          <w:b/>
          <w:bCs/>
        </w:rPr>
        <w:t>network</w:t>
      </w:r>
      <w:r w:rsidRPr="00537076">
        <w:rPr>
          <w:b/>
          <w:bCs/>
          <w:lang w:val="el-GR"/>
        </w:rPr>
        <w:t xml:space="preserve"> 172.17.17.0/30 </w:t>
      </w:r>
      <w:r w:rsidRPr="00923F63">
        <w:rPr>
          <w:b/>
          <w:bCs/>
        </w:rPr>
        <w:t>area</w:t>
      </w:r>
      <w:r w:rsidRPr="00537076">
        <w:rPr>
          <w:b/>
          <w:bCs/>
          <w:lang w:val="el-GR"/>
        </w:rPr>
        <w:t xml:space="preserve"> 0</w:t>
      </w:r>
    </w:p>
    <w:p w14:paraId="694E4258" w14:textId="77777777" w:rsidR="00862774" w:rsidRPr="002F694C" w:rsidRDefault="00862774" w:rsidP="00862774">
      <w:pPr>
        <w:pStyle w:val="3"/>
        <w:rPr>
          <w:lang w:val="el-GR"/>
        </w:rPr>
      </w:pPr>
      <w:r w:rsidRPr="002F694C">
        <w:rPr>
          <w:lang w:val="el-GR"/>
        </w:rPr>
        <w:t>1.10</w:t>
      </w:r>
    </w:p>
    <w:p w14:paraId="19B76D07" w14:textId="2CDE587F" w:rsidR="00E459B5" w:rsidRPr="00537076" w:rsidRDefault="00E459B5" w:rsidP="00C879B5">
      <w:pPr>
        <w:rPr>
          <w:lang w:val="el-GR"/>
        </w:rPr>
      </w:pPr>
      <w:r w:rsidRPr="00E459B5">
        <w:rPr>
          <w:lang w:val="el-GR"/>
        </w:rPr>
        <w:t xml:space="preserve">Βλέπουμε πως προστέθηκαν 2 νέες </w:t>
      </w:r>
      <w:r>
        <w:t>OSPF</w:t>
      </w:r>
      <w:r w:rsidRPr="00E459B5">
        <w:rPr>
          <w:lang w:val="el-GR"/>
        </w:rPr>
        <w:t xml:space="preserve"> εγγραφές, οι οποίες και αφορούν τα δίκτυα των παραπάνω 2 ερωτημάτων.</w:t>
      </w:r>
    </w:p>
    <w:p w14:paraId="37EF3D91" w14:textId="77777777" w:rsidR="00E459B5" w:rsidRPr="00537076" w:rsidRDefault="00E459B5" w:rsidP="00C879B5">
      <w:pPr>
        <w:rPr>
          <w:lang w:val="el-GR"/>
        </w:rPr>
      </w:pPr>
    </w:p>
    <w:p w14:paraId="24661B33" w14:textId="77777777" w:rsidR="00E459B5" w:rsidRPr="00537076" w:rsidRDefault="00E459B5" w:rsidP="00C879B5">
      <w:pPr>
        <w:rPr>
          <w:lang w:val="el-GR"/>
        </w:rPr>
      </w:pPr>
    </w:p>
    <w:p w14:paraId="0592DD52" w14:textId="77777777" w:rsidR="00862774" w:rsidRPr="00537076" w:rsidRDefault="00C879B5" w:rsidP="00C879B5">
      <w:pPr>
        <w:pStyle w:val="3"/>
        <w:rPr>
          <w:lang w:val="el-GR"/>
        </w:rPr>
      </w:pPr>
      <w:r w:rsidRPr="002F694C">
        <w:rPr>
          <w:lang w:val="el-GR"/>
        </w:rPr>
        <w:t>1.11</w:t>
      </w:r>
    </w:p>
    <w:p w14:paraId="520C6278" w14:textId="7C3F7D6B" w:rsidR="000F6295" w:rsidRPr="000F6295" w:rsidRDefault="000F6295" w:rsidP="000F6295">
      <w:pPr>
        <w:rPr>
          <w:lang w:val="el-GR"/>
        </w:rPr>
      </w:pPr>
      <w:r>
        <w:rPr>
          <w:lang w:val="el-GR"/>
        </w:rPr>
        <w:t xml:space="preserve">Επαναλαμβάνουμε την παραπάνω διαδικασία για το </w:t>
      </w:r>
      <w:r>
        <w:t>R</w:t>
      </w:r>
      <w:r w:rsidRPr="000F6295">
        <w:rPr>
          <w:lang w:val="el-GR"/>
        </w:rPr>
        <w:t xml:space="preserve">2 </w:t>
      </w:r>
      <w:r>
        <w:rPr>
          <w:lang w:val="el-GR"/>
        </w:rPr>
        <w:t xml:space="preserve">και έχουμε το παρακάτω αποτέλεσμα: </w:t>
      </w:r>
    </w:p>
    <w:p w14:paraId="6E414F8E" w14:textId="4402F474" w:rsidR="00DF467E" w:rsidRDefault="000F6295" w:rsidP="00DF467E">
      <w:pPr>
        <w:rPr>
          <w:lang w:val="el-GR"/>
        </w:rPr>
      </w:pPr>
      <w:r w:rsidRPr="000F6295">
        <w:rPr>
          <w:noProof/>
          <w:lang w:val="el-GR"/>
        </w:rPr>
        <w:drawing>
          <wp:inline distT="0" distB="0" distL="0" distR="0" wp14:anchorId="4068D9B0" wp14:editId="1173FCB9">
            <wp:extent cx="5934903" cy="1838582"/>
            <wp:effectExtent l="0" t="0" r="0" b="9525"/>
            <wp:docPr id="135960204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020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3E10" w14:textId="643E07FB" w:rsidR="007E4946" w:rsidRPr="00EB5C7F" w:rsidRDefault="00EB5C7F" w:rsidP="00DF467E">
      <w:pPr>
        <w:rPr>
          <w:lang w:val="el-GR"/>
        </w:rPr>
      </w:pPr>
      <w:r>
        <w:rPr>
          <w:lang w:val="el-GR"/>
        </w:rPr>
        <w:t xml:space="preserve">Το </w:t>
      </w:r>
      <w:r>
        <w:t>PC</w:t>
      </w:r>
      <w:r w:rsidRPr="00EB5C7F">
        <w:rPr>
          <w:lang w:val="el-GR"/>
        </w:rPr>
        <w:t xml:space="preserve">1 </w:t>
      </w:r>
      <w:r>
        <w:rPr>
          <w:lang w:val="el-GR"/>
        </w:rPr>
        <w:t xml:space="preserve">επικοινωνεί επιτυχώς με το </w:t>
      </w:r>
      <w:r>
        <w:t>PC</w:t>
      </w:r>
      <w:r w:rsidRPr="00EB5C7F">
        <w:rPr>
          <w:lang w:val="el-GR"/>
        </w:rPr>
        <w:t>2.</w:t>
      </w:r>
    </w:p>
    <w:p w14:paraId="5A95E056" w14:textId="77777777" w:rsidR="007951D1" w:rsidRDefault="007951D1" w:rsidP="007951D1">
      <w:pPr>
        <w:pStyle w:val="3"/>
        <w:rPr>
          <w:lang w:val="el-GR"/>
        </w:rPr>
      </w:pPr>
      <w:r w:rsidRPr="00ED503E">
        <w:rPr>
          <w:lang w:val="el-GR"/>
        </w:rPr>
        <w:t>1.12</w:t>
      </w:r>
    </w:p>
    <w:p w14:paraId="42CC36DB" w14:textId="033AB2AA" w:rsidR="00D10BB3" w:rsidRPr="00B5676A" w:rsidRDefault="00B5676A" w:rsidP="00D10BB3">
      <w:pPr>
        <w:rPr>
          <w:lang w:val="el-GR"/>
        </w:rPr>
      </w:pPr>
      <w:r>
        <w:rPr>
          <w:lang w:val="el-GR"/>
        </w:rPr>
        <w:t>Δ</w:t>
      </w:r>
      <w:r w:rsidRPr="00B5676A">
        <w:rPr>
          <w:lang w:val="el-GR"/>
        </w:rPr>
        <w:t xml:space="preserve">εδομένου ότι οι </w:t>
      </w:r>
      <w:r>
        <w:t>R</w:t>
      </w:r>
      <w:r w:rsidRPr="00B5676A">
        <w:rPr>
          <w:lang w:val="el-GR"/>
        </w:rPr>
        <w:t xml:space="preserve">1, </w:t>
      </w:r>
      <w:r>
        <w:t>R</w:t>
      </w:r>
      <w:r w:rsidRPr="00B5676A">
        <w:rPr>
          <w:lang w:val="el-GR"/>
        </w:rPr>
        <w:t>2 έχουν αμφότερες τις διεπαφές τους στην περιοχή 0, είναι εσωτερικοί (</w:t>
      </w:r>
      <w:r>
        <w:t>internal</w:t>
      </w:r>
      <w:r w:rsidRPr="00B5676A">
        <w:rPr>
          <w:lang w:val="el-GR"/>
        </w:rPr>
        <w:t>) και κορμού (</w:t>
      </w:r>
      <w:r>
        <w:t>backbone</w:t>
      </w:r>
      <w:r w:rsidRPr="00B5676A">
        <w:rPr>
          <w:lang w:val="el-GR"/>
        </w:rPr>
        <w:t>).</w:t>
      </w:r>
    </w:p>
    <w:p w14:paraId="2F6153D0" w14:textId="77777777" w:rsidR="00671C94" w:rsidRDefault="00671C94" w:rsidP="00671C94">
      <w:pPr>
        <w:pStyle w:val="3"/>
        <w:rPr>
          <w:lang w:val="el-GR"/>
        </w:rPr>
      </w:pPr>
      <w:r w:rsidRPr="002F694C">
        <w:rPr>
          <w:lang w:val="el-GR"/>
        </w:rPr>
        <w:t>1.13</w:t>
      </w:r>
    </w:p>
    <w:p w14:paraId="43D92DC0" w14:textId="55DEB16B" w:rsidR="00286C5D" w:rsidRPr="002946DF" w:rsidRDefault="002946DF" w:rsidP="00286C5D">
      <w:pPr>
        <w:rPr>
          <w:b/>
          <w:bCs/>
          <w:lang w:val="el-GR"/>
        </w:rPr>
      </w:pPr>
      <w:r w:rsidRPr="002946DF">
        <w:rPr>
          <w:b/>
          <w:bCs/>
        </w:rPr>
        <w:t>do</w:t>
      </w:r>
      <w:r w:rsidRPr="00537076">
        <w:rPr>
          <w:b/>
          <w:bCs/>
          <w:lang w:val="el-GR"/>
        </w:rPr>
        <w:t xml:space="preserve"> </w:t>
      </w:r>
      <w:r w:rsidRPr="002946DF">
        <w:rPr>
          <w:b/>
          <w:bCs/>
        </w:rPr>
        <w:t>show</w:t>
      </w:r>
      <w:r w:rsidRPr="00537076">
        <w:rPr>
          <w:b/>
          <w:bCs/>
          <w:lang w:val="el-GR"/>
        </w:rPr>
        <w:t xml:space="preserve"> </w:t>
      </w:r>
      <w:r w:rsidRPr="002946DF">
        <w:rPr>
          <w:b/>
          <w:bCs/>
        </w:rPr>
        <w:t>ip</w:t>
      </w:r>
      <w:r w:rsidRPr="00537076">
        <w:rPr>
          <w:b/>
          <w:bCs/>
          <w:lang w:val="el-GR"/>
        </w:rPr>
        <w:t xml:space="preserve"> </w:t>
      </w:r>
      <w:r w:rsidRPr="002946DF">
        <w:rPr>
          <w:b/>
          <w:bCs/>
        </w:rPr>
        <w:t>route</w:t>
      </w:r>
    </w:p>
    <w:p w14:paraId="7DBCFAC2" w14:textId="77777777" w:rsidR="00671C94" w:rsidRDefault="00671C94" w:rsidP="00671C94">
      <w:pPr>
        <w:pStyle w:val="3"/>
        <w:rPr>
          <w:lang w:val="el-GR"/>
        </w:rPr>
      </w:pPr>
      <w:r w:rsidRPr="002F694C">
        <w:rPr>
          <w:lang w:val="el-GR"/>
        </w:rPr>
        <w:t>1.14</w:t>
      </w:r>
    </w:p>
    <w:p w14:paraId="55ECE6C7" w14:textId="727D6714" w:rsidR="00ED503E" w:rsidRPr="0064492E" w:rsidRDefault="0064492E" w:rsidP="00ED503E">
      <w:pPr>
        <w:rPr>
          <w:lang w:val="el-GR"/>
        </w:rPr>
      </w:pPr>
      <w:r w:rsidRPr="0064492E">
        <w:rPr>
          <w:lang w:val="el-GR"/>
        </w:rPr>
        <w:t>Έχουν μπροστά τον χαρακτήρα ‘</w:t>
      </w:r>
      <w:r>
        <w:t>O</w:t>
      </w:r>
      <w:r w:rsidRPr="0064492E">
        <w:rPr>
          <w:lang w:val="el-GR"/>
        </w:rPr>
        <w:t>’.</w:t>
      </w:r>
    </w:p>
    <w:p w14:paraId="7C5E3555" w14:textId="77777777" w:rsidR="00671C94" w:rsidRDefault="00671C94" w:rsidP="00671C94">
      <w:pPr>
        <w:pStyle w:val="3"/>
        <w:rPr>
          <w:lang w:val="el-GR"/>
        </w:rPr>
      </w:pPr>
      <w:r w:rsidRPr="002F694C">
        <w:rPr>
          <w:lang w:val="el-GR"/>
        </w:rPr>
        <w:t>1.15</w:t>
      </w:r>
    </w:p>
    <w:p w14:paraId="4531044D" w14:textId="267ACF87" w:rsidR="00ED503E" w:rsidRPr="00B031C8" w:rsidRDefault="00B031C8" w:rsidP="00ED503E">
      <w:pPr>
        <w:rPr>
          <w:lang w:val="el-GR"/>
        </w:rPr>
      </w:pPr>
      <w:r w:rsidRPr="00537076">
        <w:rPr>
          <w:lang w:val="el-GR"/>
        </w:rPr>
        <w:t xml:space="preserve">Από το </w:t>
      </w:r>
      <w:r>
        <w:rPr>
          <w:lang w:val="el-GR"/>
        </w:rPr>
        <w:t xml:space="preserve">« </w:t>
      </w:r>
      <w:r w:rsidRPr="00537076">
        <w:rPr>
          <w:lang w:val="el-GR"/>
        </w:rPr>
        <w:t>&gt;*</w:t>
      </w:r>
      <w:r>
        <w:rPr>
          <w:lang w:val="el-GR"/>
        </w:rPr>
        <w:t xml:space="preserve"> ».</w:t>
      </w:r>
    </w:p>
    <w:p w14:paraId="047ED2B8" w14:textId="77777777" w:rsidR="00671C94" w:rsidRDefault="00671C94" w:rsidP="00671C94">
      <w:pPr>
        <w:pStyle w:val="3"/>
        <w:rPr>
          <w:lang w:val="el-GR"/>
        </w:rPr>
      </w:pPr>
      <w:r w:rsidRPr="00ED503E">
        <w:rPr>
          <w:lang w:val="el-GR"/>
        </w:rPr>
        <w:t>1.16</w:t>
      </w:r>
    </w:p>
    <w:p w14:paraId="1066A108" w14:textId="3E331D0A" w:rsidR="00ED503E" w:rsidRPr="00A7336D" w:rsidRDefault="00A7336D" w:rsidP="00ED503E">
      <w:pPr>
        <w:rPr>
          <w:lang w:val="el-GR"/>
        </w:rPr>
      </w:pPr>
      <w:r w:rsidRPr="00A7336D">
        <w:rPr>
          <w:lang w:val="el-GR"/>
        </w:rPr>
        <w:t>Είναι 110 και εμφανίζεται μέσα</w:t>
      </w:r>
      <w:r w:rsidR="002E42BE">
        <w:rPr>
          <w:lang w:val="el-GR"/>
        </w:rPr>
        <w:t xml:space="preserve"> </w:t>
      </w:r>
      <w:r w:rsidRPr="00A7336D">
        <w:rPr>
          <w:lang w:val="el-GR"/>
        </w:rPr>
        <w:t>στην αγκύλη ως [διαχειριστική_απόσταση/μήκος_διαδρομής].</w:t>
      </w:r>
    </w:p>
    <w:p w14:paraId="4C3C6E9F" w14:textId="77777777" w:rsidR="001E084F" w:rsidRDefault="00671C94" w:rsidP="001E084F">
      <w:pPr>
        <w:pStyle w:val="3"/>
        <w:rPr>
          <w:lang w:val="el-GR"/>
        </w:rPr>
      </w:pPr>
      <w:r w:rsidRPr="00ED503E">
        <w:rPr>
          <w:lang w:val="el-GR"/>
        </w:rPr>
        <w:t>1.17</w:t>
      </w:r>
    </w:p>
    <w:p w14:paraId="61D41119" w14:textId="0B6D5DFA" w:rsidR="001C2EFB" w:rsidRDefault="001C2EFB" w:rsidP="007264FF">
      <w:pPr>
        <w:rPr>
          <w:lang w:val="el-GR"/>
        </w:rPr>
      </w:pPr>
      <w:r w:rsidRPr="001C2EFB">
        <w:rPr>
          <w:lang w:val="el-GR"/>
        </w:rPr>
        <w:t xml:space="preserve">Η επιλεγμένη διαδρομή έχει επιλεχθεί, καθώς έχει </w:t>
      </w:r>
      <w:r w:rsidR="004514AC">
        <w:rPr>
          <w:lang w:val="el-GR"/>
        </w:rPr>
        <w:t>μικρότερο</w:t>
      </w:r>
      <w:r w:rsidRPr="001C2EFB">
        <w:rPr>
          <w:lang w:val="el-GR"/>
        </w:rPr>
        <w:t xml:space="preserve"> </w:t>
      </w:r>
      <w:r w:rsidR="004514AC">
        <w:t>administrative</w:t>
      </w:r>
      <w:r w:rsidRPr="001C2EFB">
        <w:rPr>
          <w:lang w:val="el-GR"/>
        </w:rPr>
        <w:t xml:space="preserve"> </w:t>
      </w:r>
      <w:r w:rsidR="00167241">
        <w:t>distance</w:t>
      </w:r>
      <w:r w:rsidRPr="001C2EFB">
        <w:rPr>
          <w:lang w:val="el-GR"/>
        </w:rPr>
        <w:t xml:space="preserve"> όντας άμεσα συνδεδεμένη με τον </w:t>
      </w:r>
      <w:r>
        <w:t>R</w:t>
      </w:r>
      <w:r w:rsidRPr="001C2EFB">
        <w:rPr>
          <w:lang w:val="el-GR"/>
        </w:rPr>
        <w:t>2.</w:t>
      </w:r>
    </w:p>
    <w:p w14:paraId="6E4D0C20" w14:textId="365123B8" w:rsidR="007264FF" w:rsidRPr="001C2EFB" w:rsidRDefault="001C2EFB" w:rsidP="007264FF">
      <w:pPr>
        <w:rPr>
          <w:lang w:val="el-GR"/>
        </w:rPr>
      </w:pPr>
      <w:r w:rsidRPr="001C2EFB">
        <w:rPr>
          <w:noProof/>
        </w:rPr>
        <w:lastRenderedPageBreak/>
        <w:drawing>
          <wp:inline distT="0" distB="0" distL="0" distR="0" wp14:anchorId="22D56DF1" wp14:editId="70E78526">
            <wp:extent cx="5553850" cy="314369"/>
            <wp:effectExtent l="0" t="0" r="0" b="9525"/>
            <wp:docPr id="28154510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45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A4E0" w14:textId="0201E8F2" w:rsidR="00ED503E" w:rsidRPr="00537076" w:rsidRDefault="007264FF" w:rsidP="007264FF">
      <w:pPr>
        <w:pStyle w:val="3"/>
        <w:rPr>
          <w:lang w:val="el-GR"/>
        </w:rPr>
      </w:pPr>
      <w:r w:rsidRPr="007264FF">
        <w:rPr>
          <w:lang w:val="el-GR"/>
        </w:rPr>
        <w:t>1</w:t>
      </w:r>
      <w:r w:rsidRPr="00537076">
        <w:rPr>
          <w:lang w:val="el-GR"/>
        </w:rPr>
        <w:t>.18</w:t>
      </w:r>
    </w:p>
    <w:p w14:paraId="0425ACF1" w14:textId="0DD15A42" w:rsidR="007264FF" w:rsidRDefault="009B6FE9" w:rsidP="007264FF">
      <w:pPr>
        <w:rPr>
          <w:lang w:val="el-GR"/>
        </w:rPr>
      </w:pPr>
      <w:r w:rsidRPr="009B6FE9">
        <w:rPr>
          <w:lang w:val="el-GR"/>
        </w:rPr>
        <w:t xml:space="preserve">Εμφανίζουμε τον πίνακα δρομολόγησης με </w:t>
      </w:r>
      <w:r w:rsidR="00840583">
        <w:rPr>
          <w:lang w:val="el-GR"/>
        </w:rPr>
        <w:t xml:space="preserve">« </w:t>
      </w:r>
      <w:r w:rsidRPr="000138A8">
        <w:rPr>
          <w:b/>
          <w:bCs/>
        </w:rPr>
        <w:t>netstat</w:t>
      </w:r>
      <w:r w:rsidRPr="000138A8">
        <w:rPr>
          <w:b/>
          <w:bCs/>
          <w:lang w:val="el-GR"/>
        </w:rPr>
        <w:t xml:space="preserve"> -</w:t>
      </w:r>
      <w:r w:rsidRPr="000138A8">
        <w:rPr>
          <w:b/>
          <w:bCs/>
        </w:rPr>
        <w:t>rn</w:t>
      </w:r>
      <w:r w:rsidR="00840583">
        <w:rPr>
          <w:lang w:val="el-GR"/>
        </w:rPr>
        <w:t xml:space="preserve"> »</w:t>
      </w:r>
      <w:r w:rsidRPr="009B6FE9">
        <w:rPr>
          <w:lang w:val="el-GR"/>
        </w:rPr>
        <w:t xml:space="preserve"> και βλέπουμε πως η δυναμική εγγραφή για το 192.168.1.0/24 έχει το </w:t>
      </w:r>
      <w:r>
        <w:t>Flag</w:t>
      </w:r>
      <w:r w:rsidRPr="009B6FE9">
        <w:rPr>
          <w:lang w:val="el-GR"/>
        </w:rPr>
        <w:t xml:space="preserve"> 1</w:t>
      </w:r>
      <w:r>
        <w:rPr>
          <w:lang w:val="el-GR"/>
        </w:rPr>
        <w:t>.</w:t>
      </w:r>
    </w:p>
    <w:p w14:paraId="217E86F9" w14:textId="77777777" w:rsidR="009B6FE9" w:rsidRDefault="009B6FE9" w:rsidP="007264FF">
      <w:pPr>
        <w:rPr>
          <w:lang w:val="el-GR"/>
        </w:rPr>
      </w:pPr>
    </w:p>
    <w:p w14:paraId="1A5D551E" w14:textId="4256FB69" w:rsidR="009B6FE9" w:rsidRPr="009B6FE9" w:rsidRDefault="00840583" w:rsidP="007264FF">
      <w:pPr>
        <w:rPr>
          <w:lang w:val="el-GR"/>
        </w:rPr>
      </w:pPr>
      <w:r w:rsidRPr="00840583">
        <w:rPr>
          <w:noProof/>
          <w:lang w:val="el-GR"/>
        </w:rPr>
        <w:drawing>
          <wp:inline distT="0" distB="0" distL="0" distR="0" wp14:anchorId="1DF7B10E" wp14:editId="42502B9F">
            <wp:extent cx="6820852" cy="1819529"/>
            <wp:effectExtent l="0" t="0" r="0" b="9525"/>
            <wp:docPr id="117975547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55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D52F" w14:textId="518E6E75" w:rsidR="007264FF" w:rsidRDefault="007264FF" w:rsidP="009B6FE9">
      <w:pPr>
        <w:pStyle w:val="3"/>
        <w:rPr>
          <w:lang w:val="el-GR"/>
        </w:rPr>
      </w:pPr>
      <w:r>
        <w:t>1.19</w:t>
      </w:r>
    </w:p>
    <w:p w14:paraId="3B12EA1F" w14:textId="6A650093" w:rsidR="009B6FE9" w:rsidRDefault="00DF55E4" w:rsidP="009B6FE9">
      <w:pPr>
        <w:rPr>
          <w:b/>
          <w:bCs/>
          <w:lang w:val="el-GR"/>
        </w:rPr>
      </w:pPr>
      <w:r w:rsidRPr="00DF55E4">
        <w:rPr>
          <w:b/>
          <w:bCs/>
        </w:rPr>
        <w:t>tcpdump</w:t>
      </w:r>
      <w:r w:rsidRPr="00691A98">
        <w:rPr>
          <w:b/>
          <w:bCs/>
          <w:lang w:val="el-GR"/>
        </w:rPr>
        <w:t xml:space="preserve"> -</w:t>
      </w:r>
      <w:r w:rsidRPr="00DF55E4">
        <w:rPr>
          <w:b/>
          <w:bCs/>
        </w:rPr>
        <w:t>vvvni</w:t>
      </w:r>
      <w:r w:rsidRPr="00691A98">
        <w:rPr>
          <w:b/>
          <w:bCs/>
          <w:lang w:val="el-GR"/>
        </w:rPr>
        <w:t xml:space="preserve"> </w:t>
      </w:r>
      <w:r w:rsidRPr="00DF55E4">
        <w:rPr>
          <w:b/>
          <w:bCs/>
        </w:rPr>
        <w:t>em</w:t>
      </w:r>
      <w:r w:rsidRPr="00691A98">
        <w:rPr>
          <w:b/>
          <w:bCs/>
          <w:lang w:val="el-GR"/>
        </w:rPr>
        <w:t>0</w:t>
      </w:r>
    </w:p>
    <w:p w14:paraId="757137D1" w14:textId="42D5034D" w:rsidR="008772D0" w:rsidRPr="00DF55E4" w:rsidRDefault="008772D0" w:rsidP="009B6FE9">
      <w:pPr>
        <w:rPr>
          <w:b/>
          <w:bCs/>
          <w:lang w:val="el-GR"/>
        </w:rPr>
      </w:pPr>
      <w:r w:rsidRPr="008772D0">
        <w:rPr>
          <w:b/>
          <w:bCs/>
          <w:noProof/>
          <w:lang w:val="el-GR"/>
        </w:rPr>
        <w:drawing>
          <wp:inline distT="0" distB="0" distL="0" distR="0" wp14:anchorId="00EC7A24" wp14:editId="0B167067">
            <wp:extent cx="6830378" cy="1095528"/>
            <wp:effectExtent l="0" t="0" r="0" b="9525"/>
            <wp:docPr id="17191487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8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26FC" w14:textId="5E9C875A" w:rsidR="009B6FE9" w:rsidRPr="009B6FE9" w:rsidRDefault="009B6FE9" w:rsidP="00691A98">
      <w:pPr>
        <w:pStyle w:val="3"/>
        <w:rPr>
          <w:lang w:val="el-GR"/>
        </w:rPr>
      </w:pPr>
      <w:r>
        <w:rPr>
          <w:lang w:val="el-GR"/>
        </w:rPr>
        <w:t>1.20</w:t>
      </w:r>
    </w:p>
    <w:p w14:paraId="6B1355FE" w14:textId="12BF6E23" w:rsidR="009B6FE9" w:rsidRPr="009B6FE9" w:rsidRDefault="00691A98" w:rsidP="009B6FE9">
      <w:pPr>
        <w:rPr>
          <w:lang w:val="el-GR"/>
        </w:rPr>
      </w:pPr>
      <w:r w:rsidRPr="00537076">
        <w:rPr>
          <w:lang w:val="el-GR"/>
        </w:rPr>
        <w:t xml:space="preserve">Πηγή η </w:t>
      </w:r>
      <w:r w:rsidRPr="00537076">
        <w:rPr>
          <w:highlight w:val="yellow"/>
          <w:lang w:val="el-GR"/>
        </w:rPr>
        <w:t>192.168.1.1</w:t>
      </w:r>
    </w:p>
    <w:p w14:paraId="7A1587CD" w14:textId="659F113A" w:rsidR="009B6FE9" w:rsidRDefault="009B6FE9" w:rsidP="009B6FE9">
      <w:pPr>
        <w:pStyle w:val="3"/>
        <w:rPr>
          <w:lang w:val="el-GR"/>
        </w:rPr>
      </w:pPr>
      <w:r>
        <w:rPr>
          <w:lang w:val="el-GR"/>
        </w:rPr>
        <w:t>1.21</w:t>
      </w:r>
    </w:p>
    <w:p w14:paraId="52B2F5CF" w14:textId="015D263B" w:rsidR="009B6FE9" w:rsidRPr="00537076" w:rsidRDefault="00691A98" w:rsidP="009B6FE9">
      <w:pPr>
        <w:rPr>
          <w:lang w:val="el-GR"/>
        </w:rPr>
      </w:pPr>
      <w:r w:rsidRPr="00691A98">
        <w:rPr>
          <w:lang w:val="el-GR"/>
        </w:rPr>
        <w:t xml:space="preserve">Προορισμός η </w:t>
      </w:r>
      <w:r w:rsidRPr="00A75306">
        <w:rPr>
          <w:highlight w:val="yellow"/>
          <w:lang w:val="el-GR"/>
        </w:rPr>
        <w:t>224.0.0.5</w:t>
      </w:r>
      <w:r w:rsidRPr="00691A98">
        <w:rPr>
          <w:lang w:val="el-GR"/>
        </w:rPr>
        <w:t xml:space="preserve">, διεύθυνση στην οποία ακούει κάθε </w:t>
      </w:r>
      <w:r>
        <w:t>router</w:t>
      </w:r>
      <w:r w:rsidRPr="00691A98">
        <w:rPr>
          <w:lang w:val="el-GR"/>
        </w:rPr>
        <w:t xml:space="preserve"> που τρέχει το </w:t>
      </w:r>
      <w:r>
        <w:t>OSPF</w:t>
      </w:r>
      <w:r w:rsidR="00A75306" w:rsidRPr="00A75306">
        <w:rPr>
          <w:lang w:val="el-GR"/>
        </w:rPr>
        <w:t>.</w:t>
      </w:r>
    </w:p>
    <w:p w14:paraId="53A76BBA" w14:textId="5C3D4E7B" w:rsidR="00A75306" w:rsidRPr="00A75306" w:rsidRDefault="00A75306" w:rsidP="009B6FE9">
      <w:r w:rsidRPr="00A75306">
        <w:rPr>
          <w:noProof/>
        </w:rPr>
        <w:drawing>
          <wp:inline distT="0" distB="0" distL="0" distR="0" wp14:anchorId="36F89A41" wp14:editId="7C403964">
            <wp:extent cx="6858000" cy="406400"/>
            <wp:effectExtent l="0" t="0" r="0" b="0"/>
            <wp:docPr id="1154797312" name="Εικόνα 1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97312" name="Εικόνα 1">
                      <a:hlinkClick r:id="rId15"/>
                    </pic:cNvPr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B8EE" w14:textId="4AE6BEBA" w:rsidR="009B6FE9" w:rsidRDefault="009B6FE9" w:rsidP="009B6FE9">
      <w:pPr>
        <w:pStyle w:val="3"/>
        <w:rPr>
          <w:lang w:val="el-GR"/>
        </w:rPr>
      </w:pPr>
      <w:r>
        <w:rPr>
          <w:lang w:val="el-GR"/>
        </w:rPr>
        <w:t>1.22</w:t>
      </w:r>
    </w:p>
    <w:p w14:paraId="21DDC559" w14:textId="51B421B1" w:rsidR="008E183C" w:rsidRPr="008E183C" w:rsidRDefault="000F75B1" w:rsidP="009B6FE9">
      <w:pPr>
        <w:rPr>
          <w:lang w:val="el-GR"/>
        </w:rPr>
      </w:pPr>
      <w:r w:rsidRPr="000F75B1">
        <w:rPr>
          <w:lang w:val="el-GR"/>
        </w:rPr>
        <w:t xml:space="preserve">Χρησιμοποιεί το πρωτόκολλο </w:t>
      </w:r>
      <w:r>
        <w:t>IP</w:t>
      </w:r>
      <w:r w:rsidRPr="000F75B1">
        <w:rPr>
          <w:lang w:val="el-GR"/>
        </w:rPr>
        <w:t xml:space="preserve"> και έχει αριθμό πρωτοκόλλου ανωτέρου στρώματος το 89</w:t>
      </w:r>
      <w:r w:rsidR="008E183C" w:rsidRPr="008E183C">
        <w:rPr>
          <w:lang w:val="el-GR"/>
        </w:rPr>
        <w:t>(0</w:t>
      </w:r>
      <w:r w:rsidR="008E183C">
        <w:t>x</w:t>
      </w:r>
      <w:r w:rsidR="008E183C" w:rsidRPr="008E183C">
        <w:rPr>
          <w:lang w:val="el-GR"/>
        </w:rPr>
        <w:t>59)</w:t>
      </w:r>
      <w:r w:rsidR="00DA63BE" w:rsidRPr="00DA63BE">
        <w:rPr>
          <w:lang w:val="el-GR"/>
        </w:rPr>
        <w:t>.</w:t>
      </w:r>
    </w:p>
    <w:p w14:paraId="6DD7E772" w14:textId="4F7B969E" w:rsidR="009B6FE9" w:rsidRPr="00537076" w:rsidRDefault="009B6FE9" w:rsidP="009B6FE9">
      <w:pPr>
        <w:pStyle w:val="3"/>
        <w:rPr>
          <w:lang w:val="el-GR"/>
        </w:rPr>
      </w:pPr>
      <w:r>
        <w:rPr>
          <w:lang w:val="el-GR"/>
        </w:rPr>
        <w:t>1.23</w:t>
      </w:r>
    </w:p>
    <w:p w14:paraId="78714DA6" w14:textId="15F5DCC6" w:rsidR="009B6FE9" w:rsidRPr="00537076" w:rsidRDefault="00F01311" w:rsidP="009B6FE9">
      <w:pPr>
        <w:rPr>
          <w:lang w:val="el-GR"/>
        </w:rPr>
      </w:pPr>
      <w:r>
        <w:t>TTL</w:t>
      </w:r>
      <w:r w:rsidRPr="00537076">
        <w:rPr>
          <w:lang w:val="el-GR"/>
        </w:rPr>
        <w:t xml:space="preserve"> = 1</w:t>
      </w:r>
    </w:p>
    <w:p w14:paraId="72628FE2" w14:textId="17ACF257" w:rsidR="009B6FE9" w:rsidRDefault="009B6FE9" w:rsidP="009B6FE9">
      <w:pPr>
        <w:pStyle w:val="3"/>
        <w:rPr>
          <w:lang w:val="el-GR"/>
        </w:rPr>
      </w:pPr>
      <w:r>
        <w:rPr>
          <w:lang w:val="el-GR"/>
        </w:rPr>
        <w:lastRenderedPageBreak/>
        <w:t>1.24</w:t>
      </w:r>
    </w:p>
    <w:p w14:paraId="3EBDBB52" w14:textId="1DAC9DF0" w:rsidR="009B6FE9" w:rsidRDefault="00A17B5B" w:rsidP="009B6FE9">
      <w:pPr>
        <w:rPr>
          <w:lang w:val="el-GR"/>
        </w:rPr>
      </w:pPr>
      <w:r w:rsidRPr="00A17B5B">
        <w:rPr>
          <w:lang w:val="el-GR"/>
        </w:rPr>
        <w:t xml:space="preserve">Είναι τύπου </w:t>
      </w:r>
      <w:r>
        <w:rPr>
          <w:lang w:val="el-GR"/>
        </w:rPr>
        <w:t>«</w:t>
      </w:r>
      <w:r w:rsidRPr="00A17B5B">
        <w:rPr>
          <w:lang w:val="el-GR"/>
        </w:rPr>
        <w:t xml:space="preserve"> </w:t>
      </w:r>
      <w:r>
        <w:t>Hello</w:t>
      </w:r>
      <w:r>
        <w:rPr>
          <w:lang w:val="el-GR"/>
        </w:rPr>
        <w:t xml:space="preserve"> »</w:t>
      </w:r>
      <w:r w:rsidRPr="00A17B5B">
        <w:rPr>
          <w:lang w:val="el-GR"/>
        </w:rPr>
        <w:t xml:space="preserve"> και ανήκουν στην περιοχή κορμού </w:t>
      </w:r>
      <w:r>
        <w:t>Backbone</w:t>
      </w:r>
      <w:r w:rsidRPr="00A17B5B">
        <w:rPr>
          <w:lang w:val="el-GR"/>
        </w:rPr>
        <w:t xml:space="preserve"> </w:t>
      </w:r>
      <w:r>
        <w:t>Area</w:t>
      </w:r>
      <w:r w:rsidRPr="00A17B5B">
        <w:rPr>
          <w:lang w:val="el-GR"/>
        </w:rPr>
        <w:t>.</w:t>
      </w:r>
    </w:p>
    <w:p w14:paraId="08DD5F4E" w14:textId="29045651" w:rsidR="00302638" w:rsidRPr="00A17B5B" w:rsidRDefault="00302638" w:rsidP="009B6FE9">
      <w:pPr>
        <w:rPr>
          <w:lang w:val="el-GR"/>
        </w:rPr>
      </w:pPr>
      <w:r w:rsidRPr="00302638">
        <w:rPr>
          <w:noProof/>
          <w:lang w:val="el-GR"/>
        </w:rPr>
        <w:drawing>
          <wp:inline distT="0" distB="0" distL="0" distR="0" wp14:anchorId="26703D11" wp14:editId="3AE36E46">
            <wp:extent cx="6811326" cy="1171739"/>
            <wp:effectExtent l="0" t="0" r="0" b="9525"/>
            <wp:docPr id="75666010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60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55A1" w14:textId="79FAAC46" w:rsidR="009B6FE9" w:rsidRDefault="009B6FE9" w:rsidP="009B6FE9">
      <w:pPr>
        <w:pStyle w:val="3"/>
        <w:rPr>
          <w:lang w:val="el-GR"/>
        </w:rPr>
      </w:pPr>
      <w:r>
        <w:rPr>
          <w:lang w:val="el-GR"/>
        </w:rPr>
        <w:t>1.25</w:t>
      </w:r>
    </w:p>
    <w:p w14:paraId="0ACA0D4B" w14:textId="6BFAF556" w:rsidR="009B6FE9" w:rsidRPr="009B6FE9" w:rsidRDefault="00302638" w:rsidP="009B6FE9">
      <w:pPr>
        <w:rPr>
          <w:lang w:val="el-GR"/>
        </w:rPr>
      </w:pPr>
      <w:r w:rsidRPr="00302638">
        <w:rPr>
          <w:lang w:val="el-GR"/>
        </w:rPr>
        <w:t xml:space="preserve">Τα βλέπουμε ανά 10 δευτερόλεπτα, τιμή η οποία συμπίπτει ακριβώς με το </w:t>
      </w:r>
      <w:r>
        <w:t>Hello</w:t>
      </w:r>
      <w:r w:rsidRPr="00302638">
        <w:rPr>
          <w:lang w:val="el-GR"/>
        </w:rPr>
        <w:t xml:space="preserve"> </w:t>
      </w:r>
      <w:r>
        <w:t>Timer</w:t>
      </w:r>
      <w:r w:rsidRPr="00302638">
        <w:rPr>
          <w:lang w:val="el-GR"/>
        </w:rPr>
        <w:t xml:space="preserve">. </w:t>
      </w:r>
      <w:r w:rsidRPr="00537076">
        <w:rPr>
          <w:lang w:val="el-GR"/>
        </w:rPr>
        <w:t xml:space="preserve">Το </w:t>
      </w:r>
      <w:r>
        <w:t>Dead</w:t>
      </w:r>
      <w:r w:rsidRPr="00537076">
        <w:rPr>
          <w:lang w:val="el-GR"/>
        </w:rPr>
        <w:t xml:space="preserve"> </w:t>
      </w:r>
      <w:r>
        <w:t>Timer</w:t>
      </w:r>
      <w:r w:rsidRPr="00537076">
        <w:rPr>
          <w:lang w:val="el-GR"/>
        </w:rPr>
        <w:t xml:space="preserve"> έχει τιμή 40</w:t>
      </w:r>
      <w:r>
        <w:t>s</w:t>
      </w:r>
      <w:r w:rsidRPr="00537076">
        <w:rPr>
          <w:lang w:val="el-GR"/>
        </w:rPr>
        <w:t>.</w:t>
      </w:r>
    </w:p>
    <w:p w14:paraId="19DA8FAC" w14:textId="29F490B8" w:rsidR="009B6FE9" w:rsidRDefault="009B6FE9" w:rsidP="009B6FE9">
      <w:pPr>
        <w:pStyle w:val="3"/>
        <w:rPr>
          <w:lang w:val="el-GR"/>
        </w:rPr>
      </w:pPr>
      <w:r>
        <w:rPr>
          <w:lang w:val="el-GR"/>
        </w:rPr>
        <w:t>1.26</w:t>
      </w:r>
    </w:p>
    <w:p w14:paraId="559E6810" w14:textId="629282DF" w:rsidR="009B6FE9" w:rsidRPr="00302638" w:rsidRDefault="00302638" w:rsidP="009B6FE9">
      <w:pPr>
        <w:rPr>
          <w:lang w:val="el-GR"/>
        </w:rPr>
      </w:pPr>
      <w:r>
        <w:t>Router</w:t>
      </w:r>
      <w:r w:rsidRPr="00302638">
        <w:rPr>
          <w:lang w:val="el-GR"/>
        </w:rPr>
        <w:t>-</w:t>
      </w:r>
      <w:r>
        <w:t>ID</w:t>
      </w:r>
      <w:r w:rsidRPr="00302638">
        <w:rPr>
          <w:lang w:val="el-GR"/>
        </w:rPr>
        <w:t xml:space="preserve"> </w:t>
      </w:r>
      <w:r w:rsidR="00ED665C" w:rsidRPr="00ED665C">
        <w:rPr>
          <w:lang w:val="el-GR"/>
        </w:rPr>
        <w:t xml:space="preserve"> = </w:t>
      </w:r>
      <w:r w:rsidRPr="00302638">
        <w:rPr>
          <w:lang w:val="el-GR"/>
        </w:rPr>
        <w:t xml:space="preserve">192.168.1.1 </w:t>
      </w:r>
      <w:r w:rsidR="00740F51">
        <w:rPr>
          <w:lang w:val="el-GR"/>
        </w:rPr>
        <w:t xml:space="preserve">που </w:t>
      </w:r>
      <w:r w:rsidRPr="00302638">
        <w:rPr>
          <w:lang w:val="el-GR"/>
        </w:rPr>
        <w:t xml:space="preserve">είναι η </w:t>
      </w:r>
      <w:r w:rsidR="00740F51">
        <w:rPr>
          <w:lang w:val="el-GR"/>
        </w:rPr>
        <w:t xml:space="preserve">τιμή της </w:t>
      </w:r>
      <w:r w:rsidRPr="00302638">
        <w:rPr>
          <w:lang w:val="el-GR"/>
        </w:rPr>
        <w:t>υψηλότερη διεύθυνση</w:t>
      </w:r>
      <w:r w:rsidR="00740F51">
        <w:rPr>
          <w:lang w:val="el-GR"/>
        </w:rPr>
        <w:t xml:space="preserve">ς </w:t>
      </w:r>
      <w:r w:rsidR="00740F51">
        <w:t>IPv</w:t>
      </w:r>
      <w:r w:rsidR="00740F51" w:rsidRPr="00740F51">
        <w:rPr>
          <w:lang w:val="el-GR"/>
        </w:rPr>
        <w:t>4</w:t>
      </w:r>
      <w:r w:rsidRPr="00302638">
        <w:rPr>
          <w:lang w:val="el-GR"/>
        </w:rPr>
        <w:t xml:space="preserve"> φυσικής διεπαφής καθώς δεν έχουμε διεύθυνση στη </w:t>
      </w:r>
      <w:r>
        <w:t>loopback</w:t>
      </w:r>
      <w:r w:rsidRPr="00302638">
        <w:rPr>
          <w:lang w:val="el-GR"/>
        </w:rPr>
        <w:t>.</w:t>
      </w:r>
    </w:p>
    <w:p w14:paraId="66CEE748" w14:textId="0BE4BE9F" w:rsidR="009B6FE9" w:rsidRDefault="009B6FE9" w:rsidP="009B6FE9">
      <w:pPr>
        <w:pStyle w:val="3"/>
        <w:rPr>
          <w:lang w:val="el-GR"/>
        </w:rPr>
      </w:pPr>
      <w:r>
        <w:rPr>
          <w:lang w:val="el-GR"/>
        </w:rPr>
        <w:t>1.27</w:t>
      </w:r>
    </w:p>
    <w:p w14:paraId="6F4D3A5C" w14:textId="00C4BCD6" w:rsidR="00CA60C5" w:rsidRPr="00537076" w:rsidRDefault="00E13E53" w:rsidP="009B6FE9">
      <w:pPr>
        <w:rPr>
          <w:lang w:val="el-GR"/>
        </w:rPr>
      </w:pPr>
      <w:r>
        <w:t>DR</w:t>
      </w:r>
      <w:r w:rsidRPr="00E13E53">
        <w:rPr>
          <w:lang w:val="el-GR"/>
        </w:rPr>
        <w:t xml:space="preserve"> είναι </w:t>
      </w:r>
      <w:r>
        <w:t>o</w:t>
      </w:r>
      <w:r w:rsidRPr="00E13E53">
        <w:rPr>
          <w:lang w:val="el-GR"/>
        </w:rPr>
        <w:t xml:space="preserve"> 192.168.1.1 και δεν υπάρχει </w:t>
      </w:r>
      <w:r>
        <w:t>BDR</w:t>
      </w:r>
      <w:r w:rsidRPr="00CA60C5">
        <w:rPr>
          <w:lang w:val="el-GR"/>
        </w:rPr>
        <w:t>.</w:t>
      </w:r>
    </w:p>
    <w:p w14:paraId="3998C886" w14:textId="7313EAEC" w:rsidR="00CA60C5" w:rsidRDefault="00CA60C5" w:rsidP="009B6FE9">
      <w:r w:rsidRPr="00CA60C5">
        <w:rPr>
          <w:noProof/>
        </w:rPr>
        <w:drawing>
          <wp:inline distT="0" distB="0" distL="0" distR="0" wp14:anchorId="5E284F73" wp14:editId="4B7CE863">
            <wp:extent cx="6811326" cy="1171739"/>
            <wp:effectExtent l="0" t="0" r="0" b="9525"/>
            <wp:docPr id="46166977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69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F1CC" w14:textId="55D2BD57" w:rsidR="009B6FE9" w:rsidRPr="00537076" w:rsidRDefault="009B6FE9" w:rsidP="009B6FE9">
      <w:pPr>
        <w:pStyle w:val="3"/>
        <w:rPr>
          <w:lang w:val="el-GR"/>
        </w:rPr>
      </w:pPr>
      <w:r>
        <w:rPr>
          <w:lang w:val="el-GR"/>
        </w:rPr>
        <w:t>1.28</w:t>
      </w:r>
    </w:p>
    <w:p w14:paraId="10F966DB" w14:textId="5FA97C84" w:rsidR="006117E0" w:rsidRPr="00537076" w:rsidRDefault="006117E0" w:rsidP="006117E0">
      <w:pPr>
        <w:rPr>
          <w:b/>
          <w:bCs/>
          <w:lang w:val="el-GR"/>
        </w:rPr>
      </w:pPr>
      <w:r w:rsidRPr="006117E0">
        <w:rPr>
          <w:b/>
          <w:bCs/>
        </w:rPr>
        <w:t>tcpdump</w:t>
      </w:r>
      <w:r w:rsidRPr="00537076">
        <w:rPr>
          <w:b/>
          <w:bCs/>
          <w:lang w:val="el-GR"/>
        </w:rPr>
        <w:t xml:space="preserve"> -</w:t>
      </w:r>
      <w:r w:rsidRPr="006117E0">
        <w:rPr>
          <w:b/>
          <w:bCs/>
        </w:rPr>
        <w:t>vvvi</w:t>
      </w:r>
      <w:r w:rsidRPr="00537076">
        <w:rPr>
          <w:b/>
          <w:bCs/>
          <w:lang w:val="el-GR"/>
        </w:rPr>
        <w:t xml:space="preserve"> </w:t>
      </w:r>
      <w:r w:rsidRPr="006117E0">
        <w:rPr>
          <w:b/>
          <w:bCs/>
        </w:rPr>
        <w:t>em</w:t>
      </w:r>
      <w:r w:rsidRPr="00537076">
        <w:rPr>
          <w:b/>
          <w:bCs/>
          <w:lang w:val="el-GR"/>
        </w:rPr>
        <w:t>1</w:t>
      </w:r>
    </w:p>
    <w:p w14:paraId="6A6A3F1B" w14:textId="77777777" w:rsidR="006117E0" w:rsidRPr="00764A79" w:rsidRDefault="006117E0" w:rsidP="006117E0">
      <w:pPr>
        <w:rPr>
          <w:lang w:val="el-GR"/>
        </w:rPr>
      </w:pPr>
      <w:r w:rsidRPr="00764A79">
        <w:rPr>
          <w:lang w:val="el-GR"/>
        </w:rPr>
        <w:t xml:space="preserve">Ναι βλέπουμε </w:t>
      </w:r>
      <w:r>
        <w:t>Hello</w:t>
      </w:r>
      <w:r w:rsidRPr="00764A79">
        <w:rPr>
          <w:lang w:val="el-GR"/>
        </w:rPr>
        <w:t xml:space="preserve"> από τον </w:t>
      </w:r>
      <w:r>
        <w:t>R</w:t>
      </w:r>
      <w:r w:rsidRPr="00764A79">
        <w:rPr>
          <w:lang w:val="el-GR"/>
        </w:rPr>
        <w:t>1 με διεύθυνση πηγής 172.17.17.1</w:t>
      </w:r>
    </w:p>
    <w:p w14:paraId="5B37780D" w14:textId="09F5FD66" w:rsidR="00E13E53" w:rsidRPr="006117E0" w:rsidRDefault="006117E0" w:rsidP="00E13E53">
      <w:r w:rsidRPr="006117E0">
        <w:rPr>
          <w:noProof/>
        </w:rPr>
        <w:drawing>
          <wp:inline distT="0" distB="0" distL="0" distR="0" wp14:anchorId="3D06F4A8" wp14:editId="17889A17">
            <wp:extent cx="5598543" cy="1164808"/>
            <wp:effectExtent l="0" t="0" r="0" b="0"/>
            <wp:docPr id="65100499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04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76" cy="11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197" w14:textId="608AEAA1" w:rsidR="009B6FE9" w:rsidRPr="00537076" w:rsidRDefault="00E13E53" w:rsidP="00E13E53">
      <w:pPr>
        <w:pStyle w:val="3"/>
        <w:rPr>
          <w:lang w:val="el-GR"/>
        </w:rPr>
      </w:pPr>
      <w:r w:rsidRPr="00537076">
        <w:rPr>
          <w:lang w:val="el-GR"/>
        </w:rPr>
        <w:t>1.29</w:t>
      </w:r>
    </w:p>
    <w:p w14:paraId="4EE5EA1D" w14:textId="759FF845" w:rsidR="00831A85" w:rsidRPr="00831A85" w:rsidRDefault="00831A85" w:rsidP="00831A85">
      <w:pPr>
        <w:rPr>
          <w:lang w:val="el-GR"/>
        </w:rPr>
      </w:pPr>
      <w:r w:rsidRPr="00831A85">
        <w:rPr>
          <w:lang w:val="el-GR"/>
        </w:rPr>
        <w:t xml:space="preserve">Παρατηρούμε λήψη μηνυμάτων </w:t>
      </w:r>
      <w:r>
        <w:t>OSPF</w:t>
      </w:r>
      <w:r w:rsidRPr="00831A85">
        <w:rPr>
          <w:lang w:val="el-GR"/>
        </w:rPr>
        <w:t xml:space="preserve"> από τον </w:t>
      </w:r>
      <w:r>
        <w:t>R</w:t>
      </w:r>
      <w:r w:rsidRPr="00831A85">
        <w:rPr>
          <w:lang w:val="el-GR"/>
        </w:rPr>
        <w:t xml:space="preserve">2. Διεύθυνση πηγής αυτών είναι η 172.17.17.2, ενώ το </w:t>
      </w:r>
      <w:r>
        <w:t>RouterID</w:t>
      </w:r>
      <w:r w:rsidRPr="00831A85">
        <w:rPr>
          <w:lang w:val="el-GR"/>
        </w:rPr>
        <w:t xml:space="preserve"> του </w:t>
      </w:r>
      <w:r>
        <w:t>R</w:t>
      </w:r>
      <w:r w:rsidRPr="00831A85">
        <w:rPr>
          <w:lang w:val="el-GR"/>
        </w:rPr>
        <w:t>2 είναι το 192.168.2.1.</w:t>
      </w:r>
    </w:p>
    <w:p w14:paraId="3FDDCCB8" w14:textId="37A082F6" w:rsidR="00E13E53" w:rsidRPr="00E13E53" w:rsidRDefault="00BC0A60" w:rsidP="00E13E53">
      <w:r w:rsidRPr="00BC0A60">
        <w:rPr>
          <w:noProof/>
        </w:rPr>
        <w:lastRenderedPageBreak/>
        <w:drawing>
          <wp:inline distT="0" distB="0" distL="0" distR="0" wp14:anchorId="23CCF8B3" wp14:editId="034C61D0">
            <wp:extent cx="5667555" cy="1206538"/>
            <wp:effectExtent l="0" t="0" r="0" b="0"/>
            <wp:docPr id="183372357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23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691" cy="12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EAE0" w14:textId="59F91008" w:rsidR="00E13E53" w:rsidRPr="00BC0A60" w:rsidRDefault="00E13E53" w:rsidP="00E13E53">
      <w:pPr>
        <w:pStyle w:val="3"/>
        <w:rPr>
          <w:lang w:val="el-GR"/>
        </w:rPr>
      </w:pPr>
      <w:r w:rsidRPr="00BC0A60">
        <w:rPr>
          <w:lang w:val="el-GR"/>
        </w:rPr>
        <w:t>1.30</w:t>
      </w:r>
    </w:p>
    <w:p w14:paraId="13DE5962" w14:textId="422C324D" w:rsidR="00E13E53" w:rsidRPr="00537076" w:rsidRDefault="00BC0A60" w:rsidP="00E13E53">
      <w:pPr>
        <w:rPr>
          <w:lang w:val="el-GR"/>
        </w:rPr>
      </w:pPr>
      <w:r w:rsidRPr="00BC0A60">
        <w:rPr>
          <w:lang w:val="el-GR"/>
        </w:rPr>
        <w:t>Η μάσκα υποδικτύου 255.255.255.252 αφορά τη μάσκα της διεπαφής από την οποία προήλθε, η οποία εν προκειμένω ήταν η /30.</w:t>
      </w:r>
    </w:p>
    <w:p w14:paraId="63DAC795" w14:textId="55B3BF53" w:rsidR="00BC0A60" w:rsidRPr="00BC0A60" w:rsidRDefault="00BC0A60" w:rsidP="00E13E53">
      <w:r w:rsidRPr="00BC0A60">
        <w:rPr>
          <w:noProof/>
        </w:rPr>
        <w:drawing>
          <wp:inline distT="0" distB="0" distL="0" distR="0" wp14:anchorId="6BBFC80A" wp14:editId="376A0F42">
            <wp:extent cx="6801799" cy="1448002"/>
            <wp:effectExtent l="0" t="0" r="0" b="0"/>
            <wp:docPr id="6825800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800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6EC2" w14:textId="0729701A" w:rsidR="00E13E53" w:rsidRPr="00BC0A60" w:rsidRDefault="00E13E53" w:rsidP="00E13E53">
      <w:pPr>
        <w:pStyle w:val="3"/>
        <w:rPr>
          <w:lang w:val="el-GR"/>
        </w:rPr>
      </w:pPr>
      <w:r w:rsidRPr="00BC0A60">
        <w:rPr>
          <w:lang w:val="el-GR"/>
        </w:rPr>
        <w:t>1.31</w:t>
      </w:r>
    </w:p>
    <w:p w14:paraId="2FE34793" w14:textId="1C3F066B" w:rsidR="00E13E53" w:rsidRPr="00D0114F" w:rsidRDefault="00BC0A60" w:rsidP="00E13E53">
      <w:pPr>
        <w:rPr>
          <w:lang w:val="el-GR"/>
        </w:rPr>
      </w:pPr>
      <w:r w:rsidRPr="00BC0A60">
        <w:rPr>
          <w:lang w:val="el-GR"/>
        </w:rPr>
        <w:t xml:space="preserve">Σε σχέση με τα </w:t>
      </w:r>
      <w:r>
        <w:t>Hello</w:t>
      </w:r>
      <w:r w:rsidRPr="00BC0A60">
        <w:rPr>
          <w:lang w:val="el-GR"/>
        </w:rPr>
        <w:t xml:space="preserve"> πακέτα του </w:t>
      </w:r>
      <w:r>
        <w:t>LAN</w:t>
      </w:r>
      <w:r w:rsidRPr="00BC0A60">
        <w:rPr>
          <w:lang w:val="el-GR"/>
        </w:rPr>
        <w:t xml:space="preserve">1 βλέπουμε επιπλέον πληροφορίες όπως τον </w:t>
      </w:r>
      <w:r>
        <w:t>Backup</w:t>
      </w:r>
      <w:r w:rsidRPr="00BC0A60">
        <w:rPr>
          <w:lang w:val="el-GR"/>
        </w:rPr>
        <w:t xml:space="preserve"> </w:t>
      </w:r>
      <w:r>
        <w:t>Designated</w:t>
      </w:r>
      <w:r w:rsidRPr="00BC0A60">
        <w:rPr>
          <w:lang w:val="el-GR"/>
        </w:rPr>
        <w:t xml:space="preserve"> </w:t>
      </w:r>
      <w:r>
        <w:t>Router</w:t>
      </w:r>
      <w:r w:rsidRPr="00BC0A60">
        <w:rPr>
          <w:lang w:val="el-GR"/>
        </w:rPr>
        <w:t xml:space="preserve"> και τη </w:t>
      </w:r>
      <w:r>
        <w:t>Neighbor</w:t>
      </w:r>
      <w:r w:rsidRPr="00BC0A60">
        <w:rPr>
          <w:lang w:val="el-GR"/>
        </w:rPr>
        <w:t xml:space="preserve"> </w:t>
      </w:r>
      <w:r>
        <w:t>List</w:t>
      </w:r>
      <w:r w:rsidRPr="00BC0A60">
        <w:rPr>
          <w:lang w:val="el-GR"/>
        </w:rPr>
        <w:t xml:space="preserve">. Εν προκειμένω, περιέχονται τα </w:t>
      </w:r>
      <w:r>
        <w:t>Neighbor</w:t>
      </w:r>
      <w:r w:rsidRPr="00BC0A60">
        <w:rPr>
          <w:lang w:val="el-GR"/>
        </w:rPr>
        <w:t xml:space="preserve"> </w:t>
      </w:r>
      <w:r>
        <w:t>List</w:t>
      </w:r>
      <w:r w:rsidRPr="00BC0A60">
        <w:rPr>
          <w:lang w:val="el-GR"/>
        </w:rPr>
        <w:t xml:space="preserve"> κάθε δρομολογητή όπου και περιέχουν τα </w:t>
      </w:r>
      <w:r>
        <w:t>RouterID</w:t>
      </w:r>
      <w:r w:rsidRPr="00BC0A60">
        <w:rPr>
          <w:lang w:val="el-GR"/>
        </w:rPr>
        <w:t>.</w:t>
      </w:r>
      <w:r w:rsidR="00D0114F" w:rsidRPr="00D0114F">
        <w:rPr>
          <w:lang w:val="el-GR"/>
        </w:rPr>
        <w:t xml:space="preserve"> </w:t>
      </w:r>
      <w:r w:rsidR="00D0114F" w:rsidRPr="00D0114F">
        <w:rPr>
          <w:lang w:val="el-GR"/>
        </w:rPr>
        <w:t xml:space="preserve">. Αυτό συμβαίνει διότι στη ζεύξη </w:t>
      </w:r>
      <w:r w:rsidR="00D0114F">
        <w:t>WAN</w:t>
      </w:r>
      <w:r w:rsidR="00D0114F" w:rsidRPr="00D0114F">
        <w:rPr>
          <w:lang w:val="el-GR"/>
        </w:rPr>
        <w:t xml:space="preserve">1 υπάρχουν δύο δρομολογητές, οπότε δημιουργείται σχέση γειτνίασης, ενώ στη ζεύξη </w:t>
      </w:r>
      <w:r w:rsidR="00D0114F">
        <w:t>LAN</w:t>
      </w:r>
      <w:r w:rsidR="00D0114F" w:rsidRPr="00D0114F">
        <w:rPr>
          <w:lang w:val="el-GR"/>
        </w:rPr>
        <w:t>1 υπάρχει μόνο ένας.</w:t>
      </w:r>
    </w:p>
    <w:p w14:paraId="2B82341E" w14:textId="3DCCC242" w:rsidR="00E13E53" w:rsidRPr="00BC0A60" w:rsidRDefault="00E13E53" w:rsidP="00E13E53">
      <w:pPr>
        <w:pStyle w:val="3"/>
        <w:rPr>
          <w:lang w:val="el-GR"/>
        </w:rPr>
      </w:pPr>
      <w:r w:rsidRPr="00BC0A60">
        <w:rPr>
          <w:lang w:val="el-GR"/>
        </w:rPr>
        <w:t>1.32</w:t>
      </w:r>
    </w:p>
    <w:p w14:paraId="7DD8484D" w14:textId="4DF30CD1" w:rsidR="00E13E53" w:rsidRPr="00593344" w:rsidRDefault="00593344" w:rsidP="00E13E53">
      <w:pPr>
        <w:rPr>
          <w:lang w:val="el-GR"/>
        </w:rPr>
      </w:pPr>
      <w:r>
        <w:rPr>
          <w:lang w:val="el-GR"/>
        </w:rPr>
        <w:t>Όχι.</w:t>
      </w:r>
    </w:p>
    <w:p w14:paraId="437507D6" w14:textId="37687D2D" w:rsidR="00E13E53" w:rsidRPr="00BC0A60" w:rsidRDefault="00E13E53" w:rsidP="00E13E53">
      <w:pPr>
        <w:pStyle w:val="3"/>
        <w:rPr>
          <w:lang w:val="el-GR"/>
        </w:rPr>
      </w:pPr>
      <w:r w:rsidRPr="00BC0A60">
        <w:rPr>
          <w:lang w:val="el-GR"/>
        </w:rPr>
        <w:t>1.33</w:t>
      </w:r>
    </w:p>
    <w:p w14:paraId="4B277D75" w14:textId="697E5BFD" w:rsidR="00E13E53" w:rsidRPr="0064170B" w:rsidRDefault="0064170B" w:rsidP="00E13E53">
      <w:pPr>
        <w:rPr>
          <w:lang w:val="el-GR"/>
        </w:rPr>
      </w:pPr>
      <w:r w:rsidRPr="0064170B">
        <w:rPr>
          <w:lang w:val="el-GR"/>
        </w:rPr>
        <w:t xml:space="preserve">Και οι δύο δηλώνουν </w:t>
      </w:r>
      <w:r>
        <w:t>priority</w:t>
      </w:r>
      <w:r w:rsidRPr="0064170B">
        <w:rPr>
          <w:lang w:val="el-GR"/>
        </w:rPr>
        <w:t xml:space="preserve"> 1.</w:t>
      </w:r>
    </w:p>
    <w:p w14:paraId="3E8908FA" w14:textId="546CB802" w:rsidR="00E13E53" w:rsidRPr="00BC0A60" w:rsidRDefault="00E13E53" w:rsidP="00E13E53">
      <w:pPr>
        <w:pStyle w:val="3"/>
        <w:rPr>
          <w:lang w:val="el-GR"/>
        </w:rPr>
      </w:pPr>
      <w:r w:rsidRPr="00BC0A60">
        <w:rPr>
          <w:lang w:val="el-GR"/>
        </w:rPr>
        <w:t>1.34</w:t>
      </w:r>
    </w:p>
    <w:p w14:paraId="63C602F7" w14:textId="292C0392" w:rsidR="00E13E53" w:rsidRDefault="009F7DB5" w:rsidP="00E13E53">
      <w:pPr>
        <w:rPr>
          <w:lang w:val="el-GR"/>
        </w:rPr>
      </w:pPr>
      <w:r>
        <w:t>IP</w:t>
      </w:r>
      <w:r w:rsidRPr="00E773A2">
        <w:rPr>
          <w:vertAlign w:val="subscript"/>
        </w:rPr>
        <w:t>DR</w:t>
      </w:r>
      <w:r w:rsidRPr="009F7DB5">
        <w:rPr>
          <w:lang w:val="el-GR"/>
        </w:rPr>
        <w:t xml:space="preserve"> = 172.17.17.1 και </w:t>
      </w:r>
      <w:r>
        <w:t>IP</w:t>
      </w:r>
      <w:r w:rsidRPr="00E773A2">
        <w:rPr>
          <w:vertAlign w:val="subscript"/>
        </w:rPr>
        <w:t>BDR</w:t>
      </w:r>
      <w:r w:rsidRPr="009F7DB5">
        <w:rPr>
          <w:lang w:val="el-GR"/>
        </w:rPr>
        <w:t xml:space="preserve"> = 172.17.17.2. Θα αναμέναμε οι διευθύνσεις αυτές να είναι ανάποδα, αλλά δεδομένου ότι κάναμε </w:t>
      </w:r>
      <w:r>
        <w:t>configure</w:t>
      </w:r>
      <w:r w:rsidRPr="009F7DB5">
        <w:rPr>
          <w:lang w:val="el-GR"/>
        </w:rPr>
        <w:t xml:space="preserve"> πρώτα το </w:t>
      </w:r>
      <w:r>
        <w:t>R</w:t>
      </w:r>
      <w:r w:rsidRPr="009F7DB5">
        <w:rPr>
          <w:lang w:val="el-GR"/>
        </w:rPr>
        <w:t xml:space="preserve">1, παραμένουν ως έχει μέχρι να διαγραφεί ο </w:t>
      </w:r>
      <w:r>
        <w:t>R</w:t>
      </w:r>
      <w:r w:rsidRPr="009F7DB5">
        <w:rPr>
          <w:lang w:val="el-GR"/>
        </w:rPr>
        <w:t xml:space="preserve">1 ή έστω η </w:t>
      </w:r>
      <w:r>
        <w:t>em</w:t>
      </w:r>
      <w:r w:rsidRPr="009F7DB5">
        <w:rPr>
          <w:lang w:val="el-GR"/>
        </w:rPr>
        <w:t xml:space="preserve">1 του </w:t>
      </w:r>
      <w:r>
        <w:t>R</w:t>
      </w:r>
      <w:r w:rsidRPr="009F7DB5">
        <w:rPr>
          <w:lang w:val="el-GR"/>
        </w:rPr>
        <w:t>1.</w:t>
      </w:r>
    </w:p>
    <w:p w14:paraId="1434C578" w14:textId="5B456A1C" w:rsidR="00E773A2" w:rsidRPr="009F7DB5" w:rsidRDefault="00E773A2" w:rsidP="00E13E53">
      <w:pPr>
        <w:rPr>
          <w:lang w:val="el-GR"/>
        </w:rPr>
      </w:pPr>
      <w:r w:rsidRPr="00E773A2">
        <w:rPr>
          <w:noProof/>
          <w:lang w:val="el-GR"/>
        </w:rPr>
        <w:drawing>
          <wp:inline distT="0" distB="0" distL="0" distR="0" wp14:anchorId="11048D0A" wp14:editId="01E44336">
            <wp:extent cx="6625652" cy="1410503"/>
            <wp:effectExtent l="0" t="0" r="0" b="0"/>
            <wp:docPr id="26150710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07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406" cy="14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A2A5" w14:textId="22322F09" w:rsidR="00E13E53" w:rsidRPr="00537076" w:rsidRDefault="00E13E53" w:rsidP="00E13E53">
      <w:pPr>
        <w:pStyle w:val="3"/>
      </w:pPr>
      <w:r w:rsidRPr="00537076">
        <w:lastRenderedPageBreak/>
        <w:t>1.35</w:t>
      </w:r>
    </w:p>
    <w:p w14:paraId="61DA9316" w14:textId="77777777" w:rsidR="00055818" w:rsidRPr="00981A0F" w:rsidRDefault="00055818" w:rsidP="00E13E53">
      <w:pPr>
        <w:rPr>
          <w:b/>
          <w:bCs/>
        </w:rPr>
      </w:pPr>
      <w:r w:rsidRPr="00981A0F">
        <w:rPr>
          <w:b/>
          <w:bCs/>
        </w:rPr>
        <w:t>router ospf</w:t>
      </w:r>
    </w:p>
    <w:p w14:paraId="0E54473B" w14:textId="63C5AFDD" w:rsidR="00055818" w:rsidRPr="00537076" w:rsidRDefault="00055818" w:rsidP="00E13E53">
      <w:pPr>
        <w:rPr>
          <w:b/>
          <w:bCs/>
        </w:rPr>
      </w:pPr>
      <w:r w:rsidRPr="00981A0F">
        <w:rPr>
          <w:b/>
          <w:bCs/>
        </w:rPr>
        <w:t>passive interface em0</w:t>
      </w:r>
    </w:p>
    <w:p w14:paraId="6C4C50AB" w14:textId="0A555520" w:rsidR="00E13E53" w:rsidRPr="00537076" w:rsidRDefault="00055818" w:rsidP="00E13E53">
      <w:r w:rsidRPr="00055818">
        <w:rPr>
          <w:lang w:val="el-GR"/>
        </w:rPr>
        <w:t>στα</w:t>
      </w:r>
      <w:r w:rsidRPr="00537076">
        <w:t xml:space="preserve"> </w:t>
      </w:r>
      <w:r>
        <w:t>R</w:t>
      </w:r>
      <w:r w:rsidRPr="00537076">
        <w:t xml:space="preserve">1 </w:t>
      </w:r>
      <w:r>
        <w:rPr>
          <w:lang w:val="el-GR"/>
        </w:rPr>
        <w:t>και</w:t>
      </w:r>
      <w:r w:rsidRPr="00537076">
        <w:t xml:space="preserve"> </w:t>
      </w:r>
      <w:r>
        <w:t>R</w:t>
      </w:r>
      <w:r w:rsidRPr="00537076">
        <w:t xml:space="preserve">2 </w:t>
      </w:r>
    </w:p>
    <w:p w14:paraId="7C53B1FC" w14:textId="66E5D5C7" w:rsidR="00E13E53" w:rsidRPr="00BC0A60" w:rsidRDefault="00E13E53" w:rsidP="00E13E53">
      <w:pPr>
        <w:pStyle w:val="3"/>
        <w:rPr>
          <w:lang w:val="el-GR"/>
        </w:rPr>
      </w:pPr>
      <w:r w:rsidRPr="00BC0A60">
        <w:rPr>
          <w:lang w:val="el-GR"/>
        </w:rPr>
        <w:t>1.36</w:t>
      </w:r>
    </w:p>
    <w:p w14:paraId="503B4BD8" w14:textId="3852C78F" w:rsidR="0035771C" w:rsidRPr="006B5CA7" w:rsidRDefault="00B4106D" w:rsidP="00E13E53">
      <w:r>
        <w:rPr>
          <w:lang w:val="el-GR"/>
        </w:rPr>
        <w:t>Ναι.</w:t>
      </w:r>
    </w:p>
    <w:p w14:paraId="55D04F70" w14:textId="0DD98F5D" w:rsidR="0035771C" w:rsidRPr="0035771C" w:rsidRDefault="00E13E53" w:rsidP="0035771C">
      <w:pPr>
        <w:pStyle w:val="3"/>
        <w:rPr>
          <w:lang w:val="el-GR"/>
        </w:rPr>
      </w:pPr>
      <w:r w:rsidRPr="00BC0A60">
        <w:rPr>
          <w:lang w:val="el-GR"/>
        </w:rPr>
        <w:t>1.37</w:t>
      </w:r>
    </w:p>
    <w:p w14:paraId="581D2D52" w14:textId="2460E15A" w:rsidR="0035771C" w:rsidRPr="0035771C" w:rsidRDefault="0035771C" w:rsidP="0035771C">
      <w:pPr>
        <w:rPr>
          <w:lang w:val="el-GR"/>
        </w:rPr>
      </w:pPr>
      <w:r w:rsidRPr="0035771C">
        <w:rPr>
          <w:lang w:val="el-GR"/>
        </w:rPr>
        <w:t xml:space="preserve">Η ρύθμιση αυτή στο συγκεκριμένο δίκτυο δε θα προκαλέσει κανένα πρόβλημα, καθώς τα </w:t>
      </w:r>
      <w:r>
        <w:t>PC</w:t>
      </w:r>
      <w:r w:rsidRPr="0035771C">
        <w:rPr>
          <w:lang w:val="el-GR"/>
        </w:rPr>
        <w:t xml:space="preserve">1, </w:t>
      </w:r>
      <w:r>
        <w:t>PC</w:t>
      </w:r>
      <w:r w:rsidRPr="0035771C">
        <w:rPr>
          <w:lang w:val="el-GR"/>
        </w:rPr>
        <w:t xml:space="preserve">2 έχουν </w:t>
      </w:r>
      <w:r>
        <w:t>gateway</w:t>
      </w:r>
      <w:r w:rsidRPr="0035771C">
        <w:rPr>
          <w:lang w:val="el-GR"/>
        </w:rPr>
        <w:t xml:space="preserve"> </w:t>
      </w:r>
      <w:r>
        <w:t>routers</w:t>
      </w:r>
      <w:r w:rsidRPr="0035771C">
        <w:rPr>
          <w:lang w:val="el-GR"/>
        </w:rPr>
        <w:t>, οπότε και συνεχίζουν να επικοινωνούν κανονικά στην εν λόγω τοπολογία</w:t>
      </w:r>
      <w:r>
        <w:rPr>
          <w:lang w:val="el-GR"/>
        </w:rPr>
        <w:t xml:space="preserve">. </w:t>
      </w:r>
      <w:r w:rsidR="00EC0F0C">
        <w:rPr>
          <w:lang w:val="el-GR"/>
        </w:rPr>
        <w:t xml:space="preserve">Πρόβλημα θα δημιουργηθεί </w:t>
      </w:r>
      <w:r w:rsidRPr="0035771C">
        <w:rPr>
          <w:lang w:val="el-GR"/>
        </w:rPr>
        <w:t xml:space="preserve">άμα συνδεθούν και άλλα </w:t>
      </w:r>
      <w:r>
        <w:t>routers</w:t>
      </w:r>
      <w:r w:rsidRPr="0035771C">
        <w:rPr>
          <w:lang w:val="el-GR"/>
        </w:rPr>
        <w:t xml:space="preserve"> στα </w:t>
      </w:r>
      <w:r>
        <w:t>LAN</w:t>
      </w:r>
      <w:r w:rsidRPr="0035771C">
        <w:rPr>
          <w:lang w:val="el-GR"/>
        </w:rPr>
        <w:t xml:space="preserve">1 ή </w:t>
      </w:r>
      <w:r>
        <w:t>LAN</w:t>
      </w:r>
      <w:r w:rsidRPr="0035771C">
        <w:rPr>
          <w:lang w:val="el-GR"/>
        </w:rPr>
        <w:t xml:space="preserve">2 γιατί δεν θα μπορεί να ολοκληρωθεί η γειτνίαση των </w:t>
      </w:r>
      <w:r>
        <w:t>routers</w:t>
      </w:r>
      <w:r w:rsidR="0023769A">
        <w:rPr>
          <w:lang w:val="el-GR"/>
        </w:rPr>
        <w:t xml:space="preserve"> αφού δε θα γίνονται διαφημίσεις </w:t>
      </w:r>
      <w:r w:rsidR="005E4DE3">
        <w:t>OSPF</w:t>
      </w:r>
      <w:r w:rsidR="001565B7" w:rsidRPr="001565B7">
        <w:rPr>
          <w:lang w:val="el-GR"/>
        </w:rPr>
        <w:t xml:space="preserve"> </w:t>
      </w:r>
      <w:r w:rsidR="0023769A">
        <w:rPr>
          <w:lang w:val="el-GR"/>
        </w:rPr>
        <w:t>μέσω αυτών των διεπαφών</w:t>
      </w:r>
      <w:r w:rsidRPr="0035771C">
        <w:rPr>
          <w:lang w:val="el-GR"/>
        </w:rPr>
        <w:t>.</w:t>
      </w:r>
    </w:p>
    <w:p w14:paraId="73FDFA6A" w14:textId="4BA86C07" w:rsidR="000A43FD" w:rsidRPr="00537076" w:rsidRDefault="004218A7" w:rsidP="004218A7">
      <w:pPr>
        <w:pStyle w:val="1"/>
        <w:rPr>
          <w:lang w:val="el-GR"/>
        </w:rPr>
      </w:pPr>
      <w:r w:rsidRPr="0098154F">
        <w:rPr>
          <w:lang w:val="el-GR"/>
        </w:rPr>
        <w:t>Άσκηση 2:</w:t>
      </w:r>
      <w:r w:rsidR="00BA5EFC" w:rsidRPr="00537076">
        <w:rPr>
          <w:lang w:val="el-GR"/>
        </w:rPr>
        <w:t xml:space="preserve"> Λειτουργία του </w:t>
      </w:r>
      <w:r w:rsidR="00BA5EFC">
        <w:t>OSPF</w:t>
      </w:r>
    </w:p>
    <w:p w14:paraId="717CBAED" w14:textId="77777777" w:rsidR="00EB4280" w:rsidRDefault="003A7E98" w:rsidP="00AF75A3">
      <w:pPr>
        <w:pStyle w:val="3"/>
        <w:rPr>
          <w:lang w:val="el-GR"/>
        </w:rPr>
      </w:pPr>
      <w:r w:rsidRPr="003A7E98">
        <w:rPr>
          <w:lang w:val="el-GR"/>
        </w:rPr>
        <w:t>2.1</w:t>
      </w:r>
    </w:p>
    <w:p w14:paraId="591C1134" w14:textId="4731ADE0" w:rsidR="00ED503E" w:rsidRPr="00C96B6A" w:rsidRDefault="00C96B6A" w:rsidP="00ED503E">
      <w:pPr>
        <w:rPr>
          <w:lang w:val="el-GR"/>
        </w:rPr>
      </w:pPr>
      <w:r w:rsidRPr="00C96B6A">
        <w:rPr>
          <w:lang w:val="el-GR"/>
        </w:rPr>
        <w:t xml:space="preserve">Μπορούμε να ορίσουμε τη συγκεκριμένη διεύθυνση στο </w:t>
      </w:r>
      <w:r>
        <w:t>Loopback</w:t>
      </w:r>
      <w:r w:rsidRPr="00C96B6A">
        <w:rPr>
          <w:lang w:val="el-GR"/>
        </w:rPr>
        <w:t xml:space="preserve"> (</w:t>
      </w:r>
      <w:r>
        <w:t>lo</w:t>
      </w:r>
      <w:r w:rsidRPr="00C96B6A">
        <w:rPr>
          <w:lang w:val="el-GR"/>
        </w:rPr>
        <w:t xml:space="preserve">0), ή να την ορίσουμε σε κάποια απενεργοποιημένη διεπαφή (αρκεί η </w:t>
      </w:r>
      <w:r>
        <w:t>IP</w:t>
      </w:r>
      <w:r w:rsidRPr="00C96B6A">
        <w:rPr>
          <w:lang w:val="el-GR"/>
        </w:rPr>
        <w:t xml:space="preserve"> να ειναι η μεγαλύτερη από τις διεπαφές).</w:t>
      </w:r>
    </w:p>
    <w:p w14:paraId="24CCE284" w14:textId="77777777" w:rsidR="003A7E98" w:rsidRPr="00566A1A" w:rsidRDefault="003A7E98" w:rsidP="003D37A1">
      <w:pPr>
        <w:pStyle w:val="3"/>
      </w:pPr>
      <w:r w:rsidRPr="00566A1A">
        <w:t>2.2</w:t>
      </w:r>
    </w:p>
    <w:p w14:paraId="170E764F" w14:textId="42ACB6B2" w:rsidR="00566A1A" w:rsidRDefault="00566A1A" w:rsidP="00ED503E">
      <w:r w:rsidRPr="00B46382">
        <w:rPr>
          <w:b/>
          <w:bCs/>
        </w:rPr>
        <w:t>router-id 1</w:t>
      </w:r>
      <w:r w:rsidR="00B46382">
        <w:t xml:space="preserve"> --&gt; R1</w:t>
      </w:r>
      <w:r>
        <w:t xml:space="preserve"> </w:t>
      </w:r>
    </w:p>
    <w:p w14:paraId="631AA7A2" w14:textId="3ABFA4EA" w:rsidR="00ED503E" w:rsidRPr="00566A1A" w:rsidRDefault="00566A1A" w:rsidP="00ED503E">
      <w:r w:rsidRPr="00B46382">
        <w:rPr>
          <w:b/>
          <w:bCs/>
        </w:rPr>
        <w:t>router-id 2</w:t>
      </w:r>
      <w:r w:rsidR="00B46382">
        <w:t xml:space="preserve"> --&gt; R2</w:t>
      </w:r>
    </w:p>
    <w:p w14:paraId="109DEF36" w14:textId="77777777" w:rsidR="003A7E98" w:rsidRDefault="003A7E98" w:rsidP="003D37A1">
      <w:pPr>
        <w:pStyle w:val="3"/>
        <w:rPr>
          <w:lang w:val="el-GR"/>
        </w:rPr>
      </w:pPr>
      <w:r w:rsidRPr="00ED503E">
        <w:rPr>
          <w:lang w:val="el-GR"/>
        </w:rPr>
        <w:lastRenderedPageBreak/>
        <w:t>2.3</w:t>
      </w:r>
    </w:p>
    <w:p w14:paraId="15EE99AD" w14:textId="27CD38B0" w:rsidR="00ED503E" w:rsidRDefault="00985439" w:rsidP="00ED503E">
      <w:r w:rsidRPr="00985439">
        <w:rPr>
          <w:noProof/>
          <w:lang w:val="el-GR"/>
        </w:rPr>
        <w:drawing>
          <wp:inline distT="0" distB="0" distL="0" distR="0" wp14:anchorId="070483EB" wp14:editId="534588E4">
            <wp:extent cx="5201376" cy="3677163"/>
            <wp:effectExtent l="0" t="0" r="0" b="0"/>
            <wp:docPr id="79665518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551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B48C" w14:textId="3E2A77D1" w:rsidR="00985439" w:rsidRDefault="00985439" w:rsidP="00ED503E">
      <w:r w:rsidRPr="00985439">
        <w:rPr>
          <w:noProof/>
        </w:rPr>
        <w:drawing>
          <wp:inline distT="0" distB="0" distL="0" distR="0" wp14:anchorId="7E436A5C" wp14:editId="6FD22675">
            <wp:extent cx="4764059" cy="3110106"/>
            <wp:effectExtent l="0" t="0" r="0" b="0"/>
            <wp:docPr id="185331878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8788" name=""/>
                    <pic:cNvPicPr/>
                  </pic:nvPicPr>
                  <pic:blipFill rotWithShape="1">
                    <a:blip r:embed="rId24"/>
                    <a:srcRect l="722"/>
                    <a:stretch/>
                  </pic:blipFill>
                  <pic:spPr bwMode="auto">
                    <a:xfrm>
                      <a:off x="0" y="0"/>
                      <a:ext cx="4768402" cy="311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613D0" w14:textId="45A302CE" w:rsidR="009D5DBB" w:rsidRPr="00B0067E" w:rsidRDefault="00985439" w:rsidP="00ED503E">
      <w:pPr>
        <w:rPr>
          <w:b/>
          <w:bCs/>
        </w:rPr>
      </w:pPr>
      <w:r w:rsidRPr="00B0067E">
        <w:rPr>
          <w:b/>
          <w:bCs/>
        </w:rPr>
        <w:t>Router-ID : 0.0.0.1</w:t>
      </w:r>
    </w:p>
    <w:p w14:paraId="7B5EE20D" w14:textId="644FBB3D" w:rsidR="009D5DBB" w:rsidRPr="003061FE" w:rsidRDefault="009D5DBB" w:rsidP="00ED503E">
      <w:r w:rsidRPr="009D5DBB">
        <w:rPr>
          <w:lang w:val="el-GR"/>
        </w:rPr>
        <w:t>Ανήκει</w:t>
      </w:r>
      <w:r w:rsidRPr="003061FE">
        <w:t xml:space="preserve"> </w:t>
      </w:r>
      <w:r w:rsidRPr="009D5DBB">
        <w:rPr>
          <w:lang w:val="el-GR"/>
        </w:rPr>
        <w:t>στην</w:t>
      </w:r>
      <w:r w:rsidR="00B0067E" w:rsidRPr="00B0067E">
        <w:t xml:space="preserve"> </w:t>
      </w:r>
      <w:r w:rsidRPr="00B0067E">
        <w:rPr>
          <w:u w:val="single"/>
        </w:rPr>
        <w:t>backbone</w:t>
      </w:r>
      <w:r w:rsidRPr="003061FE">
        <w:t xml:space="preserve"> </w:t>
      </w:r>
      <w:r>
        <w:rPr>
          <w:lang w:val="el-GR"/>
        </w:rPr>
        <w:t>με</w:t>
      </w:r>
      <w:r w:rsidRPr="003061FE">
        <w:t xml:space="preserve"> </w:t>
      </w:r>
      <w:r w:rsidRPr="00B0067E">
        <w:rPr>
          <w:b/>
          <w:bCs/>
        </w:rPr>
        <w:t>Area-ID : 0.0.0.0</w:t>
      </w:r>
      <w:r w:rsidR="003061FE">
        <w:t xml:space="preserve"> </w:t>
      </w:r>
      <w:r w:rsidRPr="009D5DBB">
        <w:rPr>
          <w:lang w:val="el-GR"/>
        </w:rPr>
        <w:t>και</w:t>
      </w:r>
      <w:r w:rsidRPr="003061FE">
        <w:t xml:space="preserve"> </w:t>
      </w:r>
      <w:r w:rsidRPr="009D5DBB">
        <w:rPr>
          <w:lang w:val="el-GR"/>
        </w:rPr>
        <w:t>έχει</w:t>
      </w:r>
      <w:r w:rsidRPr="003061FE">
        <w:t xml:space="preserve"> 3 </w:t>
      </w:r>
      <w:r>
        <w:t>LSAs</w:t>
      </w:r>
      <w:r w:rsidRPr="003061FE">
        <w:t xml:space="preserve"> </w:t>
      </w:r>
      <w:r w:rsidRPr="009D5DBB">
        <w:rPr>
          <w:lang w:val="el-GR"/>
        </w:rPr>
        <w:t>στην</w:t>
      </w:r>
      <w:r w:rsidRPr="003061FE">
        <w:t xml:space="preserve"> </w:t>
      </w:r>
      <w:r>
        <w:t>LSDB</w:t>
      </w:r>
      <w:r w:rsidRPr="003061FE">
        <w:t xml:space="preserve">, 2 </w:t>
      </w:r>
      <w:r>
        <w:t>router</w:t>
      </w:r>
      <w:r w:rsidRPr="003061FE">
        <w:t xml:space="preserve"> </w:t>
      </w:r>
      <w:r>
        <w:rPr>
          <w:lang w:val="el-GR"/>
        </w:rPr>
        <w:t>και</w:t>
      </w:r>
      <w:r w:rsidRPr="003061FE">
        <w:t xml:space="preserve"> 1 </w:t>
      </w:r>
      <w:r>
        <w:t>network</w:t>
      </w:r>
      <w:r w:rsidRPr="003061FE">
        <w:t xml:space="preserve"> </w:t>
      </w:r>
      <w:r>
        <w:t>LSA</w:t>
      </w:r>
      <w:r w:rsidR="003061FE" w:rsidRPr="003061FE">
        <w:t>.</w:t>
      </w:r>
    </w:p>
    <w:p w14:paraId="240696FA" w14:textId="422132C0" w:rsidR="00985439" w:rsidRPr="00B0067E" w:rsidRDefault="00B0067E" w:rsidP="00ED503E">
      <w:pPr>
        <w:rPr>
          <w:lang w:val="el-GR"/>
        </w:rPr>
      </w:pPr>
      <w:r>
        <w:rPr>
          <w:lang w:val="el-GR"/>
        </w:rPr>
        <w:t xml:space="preserve">και στην περιοχή αυτή συμμετέχουν </w:t>
      </w:r>
      <w:r w:rsidR="009D5DBB" w:rsidRPr="00B0067E">
        <w:rPr>
          <w:lang w:val="el-GR"/>
        </w:rPr>
        <w:t>2</w:t>
      </w:r>
      <w:r>
        <w:rPr>
          <w:lang w:val="el-GR"/>
        </w:rPr>
        <w:t xml:space="preserve"> διεπαφές του δρομολογητή.</w:t>
      </w:r>
    </w:p>
    <w:p w14:paraId="7D8A3804" w14:textId="77777777" w:rsidR="003A7E98" w:rsidRDefault="003A7E98" w:rsidP="003D37A1">
      <w:pPr>
        <w:pStyle w:val="3"/>
        <w:rPr>
          <w:lang w:val="el-GR"/>
        </w:rPr>
      </w:pPr>
      <w:r w:rsidRPr="00ED503E">
        <w:rPr>
          <w:lang w:val="el-GR"/>
        </w:rPr>
        <w:lastRenderedPageBreak/>
        <w:t>2.4</w:t>
      </w:r>
    </w:p>
    <w:p w14:paraId="3A93FE2B" w14:textId="46EF88DF" w:rsidR="00ED503E" w:rsidRDefault="001D76C5" w:rsidP="00ED503E">
      <w:pPr>
        <w:rPr>
          <w:lang w:val="el-GR"/>
        </w:rPr>
      </w:pPr>
      <w:r w:rsidRPr="001D76C5">
        <w:rPr>
          <w:lang w:val="el-GR"/>
        </w:rPr>
        <w:t xml:space="preserve">Βλέπουμε πως το </w:t>
      </w:r>
      <w:r>
        <w:t>State</w:t>
      </w:r>
      <w:r w:rsidRPr="001D76C5">
        <w:rPr>
          <w:lang w:val="el-GR"/>
        </w:rPr>
        <w:t xml:space="preserve"> είναι </w:t>
      </w:r>
      <w:r>
        <w:t>Full</w:t>
      </w:r>
      <w:r w:rsidRPr="001D76C5">
        <w:rPr>
          <w:lang w:val="el-GR"/>
        </w:rPr>
        <w:t xml:space="preserve">, επομένως το </w:t>
      </w:r>
      <w:r>
        <w:t>OSPF</w:t>
      </w:r>
      <w:r w:rsidRPr="001D76C5">
        <w:rPr>
          <w:lang w:val="el-GR"/>
        </w:rPr>
        <w:t xml:space="preserve"> έχει συγκλίνει και ο γείτονας είναι </w:t>
      </w:r>
      <w:r>
        <w:t>DR</w:t>
      </w:r>
      <w:r>
        <w:rPr>
          <w:lang w:val="el-GR"/>
        </w:rPr>
        <w:t>.</w:t>
      </w:r>
    </w:p>
    <w:p w14:paraId="5B658F2B" w14:textId="1240BFC7" w:rsidR="001D76C5" w:rsidRPr="001D76C5" w:rsidRDefault="001D76C5" w:rsidP="00ED503E">
      <w:pPr>
        <w:rPr>
          <w:lang w:val="el-GR"/>
        </w:rPr>
      </w:pPr>
      <w:r w:rsidRPr="001D76C5">
        <w:rPr>
          <w:noProof/>
          <w:lang w:val="el-GR"/>
        </w:rPr>
        <w:drawing>
          <wp:inline distT="0" distB="0" distL="0" distR="0" wp14:anchorId="5909F761" wp14:editId="0620B838">
            <wp:extent cx="5548745" cy="891209"/>
            <wp:effectExtent l="0" t="0" r="0" b="0"/>
            <wp:docPr id="147662949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9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3280" cy="8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9641" w14:textId="77777777" w:rsidR="001B361E" w:rsidRDefault="003A7E98" w:rsidP="00AF75A3">
      <w:pPr>
        <w:pStyle w:val="3"/>
        <w:rPr>
          <w:lang w:val="el-GR"/>
        </w:rPr>
      </w:pPr>
      <w:r w:rsidRPr="00ED503E">
        <w:rPr>
          <w:lang w:val="el-GR"/>
        </w:rPr>
        <w:t>2.5</w:t>
      </w:r>
    </w:p>
    <w:p w14:paraId="11B32544" w14:textId="45E82504" w:rsidR="00ED503E" w:rsidRPr="001255B3" w:rsidRDefault="009F5773" w:rsidP="00ED503E">
      <w:pPr>
        <w:rPr>
          <w:lang w:val="el-GR"/>
        </w:rPr>
      </w:pPr>
      <w:r w:rsidRPr="009F5773">
        <w:rPr>
          <w:lang w:val="el-GR"/>
        </w:rPr>
        <w:t xml:space="preserve">Εκτελώντας διαδοχικά την παραπάνω εντολή, βλέπουμε πως το </w:t>
      </w:r>
      <w:r>
        <w:t>Dead</w:t>
      </w:r>
      <w:r w:rsidRPr="009F5773">
        <w:rPr>
          <w:lang w:val="el-GR"/>
        </w:rPr>
        <w:t xml:space="preserve"> </w:t>
      </w:r>
      <w:r>
        <w:t>Time</w:t>
      </w:r>
      <w:r w:rsidRPr="009F5773">
        <w:rPr>
          <w:lang w:val="el-GR"/>
        </w:rPr>
        <w:t xml:space="preserve"> παίρνει τιμές από 30 έως 40 </w:t>
      </w:r>
      <w:r>
        <w:t>seconds</w:t>
      </w:r>
      <w:r w:rsidRPr="009F5773">
        <w:rPr>
          <w:lang w:val="el-GR"/>
        </w:rPr>
        <w:t xml:space="preserve">. Ο χρόνος αυτός δηλώνει πως εάν παρέλθει τότε ο γείτονας θεωρείται ανενεργός και παύει η γειτνίαση. Ωστόσο, δεδομένου πως τα </w:t>
      </w:r>
      <w:r>
        <w:t>Hello</w:t>
      </w:r>
      <w:r w:rsidRPr="009F5773">
        <w:rPr>
          <w:lang w:val="el-GR"/>
        </w:rPr>
        <w:t xml:space="preserve"> μηνύματα που είδαμε πριν στέλνονται ανά 10 δευτερόλεπτα, βλέπουμε τον </w:t>
      </w:r>
      <w:r>
        <w:t>Dead</w:t>
      </w:r>
      <w:r w:rsidRPr="009F5773">
        <w:rPr>
          <w:lang w:val="el-GR"/>
        </w:rPr>
        <w:t xml:space="preserve"> </w:t>
      </w:r>
      <w:r>
        <w:t>Timer</w:t>
      </w:r>
      <w:r w:rsidRPr="009F5773">
        <w:rPr>
          <w:lang w:val="el-GR"/>
        </w:rPr>
        <w:t xml:space="preserve"> να ανανεώνεται στα 40</w:t>
      </w:r>
      <w:r>
        <w:t>s</w:t>
      </w:r>
      <w:r w:rsidRPr="009F5773">
        <w:rPr>
          <w:lang w:val="el-GR"/>
        </w:rPr>
        <w:t xml:space="preserve"> μόλις φτάσει στα 30</w:t>
      </w:r>
      <w:r>
        <w:t>s</w:t>
      </w:r>
      <w:r w:rsidRPr="009F5773">
        <w:rPr>
          <w:lang w:val="el-GR"/>
        </w:rPr>
        <w:t>.</w:t>
      </w:r>
      <w:r w:rsidR="005713FE" w:rsidRPr="005713FE">
        <w:rPr>
          <w:lang w:val="el-GR"/>
        </w:rPr>
        <w:t xml:space="preserve"> </w:t>
      </w:r>
      <w:r w:rsidR="005713FE">
        <w:t>T</w:t>
      </w:r>
      <w:r w:rsidR="005713FE" w:rsidRPr="005713FE">
        <w:rPr>
          <w:lang w:val="el-GR"/>
        </w:rPr>
        <w:t xml:space="preserve">υπικά </w:t>
      </w:r>
      <w:r w:rsidR="005713FE">
        <w:rPr>
          <w:lang w:val="el-GR"/>
        </w:rPr>
        <w:t xml:space="preserve">η αρχική τιμή του είναι </w:t>
      </w:r>
      <w:r w:rsidR="005713FE" w:rsidRPr="005713FE">
        <w:rPr>
          <w:lang w:val="el-GR"/>
        </w:rPr>
        <w:t xml:space="preserve">4 φορές η τιμή του </w:t>
      </w:r>
      <w:r w:rsidR="005713FE">
        <w:t>Hello</w:t>
      </w:r>
      <w:r w:rsidR="005713FE" w:rsidRPr="005713FE">
        <w:rPr>
          <w:lang w:val="el-GR"/>
        </w:rPr>
        <w:t xml:space="preserve"> </w:t>
      </w:r>
      <w:r w:rsidR="005713FE">
        <w:t>Interval</w:t>
      </w:r>
      <w:r w:rsidR="001255B3">
        <w:rPr>
          <w:lang w:val="el-GR"/>
        </w:rPr>
        <w:t xml:space="preserve"> δηλαδή </w:t>
      </w:r>
      <w:r w:rsidR="00747128" w:rsidRPr="00747128">
        <w:rPr>
          <w:lang w:val="el-GR"/>
        </w:rPr>
        <w:t xml:space="preserve">   </w:t>
      </w:r>
      <w:r w:rsidR="001255B3">
        <w:rPr>
          <w:lang w:val="el-GR"/>
        </w:rPr>
        <w:t xml:space="preserve">40 </w:t>
      </w:r>
      <w:r w:rsidR="001255B3">
        <w:t>sec</w:t>
      </w:r>
      <w:r w:rsidR="001255B3" w:rsidRPr="001255B3">
        <w:rPr>
          <w:lang w:val="el-GR"/>
        </w:rPr>
        <w:t>.</w:t>
      </w:r>
    </w:p>
    <w:p w14:paraId="20A95987" w14:textId="77777777" w:rsidR="00042FBD" w:rsidRPr="00EF08CE" w:rsidRDefault="003A7E98" w:rsidP="00AF75A3">
      <w:pPr>
        <w:pStyle w:val="3"/>
      </w:pPr>
      <w:r w:rsidRPr="00EF08CE">
        <w:t>2.6</w:t>
      </w:r>
    </w:p>
    <w:p w14:paraId="1BDC4FE2" w14:textId="6CA03238" w:rsidR="00ED503E" w:rsidRDefault="00EF08CE" w:rsidP="00ED503E">
      <w:r w:rsidRPr="00EF08CE">
        <w:rPr>
          <w:b/>
          <w:bCs/>
        </w:rPr>
        <w:t>show ip ospf neighbors detail</w:t>
      </w:r>
      <w:r>
        <w:rPr>
          <w:b/>
          <w:bCs/>
        </w:rPr>
        <w:t xml:space="preserve"> </w:t>
      </w:r>
      <w:r>
        <w:t>--&gt; R1, R2</w:t>
      </w:r>
    </w:p>
    <w:p w14:paraId="77A82FA3" w14:textId="4FDC9477" w:rsidR="00E606CD" w:rsidRPr="00973D1F" w:rsidRDefault="00D00552" w:rsidP="00ED503E">
      <w:r>
        <w:rPr>
          <w:lang w:val="el-GR"/>
        </w:rPr>
        <w:t>Και οι δύο δρομολογητές έχουν προτεραιότητα 1.</w:t>
      </w:r>
      <w:r w:rsidR="0012655A" w:rsidRPr="0012655A">
        <w:rPr>
          <w:lang w:val="el-GR"/>
        </w:rPr>
        <w:t xml:space="preserve"> </w:t>
      </w:r>
      <w:r w:rsidR="0012655A">
        <w:t>DR</w:t>
      </w:r>
      <w:r w:rsidR="0012655A" w:rsidRPr="0012655A">
        <w:rPr>
          <w:lang w:val="el-GR"/>
        </w:rPr>
        <w:t xml:space="preserve"> </w:t>
      </w:r>
      <w:r w:rsidR="0012655A">
        <w:rPr>
          <w:lang w:val="el-GR"/>
        </w:rPr>
        <w:t xml:space="preserve">στην περίπτωση μας είναι ο </w:t>
      </w:r>
      <w:r w:rsidR="0012655A">
        <w:t>R</w:t>
      </w:r>
      <w:r w:rsidR="0012655A" w:rsidRPr="0012655A">
        <w:rPr>
          <w:lang w:val="el-GR"/>
        </w:rPr>
        <w:t>2</w:t>
      </w:r>
      <w:r w:rsidR="007B20B8" w:rsidRPr="007B20B8">
        <w:rPr>
          <w:lang w:val="el-GR"/>
        </w:rPr>
        <w:t xml:space="preserve"> </w:t>
      </w:r>
      <w:r w:rsidR="007B20B8">
        <w:rPr>
          <w:lang w:val="el-GR"/>
        </w:rPr>
        <w:t xml:space="preserve">γιατί έχει μεγαλύτερο </w:t>
      </w:r>
      <w:r w:rsidR="007B20B8">
        <w:t>Router</w:t>
      </w:r>
      <w:r w:rsidR="007B20B8" w:rsidRPr="007B20B8">
        <w:rPr>
          <w:lang w:val="el-GR"/>
        </w:rPr>
        <w:t>-</w:t>
      </w:r>
      <w:r w:rsidR="007B20B8">
        <w:t>ID</w:t>
      </w:r>
      <w:r w:rsidR="00E642C7" w:rsidRPr="00E642C7">
        <w:rPr>
          <w:lang w:val="el-GR"/>
        </w:rPr>
        <w:t xml:space="preserve"> </w:t>
      </w:r>
      <w:r w:rsidR="00E642C7">
        <w:rPr>
          <w:lang w:val="el-GR"/>
        </w:rPr>
        <w:t xml:space="preserve">και </w:t>
      </w:r>
      <w:r w:rsidR="00E642C7">
        <w:t>BDR</w:t>
      </w:r>
      <w:r w:rsidR="00E642C7" w:rsidRPr="00E642C7">
        <w:rPr>
          <w:lang w:val="el-GR"/>
        </w:rPr>
        <w:t xml:space="preserve"> </w:t>
      </w:r>
      <w:r w:rsidR="00E642C7">
        <w:t>o</w:t>
      </w:r>
      <w:r w:rsidR="00E642C7" w:rsidRPr="00E642C7">
        <w:rPr>
          <w:lang w:val="el-GR"/>
        </w:rPr>
        <w:t xml:space="preserve"> </w:t>
      </w:r>
      <w:r w:rsidR="00E642C7">
        <w:t>R</w:t>
      </w:r>
      <w:r w:rsidR="00E642C7" w:rsidRPr="00E642C7">
        <w:rPr>
          <w:lang w:val="el-GR"/>
        </w:rPr>
        <w:t>1.</w:t>
      </w:r>
    </w:p>
    <w:p w14:paraId="6DF161A6" w14:textId="77777777" w:rsidR="003A7E98" w:rsidRPr="00EE7727" w:rsidRDefault="003A7E98" w:rsidP="003D37A1">
      <w:pPr>
        <w:pStyle w:val="3"/>
      </w:pPr>
      <w:r w:rsidRPr="00EE7727">
        <w:t>2.7</w:t>
      </w:r>
    </w:p>
    <w:p w14:paraId="603C0142" w14:textId="592AA190" w:rsidR="00ED503E" w:rsidRDefault="00EF08CE" w:rsidP="00ED503E">
      <w:r w:rsidRPr="00EF08CE">
        <w:rPr>
          <w:b/>
          <w:bCs/>
        </w:rPr>
        <w:t>show ip ospf interface em1</w:t>
      </w:r>
      <w:r>
        <w:t xml:space="preserve"> --&gt; R1, R2</w:t>
      </w:r>
    </w:p>
    <w:p w14:paraId="016B76A2" w14:textId="6042F9F8" w:rsidR="00C47FE4" w:rsidRPr="00EE7727" w:rsidRDefault="00C47FE4" w:rsidP="00ED503E">
      <w:r>
        <w:t xml:space="preserve">Network Type </w:t>
      </w:r>
      <w:r w:rsidR="004B0BAF">
        <w:t xml:space="preserve">: </w:t>
      </w:r>
      <w:r w:rsidRPr="00C47FE4">
        <w:rPr>
          <w:b/>
          <w:bCs/>
        </w:rPr>
        <w:t>BROADCAST</w:t>
      </w:r>
    </w:p>
    <w:p w14:paraId="010664E4" w14:textId="6D72C60A" w:rsidR="00E606CD" w:rsidRPr="00E606CD" w:rsidRDefault="00E606CD" w:rsidP="00ED503E">
      <w:r>
        <w:rPr>
          <w:lang w:val="el-GR"/>
        </w:rPr>
        <w:t>Μ</w:t>
      </w:r>
      <w:r>
        <w:t xml:space="preserve">ulticast group membersips : </w:t>
      </w:r>
      <w:r w:rsidRPr="00C47FE4">
        <w:rPr>
          <w:b/>
          <w:bCs/>
        </w:rPr>
        <w:t>OSPFAllRouters, OSPFDesignatedRouters</w:t>
      </w:r>
    </w:p>
    <w:p w14:paraId="790926CD" w14:textId="77777777" w:rsidR="001B4FC4" w:rsidRDefault="003A7E98" w:rsidP="003D37A1">
      <w:pPr>
        <w:pStyle w:val="3"/>
      </w:pPr>
      <w:r w:rsidRPr="00EF08CE">
        <w:t>2.8</w:t>
      </w:r>
    </w:p>
    <w:p w14:paraId="17B1396C" w14:textId="77777777" w:rsidR="00DB3502" w:rsidRDefault="00DB3502" w:rsidP="00DB3502">
      <w:r>
        <w:t xml:space="preserve">R1 : BDR → Address : 172.17.17.1/30, ID : 0.0.0.1 </w:t>
      </w:r>
    </w:p>
    <w:p w14:paraId="03E2A696" w14:textId="2458F10D" w:rsidR="00DB3502" w:rsidRPr="00DB3502" w:rsidRDefault="00DB3502" w:rsidP="00DB3502">
      <w:r>
        <w:t>R2 : DR → Address : 172.17.17.2/30, ID : 0.0.0.2</w:t>
      </w:r>
    </w:p>
    <w:p w14:paraId="6F2280E7" w14:textId="4CF636F0" w:rsidR="00ED503E" w:rsidRPr="00296813" w:rsidRDefault="00DB3502" w:rsidP="00ED503E">
      <w:pPr>
        <w:rPr>
          <w:lang w:val="el-GR"/>
        </w:rPr>
      </w:pPr>
      <w:r w:rsidRPr="00DB3502">
        <w:rPr>
          <w:lang w:val="el-GR"/>
        </w:rPr>
        <w:t xml:space="preserve">Τα αποτελέσματα είναι ίδια με την ερώτηση 1.34 αλλά έχουν αλλάξει τα </w:t>
      </w:r>
      <w:r>
        <w:t>Router</w:t>
      </w:r>
      <w:r w:rsidRPr="00DB3502">
        <w:rPr>
          <w:lang w:val="el-GR"/>
        </w:rPr>
        <w:t>-</w:t>
      </w:r>
      <w:r>
        <w:t>ID</w:t>
      </w:r>
      <w:r w:rsidR="00296813" w:rsidRPr="00296813">
        <w:rPr>
          <w:lang w:val="el-GR"/>
        </w:rPr>
        <w:t>.</w:t>
      </w:r>
    </w:p>
    <w:p w14:paraId="19B816A1" w14:textId="77777777" w:rsidR="003A7E98" w:rsidRDefault="003A7E98" w:rsidP="003D37A1">
      <w:pPr>
        <w:pStyle w:val="3"/>
        <w:rPr>
          <w:lang w:val="el-GR"/>
        </w:rPr>
      </w:pPr>
      <w:r w:rsidRPr="00ED503E">
        <w:rPr>
          <w:lang w:val="el-GR"/>
        </w:rPr>
        <w:t>2.9</w:t>
      </w:r>
    </w:p>
    <w:p w14:paraId="4648E9F1" w14:textId="2351D4E7" w:rsidR="00ED503E" w:rsidRDefault="0093158B" w:rsidP="00ED503E">
      <w:r w:rsidRPr="0093158B">
        <w:rPr>
          <w:noProof/>
          <w:lang w:val="el-GR"/>
        </w:rPr>
        <w:drawing>
          <wp:inline distT="0" distB="0" distL="0" distR="0" wp14:anchorId="15617039" wp14:editId="5A33D741">
            <wp:extent cx="6858000" cy="1338580"/>
            <wp:effectExtent l="0" t="0" r="0" b="0"/>
            <wp:docPr id="174027250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72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2667" w14:textId="3280448E" w:rsidR="0093158B" w:rsidRPr="0093158B" w:rsidRDefault="0093158B" w:rsidP="00ED503E">
      <w:pPr>
        <w:rPr>
          <w:lang w:val="el-GR"/>
        </w:rPr>
      </w:pPr>
      <w:r w:rsidRPr="0093158B">
        <w:rPr>
          <w:lang w:val="el-GR"/>
        </w:rPr>
        <w:t xml:space="preserve">Βλέπουμε στο καθένα από 2 </w:t>
      </w:r>
      <w:r>
        <w:t>Router</w:t>
      </w:r>
      <w:r w:rsidRPr="0093158B">
        <w:rPr>
          <w:lang w:val="el-GR"/>
        </w:rPr>
        <w:t xml:space="preserve"> </w:t>
      </w:r>
      <w:r>
        <w:t>LSA</w:t>
      </w:r>
      <w:r w:rsidRPr="0093158B">
        <w:rPr>
          <w:lang w:val="el-GR"/>
        </w:rPr>
        <w:t xml:space="preserve"> και 1 </w:t>
      </w:r>
      <w:r>
        <w:t>Network</w:t>
      </w:r>
      <w:r w:rsidRPr="0093158B">
        <w:rPr>
          <w:lang w:val="el-GR"/>
        </w:rPr>
        <w:t xml:space="preserve"> </w:t>
      </w:r>
      <w:r>
        <w:t>LSA</w:t>
      </w:r>
      <w:r w:rsidRPr="0093158B">
        <w:rPr>
          <w:lang w:val="el-GR"/>
        </w:rPr>
        <w:t xml:space="preserve"> και το αποτέλεσμα είναι ίδιο </w:t>
      </w:r>
      <w:r>
        <w:rPr>
          <w:lang w:val="el-GR"/>
        </w:rPr>
        <w:t>και στους 2 δρομολογητές.</w:t>
      </w:r>
    </w:p>
    <w:p w14:paraId="414CF6C1" w14:textId="03C4383D" w:rsidR="00BA5EFC" w:rsidRPr="00A4027D" w:rsidRDefault="003A7E98" w:rsidP="0093158B">
      <w:pPr>
        <w:pStyle w:val="3"/>
        <w:rPr>
          <w:lang w:val="el-GR"/>
        </w:rPr>
      </w:pPr>
      <w:r w:rsidRPr="00ED503E">
        <w:rPr>
          <w:lang w:val="el-GR"/>
        </w:rPr>
        <w:lastRenderedPageBreak/>
        <w:t>2.10</w:t>
      </w:r>
    </w:p>
    <w:p w14:paraId="2DB03B0E" w14:textId="59DF7136" w:rsidR="0093158B" w:rsidRPr="00A4027D" w:rsidRDefault="00A4027D" w:rsidP="0093158B">
      <w:pPr>
        <w:rPr>
          <w:lang w:val="el-GR"/>
        </w:rPr>
      </w:pPr>
      <w:r w:rsidRPr="00A4027D">
        <w:rPr>
          <w:lang w:val="el-GR"/>
        </w:rPr>
        <w:t xml:space="preserve">Το </w:t>
      </w:r>
      <w:r>
        <w:t>Link</w:t>
      </w:r>
      <w:r w:rsidRPr="00A4027D">
        <w:rPr>
          <w:lang w:val="el-GR"/>
        </w:rPr>
        <w:t xml:space="preserve"> </w:t>
      </w:r>
      <w:r>
        <w:t>ID</w:t>
      </w:r>
      <w:r w:rsidRPr="00A4027D">
        <w:rPr>
          <w:lang w:val="el-GR"/>
        </w:rPr>
        <w:t xml:space="preserve"> των </w:t>
      </w:r>
      <w:r>
        <w:t>Router</w:t>
      </w:r>
      <w:r w:rsidRPr="00A4027D">
        <w:rPr>
          <w:lang w:val="el-GR"/>
        </w:rPr>
        <w:t xml:space="preserve"> </w:t>
      </w:r>
      <w:r>
        <w:t>LSA</w:t>
      </w:r>
      <w:r w:rsidRPr="00A4027D">
        <w:rPr>
          <w:lang w:val="el-GR"/>
        </w:rPr>
        <w:t xml:space="preserve"> είναι 0.0.0.1 και 0.0.0.2, ταυτίζεται επομένως με το </w:t>
      </w:r>
      <w:r>
        <w:t>Router</w:t>
      </w:r>
      <w:r w:rsidRPr="00A4027D">
        <w:rPr>
          <w:lang w:val="el-GR"/>
        </w:rPr>
        <w:t xml:space="preserve"> </w:t>
      </w:r>
      <w:r>
        <w:t>ID</w:t>
      </w:r>
      <w:r w:rsidRPr="00A4027D">
        <w:rPr>
          <w:lang w:val="el-GR"/>
        </w:rPr>
        <w:t xml:space="preserve"> του εκάστοτε δρομολογητή που τα παράγει</w:t>
      </w:r>
      <w:r>
        <w:rPr>
          <w:lang w:val="el-GR"/>
        </w:rPr>
        <w:t>.</w:t>
      </w:r>
    </w:p>
    <w:p w14:paraId="6B523D3E" w14:textId="32AD75B1" w:rsidR="0093158B" w:rsidRPr="00A4027D" w:rsidRDefault="0093158B" w:rsidP="0093158B">
      <w:pPr>
        <w:pStyle w:val="3"/>
        <w:rPr>
          <w:lang w:val="el-GR"/>
        </w:rPr>
      </w:pPr>
      <w:r w:rsidRPr="00A4027D">
        <w:rPr>
          <w:lang w:val="el-GR"/>
        </w:rPr>
        <w:t>2.11</w:t>
      </w:r>
    </w:p>
    <w:p w14:paraId="1A483009" w14:textId="0C985501" w:rsidR="0093158B" w:rsidRPr="00F72DF3" w:rsidRDefault="00281B3A" w:rsidP="0093158B">
      <w:pPr>
        <w:rPr>
          <w:lang w:val="el-GR"/>
        </w:rPr>
      </w:pPr>
      <w:r>
        <w:t>To</w:t>
      </w:r>
      <w:r w:rsidRPr="00281B3A">
        <w:rPr>
          <w:lang w:val="el-GR"/>
        </w:rPr>
        <w:t xml:space="preserve"> </w:t>
      </w:r>
      <w:r w:rsidR="00F72DF3">
        <w:t>Link</w:t>
      </w:r>
      <w:r w:rsidR="00F72DF3" w:rsidRPr="00F72DF3">
        <w:rPr>
          <w:lang w:val="el-GR"/>
        </w:rPr>
        <w:t xml:space="preserve"> </w:t>
      </w:r>
      <w:r w:rsidR="00F72DF3">
        <w:t>ID</w:t>
      </w:r>
      <w:r w:rsidR="00F72DF3" w:rsidRPr="00F72DF3">
        <w:rPr>
          <w:lang w:val="el-GR"/>
        </w:rPr>
        <w:t xml:space="preserve"> του </w:t>
      </w:r>
      <w:r w:rsidR="00F72DF3">
        <w:t>Network</w:t>
      </w:r>
      <w:r w:rsidR="00F72DF3" w:rsidRPr="00F72DF3">
        <w:rPr>
          <w:lang w:val="el-GR"/>
        </w:rPr>
        <w:t xml:space="preserve"> </w:t>
      </w:r>
      <w:r w:rsidR="00F72DF3">
        <w:t>LSA</w:t>
      </w:r>
      <w:r w:rsidR="00F72DF3" w:rsidRPr="00F72DF3">
        <w:rPr>
          <w:lang w:val="el-GR"/>
        </w:rPr>
        <w:t xml:space="preserve"> είναι το 172.17.17.2, το οποίο δεν ταυτίζεται με το </w:t>
      </w:r>
      <w:r w:rsidR="00F72DF3">
        <w:t>Router</w:t>
      </w:r>
      <w:r w:rsidR="00F72DF3" w:rsidRPr="00F72DF3">
        <w:rPr>
          <w:lang w:val="el-GR"/>
        </w:rPr>
        <w:t xml:space="preserve"> </w:t>
      </w:r>
      <w:r w:rsidR="00F72DF3">
        <w:t>ID</w:t>
      </w:r>
      <w:r w:rsidR="00F72DF3" w:rsidRPr="00F72DF3">
        <w:rPr>
          <w:lang w:val="el-GR"/>
        </w:rPr>
        <w:t xml:space="preserve"> του δρομολογητή που το παράγει (0.0.0.2), ωστόσο είναι η </w:t>
      </w:r>
      <w:r w:rsidR="00F72DF3">
        <w:t>IP</w:t>
      </w:r>
      <w:r w:rsidR="00F72DF3" w:rsidRPr="00F72DF3">
        <w:rPr>
          <w:lang w:val="el-GR"/>
        </w:rPr>
        <w:t xml:space="preserve"> της διεπαφής </w:t>
      </w:r>
      <w:r w:rsidR="003C1009">
        <w:rPr>
          <w:lang w:val="el-GR"/>
        </w:rPr>
        <w:t xml:space="preserve">του δρομολογητή </w:t>
      </w:r>
      <w:r w:rsidR="00F72DF3" w:rsidRPr="00F72DF3">
        <w:rPr>
          <w:lang w:val="el-GR"/>
        </w:rPr>
        <w:t>που το παράγε</w:t>
      </w:r>
      <w:r w:rsidR="00F72DF3">
        <w:rPr>
          <w:lang w:val="el-GR"/>
        </w:rPr>
        <w:t>ι.</w:t>
      </w:r>
    </w:p>
    <w:p w14:paraId="73B964B0" w14:textId="631B6A5E" w:rsidR="0093158B" w:rsidRPr="00EE7727" w:rsidRDefault="0093158B" w:rsidP="0093158B">
      <w:pPr>
        <w:pStyle w:val="3"/>
      </w:pPr>
      <w:r w:rsidRPr="00EE7727">
        <w:t>2.12</w:t>
      </w:r>
    </w:p>
    <w:p w14:paraId="394D50F8" w14:textId="7B9EDA77" w:rsidR="00B41B46" w:rsidRPr="00B41B46" w:rsidRDefault="00B41B46" w:rsidP="0093158B">
      <w:r w:rsidRPr="00B41B46">
        <w:rPr>
          <w:b/>
          <w:bCs/>
        </w:rPr>
        <w:t xml:space="preserve">do show ip ospf database router self-originate </w:t>
      </w:r>
      <w:r w:rsidRPr="00B41B46">
        <w:t xml:space="preserve">--&gt; </w:t>
      </w:r>
      <w:r>
        <w:t>R1, R2</w:t>
      </w:r>
    </w:p>
    <w:p w14:paraId="1BE0F32C" w14:textId="6B473896" w:rsidR="0093158B" w:rsidRPr="00EE7727" w:rsidRDefault="0093158B" w:rsidP="0093158B">
      <w:pPr>
        <w:pStyle w:val="3"/>
      </w:pPr>
      <w:r w:rsidRPr="00EE7727">
        <w:t>2.13</w:t>
      </w:r>
    </w:p>
    <w:p w14:paraId="424F06E3" w14:textId="17A721C6" w:rsidR="0093158B" w:rsidRPr="00A12942" w:rsidRDefault="00A12942" w:rsidP="0093158B">
      <w:pPr>
        <w:rPr>
          <w:lang w:val="el-GR"/>
        </w:rPr>
      </w:pPr>
      <w:r w:rsidRPr="00A12942">
        <w:rPr>
          <w:lang w:val="el-GR"/>
        </w:rPr>
        <w:t>Τ</w:t>
      </w:r>
      <w:r>
        <w:rPr>
          <w:lang w:val="el-GR"/>
        </w:rPr>
        <w:t>α</w:t>
      </w:r>
      <w:r w:rsidRPr="00EE7727">
        <w:t xml:space="preserve"> </w:t>
      </w:r>
      <w:r>
        <w:t>LAN</w:t>
      </w:r>
      <w:r w:rsidRPr="00EE7727">
        <w:t xml:space="preserve">1, </w:t>
      </w:r>
      <w:r>
        <w:t>LAN</w:t>
      </w:r>
      <w:r w:rsidRPr="00EE7727">
        <w:t xml:space="preserve">2 </w:t>
      </w:r>
      <w:r w:rsidRPr="00A12942">
        <w:rPr>
          <w:lang w:val="el-GR"/>
        </w:rPr>
        <w:t>χαρακτηρίζ</w:t>
      </w:r>
      <w:r w:rsidR="00F21DB7">
        <w:t>o</w:t>
      </w:r>
      <w:r w:rsidR="00F21DB7">
        <w:rPr>
          <w:lang w:val="el-GR"/>
        </w:rPr>
        <w:t>ν</w:t>
      </w:r>
      <w:r w:rsidRPr="00A12942">
        <w:rPr>
          <w:lang w:val="el-GR"/>
        </w:rPr>
        <w:t>ται</w:t>
      </w:r>
      <w:r w:rsidRPr="00EE7727">
        <w:t xml:space="preserve"> </w:t>
      </w:r>
      <w:r w:rsidRPr="00A12942">
        <w:rPr>
          <w:lang w:val="el-GR"/>
        </w:rPr>
        <w:t>ως</w:t>
      </w:r>
      <w:r w:rsidRPr="00EE7727">
        <w:t xml:space="preserve"> </w:t>
      </w:r>
      <w:r w:rsidRPr="008E0A1A">
        <w:rPr>
          <w:color w:val="EC5654" w:themeColor="accent1" w:themeTint="99"/>
        </w:rPr>
        <w:t>Stub</w:t>
      </w:r>
      <w:r w:rsidRPr="00EE7727">
        <w:rPr>
          <w:color w:val="EC5654" w:themeColor="accent1" w:themeTint="99"/>
        </w:rPr>
        <w:t xml:space="preserve"> </w:t>
      </w:r>
      <w:r w:rsidRPr="008E0A1A">
        <w:rPr>
          <w:color w:val="EC5654" w:themeColor="accent1" w:themeTint="99"/>
        </w:rPr>
        <w:t>Network</w:t>
      </w:r>
      <w:r w:rsidRPr="00EE7727">
        <w:t xml:space="preserve"> </w:t>
      </w:r>
      <w:r w:rsidRPr="00A12942">
        <w:rPr>
          <w:lang w:val="el-GR"/>
        </w:rPr>
        <w:t>ενώ</w:t>
      </w:r>
      <w:r w:rsidRPr="00EE7727">
        <w:t xml:space="preserve"> </w:t>
      </w:r>
      <w:r w:rsidRPr="00A12942">
        <w:rPr>
          <w:lang w:val="el-GR"/>
        </w:rPr>
        <w:t>το</w:t>
      </w:r>
      <w:r w:rsidRPr="00EE7727">
        <w:t xml:space="preserve"> </w:t>
      </w:r>
      <w:r>
        <w:t>WAN</w:t>
      </w:r>
      <w:r w:rsidRPr="00EE7727">
        <w:t xml:space="preserve">1 </w:t>
      </w:r>
      <w:r w:rsidRPr="00A12942">
        <w:rPr>
          <w:lang w:val="el-GR"/>
        </w:rPr>
        <w:t>ως</w:t>
      </w:r>
      <w:r w:rsidRPr="00EE7727">
        <w:t xml:space="preserve"> </w:t>
      </w:r>
      <w:r w:rsidRPr="008E0A1A">
        <w:rPr>
          <w:color w:val="4A856C" w:themeColor="accent4" w:themeShade="BF"/>
        </w:rPr>
        <w:t>Transit</w:t>
      </w:r>
      <w:r w:rsidRPr="00EE7727">
        <w:rPr>
          <w:color w:val="4A856C" w:themeColor="accent4" w:themeShade="BF"/>
        </w:rPr>
        <w:t xml:space="preserve"> </w:t>
      </w:r>
      <w:r w:rsidRPr="008E0A1A">
        <w:rPr>
          <w:color w:val="4A856C" w:themeColor="accent4" w:themeShade="BF"/>
        </w:rPr>
        <w:t>Network</w:t>
      </w:r>
      <w:r w:rsidRPr="00EE7727">
        <w:t xml:space="preserve">. </w:t>
      </w:r>
      <w:r w:rsidRPr="00A12942">
        <w:rPr>
          <w:lang w:val="el-GR"/>
        </w:rPr>
        <w:t xml:space="preserve">Τα διαβιβαστικά δίκτυα έχουν δύο ή περισσότερους δρομολογητές </w:t>
      </w:r>
      <w:r>
        <w:t>OSPF</w:t>
      </w:r>
      <w:r w:rsidRPr="00A12942">
        <w:rPr>
          <w:lang w:val="el-GR"/>
        </w:rPr>
        <w:t xml:space="preserve"> και τα πακέτα μπορούν να πηγάζουν ή διέρχονται από αυτά. Τα δίκτυα</w:t>
      </w:r>
      <w:r w:rsidR="00C875A9" w:rsidRPr="00C875A9">
        <w:rPr>
          <w:lang w:val="el-GR"/>
        </w:rPr>
        <w:t xml:space="preserve"> </w:t>
      </w:r>
      <w:r w:rsidRPr="00A12942">
        <w:rPr>
          <w:lang w:val="el-GR"/>
        </w:rPr>
        <w:t xml:space="preserve">απολήξεις έχουν ένα μόνο δρομολογητή </w:t>
      </w:r>
      <w:r>
        <w:t>OSPF</w:t>
      </w:r>
      <w:r w:rsidRPr="00A12942">
        <w:rPr>
          <w:lang w:val="el-GR"/>
        </w:rPr>
        <w:t xml:space="preserve"> και τα πακέτα είτε πηγάζουν είτε καταλήγουν σε α</w:t>
      </w:r>
      <w:r w:rsidR="00AA128E">
        <w:rPr>
          <w:lang w:val="el-GR"/>
        </w:rPr>
        <w:t>υτά.</w:t>
      </w:r>
    </w:p>
    <w:p w14:paraId="4EAF7359" w14:textId="0B80E1B2" w:rsidR="0093158B" w:rsidRPr="00EE7727" w:rsidRDefault="0093158B" w:rsidP="0093158B">
      <w:pPr>
        <w:pStyle w:val="3"/>
      </w:pPr>
      <w:r w:rsidRPr="00EE7727">
        <w:t>2.14</w:t>
      </w:r>
    </w:p>
    <w:p w14:paraId="526D13EB" w14:textId="7BD93729" w:rsidR="0093158B" w:rsidRPr="006A597E" w:rsidRDefault="004F2ADB" w:rsidP="0093158B">
      <w:pPr>
        <w:rPr>
          <w:b/>
          <w:bCs/>
        </w:rPr>
      </w:pPr>
      <w:r w:rsidRPr="006A597E">
        <w:rPr>
          <w:b/>
          <w:bCs/>
        </w:rPr>
        <w:t>do show ip ospf database network</w:t>
      </w:r>
      <w:r w:rsidR="0020754E" w:rsidRPr="006A597E">
        <w:rPr>
          <w:b/>
          <w:bCs/>
        </w:rPr>
        <w:t xml:space="preserve"> </w:t>
      </w:r>
      <w:r w:rsidR="006A597E">
        <w:rPr>
          <w:b/>
          <w:bCs/>
        </w:rPr>
        <w:t>172.17.17.2</w:t>
      </w:r>
    </w:p>
    <w:p w14:paraId="5E1E9D8D" w14:textId="7212D0BD" w:rsidR="0093158B" w:rsidRPr="00EE7727" w:rsidRDefault="0093158B" w:rsidP="0093158B">
      <w:pPr>
        <w:pStyle w:val="3"/>
        <w:rPr>
          <w:lang w:val="el-GR"/>
        </w:rPr>
      </w:pPr>
      <w:r w:rsidRPr="00A4027D">
        <w:rPr>
          <w:lang w:val="el-GR"/>
        </w:rPr>
        <w:t>2.15</w:t>
      </w:r>
    </w:p>
    <w:p w14:paraId="35C503EB" w14:textId="29319625" w:rsidR="0093158B" w:rsidRPr="00A4027D" w:rsidRDefault="00C63D54" w:rsidP="0093158B">
      <w:pPr>
        <w:rPr>
          <w:lang w:val="el-GR"/>
        </w:rPr>
      </w:pPr>
      <w:r>
        <w:t>T</w:t>
      </w:r>
      <w:r>
        <w:rPr>
          <w:lang w:val="el-GR"/>
        </w:rPr>
        <w:t>α</w:t>
      </w:r>
      <w:r w:rsidRPr="00C63D54">
        <w:rPr>
          <w:lang w:val="el-GR"/>
        </w:rPr>
        <w:t xml:space="preserve"> </w:t>
      </w:r>
      <w:r>
        <w:t>Router</w:t>
      </w:r>
      <w:r w:rsidRPr="00C63D54">
        <w:rPr>
          <w:lang w:val="el-GR"/>
        </w:rPr>
        <w:t>-</w:t>
      </w:r>
      <w:r>
        <w:t>ID</w:t>
      </w:r>
      <w:r w:rsidRPr="00C63D54">
        <w:rPr>
          <w:lang w:val="el-GR"/>
        </w:rPr>
        <w:t xml:space="preserve"> </w:t>
      </w:r>
      <w:r>
        <w:rPr>
          <w:lang w:val="el-GR"/>
        </w:rPr>
        <w:t>τους</w:t>
      </w:r>
      <w:r w:rsidRPr="00C63D54">
        <w:rPr>
          <w:lang w:val="el-GR"/>
        </w:rPr>
        <w:t xml:space="preserve"> </w:t>
      </w:r>
      <w:r>
        <w:rPr>
          <w:lang w:val="el-GR"/>
        </w:rPr>
        <w:t>και ότι α</w:t>
      </w:r>
      <w:r w:rsidRPr="00C63D54">
        <w:rPr>
          <w:lang w:val="el-GR"/>
        </w:rPr>
        <w:t>νήκουν στη περιοχή 0.0.0.0</w:t>
      </w:r>
    </w:p>
    <w:p w14:paraId="3FC62934" w14:textId="4F91CAAF" w:rsidR="0093158B" w:rsidRPr="00A4027D" w:rsidRDefault="0093158B" w:rsidP="0093158B">
      <w:pPr>
        <w:pStyle w:val="3"/>
        <w:rPr>
          <w:lang w:val="el-GR"/>
        </w:rPr>
      </w:pPr>
      <w:r w:rsidRPr="00A4027D">
        <w:rPr>
          <w:lang w:val="el-GR"/>
        </w:rPr>
        <w:t>2.16</w:t>
      </w:r>
    </w:p>
    <w:p w14:paraId="0D3CD8F1" w14:textId="2ED8CCA1" w:rsidR="0093158B" w:rsidRDefault="003A1F26" w:rsidP="0093158B">
      <w:pPr>
        <w:rPr>
          <w:lang w:val="el-GR"/>
        </w:rPr>
      </w:pPr>
      <w:r w:rsidRPr="003A1F26">
        <w:rPr>
          <w:lang w:val="el-GR"/>
        </w:rPr>
        <w:t xml:space="preserve">Βλέπουμε 3 εγγραφές και ανήκουν όλες στο </w:t>
      </w:r>
      <w:r>
        <w:t>Area</w:t>
      </w:r>
      <w:r w:rsidRPr="003A1F26">
        <w:rPr>
          <w:lang w:val="el-GR"/>
        </w:rPr>
        <w:t xml:space="preserve"> 0</w:t>
      </w:r>
      <w:r>
        <w:rPr>
          <w:lang w:val="el-GR"/>
        </w:rPr>
        <w:t>.</w:t>
      </w:r>
    </w:p>
    <w:p w14:paraId="7CA406C6" w14:textId="444147B2" w:rsidR="003A1F26" w:rsidRDefault="003A1F26" w:rsidP="0093158B">
      <w:pPr>
        <w:rPr>
          <w:lang w:val="el-GR"/>
        </w:rPr>
      </w:pPr>
      <w:r w:rsidRPr="003A1F26">
        <w:rPr>
          <w:noProof/>
          <w:lang w:val="el-GR"/>
        </w:rPr>
        <w:drawing>
          <wp:inline distT="0" distB="0" distL="0" distR="0" wp14:anchorId="176848F7" wp14:editId="16C3E248">
            <wp:extent cx="5611008" cy="1943371"/>
            <wp:effectExtent l="0" t="0" r="8890" b="0"/>
            <wp:docPr id="175566335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633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8A0B" w14:textId="090DB0DC" w:rsidR="00B96266" w:rsidRPr="00B96266" w:rsidRDefault="00B96266" w:rsidP="0093158B">
      <w:pPr>
        <w:rPr>
          <w:lang w:val="el-GR"/>
        </w:rPr>
      </w:pPr>
      <w:r w:rsidRPr="00B96266">
        <w:rPr>
          <w:noProof/>
          <w:lang w:val="el-GR"/>
        </w:rPr>
        <w:lastRenderedPageBreak/>
        <w:drawing>
          <wp:inline distT="0" distB="0" distL="0" distR="0" wp14:anchorId="24F13EEE" wp14:editId="5607ECA1">
            <wp:extent cx="5210902" cy="1991003"/>
            <wp:effectExtent l="0" t="0" r="0" b="9525"/>
            <wp:docPr id="189111307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130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172E" w14:textId="16E0226F" w:rsidR="0093158B" w:rsidRDefault="0093158B" w:rsidP="0093158B">
      <w:pPr>
        <w:pStyle w:val="3"/>
        <w:rPr>
          <w:lang w:val="el-GR"/>
        </w:rPr>
      </w:pPr>
      <w:r w:rsidRPr="00EE7727">
        <w:rPr>
          <w:lang w:val="el-GR"/>
        </w:rPr>
        <w:t>2.17</w:t>
      </w:r>
    </w:p>
    <w:p w14:paraId="0C3AE402" w14:textId="517210C5" w:rsidR="003A1F26" w:rsidRPr="003A1F26" w:rsidRDefault="003A1F26" w:rsidP="003A1F26">
      <w:pPr>
        <w:rPr>
          <w:lang w:val="el-GR"/>
        </w:rPr>
      </w:pPr>
      <w:r w:rsidRPr="003A1F26">
        <w:rPr>
          <w:lang w:val="el-GR"/>
        </w:rPr>
        <w:t xml:space="preserve">Όσον αφορά τα κόστη βλέπουμε πως ο </w:t>
      </w:r>
      <w:r>
        <w:t>R</w:t>
      </w:r>
      <w:r w:rsidRPr="003A1F26">
        <w:rPr>
          <w:lang w:val="el-GR"/>
        </w:rPr>
        <w:t xml:space="preserve">1 έχει κόστος 10 για τα </w:t>
      </w:r>
      <w:r>
        <w:t>LAN</w:t>
      </w:r>
      <w:r w:rsidRPr="003A1F26">
        <w:rPr>
          <w:lang w:val="el-GR"/>
        </w:rPr>
        <w:t xml:space="preserve">1 και </w:t>
      </w:r>
      <w:r>
        <w:t>WAN</w:t>
      </w:r>
      <w:r w:rsidRPr="003A1F26">
        <w:rPr>
          <w:lang w:val="el-GR"/>
        </w:rPr>
        <w:t xml:space="preserve">1 και κόστος 20 για το </w:t>
      </w:r>
      <w:r>
        <w:t>LAN</w:t>
      </w:r>
      <w:r w:rsidRPr="003A1F26">
        <w:rPr>
          <w:lang w:val="el-GR"/>
        </w:rPr>
        <w:t xml:space="preserve">2, ενώ ο </w:t>
      </w:r>
      <w:r>
        <w:t>R</w:t>
      </w:r>
      <w:r w:rsidRPr="003A1F26">
        <w:rPr>
          <w:lang w:val="el-GR"/>
        </w:rPr>
        <w:t xml:space="preserve">2 έχει κόστος 10 για το </w:t>
      </w:r>
      <w:r>
        <w:t>WAN</w:t>
      </w:r>
      <w:r w:rsidRPr="003A1F26">
        <w:rPr>
          <w:lang w:val="el-GR"/>
        </w:rPr>
        <w:t xml:space="preserve">1 και το </w:t>
      </w:r>
      <w:r>
        <w:t>LAN</w:t>
      </w:r>
      <w:r w:rsidRPr="003A1F26">
        <w:rPr>
          <w:lang w:val="el-GR"/>
        </w:rPr>
        <w:t xml:space="preserve">2, ενώ έχει κόστος 20 για το </w:t>
      </w:r>
      <w:r>
        <w:t>LAN</w:t>
      </w:r>
      <w:r w:rsidRPr="003A1F26">
        <w:rPr>
          <w:lang w:val="el-GR"/>
        </w:rPr>
        <w:t>1.</w:t>
      </w:r>
    </w:p>
    <w:p w14:paraId="1F773B43" w14:textId="7B08BB46" w:rsidR="0093158B" w:rsidRPr="00EE7727" w:rsidRDefault="0093158B" w:rsidP="0093158B">
      <w:pPr>
        <w:pStyle w:val="3"/>
      </w:pPr>
      <w:r>
        <w:t>2.18</w:t>
      </w:r>
    </w:p>
    <w:p w14:paraId="06C5BD5C" w14:textId="77777777" w:rsidR="005C554F" w:rsidRDefault="005C554F" w:rsidP="003A1F26">
      <w:r w:rsidRPr="005C554F">
        <w:rPr>
          <w:lang w:val="el-GR"/>
        </w:rPr>
        <w:t>Εκτελούμε</w:t>
      </w:r>
      <w:r w:rsidRPr="005C554F">
        <w:t xml:space="preserve"> </w:t>
      </w:r>
      <w:r w:rsidRPr="005C554F">
        <w:rPr>
          <w:lang w:val="el-GR"/>
        </w:rPr>
        <w:t>στο</w:t>
      </w:r>
      <w:r w:rsidRPr="005C554F">
        <w:t xml:space="preserve"> </w:t>
      </w:r>
      <w:r>
        <w:t>R</w:t>
      </w:r>
      <w:r w:rsidRPr="005C554F">
        <w:t xml:space="preserve">1 </w:t>
      </w:r>
      <w:r w:rsidRPr="005C554F">
        <w:rPr>
          <w:lang w:val="el-GR"/>
        </w:rPr>
        <w:t>όντας</w:t>
      </w:r>
      <w:r w:rsidRPr="005C554F">
        <w:t xml:space="preserve"> </w:t>
      </w:r>
      <w:r w:rsidRPr="005C554F">
        <w:rPr>
          <w:lang w:val="el-GR"/>
        </w:rPr>
        <w:t>σε</w:t>
      </w:r>
      <w:r w:rsidRPr="005C554F">
        <w:t xml:space="preserve"> </w:t>
      </w:r>
      <w:r>
        <w:t>Global</w:t>
      </w:r>
      <w:r w:rsidRPr="005C554F">
        <w:t xml:space="preserve"> </w:t>
      </w:r>
      <w:r>
        <w:t>Configuration</w:t>
      </w:r>
      <w:r w:rsidRPr="005C554F">
        <w:t xml:space="preserve"> </w:t>
      </w:r>
      <w:r>
        <w:t>Mode</w:t>
      </w:r>
      <w:r w:rsidRPr="005C554F">
        <w:t xml:space="preserve"> </w:t>
      </w:r>
    </w:p>
    <w:p w14:paraId="32ED9FA5" w14:textId="77777777" w:rsidR="005C554F" w:rsidRPr="00EE7727" w:rsidRDefault="005C554F" w:rsidP="003A1F26">
      <w:pPr>
        <w:rPr>
          <w:lang w:val="el-GR"/>
        </w:rPr>
      </w:pPr>
      <w:r w:rsidRPr="005C554F">
        <w:rPr>
          <w:b/>
          <w:bCs/>
        </w:rPr>
        <w:t>interface</w:t>
      </w:r>
      <w:r w:rsidRPr="005C554F">
        <w:rPr>
          <w:b/>
          <w:bCs/>
          <w:lang w:val="el-GR"/>
        </w:rPr>
        <w:t xml:space="preserve"> </w:t>
      </w:r>
      <w:r w:rsidRPr="005C554F">
        <w:rPr>
          <w:b/>
          <w:bCs/>
        </w:rPr>
        <w:t>em</w:t>
      </w:r>
      <w:r w:rsidRPr="005C554F">
        <w:rPr>
          <w:b/>
          <w:bCs/>
          <w:lang w:val="el-GR"/>
        </w:rPr>
        <w:t>1</w:t>
      </w:r>
    </w:p>
    <w:p w14:paraId="0CEAE2F5" w14:textId="0E88D8B0" w:rsidR="005C554F" w:rsidRPr="005C554F" w:rsidRDefault="005C554F" w:rsidP="003A1F26">
      <w:pPr>
        <w:rPr>
          <w:lang w:val="el-GR"/>
        </w:rPr>
      </w:pPr>
      <w:r w:rsidRPr="005C554F">
        <w:rPr>
          <w:b/>
          <w:bCs/>
        </w:rPr>
        <w:t>bandwidth</w:t>
      </w:r>
      <w:r w:rsidRPr="005C554F">
        <w:rPr>
          <w:b/>
          <w:bCs/>
          <w:lang w:val="el-GR"/>
        </w:rPr>
        <w:t xml:space="preserve"> 100000</w:t>
      </w:r>
      <w:r w:rsidRPr="005C554F">
        <w:rPr>
          <w:lang w:val="el-GR"/>
        </w:rPr>
        <w:t xml:space="preserve"> </w:t>
      </w:r>
    </w:p>
    <w:p w14:paraId="0DF419D7" w14:textId="1D24194A" w:rsidR="003A1F26" w:rsidRPr="00EE7727" w:rsidRDefault="005C554F" w:rsidP="003A1F26">
      <w:pPr>
        <w:rPr>
          <w:lang w:val="el-GR"/>
        </w:rPr>
      </w:pPr>
      <w:r w:rsidRPr="005C554F">
        <w:rPr>
          <w:lang w:val="el-GR"/>
        </w:rPr>
        <w:t>καθώς η τιμή που παίρνει ως όρισμα η εντολή “</w:t>
      </w:r>
      <w:r>
        <w:t>bandwidth</w:t>
      </w:r>
      <w:r w:rsidRPr="005C554F">
        <w:rPr>
          <w:lang w:val="el-GR"/>
        </w:rPr>
        <w:t xml:space="preserve"> </w:t>
      </w:r>
      <w:r>
        <w:t>number</w:t>
      </w:r>
      <w:r w:rsidRPr="005C554F">
        <w:rPr>
          <w:lang w:val="el-GR"/>
        </w:rPr>
        <w:t xml:space="preserve">” είναι σε </w:t>
      </w:r>
      <w:r>
        <w:t>kilobits</w:t>
      </w:r>
      <w:r w:rsidRPr="005C554F">
        <w:rPr>
          <w:lang w:val="el-GR"/>
        </w:rPr>
        <w:t>.</w:t>
      </w:r>
    </w:p>
    <w:p w14:paraId="605CEEEC" w14:textId="77777777" w:rsidR="00E14E73" w:rsidRPr="00EE7727" w:rsidRDefault="00E14E73" w:rsidP="003A1F26">
      <w:pPr>
        <w:rPr>
          <w:lang w:val="el-GR"/>
        </w:rPr>
      </w:pPr>
    </w:p>
    <w:p w14:paraId="7A60F35D" w14:textId="77777777" w:rsidR="00E14E73" w:rsidRPr="00EE7727" w:rsidRDefault="00E14E73" w:rsidP="003A1F26">
      <w:pPr>
        <w:rPr>
          <w:lang w:val="el-GR"/>
        </w:rPr>
      </w:pPr>
    </w:p>
    <w:p w14:paraId="0002D628" w14:textId="1F2CE7BD" w:rsidR="0093158B" w:rsidRPr="00EE7727" w:rsidRDefault="0093158B" w:rsidP="0093158B">
      <w:pPr>
        <w:pStyle w:val="3"/>
      </w:pPr>
      <w:r>
        <w:t>2.19</w:t>
      </w:r>
    </w:p>
    <w:p w14:paraId="3174DB39" w14:textId="77777777" w:rsidR="00E14E73" w:rsidRDefault="00E14E73" w:rsidP="003A1F26">
      <w:r w:rsidRPr="00E14E73">
        <w:rPr>
          <w:b/>
          <w:bCs/>
        </w:rPr>
        <w:t>show ip ospf interface em1</w:t>
      </w:r>
      <w:r>
        <w:t xml:space="preserve"> </w:t>
      </w:r>
    </w:p>
    <w:p w14:paraId="79C34B28" w14:textId="1B25F674" w:rsidR="003A1F26" w:rsidRPr="00EE7727" w:rsidRDefault="00E14E73" w:rsidP="003A1F26">
      <w:r w:rsidRPr="005757A6">
        <w:rPr>
          <w:lang w:val="el-GR"/>
        </w:rPr>
        <w:t>Βλέπουμε</w:t>
      </w:r>
      <w:r w:rsidRPr="00EE7727">
        <w:t xml:space="preserve"> </w:t>
      </w:r>
      <w:r w:rsidRPr="005757A6">
        <w:rPr>
          <w:lang w:val="el-GR"/>
        </w:rPr>
        <w:t>ότι</w:t>
      </w:r>
      <w:r w:rsidRPr="00EE7727">
        <w:t xml:space="preserve"> </w:t>
      </w:r>
      <w:r>
        <w:t>Cost</w:t>
      </w:r>
      <w:r w:rsidRPr="00EE7727">
        <w:t xml:space="preserve"> = 1</w:t>
      </w:r>
    </w:p>
    <w:p w14:paraId="0CEE17C2" w14:textId="07F2F42F" w:rsidR="0093158B" w:rsidRDefault="0093158B" w:rsidP="0093158B">
      <w:pPr>
        <w:pStyle w:val="3"/>
        <w:rPr>
          <w:lang w:val="el-GR"/>
        </w:rPr>
      </w:pPr>
      <w:r w:rsidRPr="005757A6">
        <w:rPr>
          <w:lang w:val="el-GR"/>
        </w:rPr>
        <w:t>2.20</w:t>
      </w:r>
    </w:p>
    <w:p w14:paraId="7FA9305A" w14:textId="78B9CC63" w:rsidR="003A1F26" w:rsidRPr="005757A6" w:rsidRDefault="005757A6" w:rsidP="003A1F26">
      <w:pPr>
        <w:rPr>
          <w:lang w:val="el-GR"/>
        </w:rPr>
      </w:pPr>
      <w:r w:rsidRPr="005757A6">
        <w:rPr>
          <w:lang w:val="el-GR"/>
        </w:rPr>
        <w:t xml:space="preserve">Με </w:t>
      </w:r>
      <w:r>
        <w:rPr>
          <w:lang w:val="el-GR"/>
        </w:rPr>
        <w:t xml:space="preserve">« </w:t>
      </w:r>
      <w:r w:rsidRPr="005757A6">
        <w:rPr>
          <w:b/>
          <w:bCs/>
        </w:rPr>
        <w:t>do</w:t>
      </w:r>
      <w:r w:rsidRPr="005757A6">
        <w:rPr>
          <w:b/>
          <w:bCs/>
          <w:lang w:val="el-GR"/>
        </w:rPr>
        <w:t xml:space="preserve"> </w:t>
      </w:r>
      <w:r w:rsidRPr="005757A6">
        <w:rPr>
          <w:b/>
          <w:bCs/>
        </w:rPr>
        <w:t>show</w:t>
      </w:r>
      <w:r w:rsidRPr="005757A6">
        <w:rPr>
          <w:b/>
          <w:bCs/>
          <w:lang w:val="el-GR"/>
        </w:rPr>
        <w:t xml:space="preserve"> </w:t>
      </w:r>
      <w:r w:rsidRPr="005757A6">
        <w:rPr>
          <w:b/>
          <w:bCs/>
        </w:rPr>
        <w:t>ip</w:t>
      </w:r>
      <w:r w:rsidRPr="005757A6">
        <w:rPr>
          <w:b/>
          <w:bCs/>
          <w:lang w:val="el-GR"/>
        </w:rPr>
        <w:t xml:space="preserve"> </w:t>
      </w:r>
      <w:r w:rsidRPr="005757A6">
        <w:rPr>
          <w:b/>
          <w:bCs/>
        </w:rPr>
        <w:t>route</w:t>
      </w:r>
      <w:r>
        <w:rPr>
          <w:lang w:val="el-GR"/>
        </w:rPr>
        <w:t xml:space="preserve"> »</w:t>
      </w:r>
      <w:r w:rsidRPr="005757A6">
        <w:rPr>
          <w:lang w:val="el-GR"/>
        </w:rPr>
        <w:t xml:space="preserve"> βλέπουμε πως έχει αλλάξει το κόστος από το </w:t>
      </w:r>
      <w:r>
        <w:t>R</w:t>
      </w:r>
      <w:r w:rsidRPr="005757A6">
        <w:rPr>
          <w:lang w:val="el-GR"/>
        </w:rPr>
        <w:t xml:space="preserve">1 προς το </w:t>
      </w:r>
      <w:r>
        <w:t>WAN</w:t>
      </w:r>
      <w:r w:rsidRPr="005757A6">
        <w:rPr>
          <w:lang w:val="el-GR"/>
        </w:rPr>
        <w:t xml:space="preserve">1 (10 → 1) και προς το </w:t>
      </w:r>
      <w:r>
        <w:t>LAN</w:t>
      </w:r>
      <w:r w:rsidRPr="005757A6">
        <w:rPr>
          <w:lang w:val="el-GR"/>
        </w:rPr>
        <w:t>2 (20→ 11</w:t>
      </w:r>
      <w:r>
        <w:rPr>
          <w:lang w:val="el-GR"/>
        </w:rPr>
        <w:t>).</w:t>
      </w:r>
    </w:p>
    <w:p w14:paraId="09A952E7" w14:textId="08AD45BD" w:rsidR="0093158B" w:rsidRDefault="0093158B" w:rsidP="0093158B">
      <w:pPr>
        <w:pStyle w:val="3"/>
        <w:rPr>
          <w:lang w:val="el-GR"/>
        </w:rPr>
      </w:pPr>
      <w:r w:rsidRPr="005757A6">
        <w:rPr>
          <w:lang w:val="el-GR"/>
        </w:rPr>
        <w:t>2.21</w:t>
      </w:r>
    </w:p>
    <w:p w14:paraId="55F02BB6" w14:textId="72F8C0B9" w:rsidR="003A1F26" w:rsidRPr="006733A3" w:rsidRDefault="006733A3" w:rsidP="003A1F26">
      <w:pPr>
        <w:rPr>
          <w:lang w:val="el-GR"/>
        </w:rPr>
      </w:pPr>
      <w:r w:rsidRPr="006733A3">
        <w:rPr>
          <w:lang w:val="el-GR"/>
        </w:rPr>
        <w:t xml:space="preserve">Το κόστος από τον </w:t>
      </w:r>
      <w:r>
        <w:t>R</w:t>
      </w:r>
      <w:r w:rsidRPr="006733A3">
        <w:rPr>
          <w:lang w:val="el-GR"/>
        </w:rPr>
        <w:t xml:space="preserve">2 προς το </w:t>
      </w:r>
      <w:r>
        <w:t>LAN</w:t>
      </w:r>
      <w:r w:rsidRPr="006733A3">
        <w:rPr>
          <w:lang w:val="el-GR"/>
        </w:rPr>
        <w:t xml:space="preserve">1 παραμένει 20, καθώς δεν αλλάξαμε το </w:t>
      </w:r>
      <w:r>
        <w:t>bandwidth</w:t>
      </w:r>
      <w:r w:rsidRPr="006733A3">
        <w:rPr>
          <w:lang w:val="el-GR"/>
        </w:rPr>
        <w:t xml:space="preserve"> της διεπαφής του </w:t>
      </w:r>
      <w:r>
        <w:t>R</w:t>
      </w:r>
      <w:r w:rsidRPr="006733A3">
        <w:rPr>
          <w:lang w:val="el-GR"/>
        </w:rPr>
        <w:t xml:space="preserve">2 στο </w:t>
      </w:r>
      <w:r>
        <w:t>WAN</w:t>
      </w:r>
      <w:r w:rsidRPr="006733A3">
        <w:rPr>
          <w:lang w:val="el-GR"/>
        </w:rPr>
        <w:t>1 (</w:t>
      </w:r>
      <w:r>
        <w:t>em</w:t>
      </w:r>
      <w:r>
        <w:rPr>
          <w:lang w:val="el-GR"/>
        </w:rPr>
        <w:t>1</w:t>
      </w:r>
      <w:r w:rsidRPr="006733A3">
        <w:rPr>
          <w:lang w:val="el-GR"/>
        </w:rPr>
        <w:t>).</w:t>
      </w:r>
    </w:p>
    <w:p w14:paraId="46D68B84" w14:textId="0B3981BA" w:rsidR="0093158B" w:rsidRPr="00EE7727" w:rsidRDefault="0093158B" w:rsidP="0093158B">
      <w:pPr>
        <w:pStyle w:val="3"/>
      </w:pPr>
      <w:r w:rsidRPr="00EE7727">
        <w:t>2.22</w:t>
      </w:r>
    </w:p>
    <w:p w14:paraId="0A6377B7" w14:textId="336F9E46" w:rsidR="00392288" w:rsidRPr="00392288" w:rsidRDefault="00392288" w:rsidP="00392288">
      <w:pPr>
        <w:rPr>
          <w:u w:val="single"/>
        </w:rPr>
      </w:pPr>
      <w:r w:rsidRPr="00392288">
        <w:rPr>
          <w:u w:val="single"/>
        </w:rPr>
        <w:t>R2</w:t>
      </w:r>
    </w:p>
    <w:p w14:paraId="2A1D4E1E" w14:textId="68E4DCEB" w:rsidR="009E5BF2" w:rsidRPr="00EE7727" w:rsidRDefault="009E5BF2" w:rsidP="003A1F26">
      <w:pPr>
        <w:rPr>
          <w:b/>
          <w:bCs/>
        </w:rPr>
      </w:pPr>
      <w:r w:rsidRPr="009E5BF2">
        <w:rPr>
          <w:b/>
          <w:bCs/>
        </w:rPr>
        <w:t>interface em</w:t>
      </w:r>
      <w:r w:rsidRPr="00EE7727">
        <w:rPr>
          <w:b/>
          <w:bCs/>
        </w:rPr>
        <w:t>1</w:t>
      </w:r>
    </w:p>
    <w:p w14:paraId="4F3905F0" w14:textId="101C5609" w:rsidR="003A1F26" w:rsidRPr="00EE7727" w:rsidRDefault="009E5BF2" w:rsidP="003A1F26">
      <w:pPr>
        <w:rPr>
          <w:b/>
          <w:bCs/>
        </w:rPr>
      </w:pPr>
      <w:r w:rsidRPr="009E5BF2">
        <w:rPr>
          <w:b/>
          <w:bCs/>
        </w:rPr>
        <w:lastRenderedPageBreak/>
        <w:t>bandwidth 100000</w:t>
      </w:r>
    </w:p>
    <w:p w14:paraId="46D8DB08" w14:textId="670480BE" w:rsidR="0093158B" w:rsidRPr="00EE7727" w:rsidRDefault="0093158B" w:rsidP="0093158B">
      <w:pPr>
        <w:pStyle w:val="3"/>
      </w:pPr>
      <w:r w:rsidRPr="00EE7727">
        <w:t>2.23</w:t>
      </w:r>
    </w:p>
    <w:p w14:paraId="4325EE21" w14:textId="7EA83358" w:rsidR="003A1F26" w:rsidRPr="00EE7727" w:rsidRDefault="006101AD" w:rsidP="003A1F26">
      <w:r w:rsidRPr="005817D0">
        <w:rPr>
          <w:b/>
          <w:bCs/>
        </w:rPr>
        <w:t>tcpdump</w:t>
      </w:r>
      <w:r w:rsidRPr="00EE7727">
        <w:rPr>
          <w:b/>
          <w:bCs/>
        </w:rPr>
        <w:t xml:space="preserve"> -</w:t>
      </w:r>
      <w:r w:rsidRPr="005817D0">
        <w:rPr>
          <w:b/>
          <w:bCs/>
        </w:rPr>
        <w:t>vi</w:t>
      </w:r>
      <w:r w:rsidRPr="00EE7727">
        <w:rPr>
          <w:b/>
          <w:bCs/>
        </w:rPr>
        <w:t xml:space="preserve"> </w:t>
      </w:r>
      <w:r w:rsidRPr="005817D0">
        <w:rPr>
          <w:b/>
          <w:bCs/>
        </w:rPr>
        <w:t>em</w:t>
      </w:r>
      <w:r w:rsidRPr="00EE7727">
        <w:rPr>
          <w:b/>
          <w:bCs/>
        </w:rPr>
        <w:t>1</w:t>
      </w:r>
      <w:r w:rsidR="005817D0" w:rsidRPr="00EE7727">
        <w:t xml:space="preserve"> --&gt; </w:t>
      </w:r>
      <w:r w:rsidR="005817D0">
        <w:t>R</w:t>
      </w:r>
      <w:r w:rsidR="005817D0" w:rsidRPr="00EE7727">
        <w:t>1</w:t>
      </w:r>
    </w:p>
    <w:p w14:paraId="54E5E619" w14:textId="6A4D4515" w:rsidR="0093158B" w:rsidRDefault="0093158B" w:rsidP="0093158B">
      <w:pPr>
        <w:pStyle w:val="3"/>
        <w:rPr>
          <w:lang w:val="el-GR"/>
        </w:rPr>
      </w:pPr>
      <w:r w:rsidRPr="00F8660B">
        <w:rPr>
          <w:lang w:val="el-GR"/>
        </w:rPr>
        <w:t>2.24</w:t>
      </w:r>
    </w:p>
    <w:p w14:paraId="64F197E9" w14:textId="77777777" w:rsidR="00F8660B" w:rsidRPr="00EE7727" w:rsidRDefault="00F8660B" w:rsidP="00F46759">
      <w:pPr>
        <w:rPr>
          <w:lang w:val="el-GR"/>
        </w:rPr>
      </w:pPr>
      <w:r w:rsidRPr="00F8660B">
        <w:rPr>
          <w:lang w:val="el-GR"/>
        </w:rPr>
        <w:t>Εκτελούμε</w:t>
      </w:r>
      <w:r w:rsidRPr="00EE7727">
        <w:rPr>
          <w:lang w:val="el-GR"/>
        </w:rPr>
        <w:t xml:space="preserve"> </w:t>
      </w:r>
      <w:r w:rsidRPr="00F8660B">
        <w:rPr>
          <w:lang w:val="el-GR"/>
        </w:rPr>
        <w:t>στον</w:t>
      </w:r>
      <w:r w:rsidRPr="00EE7727">
        <w:rPr>
          <w:lang w:val="el-GR"/>
        </w:rPr>
        <w:t xml:space="preserve"> </w:t>
      </w:r>
      <w:r>
        <w:t>R</w:t>
      </w:r>
      <w:r w:rsidRPr="00EE7727">
        <w:rPr>
          <w:lang w:val="el-GR"/>
        </w:rPr>
        <w:t xml:space="preserve">2 </w:t>
      </w:r>
      <w:r w:rsidRPr="00F8660B">
        <w:rPr>
          <w:lang w:val="el-GR"/>
        </w:rPr>
        <w:t>σε</w:t>
      </w:r>
      <w:r w:rsidRPr="00EE7727">
        <w:rPr>
          <w:lang w:val="el-GR"/>
        </w:rPr>
        <w:t xml:space="preserve"> </w:t>
      </w:r>
      <w:r>
        <w:t>GCM</w:t>
      </w:r>
      <w:r w:rsidRPr="00EE7727">
        <w:rPr>
          <w:lang w:val="el-GR"/>
        </w:rPr>
        <w:t xml:space="preserve"> </w:t>
      </w:r>
    </w:p>
    <w:p w14:paraId="45FCD85E" w14:textId="77777777" w:rsidR="00F8660B" w:rsidRPr="00EE7727" w:rsidRDefault="00F8660B" w:rsidP="00F46759">
      <w:pPr>
        <w:rPr>
          <w:b/>
          <w:bCs/>
          <w:lang w:val="el-GR"/>
        </w:rPr>
      </w:pPr>
      <w:r w:rsidRPr="00F8660B">
        <w:rPr>
          <w:b/>
          <w:bCs/>
        </w:rPr>
        <w:t>router</w:t>
      </w:r>
      <w:r w:rsidRPr="00EE7727">
        <w:rPr>
          <w:b/>
          <w:bCs/>
          <w:lang w:val="el-GR"/>
        </w:rPr>
        <w:t xml:space="preserve"> </w:t>
      </w:r>
      <w:r w:rsidRPr="00F8660B">
        <w:rPr>
          <w:b/>
          <w:bCs/>
        </w:rPr>
        <w:t>ospf</w:t>
      </w:r>
    </w:p>
    <w:p w14:paraId="088A6512" w14:textId="10055735" w:rsidR="00F46759" w:rsidRPr="00EE7727" w:rsidRDefault="00F8660B" w:rsidP="00F46759">
      <w:pPr>
        <w:rPr>
          <w:b/>
          <w:bCs/>
          <w:lang w:val="el-GR"/>
        </w:rPr>
      </w:pPr>
      <w:r w:rsidRPr="00F8660B">
        <w:rPr>
          <w:b/>
          <w:bCs/>
        </w:rPr>
        <w:t>no</w:t>
      </w:r>
      <w:r w:rsidRPr="00EE7727">
        <w:rPr>
          <w:b/>
          <w:bCs/>
          <w:lang w:val="el-GR"/>
        </w:rPr>
        <w:t xml:space="preserve"> </w:t>
      </w:r>
      <w:r w:rsidRPr="00F8660B">
        <w:rPr>
          <w:b/>
          <w:bCs/>
        </w:rPr>
        <w:t>network</w:t>
      </w:r>
      <w:r w:rsidRPr="00EE7727">
        <w:rPr>
          <w:b/>
          <w:bCs/>
          <w:lang w:val="el-GR"/>
        </w:rPr>
        <w:t xml:space="preserve"> 192.168.2.0/24 </w:t>
      </w:r>
      <w:r w:rsidRPr="00F8660B">
        <w:rPr>
          <w:b/>
          <w:bCs/>
        </w:rPr>
        <w:t>area</w:t>
      </w:r>
      <w:r w:rsidRPr="00EE7727">
        <w:rPr>
          <w:b/>
          <w:bCs/>
          <w:lang w:val="el-GR"/>
        </w:rPr>
        <w:t xml:space="preserve"> 0</w:t>
      </w:r>
    </w:p>
    <w:p w14:paraId="4E705042" w14:textId="6854ACF9" w:rsidR="00BA5EFC" w:rsidRDefault="00F46759" w:rsidP="00F46759">
      <w:pPr>
        <w:pStyle w:val="3"/>
        <w:rPr>
          <w:lang w:val="el-GR"/>
        </w:rPr>
      </w:pPr>
      <w:r>
        <w:rPr>
          <w:lang w:val="el-GR"/>
        </w:rPr>
        <w:t>2.25</w:t>
      </w:r>
    </w:p>
    <w:p w14:paraId="7326B295" w14:textId="692FAD9F" w:rsidR="00F46759" w:rsidRPr="00AA2A48" w:rsidRDefault="009E5BF2" w:rsidP="00F46759">
      <w:pPr>
        <w:rPr>
          <w:lang w:val="el-GR"/>
        </w:rPr>
      </w:pPr>
      <w:r w:rsidRPr="009E5BF2">
        <w:rPr>
          <w:lang w:val="el-GR"/>
        </w:rPr>
        <w:t xml:space="preserve">Βλέπουμε άμεσα με τη διαγραφή του 192.168.2.0/24 από το </w:t>
      </w:r>
      <w:r>
        <w:t>OSPF</w:t>
      </w:r>
      <w:r w:rsidRPr="009E5BF2">
        <w:rPr>
          <w:lang w:val="el-GR"/>
        </w:rPr>
        <w:t xml:space="preserve"> μήνυμα </w:t>
      </w:r>
      <w:r>
        <w:t>LS</w:t>
      </w:r>
      <w:r w:rsidR="008C35B1" w:rsidRPr="008C35B1">
        <w:rPr>
          <w:lang w:val="el-GR"/>
        </w:rPr>
        <w:t>-</w:t>
      </w:r>
      <w:r>
        <w:t>Update</w:t>
      </w:r>
      <w:r w:rsidRPr="009E5BF2">
        <w:rPr>
          <w:lang w:val="el-GR"/>
        </w:rPr>
        <w:t xml:space="preserve"> από τον </w:t>
      </w:r>
      <w:r>
        <w:t>R</w:t>
      </w:r>
      <w:r w:rsidRPr="009E5BF2">
        <w:rPr>
          <w:lang w:val="el-GR"/>
        </w:rPr>
        <w:t xml:space="preserve">2 και απάντηση </w:t>
      </w:r>
      <w:r>
        <w:t>LS</w:t>
      </w:r>
      <w:r w:rsidRPr="009E5BF2">
        <w:rPr>
          <w:lang w:val="el-GR"/>
        </w:rPr>
        <w:t>-</w:t>
      </w:r>
      <w:r>
        <w:t>Ack</w:t>
      </w:r>
      <w:r w:rsidRPr="009E5BF2">
        <w:rPr>
          <w:lang w:val="el-GR"/>
        </w:rPr>
        <w:t xml:space="preserve"> από</w:t>
      </w:r>
      <w:r w:rsidR="00AA2A48" w:rsidRPr="00AA2A48">
        <w:rPr>
          <w:lang w:val="el-GR"/>
        </w:rPr>
        <w:t xml:space="preserve"> </w:t>
      </w:r>
      <w:r w:rsidR="00AA2A48">
        <w:rPr>
          <w:lang w:val="el-GR"/>
        </w:rPr>
        <w:t xml:space="preserve">τον </w:t>
      </w:r>
      <w:r w:rsidR="00AA2A48">
        <w:t>R</w:t>
      </w:r>
      <w:r w:rsidR="00AA2A48" w:rsidRPr="00AA2A48">
        <w:rPr>
          <w:lang w:val="el-GR"/>
        </w:rPr>
        <w:t>1.</w:t>
      </w:r>
    </w:p>
    <w:p w14:paraId="417D1C44" w14:textId="1FC327DB" w:rsidR="00874CC9" w:rsidRPr="00874CC9" w:rsidRDefault="00874CC9" w:rsidP="00F46759">
      <w:r w:rsidRPr="00874CC9">
        <w:rPr>
          <w:noProof/>
          <w:lang w:val="el-GR"/>
        </w:rPr>
        <w:drawing>
          <wp:inline distT="0" distB="0" distL="0" distR="0" wp14:anchorId="1CDCC7DD" wp14:editId="5CEC31D0">
            <wp:extent cx="6841671" cy="2755900"/>
            <wp:effectExtent l="0" t="0" r="0" b="0"/>
            <wp:docPr id="183951179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11793" name=""/>
                    <pic:cNvPicPr/>
                  </pic:nvPicPr>
                  <pic:blipFill rotWithShape="1">
                    <a:blip r:embed="rId29"/>
                    <a:srcRect l="238"/>
                    <a:stretch/>
                  </pic:blipFill>
                  <pic:spPr bwMode="auto">
                    <a:xfrm>
                      <a:off x="0" y="0"/>
                      <a:ext cx="6841671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891D3" w14:textId="2E4C4A31" w:rsidR="00F46759" w:rsidRDefault="00F46759" w:rsidP="00F46759">
      <w:pPr>
        <w:pStyle w:val="3"/>
        <w:rPr>
          <w:lang w:val="el-GR"/>
        </w:rPr>
      </w:pPr>
      <w:r>
        <w:rPr>
          <w:lang w:val="el-GR"/>
        </w:rPr>
        <w:t>2.26</w:t>
      </w:r>
    </w:p>
    <w:p w14:paraId="7F43E869" w14:textId="7E93FB2A" w:rsidR="00F46759" w:rsidRPr="00EE7727" w:rsidRDefault="00883CFB" w:rsidP="00F46759">
      <w:pPr>
        <w:rPr>
          <w:lang w:val="el-GR"/>
        </w:rPr>
      </w:pPr>
      <w:r>
        <w:t>B</w:t>
      </w:r>
      <w:r w:rsidRPr="00883CFB">
        <w:rPr>
          <w:lang w:val="el-GR"/>
        </w:rPr>
        <w:t xml:space="preserve">λέπουμε εκ νέου τον πίνακα διαδρομών </w:t>
      </w:r>
      <w:r>
        <w:t>OSPF</w:t>
      </w:r>
      <w:r w:rsidRPr="00883CFB">
        <w:rPr>
          <w:lang w:val="el-GR"/>
        </w:rPr>
        <w:t xml:space="preserve"> του </w:t>
      </w:r>
      <w:r>
        <w:t>R</w:t>
      </w:r>
      <w:r w:rsidRPr="00883CFB">
        <w:rPr>
          <w:lang w:val="el-GR"/>
        </w:rPr>
        <w:t xml:space="preserve">1 και του </w:t>
      </w:r>
      <w:r>
        <w:t>R</w:t>
      </w:r>
      <w:r w:rsidRPr="00883CFB">
        <w:rPr>
          <w:lang w:val="el-GR"/>
        </w:rPr>
        <w:t xml:space="preserve">2 και παρατηρούμε πως έχει διαγραφεί το </w:t>
      </w:r>
      <w:r>
        <w:t>LAN</w:t>
      </w:r>
      <w:r w:rsidRPr="00883CFB">
        <w:rPr>
          <w:lang w:val="el-GR"/>
        </w:rPr>
        <w:t>2 και από τους 2 πίνακες.</w:t>
      </w:r>
    </w:p>
    <w:p w14:paraId="3BF596ED" w14:textId="646EB2D5" w:rsidR="001550AC" w:rsidRDefault="001550AC" w:rsidP="00F46759">
      <w:r w:rsidRPr="001550AC">
        <w:rPr>
          <w:noProof/>
        </w:rPr>
        <w:drawing>
          <wp:inline distT="0" distB="0" distL="0" distR="0" wp14:anchorId="05CF7F55" wp14:editId="04548D37">
            <wp:extent cx="5239481" cy="1600423"/>
            <wp:effectExtent l="0" t="0" r="0" b="0"/>
            <wp:docPr id="10880978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978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834B" w14:textId="22AF90DF" w:rsidR="001550AC" w:rsidRDefault="001550AC" w:rsidP="00F46759">
      <w:r w:rsidRPr="001550AC">
        <w:rPr>
          <w:noProof/>
        </w:rPr>
        <w:lastRenderedPageBreak/>
        <w:drawing>
          <wp:inline distT="0" distB="0" distL="0" distR="0" wp14:anchorId="44556D97" wp14:editId="1C5A04A3">
            <wp:extent cx="5229955" cy="1638529"/>
            <wp:effectExtent l="0" t="0" r="0" b="0"/>
            <wp:docPr id="163764015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401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8139" w14:textId="377E9E37" w:rsidR="0085182B" w:rsidRPr="0085182B" w:rsidRDefault="0085182B" w:rsidP="00F46759">
      <w:pPr>
        <w:rPr>
          <w:lang w:val="el-GR"/>
        </w:rPr>
      </w:pPr>
      <w:r>
        <w:rPr>
          <w:lang w:val="el-GR"/>
        </w:rPr>
        <w:t>Δ</w:t>
      </w:r>
      <w:r w:rsidRPr="0085182B">
        <w:rPr>
          <w:lang w:val="el-GR"/>
        </w:rPr>
        <w:t xml:space="preserve">εν υπάρχει πλέον επικοινωνία μεταξύ των </w:t>
      </w:r>
      <w:r>
        <w:t>PC</w:t>
      </w:r>
      <w:r w:rsidRPr="0085182B">
        <w:rPr>
          <w:lang w:val="el-GR"/>
        </w:rPr>
        <w:t>.</w:t>
      </w:r>
    </w:p>
    <w:p w14:paraId="51B3FE7C" w14:textId="383AC587" w:rsidR="00F46759" w:rsidRDefault="00F46759" w:rsidP="00F46759">
      <w:pPr>
        <w:pStyle w:val="3"/>
        <w:rPr>
          <w:lang w:val="el-GR"/>
        </w:rPr>
      </w:pPr>
      <w:r>
        <w:rPr>
          <w:lang w:val="el-GR"/>
        </w:rPr>
        <w:t>2.27</w:t>
      </w:r>
    </w:p>
    <w:p w14:paraId="5FE33274" w14:textId="2790D6B1" w:rsidR="00F46759" w:rsidRPr="00EE7727" w:rsidRDefault="00D12FD6" w:rsidP="00F46759">
      <w:pPr>
        <w:rPr>
          <w:lang w:val="el-GR"/>
        </w:rPr>
      </w:pPr>
      <w:r w:rsidRPr="00D12FD6">
        <w:rPr>
          <w:lang w:val="el-GR"/>
        </w:rPr>
        <w:t xml:space="preserve">Όχι δεν έχει η ανταλλαγή </w:t>
      </w:r>
      <w:r>
        <w:t>Hello</w:t>
      </w:r>
      <w:r w:rsidRPr="00D12FD6">
        <w:rPr>
          <w:lang w:val="el-GR"/>
        </w:rPr>
        <w:t xml:space="preserve"> στο </w:t>
      </w:r>
      <w:r>
        <w:t>WAN</w:t>
      </w:r>
      <w:r w:rsidRPr="00D12FD6">
        <w:rPr>
          <w:lang w:val="el-GR"/>
        </w:rPr>
        <w:t xml:space="preserve">1 αφού δεν έχουμε βγάλει το δίκτυο </w:t>
      </w:r>
      <w:r>
        <w:t>WAN</w:t>
      </w:r>
      <w:r w:rsidRPr="00D12FD6">
        <w:rPr>
          <w:lang w:val="el-GR"/>
        </w:rPr>
        <w:t xml:space="preserve">1 από τα </w:t>
      </w:r>
      <w:r>
        <w:t>osfp</w:t>
      </w:r>
      <w:r w:rsidRPr="00D12FD6">
        <w:rPr>
          <w:lang w:val="el-GR"/>
        </w:rPr>
        <w:t xml:space="preserve"> των </w:t>
      </w:r>
      <w:r>
        <w:rPr>
          <w:lang w:val="el-GR"/>
        </w:rPr>
        <w:t>δρομολογητών.</w:t>
      </w:r>
    </w:p>
    <w:p w14:paraId="63769A5C" w14:textId="77777777" w:rsidR="0094295E" w:rsidRPr="00EE7727" w:rsidRDefault="0094295E" w:rsidP="00F46759">
      <w:pPr>
        <w:rPr>
          <w:lang w:val="el-GR"/>
        </w:rPr>
      </w:pPr>
    </w:p>
    <w:p w14:paraId="45F48E07" w14:textId="190B5989" w:rsidR="0094295E" w:rsidRPr="0094295E" w:rsidRDefault="0094295E" w:rsidP="00F46759">
      <w:r w:rsidRPr="0094295E">
        <w:rPr>
          <w:noProof/>
        </w:rPr>
        <w:drawing>
          <wp:inline distT="0" distB="0" distL="0" distR="0" wp14:anchorId="7E78E1F0" wp14:editId="6A56A52B">
            <wp:extent cx="5373133" cy="2395220"/>
            <wp:effectExtent l="0" t="0" r="0" b="0"/>
            <wp:docPr id="91200443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04436" name=""/>
                    <pic:cNvPicPr/>
                  </pic:nvPicPr>
                  <pic:blipFill rotWithShape="1">
                    <a:blip r:embed="rId32"/>
                    <a:srcRect l="279"/>
                    <a:stretch/>
                  </pic:blipFill>
                  <pic:spPr bwMode="auto">
                    <a:xfrm>
                      <a:off x="0" y="0"/>
                      <a:ext cx="5376987" cy="239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B6C7B" w14:textId="2D532E88" w:rsidR="00F46759" w:rsidRPr="00F46759" w:rsidRDefault="00F46759" w:rsidP="00F46759">
      <w:pPr>
        <w:pStyle w:val="3"/>
        <w:rPr>
          <w:lang w:val="el-GR"/>
        </w:rPr>
      </w:pPr>
      <w:r>
        <w:rPr>
          <w:lang w:val="el-GR"/>
        </w:rPr>
        <w:t>2.28</w:t>
      </w:r>
    </w:p>
    <w:p w14:paraId="3299B959" w14:textId="40EDD56F" w:rsidR="00BA5EFC" w:rsidRPr="006403BA" w:rsidRDefault="00150466" w:rsidP="00BA5EFC">
      <w:pPr>
        <w:rPr>
          <w:lang w:val="el-GR"/>
        </w:rPr>
      </w:pPr>
      <w:r w:rsidRPr="00150466">
        <w:rPr>
          <w:lang w:val="el-GR"/>
        </w:rPr>
        <w:t xml:space="preserve">Με την επανεισαγωγή του </w:t>
      </w:r>
      <w:r>
        <w:t>LAN</w:t>
      </w:r>
      <w:r w:rsidRPr="00150466">
        <w:rPr>
          <w:lang w:val="el-GR"/>
        </w:rPr>
        <w:t xml:space="preserve">2 στο </w:t>
      </w:r>
      <w:r>
        <w:t>OSPF</w:t>
      </w:r>
      <w:r w:rsidRPr="00150466">
        <w:rPr>
          <w:lang w:val="el-GR"/>
        </w:rPr>
        <w:t xml:space="preserve"> του </w:t>
      </w:r>
      <w:r>
        <w:t>R</w:t>
      </w:r>
      <w:r w:rsidRPr="00150466">
        <w:rPr>
          <w:lang w:val="el-GR"/>
        </w:rPr>
        <w:t xml:space="preserve">2, βλέπουμε άμεσα στην καταγραφή αποστολή </w:t>
      </w:r>
      <w:r>
        <w:t>LS</w:t>
      </w:r>
      <w:r w:rsidRPr="00150466">
        <w:rPr>
          <w:lang w:val="el-GR"/>
        </w:rPr>
        <w:t>-</w:t>
      </w:r>
      <w:r>
        <w:t>Update</w:t>
      </w:r>
      <w:r w:rsidRPr="00150466">
        <w:rPr>
          <w:lang w:val="el-GR"/>
        </w:rPr>
        <w:t xml:space="preserve"> από το </w:t>
      </w:r>
      <w:r>
        <w:t>R</w:t>
      </w:r>
      <w:r w:rsidRPr="00150466">
        <w:rPr>
          <w:lang w:val="el-GR"/>
        </w:rPr>
        <w:t xml:space="preserve">2 στο </w:t>
      </w:r>
      <w:r>
        <w:t>R</w:t>
      </w:r>
      <w:r w:rsidRPr="00150466">
        <w:rPr>
          <w:lang w:val="el-GR"/>
        </w:rPr>
        <w:t xml:space="preserve">1 στο οποίο τον ενημερώνει για το </w:t>
      </w:r>
      <w:r>
        <w:t>Stub</w:t>
      </w:r>
      <w:r w:rsidRPr="00150466">
        <w:rPr>
          <w:lang w:val="el-GR"/>
        </w:rPr>
        <w:t xml:space="preserve"> </w:t>
      </w:r>
      <w:r>
        <w:t>Network</w:t>
      </w:r>
      <w:r w:rsidRPr="00150466">
        <w:rPr>
          <w:lang w:val="el-GR"/>
        </w:rPr>
        <w:t xml:space="preserve">: 192.168.2.0 με </w:t>
      </w:r>
      <w:r>
        <w:t>Mask</w:t>
      </w:r>
      <w:r w:rsidRPr="00150466">
        <w:rPr>
          <w:lang w:val="el-GR"/>
        </w:rPr>
        <w:t xml:space="preserve">: 255.255.255.0 και άμεση απάντηση </w:t>
      </w:r>
      <w:r>
        <w:t>LS</w:t>
      </w:r>
      <w:r w:rsidRPr="00150466">
        <w:rPr>
          <w:lang w:val="el-GR"/>
        </w:rPr>
        <w:t>-</w:t>
      </w:r>
      <w:r>
        <w:t>Ack</w:t>
      </w:r>
      <w:r w:rsidRPr="00150466">
        <w:rPr>
          <w:lang w:val="el-GR"/>
        </w:rPr>
        <w:t xml:space="preserve"> από το </w:t>
      </w:r>
      <w:r>
        <w:t>R</w:t>
      </w:r>
      <w:r w:rsidRPr="00150466">
        <w:rPr>
          <w:lang w:val="el-GR"/>
        </w:rPr>
        <w:t xml:space="preserve">1 στο </w:t>
      </w:r>
      <w:r>
        <w:t>R</w:t>
      </w:r>
      <w:r w:rsidRPr="00150466">
        <w:rPr>
          <w:lang w:val="el-GR"/>
        </w:rPr>
        <w:t>2.</w:t>
      </w:r>
    </w:p>
    <w:p w14:paraId="0613F88E" w14:textId="77777777" w:rsidR="00150466" w:rsidRPr="006403BA" w:rsidRDefault="00150466" w:rsidP="00BA5EFC">
      <w:pPr>
        <w:rPr>
          <w:lang w:val="el-GR"/>
        </w:rPr>
      </w:pPr>
    </w:p>
    <w:p w14:paraId="1A521FD2" w14:textId="0CA9BCC5" w:rsidR="003A1882" w:rsidRDefault="003A1882" w:rsidP="003A1882">
      <w:pPr>
        <w:pStyle w:val="1"/>
        <w:rPr>
          <w:lang w:val="el-GR"/>
        </w:rPr>
      </w:pPr>
      <w:r w:rsidRPr="0095134F">
        <w:rPr>
          <w:lang w:val="el-GR"/>
        </w:rPr>
        <w:lastRenderedPageBreak/>
        <w:t>Άσκηση 3:</w:t>
      </w:r>
      <w:r w:rsidR="00BA5EFC" w:rsidRPr="00BA5EFC">
        <w:rPr>
          <w:lang w:val="el-GR"/>
        </w:rPr>
        <w:t xml:space="preserve"> Εναλλακτικές διαδρομές, σφάλμα καλωδίου και </w:t>
      </w:r>
      <w:r w:rsidR="00BA5EFC">
        <w:t>OSPF</w:t>
      </w:r>
    </w:p>
    <w:p w14:paraId="5B9B8E62" w14:textId="3CF6D1EC" w:rsidR="0001370D" w:rsidRPr="0001370D" w:rsidRDefault="009439D5" w:rsidP="0001370D">
      <w:pPr>
        <w:rPr>
          <w:lang w:val="el-GR"/>
        </w:rPr>
      </w:pPr>
      <w:r w:rsidRPr="009439D5">
        <w:rPr>
          <w:lang w:val="el-GR"/>
        </w:rPr>
        <w:drawing>
          <wp:inline distT="0" distB="0" distL="0" distR="0" wp14:anchorId="63E02F23" wp14:editId="769A0EC2">
            <wp:extent cx="6249272" cy="2143424"/>
            <wp:effectExtent l="0" t="0" r="0" b="9525"/>
            <wp:docPr id="514751403" name="Εικόνα 1" descr="Εικόνα που περιέχει κείμενο, στιγμιότυπο οθόνης, Μπελ ηλεκτρίκ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51403" name="Εικόνα 1" descr="Εικόνα που περιέχει κείμενο, στιγμιότυπο οθόνης, Μπελ ηλεκτρίκ, διάγραμμα&#10;&#10;Περιγραφή που δημιουργήθηκε αυτόματα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304C" w14:textId="77777777" w:rsidR="0095134F" w:rsidRDefault="0095134F" w:rsidP="00C0688E">
      <w:pPr>
        <w:pStyle w:val="3"/>
      </w:pPr>
      <w:r w:rsidRPr="00EE7727">
        <w:t xml:space="preserve">3.1 </w:t>
      </w:r>
    </w:p>
    <w:p w14:paraId="7CB4F5AB" w14:textId="00C88B0F" w:rsidR="006A0E44" w:rsidRPr="006A0E44" w:rsidRDefault="006A0E44" w:rsidP="006A0E44">
      <w:pPr>
        <w:rPr>
          <w:u w:val="single"/>
        </w:rPr>
      </w:pPr>
      <w:r w:rsidRPr="006A0E44">
        <w:rPr>
          <w:u w:val="single"/>
        </w:rPr>
        <w:t>R3</w:t>
      </w:r>
    </w:p>
    <w:p w14:paraId="40E1CE02" w14:textId="77777777" w:rsidR="00EE7727" w:rsidRPr="00EE7727" w:rsidRDefault="00EE7727" w:rsidP="00B31D5C">
      <w:pPr>
        <w:rPr>
          <w:b/>
          <w:bCs/>
        </w:rPr>
      </w:pPr>
      <w:r w:rsidRPr="00EE7727">
        <w:rPr>
          <w:b/>
          <w:bCs/>
        </w:rPr>
        <w:t xml:space="preserve">cli </w:t>
      </w:r>
    </w:p>
    <w:p w14:paraId="38A3B2BB" w14:textId="77777777" w:rsidR="00EE7727" w:rsidRPr="00EE7727" w:rsidRDefault="00EE7727" w:rsidP="00B31D5C">
      <w:pPr>
        <w:rPr>
          <w:b/>
          <w:bCs/>
        </w:rPr>
      </w:pPr>
      <w:r w:rsidRPr="00EE7727">
        <w:rPr>
          <w:b/>
          <w:bCs/>
        </w:rPr>
        <w:t>configure terminal</w:t>
      </w:r>
    </w:p>
    <w:p w14:paraId="2A7E8912" w14:textId="57AF6937" w:rsidR="00EE7727" w:rsidRPr="00EE7727" w:rsidRDefault="00EE7727" w:rsidP="00B31D5C">
      <w:pPr>
        <w:rPr>
          <w:b/>
          <w:bCs/>
        </w:rPr>
      </w:pPr>
      <w:r w:rsidRPr="00EE7727">
        <w:rPr>
          <w:b/>
          <w:bCs/>
        </w:rPr>
        <w:t xml:space="preserve">hostname R3 </w:t>
      </w:r>
    </w:p>
    <w:p w14:paraId="3A58F254" w14:textId="4914F2DB" w:rsidR="00EE7727" w:rsidRPr="00EE7727" w:rsidRDefault="00EE7727" w:rsidP="00B31D5C">
      <w:pPr>
        <w:rPr>
          <w:b/>
          <w:bCs/>
        </w:rPr>
      </w:pPr>
      <w:r w:rsidRPr="00EE7727">
        <w:rPr>
          <w:b/>
          <w:bCs/>
        </w:rPr>
        <w:t>interface em</w:t>
      </w:r>
      <w:r w:rsidR="00791736">
        <w:rPr>
          <w:b/>
          <w:bCs/>
        </w:rPr>
        <w:t>1</w:t>
      </w:r>
      <w:r w:rsidRPr="00EE7727">
        <w:rPr>
          <w:b/>
          <w:bCs/>
        </w:rPr>
        <w:t xml:space="preserve"> </w:t>
      </w:r>
    </w:p>
    <w:p w14:paraId="43BFD7FD" w14:textId="77777777" w:rsidR="00EE7727" w:rsidRPr="00EE7727" w:rsidRDefault="00EE7727" w:rsidP="00B31D5C">
      <w:pPr>
        <w:rPr>
          <w:b/>
          <w:bCs/>
        </w:rPr>
      </w:pPr>
      <w:r w:rsidRPr="00EE7727">
        <w:rPr>
          <w:b/>
          <w:bCs/>
        </w:rPr>
        <w:t xml:space="preserve">ip address 172.17.17.6/30 </w:t>
      </w:r>
    </w:p>
    <w:p w14:paraId="406BD9F5" w14:textId="77777777" w:rsidR="00EE7727" w:rsidRPr="00EE7727" w:rsidRDefault="00EE7727" w:rsidP="00B31D5C">
      <w:pPr>
        <w:rPr>
          <w:b/>
          <w:bCs/>
        </w:rPr>
      </w:pPr>
      <w:r w:rsidRPr="00EE7727">
        <w:rPr>
          <w:b/>
          <w:bCs/>
        </w:rPr>
        <w:t xml:space="preserve">exit </w:t>
      </w:r>
    </w:p>
    <w:p w14:paraId="723483DB" w14:textId="7EAA36F6" w:rsidR="00EE7727" w:rsidRPr="00EE7727" w:rsidRDefault="00EE7727" w:rsidP="00B31D5C">
      <w:pPr>
        <w:rPr>
          <w:b/>
          <w:bCs/>
        </w:rPr>
      </w:pPr>
      <w:r w:rsidRPr="00EE7727">
        <w:rPr>
          <w:b/>
          <w:bCs/>
        </w:rPr>
        <w:t>interface em</w:t>
      </w:r>
      <w:r w:rsidR="00791736">
        <w:rPr>
          <w:b/>
          <w:bCs/>
        </w:rPr>
        <w:t>2</w:t>
      </w:r>
      <w:r w:rsidRPr="00EE7727">
        <w:rPr>
          <w:b/>
          <w:bCs/>
        </w:rPr>
        <w:t xml:space="preserve"> </w:t>
      </w:r>
    </w:p>
    <w:p w14:paraId="43F3C6A0" w14:textId="71B376D6" w:rsidR="00B31D5C" w:rsidRDefault="00EE7727" w:rsidP="00B31D5C">
      <w:pPr>
        <w:rPr>
          <w:b/>
          <w:bCs/>
        </w:rPr>
      </w:pPr>
      <w:r w:rsidRPr="00EE7727">
        <w:rPr>
          <w:b/>
          <w:bCs/>
        </w:rPr>
        <w:t>ip address 172.17.17.10/30</w:t>
      </w:r>
    </w:p>
    <w:p w14:paraId="421EE394" w14:textId="360D7577" w:rsidR="00E75E39" w:rsidRPr="00EE7727" w:rsidRDefault="00E75E39" w:rsidP="00B31D5C">
      <w:pPr>
        <w:rPr>
          <w:b/>
          <w:bCs/>
        </w:rPr>
      </w:pPr>
      <w:r>
        <w:rPr>
          <w:b/>
          <w:bCs/>
        </w:rPr>
        <w:br/>
      </w:r>
    </w:p>
    <w:p w14:paraId="7A17BB11" w14:textId="77777777" w:rsidR="007E1B76" w:rsidRPr="0086509D" w:rsidRDefault="0095134F" w:rsidP="00AF75A3">
      <w:pPr>
        <w:pStyle w:val="3"/>
      </w:pPr>
      <w:r w:rsidRPr="0086509D">
        <w:t>3.2</w:t>
      </w:r>
    </w:p>
    <w:p w14:paraId="7B707E4C" w14:textId="2F82653A" w:rsidR="00B31D5C" w:rsidRDefault="00E75E39" w:rsidP="00B31D5C">
      <w:pPr>
        <w:rPr>
          <w:u w:val="single"/>
        </w:rPr>
      </w:pPr>
      <w:r w:rsidRPr="00E75E39">
        <w:rPr>
          <w:u w:val="single"/>
        </w:rPr>
        <w:t>R1</w:t>
      </w:r>
    </w:p>
    <w:p w14:paraId="5A7E50B4" w14:textId="77777777" w:rsidR="00D32155" w:rsidRPr="00D32155" w:rsidRDefault="00D32155" w:rsidP="00B31D5C">
      <w:pPr>
        <w:rPr>
          <w:b/>
          <w:bCs/>
        </w:rPr>
      </w:pPr>
      <w:r w:rsidRPr="00D32155">
        <w:rPr>
          <w:b/>
          <w:bCs/>
        </w:rPr>
        <w:t>interface em2</w:t>
      </w:r>
    </w:p>
    <w:p w14:paraId="7F43F8C5" w14:textId="57245B44" w:rsidR="00E75E39" w:rsidRDefault="00D32155" w:rsidP="00B31D5C">
      <w:pPr>
        <w:rPr>
          <w:b/>
          <w:bCs/>
        </w:rPr>
      </w:pPr>
      <w:r w:rsidRPr="00D32155">
        <w:rPr>
          <w:b/>
          <w:bCs/>
        </w:rPr>
        <w:t>ip address 172.17.17.5/30</w:t>
      </w:r>
    </w:p>
    <w:p w14:paraId="076E8763" w14:textId="35524E74" w:rsidR="00D32155" w:rsidRDefault="00D32155" w:rsidP="00B31D5C">
      <w:pPr>
        <w:rPr>
          <w:u w:val="single"/>
        </w:rPr>
      </w:pPr>
      <w:r w:rsidRPr="00D32155">
        <w:rPr>
          <w:u w:val="single"/>
        </w:rPr>
        <w:t>R2</w:t>
      </w:r>
    </w:p>
    <w:p w14:paraId="431433A7" w14:textId="662E1563" w:rsidR="00D32155" w:rsidRPr="00F167A8" w:rsidRDefault="00D32155" w:rsidP="00B31D5C">
      <w:pPr>
        <w:rPr>
          <w:b/>
          <w:bCs/>
        </w:rPr>
      </w:pPr>
      <w:r w:rsidRPr="00F167A8">
        <w:rPr>
          <w:b/>
          <w:bCs/>
        </w:rPr>
        <w:t>interface em2</w:t>
      </w:r>
    </w:p>
    <w:p w14:paraId="7E397A18" w14:textId="641BF7E2" w:rsidR="00D32155" w:rsidRPr="00F167A8" w:rsidRDefault="00D32155" w:rsidP="00B31D5C">
      <w:pPr>
        <w:rPr>
          <w:b/>
          <w:bCs/>
        </w:rPr>
      </w:pPr>
      <w:r w:rsidRPr="00F167A8">
        <w:rPr>
          <w:b/>
          <w:bCs/>
        </w:rPr>
        <w:t>ip address 172.17.17.9/3</w:t>
      </w:r>
      <w:r w:rsidR="00F167A8" w:rsidRPr="00F167A8">
        <w:rPr>
          <w:b/>
          <w:bCs/>
        </w:rPr>
        <w:t>0</w:t>
      </w:r>
    </w:p>
    <w:p w14:paraId="25AA2505" w14:textId="38721BFE" w:rsidR="00B31D5C" w:rsidRPr="0086509D" w:rsidRDefault="0095134F" w:rsidP="00B31D5C">
      <w:pPr>
        <w:pStyle w:val="3"/>
        <w:rPr>
          <w:lang w:val="el-GR"/>
        </w:rPr>
      </w:pPr>
      <w:r w:rsidRPr="0086509D">
        <w:rPr>
          <w:lang w:val="el-GR"/>
        </w:rPr>
        <w:lastRenderedPageBreak/>
        <w:t xml:space="preserve">3.3 </w:t>
      </w:r>
    </w:p>
    <w:p w14:paraId="0B5AEA97" w14:textId="29EA27C8" w:rsidR="00B31D5C" w:rsidRPr="00463C5B" w:rsidRDefault="00463C5B" w:rsidP="00B31D5C">
      <w:pPr>
        <w:rPr>
          <w:lang w:val="el-GR"/>
        </w:rPr>
      </w:pPr>
      <w:r w:rsidRPr="00463C5B">
        <w:rPr>
          <w:b/>
          <w:bCs/>
        </w:rPr>
        <w:t>link</w:t>
      </w:r>
      <w:r w:rsidRPr="00463C5B">
        <w:rPr>
          <w:b/>
          <w:bCs/>
          <w:lang w:val="el-GR"/>
        </w:rPr>
        <w:t>-</w:t>
      </w:r>
      <w:r w:rsidRPr="00463C5B">
        <w:rPr>
          <w:b/>
          <w:bCs/>
        </w:rPr>
        <w:t>detect</w:t>
      </w:r>
      <w:r w:rsidRPr="00463C5B">
        <w:rPr>
          <w:lang w:val="el-GR"/>
        </w:rPr>
        <w:t xml:space="preserve"> --&gt; </w:t>
      </w:r>
      <w:r>
        <w:rPr>
          <w:lang w:val="el-GR"/>
        </w:rPr>
        <w:t>Στις</w:t>
      </w:r>
      <w:r w:rsidRPr="00463C5B">
        <w:rPr>
          <w:lang w:val="el-GR"/>
        </w:rPr>
        <w:t xml:space="preserve"> </w:t>
      </w:r>
      <w:r>
        <w:rPr>
          <w:lang w:val="el-GR"/>
        </w:rPr>
        <w:t>διεπαφές</w:t>
      </w:r>
      <w:r w:rsidRPr="00463C5B">
        <w:rPr>
          <w:lang w:val="el-GR"/>
        </w:rPr>
        <w:t xml:space="preserve"> </w:t>
      </w:r>
      <w:r>
        <w:t>em</w:t>
      </w:r>
      <w:r w:rsidRPr="00463C5B">
        <w:rPr>
          <w:lang w:val="el-GR"/>
        </w:rPr>
        <w:t>1,</w:t>
      </w:r>
      <w:r>
        <w:t>em</w:t>
      </w:r>
      <w:r w:rsidRPr="00463C5B">
        <w:rPr>
          <w:lang w:val="el-GR"/>
        </w:rPr>
        <w:t xml:space="preserve">2 </w:t>
      </w:r>
      <w:r>
        <w:rPr>
          <w:lang w:val="el-GR"/>
        </w:rPr>
        <w:t>όλων</w:t>
      </w:r>
      <w:r w:rsidRPr="00463C5B">
        <w:rPr>
          <w:lang w:val="el-GR"/>
        </w:rPr>
        <w:t xml:space="preserve"> </w:t>
      </w:r>
      <w:r>
        <w:rPr>
          <w:lang w:val="el-GR"/>
        </w:rPr>
        <w:t>των δρομολογητών.</w:t>
      </w:r>
    </w:p>
    <w:p w14:paraId="39E6580E" w14:textId="77777777" w:rsidR="00B31D5C" w:rsidRPr="00FD2093" w:rsidRDefault="0095134F" w:rsidP="00B31D5C">
      <w:pPr>
        <w:pStyle w:val="3"/>
        <w:rPr>
          <w:rStyle w:val="3Char"/>
          <w:b/>
          <w:lang w:val="el-GR"/>
        </w:rPr>
      </w:pPr>
      <w:r w:rsidRPr="00FD2093">
        <w:rPr>
          <w:rStyle w:val="3Char"/>
          <w:b/>
          <w:lang w:val="el-GR"/>
        </w:rPr>
        <w:t>3.4</w:t>
      </w:r>
    </w:p>
    <w:p w14:paraId="54CCE993" w14:textId="44116484" w:rsidR="00B31D5C" w:rsidRPr="00FD2093" w:rsidRDefault="00FD2093" w:rsidP="00B31D5C">
      <w:pPr>
        <w:rPr>
          <w:lang w:val="el-GR"/>
        </w:rPr>
      </w:pPr>
      <w:r w:rsidRPr="00FD2093">
        <w:rPr>
          <w:lang w:val="el-GR"/>
        </w:rPr>
        <w:t xml:space="preserve">Μπαίνουμε σε </w:t>
      </w:r>
      <w:r>
        <w:t>Interface</w:t>
      </w:r>
      <w:r w:rsidRPr="00FD2093">
        <w:rPr>
          <w:lang w:val="el-GR"/>
        </w:rPr>
        <w:t xml:space="preserve"> </w:t>
      </w:r>
      <w:r>
        <w:t>Configuration</w:t>
      </w:r>
      <w:r w:rsidRPr="00FD2093">
        <w:rPr>
          <w:lang w:val="el-GR"/>
        </w:rPr>
        <w:t xml:space="preserve"> </w:t>
      </w:r>
      <w:r>
        <w:t>Mode</w:t>
      </w:r>
      <w:r w:rsidRPr="00FD2093">
        <w:rPr>
          <w:lang w:val="el-GR"/>
        </w:rPr>
        <w:t xml:space="preserve"> για κάθε διεπαφή που ανήκει σε </w:t>
      </w:r>
      <w:r>
        <w:t>WAN</w:t>
      </w:r>
      <w:r w:rsidRPr="00FD2093">
        <w:rPr>
          <w:lang w:val="el-GR"/>
        </w:rPr>
        <w:t xml:space="preserve"> και εκτελούμε την εντολή </w:t>
      </w:r>
      <w:r>
        <w:rPr>
          <w:lang w:val="el-GR"/>
        </w:rPr>
        <w:t xml:space="preserve">          </w:t>
      </w:r>
      <w:r w:rsidRPr="00FD2093">
        <w:rPr>
          <w:lang w:val="el-GR"/>
        </w:rPr>
        <w:t xml:space="preserve">   </w:t>
      </w:r>
      <w:r w:rsidR="007D3ADA">
        <w:rPr>
          <w:lang w:val="el-GR"/>
        </w:rPr>
        <w:t xml:space="preserve">   « </w:t>
      </w:r>
      <w:r w:rsidRPr="00FD2093">
        <w:rPr>
          <w:b/>
          <w:bCs/>
        </w:rPr>
        <w:t>ip</w:t>
      </w:r>
      <w:r w:rsidRPr="00FD2093">
        <w:rPr>
          <w:b/>
          <w:bCs/>
          <w:lang w:val="el-GR"/>
        </w:rPr>
        <w:t xml:space="preserve"> </w:t>
      </w:r>
      <w:r w:rsidRPr="00FD2093">
        <w:rPr>
          <w:b/>
          <w:bCs/>
        </w:rPr>
        <w:t>ospf</w:t>
      </w:r>
      <w:r w:rsidRPr="00FD2093">
        <w:rPr>
          <w:b/>
          <w:bCs/>
          <w:lang w:val="el-GR"/>
        </w:rPr>
        <w:t xml:space="preserve"> </w:t>
      </w:r>
      <w:r w:rsidRPr="00FD2093">
        <w:rPr>
          <w:b/>
          <w:bCs/>
        </w:rPr>
        <w:t>network</w:t>
      </w:r>
      <w:r w:rsidRPr="00FD2093">
        <w:rPr>
          <w:b/>
          <w:bCs/>
          <w:lang w:val="el-GR"/>
        </w:rPr>
        <w:t xml:space="preserve"> </w:t>
      </w:r>
      <w:r w:rsidRPr="00FD2093">
        <w:rPr>
          <w:b/>
          <w:bCs/>
        </w:rPr>
        <w:t>point</w:t>
      </w:r>
      <w:r w:rsidRPr="00FD2093">
        <w:rPr>
          <w:b/>
          <w:bCs/>
          <w:lang w:val="el-GR"/>
        </w:rPr>
        <w:t>-</w:t>
      </w:r>
      <w:r w:rsidRPr="00FD2093">
        <w:rPr>
          <w:b/>
          <w:bCs/>
        </w:rPr>
        <w:t>to</w:t>
      </w:r>
      <w:r w:rsidRPr="00FD2093">
        <w:rPr>
          <w:b/>
          <w:bCs/>
          <w:lang w:val="el-GR"/>
        </w:rPr>
        <w:t>-</w:t>
      </w:r>
      <w:r w:rsidRPr="00FD2093">
        <w:rPr>
          <w:b/>
          <w:bCs/>
        </w:rPr>
        <w:t>point</w:t>
      </w:r>
      <w:r w:rsidR="007D3ADA">
        <w:rPr>
          <w:b/>
          <w:bCs/>
          <w:lang w:val="el-GR"/>
        </w:rPr>
        <w:t xml:space="preserve"> </w:t>
      </w:r>
      <w:r w:rsidR="007D3ADA">
        <w:rPr>
          <w:lang w:val="el-GR"/>
        </w:rPr>
        <w:t>»</w:t>
      </w:r>
      <w:r w:rsidRPr="00FD2093">
        <w:rPr>
          <w:lang w:val="el-GR"/>
        </w:rPr>
        <w:t>.</w:t>
      </w:r>
    </w:p>
    <w:p w14:paraId="54299A19" w14:textId="77777777" w:rsidR="0095134F" w:rsidRDefault="0095134F" w:rsidP="00B31D5C">
      <w:pPr>
        <w:pStyle w:val="3"/>
        <w:rPr>
          <w:rStyle w:val="3Char"/>
          <w:b/>
        </w:rPr>
      </w:pPr>
      <w:r w:rsidRPr="00D32155">
        <w:rPr>
          <w:rStyle w:val="3Char"/>
          <w:b/>
        </w:rPr>
        <w:t>3.5</w:t>
      </w:r>
    </w:p>
    <w:p w14:paraId="0D0C94E7" w14:textId="36B92162" w:rsidR="002E4784" w:rsidRPr="000241F7" w:rsidRDefault="002E4784" w:rsidP="002E4784">
      <w:pPr>
        <w:rPr>
          <w:u w:val="single"/>
        </w:rPr>
      </w:pPr>
      <w:r w:rsidRPr="000241F7">
        <w:rPr>
          <w:u w:val="single"/>
        </w:rPr>
        <w:t>R1</w:t>
      </w:r>
    </w:p>
    <w:p w14:paraId="77A6FCF6" w14:textId="77777777" w:rsidR="002E4784" w:rsidRDefault="002E4784" w:rsidP="002E4784">
      <w:r>
        <w:rPr>
          <w:lang w:val="el-GR"/>
        </w:rPr>
        <w:t>Σε</w:t>
      </w:r>
      <w:r>
        <w:t xml:space="preserve"> GCM:</w:t>
      </w:r>
    </w:p>
    <w:p w14:paraId="24A8B7FC" w14:textId="1D3965A0" w:rsidR="002E4784" w:rsidRPr="002E4784" w:rsidRDefault="002E4784" w:rsidP="002E4784">
      <w:pPr>
        <w:rPr>
          <w:b/>
          <w:bCs/>
        </w:rPr>
      </w:pPr>
      <w:r w:rsidRPr="002E4784">
        <w:rPr>
          <w:b/>
          <w:bCs/>
        </w:rPr>
        <w:t xml:space="preserve">router ospf </w:t>
      </w:r>
    </w:p>
    <w:p w14:paraId="5B0987EC" w14:textId="4D4F18AE" w:rsidR="00B31D5C" w:rsidRPr="00A15A2C" w:rsidRDefault="00A15A2C" w:rsidP="00B31D5C">
      <w:r w:rsidRPr="00A15A2C">
        <w:rPr>
          <w:b/>
          <w:bCs/>
        </w:rPr>
        <w:t>network 172.17.17.4/30 area 0</w:t>
      </w:r>
    </w:p>
    <w:p w14:paraId="17B05695" w14:textId="5DE09BAD" w:rsidR="00A56017" w:rsidRDefault="0095134F" w:rsidP="00B31D5C">
      <w:pPr>
        <w:pStyle w:val="3"/>
        <w:rPr>
          <w:rStyle w:val="3Char"/>
          <w:b/>
        </w:rPr>
      </w:pPr>
      <w:r w:rsidRPr="00D32155">
        <w:rPr>
          <w:rStyle w:val="3Char"/>
          <w:b/>
        </w:rPr>
        <w:t>3.6</w:t>
      </w:r>
    </w:p>
    <w:p w14:paraId="0F24D66D" w14:textId="045A6FE3" w:rsidR="00671F1A" w:rsidRPr="000241F7" w:rsidRDefault="00671F1A" w:rsidP="00671F1A">
      <w:pPr>
        <w:rPr>
          <w:u w:val="single"/>
        </w:rPr>
      </w:pPr>
      <w:r w:rsidRPr="000241F7">
        <w:rPr>
          <w:u w:val="single"/>
        </w:rPr>
        <w:t>R2</w:t>
      </w:r>
    </w:p>
    <w:p w14:paraId="6697D08A" w14:textId="7872E14E" w:rsidR="002E4784" w:rsidRDefault="002E4784" w:rsidP="002E4784">
      <w:r>
        <w:rPr>
          <w:lang w:val="el-GR"/>
        </w:rPr>
        <w:t>Σε</w:t>
      </w:r>
      <w:r>
        <w:t xml:space="preserve"> GCM:</w:t>
      </w:r>
    </w:p>
    <w:p w14:paraId="5CA34ECF" w14:textId="08BD0BBA" w:rsidR="002E4784" w:rsidRPr="002E4784" w:rsidRDefault="002E4784" w:rsidP="002E4784">
      <w:pPr>
        <w:rPr>
          <w:b/>
          <w:bCs/>
        </w:rPr>
      </w:pPr>
      <w:r w:rsidRPr="002E4784">
        <w:rPr>
          <w:b/>
          <w:bCs/>
        </w:rPr>
        <w:t xml:space="preserve">router ospf </w:t>
      </w:r>
    </w:p>
    <w:p w14:paraId="62F6508B" w14:textId="37DEC1F2" w:rsidR="00B31D5C" w:rsidRPr="00A15A2C" w:rsidRDefault="00A15A2C" w:rsidP="00B31D5C">
      <w:r w:rsidRPr="00A15A2C">
        <w:rPr>
          <w:b/>
          <w:bCs/>
        </w:rPr>
        <w:t>network 172.17.17.8/30 area 0</w:t>
      </w:r>
    </w:p>
    <w:p w14:paraId="6BFFBC9C" w14:textId="77777777" w:rsidR="00D46D06" w:rsidRPr="0086509D" w:rsidRDefault="0095134F" w:rsidP="00B31D5C">
      <w:pPr>
        <w:pStyle w:val="3"/>
        <w:rPr>
          <w:rStyle w:val="3Char"/>
          <w:b/>
          <w:lang w:val="el-GR"/>
        </w:rPr>
      </w:pPr>
      <w:r w:rsidRPr="0086509D">
        <w:rPr>
          <w:rStyle w:val="3Char"/>
          <w:b/>
          <w:lang w:val="el-GR"/>
        </w:rPr>
        <w:t>3.7</w:t>
      </w:r>
    </w:p>
    <w:p w14:paraId="44D8112C" w14:textId="40D96465" w:rsidR="00341824" w:rsidRPr="004A2CC0" w:rsidRDefault="00200ED7" w:rsidP="00D46D06">
      <w:pPr>
        <w:rPr>
          <w:lang w:val="el-GR"/>
        </w:rPr>
      </w:pPr>
      <w:r>
        <w:rPr>
          <w:lang w:val="el-GR"/>
        </w:rPr>
        <w:t xml:space="preserve">Στο </w:t>
      </w:r>
      <w:r w:rsidR="00341824">
        <w:t>R</w:t>
      </w:r>
      <w:r w:rsidR="00341824" w:rsidRPr="004A2CC0">
        <w:rPr>
          <w:lang w:val="el-GR"/>
        </w:rPr>
        <w:t xml:space="preserve">3 όντας σε </w:t>
      </w:r>
      <w:r w:rsidR="00341824">
        <w:t>GCM</w:t>
      </w:r>
      <w:r w:rsidR="00341824" w:rsidRPr="004A2CC0">
        <w:rPr>
          <w:lang w:val="el-GR"/>
        </w:rPr>
        <w:t xml:space="preserve"> εκτελούμε </w:t>
      </w:r>
      <w:r w:rsidR="004A2CC0" w:rsidRPr="004A2CC0">
        <w:rPr>
          <w:lang w:val="el-GR"/>
        </w:rPr>
        <w:t xml:space="preserve">: </w:t>
      </w:r>
    </w:p>
    <w:p w14:paraId="30EED32F" w14:textId="77777777" w:rsidR="00341824" w:rsidRPr="00197657" w:rsidRDefault="00341824" w:rsidP="00D46D06">
      <w:pPr>
        <w:rPr>
          <w:b/>
          <w:bCs/>
        </w:rPr>
      </w:pPr>
      <w:r w:rsidRPr="00197657">
        <w:rPr>
          <w:b/>
          <w:bCs/>
        </w:rPr>
        <w:t>router ospf</w:t>
      </w:r>
    </w:p>
    <w:p w14:paraId="61750427" w14:textId="77777777" w:rsidR="00341824" w:rsidRPr="00197657" w:rsidRDefault="00341824" w:rsidP="00D46D06">
      <w:pPr>
        <w:rPr>
          <w:b/>
          <w:bCs/>
        </w:rPr>
      </w:pPr>
      <w:r w:rsidRPr="00197657">
        <w:rPr>
          <w:b/>
          <w:bCs/>
        </w:rPr>
        <w:t>router-id 3</w:t>
      </w:r>
    </w:p>
    <w:p w14:paraId="18A9693C" w14:textId="1E3CF3B3" w:rsidR="00D46D06" w:rsidRPr="00197657" w:rsidRDefault="00341824" w:rsidP="00D46D06">
      <w:pPr>
        <w:rPr>
          <w:b/>
          <w:bCs/>
        </w:rPr>
      </w:pPr>
      <w:r w:rsidRPr="00197657">
        <w:rPr>
          <w:b/>
          <w:bCs/>
        </w:rPr>
        <w:t>network 0.0.0.0/0 area 0</w:t>
      </w:r>
    </w:p>
    <w:p w14:paraId="0E776705" w14:textId="7419EF98" w:rsidR="00F07B0A" w:rsidRDefault="00663587" w:rsidP="00C91B7C">
      <w:pPr>
        <w:pStyle w:val="3"/>
      </w:pPr>
      <w:r>
        <w:lastRenderedPageBreak/>
        <w:t>3.8</w:t>
      </w:r>
    </w:p>
    <w:p w14:paraId="389E1D55" w14:textId="7D1E4CDB" w:rsidR="00D46D06" w:rsidRPr="00D46D06" w:rsidRDefault="00F07B0A" w:rsidP="00D46D06">
      <w:r w:rsidRPr="00F07B0A">
        <w:rPr>
          <w:noProof/>
        </w:rPr>
        <w:drawing>
          <wp:inline distT="0" distB="0" distL="0" distR="0" wp14:anchorId="7BC19E52" wp14:editId="3D804686">
            <wp:extent cx="6207949" cy="2847975"/>
            <wp:effectExtent l="0" t="0" r="0" b="0"/>
            <wp:docPr id="34839606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96065" name=""/>
                    <pic:cNvPicPr/>
                  </pic:nvPicPr>
                  <pic:blipFill rotWithShape="1">
                    <a:blip r:embed="rId34"/>
                    <a:srcRect l="191" r="-1"/>
                    <a:stretch/>
                  </pic:blipFill>
                  <pic:spPr bwMode="auto">
                    <a:xfrm>
                      <a:off x="0" y="0"/>
                      <a:ext cx="6208817" cy="284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94E85" w14:textId="5706395A" w:rsidR="002957EF" w:rsidRPr="002957EF" w:rsidRDefault="00663587" w:rsidP="002957EF">
      <w:pPr>
        <w:pStyle w:val="3"/>
        <w:rPr>
          <w:lang w:val="el-GR"/>
        </w:rPr>
      </w:pPr>
      <w:r>
        <w:t>3.9</w:t>
      </w:r>
    </w:p>
    <w:p w14:paraId="075E8BF3" w14:textId="3D40308C" w:rsidR="00D46D06" w:rsidRDefault="00F07B0A" w:rsidP="00D46D06">
      <w:r w:rsidRPr="00F07B0A">
        <w:rPr>
          <w:noProof/>
        </w:rPr>
        <w:drawing>
          <wp:inline distT="0" distB="0" distL="0" distR="0" wp14:anchorId="62932ED1" wp14:editId="4377FE76">
            <wp:extent cx="5515745" cy="2896004"/>
            <wp:effectExtent l="0" t="0" r="8890" b="0"/>
            <wp:docPr id="188777336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733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EABE" w14:textId="77777777" w:rsidR="00F07B0A" w:rsidRPr="00D46D06" w:rsidRDefault="00F07B0A" w:rsidP="00D46D06"/>
    <w:p w14:paraId="133FBC6A" w14:textId="01EB3BFE" w:rsidR="00F07B0A" w:rsidRPr="00F07B0A" w:rsidRDefault="00663587" w:rsidP="00F07B0A">
      <w:pPr>
        <w:pStyle w:val="3"/>
        <w:rPr>
          <w:lang w:val="el-GR"/>
        </w:rPr>
      </w:pPr>
      <w:r>
        <w:lastRenderedPageBreak/>
        <w:t>3.10</w:t>
      </w:r>
    </w:p>
    <w:p w14:paraId="3AA857F6" w14:textId="0F352D7A" w:rsidR="006F4D1A" w:rsidRPr="00297A20" w:rsidRDefault="00F07B0A" w:rsidP="00D46D06">
      <w:r w:rsidRPr="00F07B0A">
        <w:rPr>
          <w:noProof/>
          <w:lang w:val="el-GR"/>
        </w:rPr>
        <w:drawing>
          <wp:inline distT="0" distB="0" distL="0" distR="0" wp14:anchorId="1DF6DB9D" wp14:editId="6A1D9DF1">
            <wp:extent cx="5782201" cy="2714625"/>
            <wp:effectExtent l="0" t="0" r="0" b="0"/>
            <wp:docPr id="133163825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38250" name=""/>
                    <pic:cNvPicPr/>
                  </pic:nvPicPr>
                  <pic:blipFill rotWithShape="1">
                    <a:blip r:embed="rId36"/>
                    <a:srcRect l="483"/>
                    <a:stretch/>
                  </pic:blipFill>
                  <pic:spPr bwMode="auto">
                    <a:xfrm>
                      <a:off x="0" y="0"/>
                      <a:ext cx="5783008" cy="271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3ACFF" w14:textId="3A315AF6" w:rsidR="00663587" w:rsidRPr="0086509D" w:rsidRDefault="00663587" w:rsidP="00663587">
      <w:pPr>
        <w:pStyle w:val="3"/>
        <w:rPr>
          <w:lang w:val="el-GR"/>
        </w:rPr>
      </w:pPr>
      <w:r w:rsidRPr="0086509D">
        <w:rPr>
          <w:lang w:val="el-GR"/>
        </w:rPr>
        <w:t>3.11</w:t>
      </w:r>
    </w:p>
    <w:p w14:paraId="078E46B4" w14:textId="27DD2687" w:rsidR="00A56BD9" w:rsidRPr="00A957BE" w:rsidRDefault="0086509D" w:rsidP="00A56BD9">
      <w:pPr>
        <w:rPr>
          <w:lang w:val="el-GR"/>
        </w:rPr>
      </w:pPr>
      <w:r w:rsidRPr="0086509D">
        <w:rPr>
          <w:lang w:val="el-GR"/>
        </w:rPr>
        <w:t xml:space="preserve">Διαφημίζει όλα τα δίκτυα που μετέχουν οι διεπαφές του, συμπεριλαμβανομένης της </w:t>
      </w:r>
      <w:r>
        <w:t>loopback</w:t>
      </w:r>
      <w:r w:rsidRPr="0086509D">
        <w:rPr>
          <w:lang w:val="el-GR"/>
        </w:rPr>
        <w:t>.</w:t>
      </w:r>
    </w:p>
    <w:p w14:paraId="7C910F68" w14:textId="42B7343A" w:rsidR="00A56BD9" w:rsidRPr="0086509D" w:rsidRDefault="00A56BD9" w:rsidP="00A56BD9">
      <w:pPr>
        <w:pStyle w:val="3"/>
        <w:rPr>
          <w:lang w:val="el-GR"/>
        </w:rPr>
      </w:pPr>
      <w:r w:rsidRPr="0086509D">
        <w:rPr>
          <w:lang w:val="el-GR"/>
        </w:rPr>
        <w:t>3.12</w:t>
      </w:r>
    </w:p>
    <w:p w14:paraId="0EF2A348" w14:textId="0706FA3F" w:rsidR="00A56BD9" w:rsidRPr="0086509D" w:rsidRDefault="00F07B0A" w:rsidP="00A56BD9">
      <w:pPr>
        <w:rPr>
          <w:lang w:val="el-GR"/>
        </w:rPr>
      </w:pPr>
      <w:r>
        <w:t>O</w:t>
      </w:r>
      <w:r w:rsidRPr="00A957BE">
        <w:rPr>
          <w:lang w:val="el-GR"/>
        </w:rPr>
        <w:t xml:space="preserve"> </w:t>
      </w:r>
      <w:r>
        <w:t>R</w:t>
      </w:r>
      <w:r w:rsidRPr="00A957BE">
        <w:rPr>
          <w:lang w:val="el-GR"/>
        </w:rPr>
        <w:t>3.</w:t>
      </w:r>
    </w:p>
    <w:p w14:paraId="601ABC49" w14:textId="74616C9A" w:rsidR="00A56BD9" w:rsidRPr="0086509D" w:rsidRDefault="00A56BD9" w:rsidP="00A56BD9">
      <w:pPr>
        <w:pStyle w:val="3"/>
        <w:rPr>
          <w:lang w:val="el-GR"/>
        </w:rPr>
      </w:pPr>
      <w:r w:rsidRPr="0086509D">
        <w:rPr>
          <w:lang w:val="el-GR"/>
        </w:rPr>
        <w:t>3.13</w:t>
      </w:r>
    </w:p>
    <w:p w14:paraId="69EF49B6" w14:textId="4685ED9F" w:rsidR="00A56BD9" w:rsidRDefault="000C2B39" w:rsidP="00A56BD9">
      <w:pPr>
        <w:rPr>
          <w:lang w:val="el-GR"/>
        </w:rPr>
      </w:pPr>
      <w:r w:rsidRPr="000C2B39">
        <w:rPr>
          <w:lang w:val="el-GR"/>
        </w:rPr>
        <w:t xml:space="preserve">Απαντάει το ίδιο το </w:t>
      </w:r>
      <w:r>
        <w:t>R</w:t>
      </w:r>
      <w:r w:rsidRPr="000C2B39">
        <w:rPr>
          <w:lang w:val="el-GR"/>
        </w:rPr>
        <w:t xml:space="preserve">1, καθώς αυτή η εγγραφή είναι επιλεγμένη για δρομολόγηση </w:t>
      </w:r>
      <w:r>
        <w:rPr>
          <w:lang w:val="el-GR"/>
        </w:rPr>
        <w:t>αφού έχει μικρότερο κόστος.</w:t>
      </w:r>
    </w:p>
    <w:p w14:paraId="59E1FB2C" w14:textId="29A8A15A" w:rsidR="00EF0577" w:rsidRPr="000C2B39" w:rsidRDefault="00EF0577" w:rsidP="00A56BD9">
      <w:pPr>
        <w:rPr>
          <w:lang w:val="el-GR"/>
        </w:rPr>
      </w:pPr>
      <w:r w:rsidRPr="00EF0577">
        <w:rPr>
          <w:noProof/>
          <w:lang w:val="el-GR"/>
        </w:rPr>
        <w:drawing>
          <wp:inline distT="0" distB="0" distL="0" distR="0" wp14:anchorId="4542BC88" wp14:editId="2C478825">
            <wp:extent cx="6525536" cy="1095528"/>
            <wp:effectExtent l="0" t="0" r="8890" b="9525"/>
            <wp:docPr id="29003842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384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DD35" w14:textId="2056FD06" w:rsidR="00A56BD9" w:rsidRDefault="00A56BD9" w:rsidP="00A56BD9">
      <w:pPr>
        <w:pStyle w:val="3"/>
      </w:pPr>
      <w:r w:rsidRPr="0086509D">
        <w:rPr>
          <w:lang w:val="el-GR"/>
        </w:rPr>
        <w:t>3.14</w:t>
      </w:r>
    </w:p>
    <w:p w14:paraId="15F76542" w14:textId="7246705D" w:rsidR="00FC3459" w:rsidRPr="00FC3459" w:rsidRDefault="00FC3459" w:rsidP="00FC3459">
      <w:pPr>
        <w:rPr>
          <w:b/>
          <w:bCs/>
        </w:rPr>
      </w:pPr>
      <w:r w:rsidRPr="00FC3459">
        <w:rPr>
          <w:b/>
          <w:bCs/>
        </w:rPr>
        <w:t>do show ip route ospf</w:t>
      </w:r>
    </w:p>
    <w:p w14:paraId="3F935E15" w14:textId="1DF26FB3" w:rsidR="00A56BD9" w:rsidRDefault="00FC3459" w:rsidP="00A56BD9">
      <w:r w:rsidRPr="00FC3459">
        <w:rPr>
          <w:noProof/>
        </w:rPr>
        <w:drawing>
          <wp:inline distT="0" distB="0" distL="0" distR="0" wp14:anchorId="78B3D8C0" wp14:editId="268F3CD5">
            <wp:extent cx="5106113" cy="371527"/>
            <wp:effectExtent l="0" t="0" r="0" b="9525"/>
            <wp:docPr id="105622494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249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5136" w14:textId="1019A44D" w:rsidR="001F7D8A" w:rsidRPr="00A016B4" w:rsidRDefault="0024465D" w:rsidP="0024465D">
      <w:pPr>
        <w:rPr>
          <w:lang w:val="el-GR"/>
        </w:rPr>
      </w:pPr>
      <w:r w:rsidRPr="0024465D">
        <w:rPr>
          <w:lang w:val="el-GR"/>
        </w:rPr>
        <w:t>Έχει 2 διαδρομές προς το WAN1, είτε μέσω του R1 είτε μέσω του R2 και έχει επιλεγεί</w:t>
      </w:r>
      <w:r w:rsidR="000812DC">
        <w:rPr>
          <w:lang w:val="el-GR"/>
        </w:rPr>
        <w:t xml:space="preserve"> </w:t>
      </w:r>
      <w:r w:rsidRPr="0024465D">
        <w:rPr>
          <w:lang w:val="el-GR"/>
        </w:rPr>
        <w:t>αυτή μέσω του R1</w:t>
      </w:r>
      <w:r w:rsidR="000812DC">
        <w:rPr>
          <w:lang w:val="el-GR"/>
        </w:rPr>
        <w:t>.</w:t>
      </w:r>
    </w:p>
    <w:p w14:paraId="559CE4C9" w14:textId="529349DE" w:rsidR="00A56BD9" w:rsidRDefault="00A56BD9" w:rsidP="00A56BD9">
      <w:pPr>
        <w:pStyle w:val="3"/>
        <w:rPr>
          <w:lang w:val="el-GR"/>
        </w:rPr>
      </w:pPr>
      <w:r w:rsidRPr="0086509D">
        <w:rPr>
          <w:lang w:val="el-GR"/>
        </w:rPr>
        <w:lastRenderedPageBreak/>
        <w:t>3.15</w:t>
      </w:r>
    </w:p>
    <w:p w14:paraId="6D3026B5" w14:textId="5E01492C" w:rsidR="00367A67" w:rsidRPr="00367A67" w:rsidRDefault="00367A67" w:rsidP="00367A67">
      <w:pPr>
        <w:rPr>
          <w:lang w:val="el-GR"/>
        </w:rPr>
      </w:pPr>
      <w:r w:rsidRPr="00367A67">
        <w:rPr>
          <w:noProof/>
          <w:lang w:val="el-GR"/>
        </w:rPr>
        <w:drawing>
          <wp:inline distT="0" distB="0" distL="0" distR="0" wp14:anchorId="7260FEC3" wp14:editId="0E1A809E">
            <wp:extent cx="6839905" cy="1514686"/>
            <wp:effectExtent l="0" t="0" r="0" b="9525"/>
            <wp:docPr id="1705951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51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7E87" w14:textId="3BC0755D" w:rsidR="00A56BD9" w:rsidRPr="006D07D9" w:rsidRDefault="006D07D9" w:rsidP="00A56BD9">
      <w:pPr>
        <w:rPr>
          <w:lang w:val="el-GR"/>
        </w:rPr>
      </w:pPr>
      <w:r>
        <w:t>BDR</w:t>
      </w:r>
      <w:r w:rsidRPr="006D07D9">
        <w:rPr>
          <w:lang w:val="el-GR"/>
        </w:rPr>
        <w:t xml:space="preserve"> </w:t>
      </w:r>
      <w:r>
        <w:rPr>
          <w:lang w:val="el-GR"/>
        </w:rPr>
        <w:t xml:space="preserve">γείτονες το οποίο οφείλεται στις ίσες τιμές </w:t>
      </w:r>
      <w:r>
        <w:t>priority</w:t>
      </w:r>
      <w:r w:rsidRPr="006D07D9">
        <w:rPr>
          <w:lang w:val="el-GR"/>
        </w:rPr>
        <w:t xml:space="preserve">(=1) </w:t>
      </w:r>
      <w:r>
        <w:rPr>
          <w:lang w:val="el-GR"/>
        </w:rPr>
        <w:t>για τις διαπαφές</w:t>
      </w:r>
      <w:r w:rsidRPr="006D07D9">
        <w:rPr>
          <w:lang w:val="el-GR"/>
        </w:rPr>
        <w:t xml:space="preserve"> </w:t>
      </w:r>
      <w:r>
        <w:rPr>
          <w:lang w:val="el-GR"/>
        </w:rPr>
        <w:t xml:space="preserve">στα </w:t>
      </w:r>
      <w:r>
        <w:t>WAN</w:t>
      </w:r>
      <w:r w:rsidRPr="006D07D9">
        <w:rPr>
          <w:lang w:val="el-GR"/>
        </w:rPr>
        <w:t xml:space="preserve">1 </w:t>
      </w:r>
      <w:r>
        <w:rPr>
          <w:lang w:val="el-GR"/>
        </w:rPr>
        <w:t xml:space="preserve">και </w:t>
      </w:r>
      <w:r>
        <w:t>WAN</w:t>
      </w:r>
      <w:r w:rsidRPr="006D07D9">
        <w:rPr>
          <w:lang w:val="el-GR"/>
        </w:rPr>
        <w:t xml:space="preserve">2 </w:t>
      </w:r>
      <w:r>
        <w:rPr>
          <w:lang w:val="el-GR"/>
        </w:rPr>
        <w:t xml:space="preserve">και στη μεγαλύτερη τιμή </w:t>
      </w:r>
      <w:r>
        <w:t>router</w:t>
      </w:r>
      <w:r w:rsidRPr="006D07D9">
        <w:rPr>
          <w:lang w:val="el-GR"/>
        </w:rPr>
        <w:t>-</w:t>
      </w:r>
      <w:r>
        <w:t>id</w:t>
      </w:r>
      <w:r w:rsidRPr="006D07D9">
        <w:rPr>
          <w:lang w:val="el-GR"/>
        </w:rPr>
        <w:t xml:space="preserve"> </w:t>
      </w:r>
      <w:r>
        <w:rPr>
          <w:lang w:val="el-GR"/>
        </w:rPr>
        <w:t xml:space="preserve">ίση με 3 </w:t>
      </w:r>
      <w:r w:rsidR="00271D7D">
        <w:rPr>
          <w:lang w:val="el-GR"/>
        </w:rPr>
        <w:t xml:space="preserve">του </w:t>
      </w:r>
      <w:r w:rsidR="00271D7D">
        <w:t>R</w:t>
      </w:r>
      <w:r w:rsidR="00271D7D" w:rsidRPr="00271D7D">
        <w:rPr>
          <w:lang w:val="el-GR"/>
        </w:rPr>
        <w:t xml:space="preserve">3 </w:t>
      </w:r>
      <w:r w:rsidR="00271D7D">
        <w:rPr>
          <w:lang w:val="el-GR"/>
        </w:rPr>
        <w:t xml:space="preserve">σε σύγκριση με τους </w:t>
      </w:r>
      <w:r w:rsidR="00271D7D">
        <w:t>R</w:t>
      </w:r>
      <w:r w:rsidR="00271D7D" w:rsidRPr="00271D7D">
        <w:rPr>
          <w:lang w:val="el-GR"/>
        </w:rPr>
        <w:t xml:space="preserve">1 </w:t>
      </w:r>
      <w:r w:rsidR="00271D7D">
        <w:rPr>
          <w:lang w:val="el-GR"/>
        </w:rPr>
        <w:t xml:space="preserve">και </w:t>
      </w:r>
      <w:r w:rsidR="00271D7D">
        <w:t>R</w:t>
      </w:r>
      <w:r w:rsidR="00271D7D" w:rsidRPr="00271D7D">
        <w:rPr>
          <w:lang w:val="el-GR"/>
        </w:rPr>
        <w:t>2.</w:t>
      </w:r>
      <w:r w:rsidR="00271D7D">
        <w:rPr>
          <w:lang w:val="el-GR"/>
        </w:rPr>
        <w:t xml:space="preserve"> </w:t>
      </w:r>
    </w:p>
    <w:p w14:paraId="5FAC63C0" w14:textId="37FD3214" w:rsidR="00A56BD9" w:rsidRPr="00A957BE" w:rsidRDefault="00A56BD9" w:rsidP="00A56BD9">
      <w:pPr>
        <w:pStyle w:val="3"/>
        <w:rPr>
          <w:lang w:val="el-GR"/>
        </w:rPr>
      </w:pPr>
      <w:r w:rsidRPr="0086509D">
        <w:rPr>
          <w:lang w:val="el-GR"/>
        </w:rPr>
        <w:t>3.16</w:t>
      </w:r>
    </w:p>
    <w:p w14:paraId="37D3C8CD" w14:textId="144DD7E9" w:rsidR="00E73009" w:rsidRPr="00A957BE" w:rsidRDefault="00E73009" w:rsidP="00E73009">
      <w:pPr>
        <w:rPr>
          <w:b/>
          <w:bCs/>
          <w:lang w:val="el-GR"/>
        </w:rPr>
      </w:pPr>
      <w:r w:rsidRPr="00E73009">
        <w:rPr>
          <w:b/>
          <w:bCs/>
        </w:rPr>
        <w:t>do</w:t>
      </w:r>
      <w:r w:rsidRPr="00A957BE">
        <w:rPr>
          <w:b/>
          <w:bCs/>
          <w:lang w:val="el-GR"/>
        </w:rPr>
        <w:t xml:space="preserve"> </w:t>
      </w:r>
      <w:r w:rsidRPr="00E73009">
        <w:rPr>
          <w:b/>
          <w:bCs/>
        </w:rPr>
        <w:t>show</w:t>
      </w:r>
      <w:r w:rsidRPr="00A957BE">
        <w:rPr>
          <w:b/>
          <w:bCs/>
          <w:lang w:val="el-GR"/>
        </w:rPr>
        <w:t xml:space="preserve"> </w:t>
      </w:r>
      <w:r w:rsidRPr="00E73009">
        <w:rPr>
          <w:b/>
          <w:bCs/>
        </w:rPr>
        <w:t>ip</w:t>
      </w:r>
      <w:r w:rsidRPr="00A957BE">
        <w:rPr>
          <w:b/>
          <w:bCs/>
          <w:lang w:val="el-GR"/>
        </w:rPr>
        <w:t xml:space="preserve"> </w:t>
      </w:r>
      <w:r w:rsidRPr="00E73009">
        <w:rPr>
          <w:b/>
          <w:bCs/>
        </w:rPr>
        <w:t>ospf</w:t>
      </w:r>
      <w:r w:rsidRPr="00A957BE">
        <w:rPr>
          <w:b/>
          <w:bCs/>
          <w:lang w:val="el-GR"/>
        </w:rPr>
        <w:t xml:space="preserve"> </w:t>
      </w:r>
      <w:r w:rsidRPr="00E73009">
        <w:rPr>
          <w:b/>
          <w:bCs/>
        </w:rPr>
        <w:t>database</w:t>
      </w:r>
    </w:p>
    <w:p w14:paraId="09DC3358" w14:textId="26732018" w:rsidR="00090DF8" w:rsidRPr="00B03B50" w:rsidRDefault="00090DF8" w:rsidP="00E73009">
      <w:pPr>
        <w:rPr>
          <w:lang w:val="el-GR"/>
        </w:rPr>
      </w:pPr>
      <w:r>
        <w:rPr>
          <w:lang w:val="el-GR"/>
        </w:rPr>
        <w:t xml:space="preserve">Η </w:t>
      </w:r>
      <w:r>
        <w:t>LSDB</w:t>
      </w:r>
      <w:r w:rsidRPr="00090DF8">
        <w:rPr>
          <w:lang w:val="el-GR"/>
        </w:rPr>
        <w:t xml:space="preserve"> </w:t>
      </w:r>
      <w:r>
        <w:rPr>
          <w:lang w:val="el-GR"/>
        </w:rPr>
        <w:t xml:space="preserve">και των 3 δρομολογητών περιέχει </w:t>
      </w:r>
      <w:r>
        <w:t>router</w:t>
      </w:r>
      <w:r w:rsidRPr="00090DF8">
        <w:rPr>
          <w:lang w:val="el-GR"/>
        </w:rPr>
        <w:t xml:space="preserve"> </w:t>
      </w:r>
      <w:r>
        <w:t>LSAs</w:t>
      </w:r>
      <w:r w:rsidR="00B03B50" w:rsidRPr="00B03B50">
        <w:rPr>
          <w:lang w:val="el-GR"/>
        </w:rPr>
        <w:t>.</w:t>
      </w:r>
    </w:p>
    <w:p w14:paraId="78841689" w14:textId="43620C58" w:rsidR="00A56BD9" w:rsidRPr="0086509D" w:rsidRDefault="00E73009" w:rsidP="00A56BD9">
      <w:pPr>
        <w:rPr>
          <w:lang w:val="el-GR"/>
        </w:rPr>
      </w:pPr>
      <w:r w:rsidRPr="00E73009">
        <w:rPr>
          <w:lang w:val="el-GR"/>
        </w:rPr>
        <w:t xml:space="preserve">Δε βλέπουμε </w:t>
      </w:r>
      <w:r>
        <w:t>Network</w:t>
      </w:r>
      <w:r w:rsidRPr="00E73009">
        <w:rPr>
          <w:lang w:val="el-GR"/>
        </w:rPr>
        <w:t xml:space="preserve"> </w:t>
      </w:r>
      <w:r>
        <w:t>LSA</w:t>
      </w:r>
      <w:r w:rsidRPr="00E73009">
        <w:rPr>
          <w:lang w:val="el-GR"/>
        </w:rPr>
        <w:t xml:space="preserve"> αφού ορίσαμε πριν ότι η επικοινωνία είναι </w:t>
      </w:r>
      <w:r>
        <w:t>point</w:t>
      </w:r>
      <w:r w:rsidRPr="00E73009">
        <w:rPr>
          <w:lang w:val="el-GR"/>
        </w:rPr>
        <w:t>-</w:t>
      </w:r>
      <w:r>
        <w:t>to</w:t>
      </w:r>
      <w:r w:rsidRPr="00E73009">
        <w:rPr>
          <w:lang w:val="el-GR"/>
        </w:rPr>
        <w:t>-</w:t>
      </w:r>
      <w:r>
        <w:t>point</w:t>
      </w:r>
    </w:p>
    <w:p w14:paraId="7CC1A8D6" w14:textId="066598A0" w:rsidR="00A56BD9" w:rsidRPr="00A957BE" w:rsidRDefault="00A56BD9" w:rsidP="00A56BD9">
      <w:pPr>
        <w:pStyle w:val="3"/>
      </w:pPr>
      <w:r w:rsidRPr="00A957BE">
        <w:t>3.17</w:t>
      </w:r>
    </w:p>
    <w:p w14:paraId="7D4F3F5B" w14:textId="63DC67E7" w:rsidR="00A56BD9" w:rsidRDefault="00B03B50" w:rsidP="00A56BD9">
      <w:pPr>
        <w:rPr>
          <w:b/>
          <w:bCs/>
        </w:rPr>
      </w:pPr>
      <w:r w:rsidRPr="00B03B50">
        <w:rPr>
          <w:b/>
          <w:bCs/>
        </w:rPr>
        <w:t>do show ip ospf database router self-originate</w:t>
      </w:r>
    </w:p>
    <w:p w14:paraId="5DA9A1DB" w14:textId="7E9DE8C1" w:rsidR="00B03B50" w:rsidRDefault="00B03B50" w:rsidP="00A56BD9">
      <w:pPr>
        <w:rPr>
          <w:b/>
          <w:bCs/>
        </w:rPr>
      </w:pPr>
      <w:r w:rsidRPr="00B03B50">
        <w:rPr>
          <w:b/>
          <w:bCs/>
          <w:noProof/>
        </w:rPr>
        <w:drawing>
          <wp:inline distT="0" distB="0" distL="0" distR="0" wp14:anchorId="0AF71F7D" wp14:editId="457FBD20">
            <wp:extent cx="4391638" cy="876422"/>
            <wp:effectExtent l="0" t="0" r="9525" b="0"/>
            <wp:docPr id="82727524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75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DAB3" w14:textId="7AD926DC" w:rsidR="00B03B50" w:rsidRPr="00B6232F" w:rsidRDefault="00B6232F" w:rsidP="00A56BD9">
      <w:pPr>
        <w:rPr>
          <w:b/>
          <w:bCs/>
          <w:lang w:val="el-GR"/>
        </w:rPr>
      </w:pPr>
      <w:r w:rsidRPr="00B6232F">
        <w:rPr>
          <w:lang w:val="el-GR"/>
        </w:rPr>
        <w:t xml:space="preserve">Πλέον το </w:t>
      </w:r>
      <w:r>
        <w:t>WAN</w:t>
      </w:r>
      <w:r w:rsidRPr="00B6232F">
        <w:rPr>
          <w:lang w:val="el-GR"/>
        </w:rPr>
        <w:t xml:space="preserve">1 περιγράφεται ως </w:t>
      </w:r>
      <w:r>
        <w:t>Stub</w:t>
      </w:r>
      <w:r w:rsidRPr="00B6232F">
        <w:rPr>
          <w:lang w:val="el-GR"/>
        </w:rPr>
        <w:t xml:space="preserve"> </w:t>
      </w:r>
      <w:r>
        <w:t>Network</w:t>
      </w:r>
      <w:r w:rsidRPr="00B6232F">
        <w:rPr>
          <w:lang w:val="el-GR"/>
        </w:rPr>
        <w:t>.</w:t>
      </w:r>
    </w:p>
    <w:p w14:paraId="57D939D9" w14:textId="565A1059" w:rsidR="00A56BD9" w:rsidRPr="00A957BE" w:rsidRDefault="00A56BD9" w:rsidP="00A56BD9">
      <w:pPr>
        <w:pStyle w:val="3"/>
      </w:pPr>
      <w:r w:rsidRPr="00A957BE">
        <w:t>3.18</w:t>
      </w:r>
    </w:p>
    <w:p w14:paraId="4F3E383D" w14:textId="0E889190" w:rsidR="00A56BD9" w:rsidRPr="00A957BE" w:rsidRDefault="0043330E" w:rsidP="00A56BD9">
      <w:r w:rsidRPr="00A957BE">
        <w:t>TTL = 62.</w:t>
      </w:r>
    </w:p>
    <w:p w14:paraId="1103EC3F" w14:textId="5DB1339C" w:rsidR="00A56BD9" w:rsidRPr="00A957BE" w:rsidRDefault="00A56BD9" w:rsidP="00A56BD9">
      <w:pPr>
        <w:pStyle w:val="3"/>
      </w:pPr>
      <w:r w:rsidRPr="00A957BE">
        <w:t>3.19</w:t>
      </w:r>
    </w:p>
    <w:p w14:paraId="26ECD8C8" w14:textId="2A178B75" w:rsidR="00A56BD9" w:rsidRPr="00B45095" w:rsidRDefault="00B45095" w:rsidP="00A56BD9">
      <w:r w:rsidRPr="00B45095">
        <w:rPr>
          <w:b/>
          <w:bCs/>
        </w:rPr>
        <w:t>tcpump -vvvi em2 not icmp</w:t>
      </w:r>
      <w:r>
        <w:rPr>
          <w:b/>
          <w:bCs/>
        </w:rPr>
        <w:t xml:space="preserve"> </w:t>
      </w:r>
      <w:r>
        <w:t>--&gt; R2</w:t>
      </w:r>
    </w:p>
    <w:p w14:paraId="48E4024B" w14:textId="5168E953" w:rsidR="00A56BD9" w:rsidRPr="00A957BE" w:rsidRDefault="00A56BD9" w:rsidP="00A56BD9">
      <w:pPr>
        <w:pStyle w:val="3"/>
        <w:rPr>
          <w:lang w:val="el-GR"/>
        </w:rPr>
      </w:pPr>
      <w:r w:rsidRPr="0086509D">
        <w:rPr>
          <w:lang w:val="el-GR"/>
        </w:rPr>
        <w:t>3.20</w:t>
      </w:r>
    </w:p>
    <w:p w14:paraId="7938F200" w14:textId="2E7FA15B" w:rsidR="0043330E" w:rsidRPr="00A957BE" w:rsidRDefault="0043330E" w:rsidP="0043330E">
      <w:pPr>
        <w:rPr>
          <w:lang w:val="el-GR"/>
        </w:rPr>
      </w:pPr>
      <w:r w:rsidRPr="0043330E">
        <w:rPr>
          <w:lang w:val="el-GR"/>
        </w:rPr>
        <w:t xml:space="preserve">Δε χάθηκε κανένα πακέτο, ενώ, ενώ το </w:t>
      </w:r>
      <w:r w:rsidRPr="0043330E">
        <w:t>TTL</w:t>
      </w:r>
      <w:r w:rsidRPr="0043330E">
        <w:rPr>
          <w:lang w:val="el-GR"/>
        </w:rPr>
        <w:t xml:space="preserve"> από 62 έγινε 61.</w:t>
      </w:r>
    </w:p>
    <w:p w14:paraId="3BE30A02" w14:textId="674CE9A3" w:rsidR="00916B7C" w:rsidRPr="00A957BE" w:rsidRDefault="00916B7C" w:rsidP="00077636">
      <w:pPr>
        <w:pStyle w:val="3"/>
        <w:rPr>
          <w:lang w:val="el-GR"/>
        </w:rPr>
      </w:pPr>
      <w:r w:rsidRPr="00A957BE">
        <w:rPr>
          <w:lang w:val="el-GR"/>
        </w:rPr>
        <w:t>3.21</w:t>
      </w:r>
    </w:p>
    <w:p w14:paraId="6043D7F4" w14:textId="65DEC7D6" w:rsidR="00077636" w:rsidRPr="00A957BE" w:rsidRDefault="008033CF" w:rsidP="00077636">
      <w:pPr>
        <w:rPr>
          <w:lang w:val="el-GR"/>
        </w:rPr>
      </w:pPr>
      <w:r w:rsidRPr="008033CF">
        <w:rPr>
          <w:lang w:val="el-GR"/>
        </w:rPr>
        <w:t xml:space="preserve">Το </w:t>
      </w:r>
      <w:r w:rsidRPr="008033CF">
        <w:t>OSPF</w:t>
      </w:r>
      <w:r w:rsidRPr="008033CF">
        <w:rPr>
          <w:lang w:val="el-GR"/>
        </w:rPr>
        <w:t xml:space="preserve"> αντέδρασε σχεδόν άμεσα στην αλλαγή της τοπολογίας.</w:t>
      </w:r>
    </w:p>
    <w:p w14:paraId="1F852E28" w14:textId="05F20EB3" w:rsidR="00FA05CE" w:rsidRPr="00834293" w:rsidRDefault="00834293" w:rsidP="00834293">
      <w:pPr>
        <w:rPr>
          <w:lang w:val="el-GR"/>
        </w:rPr>
      </w:pPr>
      <w:r w:rsidRPr="00834293">
        <w:rPr>
          <w:lang w:val="el-GR"/>
        </w:rPr>
        <w:t xml:space="preserve">Ανταλλάχθηκαν 6 μηνύματα, τρία </w:t>
      </w:r>
      <w:r>
        <w:t>LS</w:t>
      </w:r>
      <w:r w:rsidRPr="00834293">
        <w:rPr>
          <w:lang w:val="el-GR"/>
        </w:rPr>
        <w:t>-</w:t>
      </w:r>
      <w:r>
        <w:t>Update</w:t>
      </w:r>
      <w:r w:rsidRPr="00834293">
        <w:rPr>
          <w:lang w:val="el-GR"/>
        </w:rPr>
        <w:t xml:space="preserve"> και τρία </w:t>
      </w:r>
      <w:r>
        <w:t>LS</w:t>
      </w:r>
      <w:r w:rsidRPr="00834293">
        <w:rPr>
          <w:lang w:val="el-GR"/>
        </w:rPr>
        <w:t>-</w:t>
      </w:r>
      <w:r>
        <w:t>Ack</w:t>
      </w:r>
      <w:r w:rsidRPr="00834293">
        <w:rPr>
          <w:lang w:val="el-GR"/>
        </w:rPr>
        <w:t>.</w:t>
      </w:r>
    </w:p>
    <w:p w14:paraId="40654361" w14:textId="3181F039" w:rsidR="00916B7C" w:rsidRPr="00A957BE" w:rsidRDefault="00916B7C" w:rsidP="00077636">
      <w:pPr>
        <w:pStyle w:val="3"/>
        <w:rPr>
          <w:lang w:val="el-GR"/>
        </w:rPr>
      </w:pPr>
      <w:r w:rsidRPr="00A957BE">
        <w:rPr>
          <w:lang w:val="el-GR"/>
        </w:rPr>
        <w:lastRenderedPageBreak/>
        <w:t>3.22</w:t>
      </w:r>
    </w:p>
    <w:p w14:paraId="51896EB4" w14:textId="2068CF73" w:rsidR="00F91117" w:rsidRDefault="00834293" w:rsidP="00077636">
      <w:pPr>
        <w:rPr>
          <w:lang w:val="el-GR"/>
        </w:rPr>
      </w:pPr>
      <w:r w:rsidRPr="00834293">
        <w:rPr>
          <w:lang w:val="el-GR"/>
        </w:rPr>
        <w:t xml:space="preserve">Ανταλλάχθηκαν 6 μηνύματα, τρία </w:t>
      </w:r>
      <w:r>
        <w:rPr>
          <w:lang w:val="el-GR"/>
        </w:rPr>
        <w:t xml:space="preserve">ζεύγη </w:t>
      </w:r>
      <w:r>
        <w:t>LS</w:t>
      </w:r>
      <w:r w:rsidRPr="00834293">
        <w:rPr>
          <w:lang w:val="el-GR"/>
        </w:rPr>
        <w:t>-</w:t>
      </w:r>
      <w:r>
        <w:t>Update</w:t>
      </w:r>
      <w:r>
        <w:rPr>
          <w:lang w:val="el-GR"/>
        </w:rPr>
        <w:t xml:space="preserve"> με</w:t>
      </w:r>
      <w:r w:rsidRPr="00834293">
        <w:rPr>
          <w:lang w:val="el-GR"/>
        </w:rPr>
        <w:t xml:space="preserve"> </w:t>
      </w:r>
      <w:r>
        <w:t>LS</w:t>
      </w:r>
      <w:r w:rsidRPr="00834293">
        <w:rPr>
          <w:lang w:val="el-GR"/>
        </w:rPr>
        <w:t>-</w:t>
      </w:r>
      <w:r>
        <w:t>Ack</w:t>
      </w:r>
      <w:r w:rsidRPr="00834293">
        <w:rPr>
          <w:lang w:val="el-GR"/>
        </w:rPr>
        <w:t>.</w:t>
      </w:r>
    </w:p>
    <w:p w14:paraId="168E2810" w14:textId="0E6EF3BE" w:rsidR="00F91117" w:rsidRDefault="00F91117" w:rsidP="00077636">
      <w:pPr>
        <w:rPr>
          <w:lang w:val="el-GR"/>
        </w:rPr>
      </w:pPr>
      <w:r w:rsidRPr="00F91117">
        <w:rPr>
          <w:noProof/>
          <w:lang w:val="el-GR"/>
        </w:rPr>
        <w:drawing>
          <wp:inline distT="0" distB="0" distL="0" distR="0" wp14:anchorId="79219CC7" wp14:editId="6C04C7B9">
            <wp:extent cx="6814109" cy="3784600"/>
            <wp:effectExtent l="0" t="0" r="0" b="0"/>
            <wp:docPr id="15824041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04175" name=""/>
                    <pic:cNvPicPr/>
                  </pic:nvPicPr>
                  <pic:blipFill rotWithShape="1">
                    <a:blip r:embed="rId41"/>
                    <a:srcRect l="640"/>
                    <a:stretch/>
                  </pic:blipFill>
                  <pic:spPr bwMode="auto">
                    <a:xfrm>
                      <a:off x="0" y="0"/>
                      <a:ext cx="6814109" cy="37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A0BA8" w14:textId="359562A7" w:rsidR="00F91117" w:rsidRDefault="00F91117" w:rsidP="00077636">
      <w:pPr>
        <w:rPr>
          <w:lang w:val="el-GR"/>
        </w:rPr>
      </w:pPr>
      <w:r w:rsidRPr="00F91117">
        <w:rPr>
          <w:noProof/>
          <w:lang w:val="el-GR"/>
        </w:rPr>
        <w:drawing>
          <wp:inline distT="0" distB="0" distL="0" distR="0" wp14:anchorId="3EF6636E" wp14:editId="54D66F2D">
            <wp:extent cx="6858000" cy="3865880"/>
            <wp:effectExtent l="0" t="0" r="0" b="0"/>
            <wp:docPr id="84995031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03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60B9" w14:textId="5D15F1E2" w:rsidR="00F91117" w:rsidRPr="00F91117" w:rsidRDefault="00F91117" w:rsidP="00077636">
      <w:pPr>
        <w:rPr>
          <w:lang w:val="el-GR"/>
        </w:rPr>
      </w:pPr>
      <w:r w:rsidRPr="00F91117">
        <w:rPr>
          <w:noProof/>
          <w:lang w:val="el-GR"/>
        </w:rPr>
        <w:lastRenderedPageBreak/>
        <w:drawing>
          <wp:inline distT="0" distB="0" distL="0" distR="0" wp14:anchorId="2DED42B2" wp14:editId="7D8D6862">
            <wp:extent cx="6858000" cy="3832860"/>
            <wp:effectExtent l="0" t="0" r="0" b="0"/>
            <wp:docPr id="12271370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370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A95C" w14:textId="436D8678" w:rsidR="00916B7C" w:rsidRPr="00F91117" w:rsidRDefault="00916B7C" w:rsidP="00077636">
      <w:pPr>
        <w:pStyle w:val="3"/>
        <w:rPr>
          <w:lang w:val="el-GR"/>
        </w:rPr>
      </w:pPr>
      <w:r w:rsidRPr="00F91117">
        <w:rPr>
          <w:lang w:val="el-GR"/>
        </w:rPr>
        <w:t>3.23</w:t>
      </w:r>
    </w:p>
    <w:p w14:paraId="126A028C" w14:textId="3528517A" w:rsidR="00077636" w:rsidRPr="00F91117" w:rsidRDefault="00F91117" w:rsidP="00077636">
      <w:pPr>
        <w:rPr>
          <w:lang w:val="el-GR"/>
        </w:rPr>
      </w:pPr>
      <w:r>
        <w:rPr>
          <w:lang w:val="el-GR"/>
        </w:rPr>
        <w:t>Περίπου 37 δευτερόλεπτα.</w:t>
      </w:r>
    </w:p>
    <w:p w14:paraId="4ECFB706" w14:textId="4182D878" w:rsidR="00916B7C" w:rsidRPr="00F91117" w:rsidRDefault="00916B7C" w:rsidP="00077636">
      <w:pPr>
        <w:pStyle w:val="3"/>
        <w:rPr>
          <w:lang w:val="el-GR"/>
        </w:rPr>
      </w:pPr>
      <w:r w:rsidRPr="00F91117">
        <w:rPr>
          <w:lang w:val="el-GR"/>
        </w:rPr>
        <w:t>3.24</w:t>
      </w:r>
    </w:p>
    <w:p w14:paraId="2BCB8955" w14:textId="61302565" w:rsidR="00077636" w:rsidRDefault="00294E4F" w:rsidP="00077636">
      <w:pPr>
        <w:rPr>
          <w:lang w:val="el-GR"/>
        </w:rPr>
      </w:pPr>
      <w:r w:rsidRPr="00294E4F">
        <w:rPr>
          <w:lang w:val="el-GR"/>
        </w:rPr>
        <w:t xml:space="preserve">Από τον </w:t>
      </w:r>
      <w:r>
        <w:t>R</w:t>
      </w:r>
      <w:r w:rsidRPr="00294E4F">
        <w:rPr>
          <w:lang w:val="el-GR"/>
        </w:rPr>
        <w:t xml:space="preserve">1 το κόστος προς τα </w:t>
      </w:r>
      <w:r>
        <w:t>WAN</w:t>
      </w:r>
      <w:r w:rsidRPr="00294E4F">
        <w:rPr>
          <w:lang w:val="el-GR"/>
        </w:rPr>
        <w:t xml:space="preserve">1, </w:t>
      </w:r>
      <w:r>
        <w:t>WAN</w:t>
      </w:r>
      <w:r w:rsidRPr="00294E4F">
        <w:rPr>
          <w:lang w:val="el-GR"/>
        </w:rPr>
        <w:t xml:space="preserve">3 και </w:t>
      </w:r>
      <w:r>
        <w:t>LAN</w:t>
      </w:r>
      <w:r w:rsidRPr="00294E4F">
        <w:rPr>
          <w:lang w:val="el-GR"/>
        </w:rPr>
        <w:t>2 είναι αντίστοιχα 21, 20 και 30.</w:t>
      </w:r>
    </w:p>
    <w:p w14:paraId="5BAB3965" w14:textId="3132EF14" w:rsidR="00294E4F" w:rsidRPr="00294E4F" w:rsidRDefault="00294E4F" w:rsidP="00077636">
      <w:pPr>
        <w:rPr>
          <w:lang w:val="el-GR"/>
        </w:rPr>
      </w:pPr>
      <w:r w:rsidRPr="00294E4F">
        <w:rPr>
          <w:noProof/>
          <w:lang w:val="el-GR"/>
        </w:rPr>
        <w:drawing>
          <wp:inline distT="0" distB="0" distL="0" distR="0" wp14:anchorId="0A0A9016" wp14:editId="524649D9">
            <wp:extent cx="6144482" cy="2200582"/>
            <wp:effectExtent l="0" t="0" r="8890" b="9525"/>
            <wp:docPr id="134491738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173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30D" w14:textId="02E5DBBD" w:rsidR="00916B7C" w:rsidRPr="00F91117" w:rsidRDefault="00916B7C" w:rsidP="00077636">
      <w:pPr>
        <w:pStyle w:val="3"/>
        <w:rPr>
          <w:lang w:val="el-GR"/>
        </w:rPr>
      </w:pPr>
      <w:r w:rsidRPr="00F91117">
        <w:rPr>
          <w:lang w:val="el-GR"/>
        </w:rPr>
        <w:t>3.25</w:t>
      </w:r>
    </w:p>
    <w:p w14:paraId="19A661D1" w14:textId="4FE4BFC1" w:rsidR="00077636" w:rsidRDefault="00294E4F" w:rsidP="00077636">
      <w:pPr>
        <w:rPr>
          <w:lang w:val="el-GR"/>
        </w:rPr>
      </w:pPr>
      <w:r w:rsidRPr="00294E4F">
        <w:rPr>
          <w:lang w:val="el-GR"/>
        </w:rPr>
        <w:t xml:space="preserve">Από τον </w:t>
      </w:r>
      <w:r>
        <w:t>R</w:t>
      </w:r>
      <w:r w:rsidRPr="00294E4F">
        <w:rPr>
          <w:lang w:val="el-GR"/>
        </w:rPr>
        <w:t xml:space="preserve">2 το κόστος προς τα </w:t>
      </w:r>
      <w:r>
        <w:t>WAN</w:t>
      </w:r>
      <w:r w:rsidRPr="00294E4F">
        <w:rPr>
          <w:lang w:val="el-GR"/>
        </w:rPr>
        <w:t xml:space="preserve">1, </w:t>
      </w:r>
      <w:r>
        <w:t>WAN</w:t>
      </w:r>
      <w:r w:rsidRPr="00294E4F">
        <w:rPr>
          <w:lang w:val="el-GR"/>
        </w:rPr>
        <w:t xml:space="preserve">2 και </w:t>
      </w:r>
      <w:r>
        <w:t>LAN</w:t>
      </w:r>
      <w:r w:rsidRPr="00294E4F">
        <w:rPr>
          <w:lang w:val="el-GR"/>
        </w:rPr>
        <w:t>1 είναι αντίστοιχα 1, 20 και 30.</w:t>
      </w:r>
    </w:p>
    <w:p w14:paraId="25DAE7FE" w14:textId="07B4886B" w:rsidR="00A37E9A" w:rsidRPr="00294E4F" w:rsidRDefault="00A37E9A" w:rsidP="00077636">
      <w:pPr>
        <w:rPr>
          <w:lang w:val="el-GR"/>
        </w:rPr>
      </w:pPr>
      <w:r w:rsidRPr="00A37E9A">
        <w:rPr>
          <w:noProof/>
          <w:lang w:val="el-GR"/>
        </w:rPr>
        <w:lastRenderedPageBreak/>
        <w:drawing>
          <wp:inline distT="0" distB="0" distL="0" distR="0" wp14:anchorId="33E2228D" wp14:editId="0554561B">
            <wp:extent cx="6296904" cy="2305372"/>
            <wp:effectExtent l="0" t="0" r="0" b="0"/>
            <wp:docPr id="30420196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019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493D" w14:textId="25742849" w:rsidR="00916B7C" w:rsidRPr="00F91117" w:rsidRDefault="00916B7C" w:rsidP="00077636">
      <w:pPr>
        <w:pStyle w:val="3"/>
        <w:rPr>
          <w:lang w:val="el-GR"/>
        </w:rPr>
      </w:pPr>
      <w:r w:rsidRPr="00F91117">
        <w:rPr>
          <w:lang w:val="el-GR"/>
        </w:rPr>
        <w:t>3.26</w:t>
      </w:r>
    </w:p>
    <w:p w14:paraId="5DA69D9A" w14:textId="0F890CF7" w:rsidR="00077636" w:rsidRPr="00A37E9A" w:rsidRDefault="00A37E9A" w:rsidP="00077636">
      <w:pPr>
        <w:rPr>
          <w:lang w:val="el-GR"/>
        </w:rPr>
      </w:pPr>
      <w:r w:rsidRPr="00A37E9A">
        <w:rPr>
          <w:lang w:val="el-GR"/>
        </w:rPr>
        <w:t xml:space="preserve">Πλέον η δρομολόγηση προς το </w:t>
      </w:r>
      <w:r>
        <w:t>WAN</w:t>
      </w:r>
      <w:r w:rsidRPr="00A37E9A">
        <w:rPr>
          <w:lang w:val="el-GR"/>
        </w:rPr>
        <w:t xml:space="preserve">1 γίνεται μέσω του </w:t>
      </w:r>
      <w:r>
        <w:t>R</w:t>
      </w:r>
      <w:r w:rsidRPr="00A37E9A">
        <w:rPr>
          <w:lang w:val="el-GR"/>
        </w:rPr>
        <w:t xml:space="preserve">2 με κόστος 11, αντί μέσω του </w:t>
      </w:r>
      <w:r>
        <w:t>R</w:t>
      </w:r>
      <w:r w:rsidRPr="00A37E9A">
        <w:rPr>
          <w:lang w:val="el-GR"/>
        </w:rPr>
        <w:t>1 όπως γινόταν πριν.</w:t>
      </w:r>
    </w:p>
    <w:p w14:paraId="7712A32B" w14:textId="577F5B61" w:rsidR="00916B7C" w:rsidRPr="00F91117" w:rsidRDefault="00916B7C" w:rsidP="00077636">
      <w:pPr>
        <w:pStyle w:val="3"/>
        <w:rPr>
          <w:lang w:val="el-GR"/>
        </w:rPr>
      </w:pPr>
      <w:r w:rsidRPr="00F91117">
        <w:rPr>
          <w:lang w:val="el-GR"/>
        </w:rPr>
        <w:t>3.27</w:t>
      </w:r>
    </w:p>
    <w:p w14:paraId="7BFA6DD7" w14:textId="47666600" w:rsidR="00077636" w:rsidRPr="00A957BE" w:rsidRDefault="00351FCA" w:rsidP="00077636">
      <w:pPr>
        <w:rPr>
          <w:lang w:val="el-GR"/>
        </w:rPr>
      </w:pPr>
      <w:r w:rsidRPr="00351FCA">
        <w:rPr>
          <w:lang w:val="el-GR"/>
        </w:rPr>
        <w:t xml:space="preserve">Επειδή κανονικά ήταν </w:t>
      </w:r>
      <w:r>
        <w:t>connected</w:t>
      </w:r>
      <w:r w:rsidRPr="00351FCA">
        <w:rPr>
          <w:lang w:val="el-GR"/>
        </w:rPr>
        <w:t>, οπότε δεν “εμπιστεύεται” διαφημίσεις από άλλους δρομολογητές.</w:t>
      </w:r>
    </w:p>
    <w:p w14:paraId="262C750C" w14:textId="277BD51C" w:rsidR="00916B7C" w:rsidRPr="00F91117" w:rsidRDefault="00916B7C" w:rsidP="00077636">
      <w:pPr>
        <w:pStyle w:val="3"/>
        <w:rPr>
          <w:lang w:val="el-GR"/>
        </w:rPr>
      </w:pPr>
      <w:r w:rsidRPr="00F91117">
        <w:rPr>
          <w:lang w:val="el-GR"/>
        </w:rPr>
        <w:t>3.28</w:t>
      </w:r>
    </w:p>
    <w:p w14:paraId="3C39A91B" w14:textId="45FFC98A" w:rsidR="00077636" w:rsidRPr="00C43D1E" w:rsidRDefault="004270B6" w:rsidP="00077636">
      <w:pPr>
        <w:rPr>
          <w:lang w:val="el-GR"/>
        </w:rPr>
      </w:pPr>
      <w:r w:rsidRPr="004270B6">
        <w:rPr>
          <w:lang w:val="el-GR"/>
        </w:rPr>
        <w:t xml:space="preserve">Σβήνεται εντελώς η εγγραφή για το </w:t>
      </w:r>
      <w:r>
        <w:t>WAN</w:t>
      </w:r>
      <w:r w:rsidRPr="004270B6">
        <w:rPr>
          <w:lang w:val="el-GR"/>
        </w:rPr>
        <w:t xml:space="preserve">1 από τους πίνακες δρομολόγησης των </w:t>
      </w:r>
      <w:r>
        <w:t>R</w:t>
      </w:r>
      <w:r w:rsidRPr="004270B6">
        <w:rPr>
          <w:lang w:val="el-GR"/>
        </w:rPr>
        <w:t>1</w:t>
      </w:r>
      <w:r w:rsidR="00C43D1E" w:rsidRPr="00C43D1E">
        <w:rPr>
          <w:lang w:val="el-GR"/>
        </w:rPr>
        <w:t xml:space="preserve">, </w:t>
      </w:r>
      <w:r>
        <w:t>R</w:t>
      </w:r>
      <w:r w:rsidRPr="004270B6">
        <w:rPr>
          <w:lang w:val="el-GR"/>
        </w:rPr>
        <w:t>2</w:t>
      </w:r>
      <w:r w:rsidR="00C43D1E" w:rsidRPr="00C43D1E">
        <w:rPr>
          <w:lang w:val="el-GR"/>
        </w:rPr>
        <w:t xml:space="preserve"> </w:t>
      </w:r>
      <w:r w:rsidR="00C43D1E">
        <w:rPr>
          <w:lang w:val="el-GR"/>
        </w:rPr>
        <w:t xml:space="preserve">και </w:t>
      </w:r>
      <w:r w:rsidR="00C43D1E">
        <w:t>R</w:t>
      </w:r>
      <w:r w:rsidR="00C43D1E" w:rsidRPr="00C43D1E">
        <w:rPr>
          <w:lang w:val="el-GR"/>
        </w:rPr>
        <w:t>3.</w:t>
      </w:r>
    </w:p>
    <w:p w14:paraId="4C939F84" w14:textId="2EE5DE34" w:rsidR="00916B7C" w:rsidRPr="00F91117" w:rsidRDefault="00916B7C" w:rsidP="00077636">
      <w:pPr>
        <w:pStyle w:val="3"/>
        <w:rPr>
          <w:lang w:val="el-GR"/>
        </w:rPr>
      </w:pPr>
      <w:r w:rsidRPr="00F91117">
        <w:rPr>
          <w:lang w:val="el-GR"/>
        </w:rPr>
        <w:t>3.29</w:t>
      </w:r>
    </w:p>
    <w:p w14:paraId="616ED536" w14:textId="3F724616" w:rsidR="00077636" w:rsidRPr="009612AE" w:rsidRDefault="009612AE" w:rsidP="00077636">
      <w:pPr>
        <w:rPr>
          <w:lang w:val="el-GR"/>
        </w:rPr>
      </w:pPr>
      <w:r>
        <w:t>H</w:t>
      </w:r>
      <w:r w:rsidRPr="009612AE">
        <w:rPr>
          <w:lang w:val="el-GR"/>
        </w:rPr>
        <w:t xml:space="preserve"> ενημέρωση των πινάκων δρομολόγησης γίνεται εμφανής από την αλλαγή της τιμής </w:t>
      </w:r>
      <w:r>
        <w:t>TTL</w:t>
      </w:r>
      <w:r w:rsidRPr="009612AE">
        <w:rPr>
          <w:lang w:val="el-GR"/>
        </w:rPr>
        <w:t>, η οποία από 61 έγινε 62, ωστόσο δεν έγινε ακαριαία, αλλά μετά από περίπου 10 δευτερόλεπτα.</w:t>
      </w:r>
    </w:p>
    <w:p w14:paraId="2828BEB9" w14:textId="0EB975FB" w:rsidR="00916B7C" w:rsidRPr="00F91117" w:rsidRDefault="00916B7C" w:rsidP="00077636">
      <w:pPr>
        <w:pStyle w:val="3"/>
        <w:rPr>
          <w:lang w:val="el-GR"/>
        </w:rPr>
      </w:pPr>
      <w:r w:rsidRPr="00F91117">
        <w:rPr>
          <w:lang w:val="el-GR"/>
        </w:rPr>
        <w:t>3.30</w:t>
      </w:r>
    </w:p>
    <w:p w14:paraId="3B4526D1" w14:textId="411BDAD4" w:rsidR="00916B7C" w:rsidRPr="009612AE" w:rsidRDefault="009612AE" w:rsidP="0043330E">
      <w:pPr>
        <w:rPr>
          <w:lang w:val="el-GR"/>
        </w:rPr>
      </w:pPr>
      <w:r w:rsidRPr="009612AE">
        <w:rPr>
          <w:lang w:val="el-GR"/>
        </w:rPr>
        <w:t>Διότι η ενημέρωση για πτώση μιας γραμμής πρέπει να ‘ναι άμεση, ενώ η εκμάθηση μιας γραμμής μπορεί να γίνει σχετικά πιο αργοπορημένα.</w:t>
      </w:r>
    </w:p>
    <w:p w14:paraId="3E0CDF81" w14:textId="39EDF343" w:rsidR="00B075E6" w:rsidRPr="00A957BE" w:rsidRDefault="00D46D06" w:rsidP="009B1D9C">
      <w:pPr>
        <w:pStyle w:val="1"/>
      </w:pPr>
      <w:r w:rsidRPr="0086509D">
        <w:rPr>
          <w:lang w:val="el-GR"/>
        </w:rPr>
        <w:t>Άσκηση</w:t>
      </w:r>
      <w:r w:rsidRPr="00A957BE">
        <w:t xml:space="preserve"> 4: </w:t>
      </w:r>
      <w:r w:rsidRPr="0086509D">
        <w:rPr>
          <w:lang w:val="el-GR"/>
        </w:rPr>
        <w:t>Περιοχές</w:t>
      </w:r>
      <w:r w:rsidRPr="00A957BE">
        <w:t xml:space="preserve"> </w:t>
      </w:r>
      <w:r>
        <w:t>OSPF</w:t>
      </w:r>
      <w:r w:rsidR="00C06370" w:rsidRPr="00A957BE">
        <w:t xml:space="preserve"> </w:t>
      </w:r>
    </w:p>
    <w:p w14:paraId="00B1379D" w14:textId="77777777" w:rsidR="009B1D9C" w:rsidRPr="00A957BE" w:rsidRDefault="009B1D9C" w:rsidP="009B1D9C"/>
    <w:p w14:paraId="42F7E501" w14:textId="77777777" w:rsidR="009B1D9C" w:rsidRPr="00A957BE" w:rsidRDefault="009B1D9C" w:rsidP="009B1D9C"/>
    <w:p w14:paraId="4E46D345" w14:textId="77777777" w:rsidR="009B1D9C" w:rsidRPr="00A957BE" w:rsidRDefault="009B1D9C" w:rsidP="009B1D9C"/>
    <w:p w14:paraId="126ED651" w14:textId="77777777" w:rsidR="009B1D9C" w:rsidRPr="00A957BE" w:rsidRDefault="009B1D9C" w:rsidP="009B1D9C"/>
    <w:p w14:paraId="192E3CE7" w14:textId="1DE3391F" w:rsidR="009B1D9C" w:rsidRPr="00A957BE" w:rsidRDefault="009B1D9C" w:rsidP="009B1D9C">
      <w:r w:rsidRPr="00A957BE">
        <w:br/>
      </w:r>
    </w:p>
    <w:p w14:paraId="42FA3DB8" w14:textId="77777777" w:rsidR="009B1D9C" w:rsidRPr="00A957BE" w:rsidRDefault="009B1D9C" w:rsidP="009B1D9C"/>
    <w:p w14:paraId="55F79D3C" w14:textId="502F1964" w:rsidR="00B075E6" w:rsidRPr="009B1D9C" w:rsidRDefault="00B075E6" w:rsidP="009B1D9C">
      <w:pPr>
        <w:pStyle w:val="3"/>
      </w:pPr>
      <w:r>
        <w:lastRenderedPageBreak/>
        <w:t>4.1</w:t>
      </w:r>
    </w:p>
    <w:p w14:paraId="32A0F1A2" w14:textId="3F55A702" w:rsidR="009B1D9C" w:rsidRPr="009B1D9C" w:rsidRDefault="009B1D9C" w:rsidP="00B075E6">
      <w:pPr>
        <w:rPr>
          <w:u w:val="single"/>
        </w:rPr>
      </w:pPr>
      <w:r w:rsidRPr="009B1D9C">
        <w:rPr>
          <w:u w:val="single"/>
        </w:rPr>
        <w:t xml:space="preserve">PC1 </w:t>
      </w:r>
    </w:p>
    <w:p w14:paraId="599D48C4" w14:textId="77777777" w:rsidR="009B1D9C" w:rsidRPr="00A957BE" w:rsidRDefault="009B1D9C" w:rsidP="00B075E6">
      <w:pPr>
        <w:rPr>
          <w:b/>
          <w:bCs/>
        </w:rPr>
      </w:pPr>
      <w:r w:rsidRPr="00340B1F">
        <w:rPr>
          <w:b/>
          <w:bCs/>
        </w:rPr>
        <w:t xml:space="preserve">vtysh </w:t>
      </w:r>
    </w:p>
    <w:p w14:paraId="74EF5C30" w14:textId="77777777" w:rsidR="009B1D9C" w:rsidRPr="00340B1F" w:rsidRDefault="009B1D9C" w:rsidP="00B075E6">
      <w:pPr>
        <w:rPr>
          <w:b/>
          <w:bCs/>
        </w:rPr>
      </w:pPr>
      <w:r w:rsidRPr="00340B1F">
        <w:rPr>
          <w:b/>
          <w:bCs/>
        </w:rPr>
        <w:t>configure terminal</w:t>
      </w:r>
    </w:p>
    <w:p w14:paraId="687BC184" w14:textId="77777777" w:rsidR="009B1D9C" w:rsidRPr="00340B1F" w:rsidRDefault="009B1D9C" w:rsidP="00B075E6">
      <w:pPr>
        <w:rPr>
          <w:b/>
          <w:bCs/>
        </w:rPr>
      </w:pPr>
      <w:r w:rsidRPr="00340B1F">
        <w:rPr>
          <w:b/>
          <w:bCs/>
        </w:rPr>
        <w:t>hostname PC1</w:t>
      </w:r>
    </w:p>
    <w:p w14:paraId="1490507D" w14:textId="77777777" w:rsidR="009B1D9C" w:rsidRPr="00340B1F" w:rsidRDefault="009B1D9C" w:rsidP="00B075E6">
      <w:pPr>
        <w:rPr>
          <w:b/>
          <w:bCs/>
        </w:rPr>
      </w:pPr>
      <w:r w:rsidRPr="00340B1F">
        <w:rPr>
          <w:b/>
          <w:bCs/>
        </w:rPr>
        <w:t>interface em0</w:t>
      </w:r>
    </w:p>
    <w:p w14:paraId="7FFD1ACB" w14:textId="77777777" w:rsidR="009B1D9C" w:rsidRPr="00340B1F" w:rsidRDefault="009B1D9C" w:rsidP="00B075E6">
      <w:pPr>
        <w:rPr>
          <w:b/>
          <w:bCs/>
        </w:rPr>
      </w:pPr>
      <w:r w:rsidRPr="00340B1F">
        <w:rPr>
          <w:b/>
          <w:bCs/>
        </w:rPr>
        <w:t>ip address 192.168.1.2/24</w:t>
      </w:r>
    </w:p>
    <w:p w14:paraId="425C722E" w14:textId="77777777" w:rsidR="009B1D9C" w:rsidRPr="00A957BE" w:rsidRDefault="009B1D9C" w:rsidP="00B075E6">
      <w:pPr>
        <w:rPr>
          <w:b/>
          <w:bCs/>
        </w:rPr>
      </w:pPr>
      <w:r w:rsidRPr="00340B1F">
        <w:rPr>
          <w:b/>
          <w:bCs/>
        </w:rPr>
        <w:t>exit</w:t>
      </w:r>
    </w:p>
    <w:p w14:paraId="49FF06D9" w14:textId="6DB7731B" w:rsidR="009B1D9C" w:rsidRPr="00A957BE" w:rsidRDefault="009B1D9C" w:rsidP="00B075E6">
      <w:pPr>
        <w:rPr>
          <w:b/>
          <w:bCs/>
        </w:rPr>
      </w:pPr>
      <w:r w:rsidRPr="00340B1F">
        <w:rPr>
          <w:b/>
          <w:bCs/>
        </w:rPr>
        <w:t xml:space="preserve">ip route 0.0.0.0/0 192.168.1.1 </w:t>
      </w:r>
    </w:p>
    <w:p w14:paraId="13339DA8" w14:textId="756FE890" w:rsidR="009B1D9C" w:rsidRPr="00A957BE" w:rsidRDefault="009B1D9C" w:rsidP="00B075E6">
      <w:pPr>
        <w:rPr>
          <w:u w:val="single"/>
        </w:rPr>
      </w:pPr>
      <w:r w:rsidRPr="00340B1F">
        <w:rPr>
          <w:u w:val="single"/>
        </w:rPr>
        <w:t>PC</w:t>
      </w:r>
      <w:r w:rsidRPr="00A957BE">
        <w:rPr>
          <w:u w:val="single"/>
        </w:rPr>
        <w:t>2</w:t>
      </w:r>
    </w:p>
    <w:p w14:paraId="697A8D6B" w14:textId="3D10C074" w:rsidR="009B1D9C" w:rsidRPr="00340B1F" w:rsidRDefault="009B1D9C" w:rsidP="00B075E6">
      <w:pPr>
        <w:rPr>
          <w:b/>
          <w:bCs/>
        </w:rPr>
      </w:pPr>
      <w:r w:rsidRPr="00340B1F">
        <w:rPr>
          <w:b/>
          <w:bCs/>
        </w:rPr>
        <w:t>vtysh</w:t>
      </w:r>
    </w:p>
    <w:p w14:paraId="27F0E8BB" w14:textId="77777777" w:rsidR="009B1D9C" w:rsidRPr="00340B1F" w:rsidRDefault="009B1D9C" w:rsidP="00B075E6">
      <w:pPr>
        <w:rPr>
          <w:b/>
          <w:bCs/>
        </w:rPr>
      </w:pPr>
      <w:r w:rsidRPr="00340B1F">
        <w:rPr>
          <w:b/>
          <w:bCs/>
        </w:rPr>
        <w:t>configure terminal</w:t>
      </w:r>
    </w:p>
    <w:p w14:paraId="64B2D485" w14:textId="77777777" w:rsidR="009B1D9C" w:rsidRPr="00340B1F" w:rsidRDefault="009B1D9C" w:rsidP="00B075E6">
      <w:pPr>
        <w:rPr>
          <w:b/>
          <w:bCs/>
        </w:rPr>
      </w:pPr>
      <w:r w:rsidRPr="00340B1F">
        <w:rPr>
          <w:b/>
          <w:bCs/>
        </w:rPr>
        <w:t>hostname PC2</w:t>
      </w:r>
    </w:p>
    <w:p w14:paraId="4F30BC1D" w14:textId="77777777" w:rsidR="009B1D9C" w:rsidRPr="00340B1F" w:rsidRDefault="009B1D9C" w:rsidP="00B075E6">
      <w:pPr>
        <w:rPr>
          <w:b/>
          <w:bCs/>
        </w:rPr>
      </w:pPr>
      <w:r w:rsidRPr="00340B1F">
        <w:rPr>
          <w:b/>
          <w:bCs/>
        </w:rPr>
        <w:t>interface em0</w:t>
      </w:r>
    </w:p>
    <w:p w14:paraId="62C29F8E" w14:textId="77777777" w:rsidR="009B1D9C" w:rsidRPr="00340B1F" w:rsidRDefault="009B1D9C" w:rsidP="00B075E6">
      <w:pPr>
        <w:rPr>
          <w:b/>
          <w:bCs/>
        </w:rPr>
      </w:pPr>
      <w:r w:rsidRPr="00340B1F">
        <w:rPr>
          <w:b/>
          <w:bCs/>
        </w:rPr>
        <w:t>ip address 192.168.2.2/24</w:t>
      </w:r>
    </w:p>
    <w:p w14:paraId="0E06FA0C" w14:textId="77777777" w:rsidR="009B1D9C" w:rsidRPr="00A957BE" w:rsidRDefault="009B1D9C" w:rsidP="00B075E6">
      <w:pPr>
        <w:rPr>
          <w:b/>
          <w:bCs/>
        </w:rPr>
      </w:pPr>
      <w:r w:rsidRPr="00340B1F">
        <w:rPr>
          <w:b/>
          <w:bCs/>
        </w:rPr>
        <w:t>exit</w:t>
      </w:r>
    </w:p>
    <w:p w14:paraId="66FF5B04" w14:textId="4609B3E8" w:rsidR="00280617" w:rsidRPr="00A957BE" w:rsidRDefault="009B1D9C" w:rsidP="00B075E6">
      <w:pPr>
        <w:rPr>
          <w:b/>
          <w:bCs/>
        </w:rPr>
      </w:pPr>
      <w:r w:rsidRPr="00340B1F">
        <w:rPr>
          <w:b/>
          <w:bCs/>
        </w:rPr>
        <w:t>ip route 0.0.0.0/0 192.168.2.1</w:t>
      </w:r>
    </w:p>
    <w:p w14:paraId="3D0FAB7D" w14:textId="77777777" w:rsidR="00280617" w:rsidRPr="009B1D9C" w:rsidRDefault="00280617" w:rsidP="00B075E6"/>
    <w:p w14:paraId="3D060F40" w14:textId="77777777" w:rsidR="00280617" w:rsidRPr="009B1D9C" w:rsidRDefault="00280617" w:rsidP="00B075E6"/>
    <w:p w14:paraId="63C54F9C" w14:textId="4834469E" w:rsidR="00B075E6" w:rsidRDefault="00B075E6" w:rsidP="00B075E6">
      <w:pPr>
        <w:pStyle w:val="3"/>
      </w:pPr>
      <w:r>
        <w:t>4.2</w:t>
      </w:r>
    </w:p>
    <w:p w14:paraId="694F0EEC" w14:textId="77777777" w:rsidR="00643E82" w:rsidRPr="00280617" w:rsidRDefault="00643E82" w:rsidP="00B075E6">
      <w:pPr>
        <w:rPr>
          <w:u w:val="single"/>
        </w:rPr>
      </w:pPr>
      <w:r w:rsidRPr="00280617">
        <w:rPr>
          <w:u w:val="single"/>
        </w:rPr>
        <w:t>R1</w:t>
      </w:r>
    </w:p>
    <w:p w14:paraId="109F52AE" w14:textId="5A6B815F" w:rsidR="00643E82" w:rsidRPr="00643E82" w:rsidRDefault="00643E82" w:rsidP="00B075E6">
      <w:r>
        <w:t>cli</w:t>
      </w:r>
    </w:p>
    <w:p w14:paraId="58113D3B" w14:textId="77777777" w:rsidR="00643E82" w:rsidRPr="00643E82" w:rsidRDefault="00643E82" w:rsidP="00B075E6">
      <w:r>
        <w:t>configure terminal</w:t>
      </w:r>
    </w:p>
    <w:p w14:paraId="6F46E600" w14:textId="3B97EDAB" w:rsidR="00643E82" w:rsidRPr="00643E82" w:rsidRDefault="00643E82" w:rsidP="00B075E6">
      <w:r>
        <w:t>hostname R1</w:t>
      </w:r>
      <w:r w:rsidRPr="00643E82">
        <w:t xml:space="preserve"> </w:t>
      </w:r>
      <w:r>
        <w:t>interface lo0</w:t>
      </w:r>
    </w:p>
    <w:p w14:paraId="382C1F96" w14:textId="4269A88E" w:rsidR="00643E82" w:rsidRPr="00A957BE" w:rsidRDefault="00643E82" w:rsidP="00B075E6">
      <w:r>
        <w:t>ip address 172.22.22.1/32</w:t>
      </w:r>
    </w:p>
    <w:p w14:paraId="7C3676CF" w14:textId="77777777" w:rsidR="00643E82" w:rsidRPr="00F76A37" w:rsidRDefault="00643E82" w:rsidP="00B075E6">
      <w:pPr>
        <w:rPr>
          <w:u w:val="single"/>
        </w:rPr>
      </w:pPr>
      <w:r w:rsidRPr="00F76A37">
        <w:rPr>
          <w:u w:val="single"/>
        </w:rPr>
        <w:t>R2</w:t>
      </w:r>
    </w:p>
    <w:p w14:paraId="680E3940" w14:textId="77777777" w:rsidR="00643E82" w:rsidRPr="00A957BE" w:rsidRDefault="00643E82" w:rsidP="00B075E6">
      <w:r>
        <w:t>cli</w:t>
      </w:r>
      <w:r w:rsidRPr="00643E82">
        <w:t xml:space="preserve"> </w:t>
      </w:r>
    </w:p>
    <w:p w14:paraId="6612BC37" w14:textId="77777777" w:rsidR="00643E82" w:rsidRPr="00643E82" w:rsidRDefault="00643E82" w:rsidP="00B075E6">
      <w:r>
        <w:t>configure terminal</w:t>
      </w:r>
    </w:p>
    <w:p w14:paraId="3AAB17BA" w14:textId="77777777" w:rsidR="00643E82" w:rsidRPr="00643E82" w:rsidRDefault="00643E82" w:rsidP="00B075E6">
      <w:r>
        <w:lastRenderedPageBreak/>
        <w:t>hostname R2</w:t>
      </w:r>
    </w:p>
    <w:p w14:paraId="0E0311EC" w14:textId="77777777" w:rsidR="00643E82" w:rsidRPr="00643E82" w:rsidRDefault="00643E82" w:rsidP="00B075E6">
      <w:r>
        <w:t>interface lo0</w:t>
      </w:r>
    </w:p>
    <w:p w14:paraId="2E7E2385" w14:textId="77777777" w:rsidR="00643E82" w:rsidRPr="00A957BE" w:rsidRDefault="00643E82" w:rsidP="00B075E6">
      <w:r>
        <w:t>ip address 172.22.22.2/32</w:t>
      </w:r>
    </w:p>
    <w:p w14:paraId="58187639" w14:textId="3CF48E7F" w:rsidR="00643E82" w:rsidRPr="00643E82" w:rsidRDefault="00643E82" w:rsidP="00B075E6">
      <w:pPr>
        <w:rPr>
          <w:u w:val="single"/>
        </w:rPr>
      </w:pPr>
      <w:r w:rsidRPr="00643E82">
        <w:rPr>
          <w:u w:val="single"/>
        </w:rPr>
        <w:t>R</w:t>
      </w:r>
      <w:r w:rsidRPr="00A957BE">
        <w:rPr>
          <w:u w:val="single"/>
        </w:rPr>
        <w:t>3</w:t>
      </w:r>
      <w:r w:rsidRPr="00643E82">
        <w:rPr>
          <w:u w:val="single"/>
        </w:rPr>
        <w:t xml:space="preserve"> </w:t>
      </w:r>
    </w:p>
    <w:p w14:paraId="198559BD" w14:textId="77777777" w:rsidR="00643E82" w:rsidRPr="00643E82" w:rsidRDefault="00643E82" w:rsidP="00B075E6">
      <w:r>
        <w:t>cli</w:t>
      </w:r>
    </w:p>
    <w:p w14:paraId="393D7599" w14:textId="382C60AB" w:rsidR="00643E82" w:rsidRPr="00643E82" w:rsidRDefault="00643E82" w:rsidP="00B075E6">
      <w:r>
        <w:t>configure terminal</w:t>
      </w:r>
    </w:p>
    <w:p w14:paraId="1BC0C206" w14:textId="77777777" w:rsidR="00643E82" w:rsidRPr="00643E82" w:rsidRDefault="00643E82" w:rsidP="00B075E6">
      <w:r>
        <w:t>hostname R3</w:t>
      </w:r>
    </w:p>
    <w:p w14:paraId="3FF5E839" w14:textId="77777777" w:rsidR="00643E82" w:rsidRPr="00643E82" w:rsidRDefault="00643E82" w:rsidP="00B075E6">
      <w:r>
        <w:t>interface lo0</w:t>
      </w:r>
    </w:p>
    <w:p w14:paraId="711F3FF0" w14:textId="77777777" w:rsidR="00643E82" w:rsidRPr="00A957BE" w:rsidRDefault="00643E82" w:rsidP="00B075E6">
      <w:r>
        <w:t>ip address 172.22.22.3/32</w:t>
      </w:r>
    </w:p>
    <w:p w14:paraId="56E05CCB" w14:textId="1EB1F6C1" w:rsidR="00643E82" w:rsidRPr="00A957BE" w:rsidRDefault="00643E82" w:rsidP="00B075E6">
      <w:pPr>
        <w:rPr>
          <w:u w:val="single"/>
        </w:rPr>
      </w:pPr>
      <w:r w:rsidRPr="00643E82">
        <w:rPr>
          <w:u w:val="single"/>
        </w:rPr>
        <w:t>R</w:t>
      </w:r>
      <w:r w:rsidRPr="00A957BE">
        <w:rPr>
          <w:u w:val="single"/>
        </w:rPr>
        <w:t>4</w:t>
      </w:r>
    </w:p>
    <w:p w14:paraId="1B525241" w14:textId="789713D2" w:rsidR="00643E82" w:rsidRPr="00643E82" w:rsidRDefault="00643E82" w:rsidP="00B075E6">
      <w:r>
        <w:t>cli</w:t>
      </w:r>
    </w:p>
    <w:p w14:paraId="1EF20268" w14:textId="77777777" w:rsidR="00643E82" w:rsidRPr="00643E82" w:rsidRDefault="00643E82" w:rsidP="00B075E6">
      <w:r>
        <w:t>configure terminal</w:t>
      </w:r>
    </w:p>
    <w:p w14:paraId="4A7CFCC8" w14:textId="77777777" w:rsidR="00643E82" w:rsidRPr="00643E82" w:rsidRDefault="00643E82" w:rsidP="00B075E6">
      <w:r>
        <w:t>hostname R4</w:t>
      </w:r>
    </w:p>
    <w:p w14:paraId="7DD21978" w14:textId="77777777" w:rsidR="00643E82" w:rsidRPr="00643E82" w:rsidRDefault="00643E82" w:rsidP="00B075E6">
      <w:r>
        <w:t>interface lo0</w:t>
      </w:r>
    </w:p>
    <w:p w14:paraId="63CDD514" w14:textId="77777777" w:rsidR="00643E82" w:rsidRPr="00A957BE" w:rsidRDefault="00643E82" w:rsidP="00B075E6">
      <w:r>
        <w:t>ip address 172.22.22.4/32</w:t>
      </w:r>
    </w:p>
    <w:p w14:paraId="17706C48" w14:textId="0864B889" w:rsidR="00643E82" w:rsidRPr="00A957BE" w:rsidRDefault="00643E82" w:rsidP="00B075E6">
      <w:pPr>
        <w:rPr>
          <w:u w:val="single"/>
        </w:rPr>
      </w:pPr>
      <w:r w:rsidRPr="00643E82">
        <w:rPr>
          <w:u w:val="single"/>
        </w:rPr>
        <w:t>R</w:t>
      </w:r>
      <w:r w:rsidRPr="00A957BE">
        <w:rPr>
          <w:u w:val="single"/>
        </w:rPr>
        <w:t>5</w:t>
      </w:r>
    </w:p>
    <w:p w14:paraId="66269749" w14:textId="59651F59" w:rsidR="00643E82" w:rsidRPr="00643E82" w:rsidRDefault="00643E82" w:rsidP="00B075E6">
      <w:r>
        <w:t>cli</w:t>
      </w:r>
    </w:p>
    <w:p w14:paraId="105878FC" w14:textId="77777777" w:rsidR="00643E82" w:rsidRPr="00643E82" w:rsidRDefault="00643E82" w:rsidP="00B075E6">
      <w:r>
        <w:t>configure terminal</w:t>
      </w:r>
    </w:p>
    <w:p w14:paraId="5BBDBD8A" w14:textId="77777777" w:rsidR="00643E82" w:rsidRPr="00643E82" w:rsidRDefault="00643E82" w:rsidP="00B075E6">
      <w:r>
        <w:t>hostname R5</w:t>
      </w:r>
    </w:p>
    <w:p w14:paraId="70492EC5" w14:textId="77777777" w:rsidR="00643E82" w:rsidRPr="00643E82" w:rsidRDefault="00643E82" w:rsidP="00B075E6">
      <w:r>
        <w:t>interface lo0</w:t>
      </w:r>
    </w:p>
    <w:p w14:paraId="22F54C02" w14:textId="439A440F" w:rsidR="00B075E6" w:rsidRPr="00A957BE" w:rsidRDefault="00643E82" w:rsidP="00B075E6">
      <w:r>
        <w:t>ip address 172.22.22.5/32</w:t>
      </w:r>
    </w:p>
    <w:p w14:paraId="683D3E63" w14:textId="6E3C113C" w:rsidR="00B075E6" w:rsidRPr="00A957BE" w:rsidRDefault="00B075E6" w:rsidP="00B075E6">
      <w:pPr>
        <w:pStyle w:val="3"/>
      </w:pPr>
      <w:r w:rsidRPr="00A957BE">
        <w:t>4.3</w:t>
      </w:r>
    </w:p>
    <w:p w14:paraId="1E42B464" w14:textId="3D809D1A" w:rsidR="00B075E6" w:rsidRPr="00A957BE" w:rsidRDefault="00F7185A" w:rsidP="00B075E6">
      <w:r w:rsidRPr="00F7185A">
        <w:rPr>
          <w:lang w:val="el-GR"/>
        </w:rPr>
        <w:t>Εκτελούμε</w:t>
      </w:r>
      <w:r w:rsidRPr="00A957BE">
        <w:t xml:space="preserve"> « </w:t>
      </w:r>
      <w:r w:rsidRPr="001306DD">
        <w:rPr>
          <w:b/>
          <w:bCs/>
        </w:rPr>
        <w:t>link</w:t>
      </w:r>
      <w:r w:rsidRPr="00A957BE">
        <w:rPr>
          <w:b/>
          <w:bCs/>
        </w:rPr>
        <w:t>-</w:t>
      </w:r>
      <w:r w:rsidRPr="001306DD">
        <w:rPr>
          <w:b/>
          <w:bCs/>
        </w:rPr>
        <w:t>detect</w:t>
      </w:r>
      <w:r w:rsidRPr="00A957BE">
        <w:rPr>
          <w:b/>
          <w:bCs/>
        </w:rPr>
        <w:t xml:space="preserve"> </w:t>
      </w:r>
      <w:r w:rsidRPr="00A957BE">
        <w:t xml:space="preserve">» </w:t>
      </w:r>
      <w:r w:rsidRPr="00F7185A">
        <w:rPr>
          <w:lang w:val="el-GR"/>
        </w:rPr>
        <w:t>σε</w:t>
      </w:r>
      <w:r w:rsidRPr="00A957BE">
        <w:t xml:space="preserve"> </w:t>
      </w:r>
      <w:r w:rsidRPr="00F7185A">
        <w:rPr>
          <w:lang w:val="el-GR"/>
        </w:rPr>
        <w:t>κάθε</w:t>
      </w:r>
      <w:r w:rsidRPr="00A957BE">
        <w:t xml:space="preserve"> </w:t>
      </w:r>
      <w:r w:rsidRPr="00F7185A">
        <w:rPr>
          <w:lang w:val="el-GR"/>
        </w:rPr>
        <w:t>διεπαφή</w:t>
      </w:r>
      <w:r w:rsidRPr="00A957BE">
        <w:t xml:space="preserve"> </w:t>
      </w:r>
      <w:r w:rsidRPr="00F7185A">
        <w:rPr>
          <w:lang w:val="el-GR"/>
        </w:rPr>
        <w:t>που</w:t>
      </w:r>
      <w:r w:rsidRPr="00A957BE">
        <w:t xml:space="preserve"> </w:t>
      </w:r>
      <w:r w:rsidRPr="00F7185A">
        <w:rPr>
          <w:lang w:val="el-GR"/>
        </w:rPr>
        <w:t>ανήκει</w:t>
      </w:r>
      <w:r w:rsidRPr="00A957BE">
        <w:t xml:space="preserve"> </w:t>
      </w:r>
      <w:r w:rsidRPr="00F7185A">
        <w:rPr>
          <w:lang w:val="el-GR"/>
        </w:rPr>
        <w:t>σε</w:t>
      </w:r>
      <w:r w:rsidRPr="00A957BE">
        <w:t xml:space="preserve"> </w:t>
      </w:r>
      <w:r>
        <w:t>WAN</w:t>
      </w:r>
      <w:r w:rsidRPr="00A957BE">
        <w:t xml:space="preserve"> </w:t>
      </w:r>
      <w:r w:rsidRPr="00F7185A">
        <w:rPr>
          <w:lang w:val="el-GR"/>
        </w:rPr>
        <w:t>δίκτυο</w:t>
      </w:r>
      <w:r w:rsidRPr="00A957BE">
        <w:t>.</w:t>
      </w:r>
    </w:p>
    <w:p w14:paraId="4B2C6878" w14:textId="3A149185" w:rsidR="00B075E6" w:rsidRDefault="00B075E6" w:rsidP="00B075E6">
      <w:pPr>
        <w:pStyle w:val="3"/>
      </w:pPr>
      <w:r>
        <w:t>4.4</w:t>
      </w:r>
    </w:p>
    <w:p w14:paraId="56D5B100" w14:textId="62FA79F2" w:rsidR="00302B85" w:rsidRPr="00302B85" w:rsidRDefault="00302B85" w:rsidP="00302B85">
      <w:pPr>
        <w:rPr>
          <w:u w:val="single"/>
        </w:rPr>
      </w:pPr>
      <w:r w:rsidRPr="00302B85">
        <w:rPr>
          <w:u w:val="single"/>
        </w:rPr>
        <w:t xml:space="preserve">R1 </w:t>
      </w:r>
      <w:r>
        <w:rPr>
          <w:u w:val="single"/>
        </w:rPr>
        <w:t>(</w:t>
      </w:r>
      <w:r w:rsidRPr="00302B85">
        <w:rPr>
          <w:u w:val="single"/>
        </w:rPr>
        <w:t>GCM</w:t>
      </w:r>
      <w:r>
        <w:rPr>
          <w:u w:val="single"/>
        </w:rPr>
        <w:t>)</w:t>
      </w:r>
    </w:p>
    <w:p w14:paraId="7A894C2F" w14:textId="77777777" w:rsidR="00302B85" w:rsidRPr="00072A15" w:rsidRDefault="00302B85" w:rsidP="00B075E6">
      <w:pPr>
        <w:rPr>
          <w:b/>
          <w:bCs/>
        </w:rPr>
      </w:pPr>
      <w:r w:rsidRPr="00072A15">
        <w:rPr>
          <w:b/>
          <w:bCs/>
        </w:rPr>
        <w:t xml:space="preserve">interface em0 </w:t>
      </w:r>
    </w:p>
    <w:p w14:paraId="2E6948E4" w14:textId="3C0AC9B9" w:rsidR="00302B85" w:rsidRPr="00072A15" w:rsidRDefault="00302B85" w:rsidP="00B075E6">
      <w:pPr>
        <w:rPr>
          <w:b/>
          <w:bCs/>
        </w:rPr>
      </w:pPr>
      <w:r w:rsidRPr="00072A15">
        <w:rPr>
          <w:b/>
          <w:bCs/>
        </w:rPr>
        <w:t>ip address 10.1.1.</w:t>
      </w:r>
      <w:r w:rsidR="004E633C" w:rsidRPr="00072A15">
        <w:rPr>
          <w:b/>
          <w:bCs/>
        </w:rPr>
        <w:t>1</w:t>
      </w:r>
      <w:r w:rsidRPr="00072A15">
        <w:rPr>
          <w:b/>
          <w:bCs/>
        </w:rPr>
        <w:t xml:space="preserve">/30 </w:t>
      </w:r>
    </w:p>
    <w:p w14:paraId="43D0342A" w14:textId="77777777" w:rsidR="004E633C" w:rsidRPr="00072A15" w:rsidRDefault="00302B85" w:rsidP="00B075E6">
      <w:pPr>
        <w:rPr>
          <w:b/>
          <w:bCs/>
        </w:rPr>
      </w:pPr>
      <w:r w:rsidRPr="00072A15">
        <w:rPr>
          <w:b/>
          <w:bCs/>
        </w:rPr>
        <w:t xml:space="preserve">exit </w:t>
      </w:r>
    </w:p>
    <w:p w14:paraId="06EFF222" w14:textId="1113E8A1" w:rsidR="004E633C" w:rsidRPr="00072A15" w:rsidRDefault="00302B85" w:rsidP="00B075E6">
      <w:pPr>
        <w:rPr>
          <w:b/>
          <w:bCs/>
        </w:rPr>
      </w:pPr>
      <w:r w:rsidRPr="00072A15">
        <w:rPr>
          <w:b/>
          <w:bCs/>
        </w:rPr>
        <w:lastRenderedPageBreak/>
        <w:t xml:space="preserve">interface em1 </w:t>
      </w:r>
    </w:p>
    <w:p w14:paraId="0C00777F" w14:textId="77777777" w:rsidR="004E633C" w:rsidRPr="00072A15" w:rsidRDefault="00302B85" w:rsidP="00B075E6">
      <w:pPr>
        <w:rPr>
          <w:b/>
          <w:bCs/>
        </w:rPr>
      </w:pPr>
      <w:r w:rsidRPr="00072A15">
        <w:rPr>
          <w:b/>
          <w:bCs/>
        </w:rPr>
        <w:t>ip address 10.1.1.</w:t>
      </w:r>
      <w:r w:rsidR="004E633C" w:rsidRPr="00072A15">
        <w:rPr>
          <w:b/>
          <w:bCs/>
        </w:rPr>
        <w:t>5</w:t>
      </w:r>
      <w:r w:rsidRPr="00072A15">
        <w:rPr>
          <w:b/>
          <w:bCs/>
        </w:rPr>
        <w:t xml:space="preserve">/30 </w:t>
      </w:r>
    </w:p>
    <w:p w14:paraId="37CB4089" w14:textId="77777777" w:rsidR="004E633C" w:rsidRPr="00072A15" w:rsidRDefault="00302B85" w:rsidP="00B075E6">
      <w:pPr>
        <w:rPr>
          <w:b/>
          <w:bCs/>
        </w:rPr>
      </w:pPr>
      <w:r w:rsidRPr="00072A15">
        <w:rPr>
          <w:b/>
          <w:bCs/>
        </w:rPr>
        <w:t xml:space="preserve">exit </w:t>
      </w:r>
    </w:p>
    <w:p w14:paraId="085FE543" w14:textId="77777777" w:rsidR="004E633C" w:rsidRPr="00072A15" w:rsidRDefault="00302B85" w:rsidP="00B075E6">
      <w:pPr>
        <w:rPr>
          <w:b/>
          <w:bCs/>
        </w:rPr>
      </w:pPr>
      <w:r w:rsidRPr="00072A15">
        <w:rPr>
          <w:b/>
          <w:bCs/>
        </w:rPr>
        <w:t xml:space="preserve">router ospf </w:t>
      </w:r>
    </w:p>
    <w:p w14:paraId="3AD6404C" w14:textId="53BC23EF" w:rsidR="000C501F" w:rsidRPr="00072A15" w:rsidRDefault="00302B85" w:rsidP="00B075E6">
      <w:pPr>
        <w:rPr>
          <w:b/>
          <w:bCs/>
        </w:rPr>
      </w:pPr>
      <w:r w:rsidRPr="00072A15">
        <w:rPr>
          <w:b/>
          <w:bCs/>
        </w:rPr>
        <w:t>network 10.1.1.</w:t>
      </w:r>
      <w:r w:rsidR="000C501F" w:rsidRPr="00072A15">
        <w:rPr>
          <w:b/>
          <w:bCs/>
        </w:rPr>
        <w:t>0</w:t>
      </w:r>
      <w:r w:rsidRPr="00072A15">
        <w:rPr>
          <w:b/>
          <w:bCs/>
        </w:rPr>
        <w:t xml:space="preserve">/30 area 0 </w:t>
      </w:r>
    </w:p>
    <w:p w14:paraId="5ECAC83F" w14:textId="5A6DF366" w:rsidR="00B075E6" w:rsidRPr="00072A15" w:rsidRDefault="00302B85" w:rsidP="00B075E6">
      <w:pPr>
        <w:rPr>
          <w:b/>
          <w:bCs/>
        </w:rPr>
      </w:pPr>
      <w:r w:rsidRPr="00072A15">
        <w:rPr>
          <w:b/>
          <w:bCs/>
        </w:rPr>
        <w:t>network 10.1.1.</w:t>
      </w:r>
      <w:r w:rsidR="000C501F" w:rsidRPr="00072A15">
        <w:rPr>
          <w:b/>
          <w:bCs/>
        </w:rPr>
        <w:t>4</w:t>
      </w:r>
      <w:r w:rsidRPr="00072A15">
        <w:rPr>
          <w:b/>
          <w:bCs/>
        </w:rPr>
        <w:t>/30</w:t>
      </w:r>
      <w:r w:rsidR="000C501F" w:rsidRPr="00072A15">
        <w:rPr>
          <w:b/>
          <w:bCs/>
        </w:rPr>
        <w:t xml:space="preserve"> area 0</w:t>
      </w:r>
    </w:p>
    <w:p w14:paraId="6E9C1DD3" w14:textId="76ED0C4A" w:rsidR="00302B85" w:rsidRDefault="00B075E6" w:rsidP="00302B85">
      <w:pPr>
        <w:pStyle w:val="3"/>
      </w:pPr>
      <w:r>
        <w:t>4.5</w:t>
      </w:r>
    </w:p>
    <w:p w14:paraId="1DE89430" w14:textId="3FD44564" w:rsidR="00B075E6" w:rsidRDefault="00C26561" w:rsidP="00B075E6">
      <w:pPr>
        <w:rPr>
          <w:u w:val="single"/>
        </w:rPr>
      </w:pPr>
      <w:r w:rsidRPr="00C26561">
        <w:rPr>
          <w:u w:val="single"/>
        </w:rPr>
        <w:t>R2(GCM)</w:t>
      </w:r>
    </w:p>
    <w:p w14:paraId="3F5AF893" w14:textId="77777777" w:rsidR="00C26561" w:rsidRPr="00072A15" w:rsidRDefault="00C26561" w:rsidP="00C26561">
      <w:pPr>
        <w:rPr>
          <w:b/>
          <w:bCs/>
        </w:rPr>
      </w:pPr>
      <w:r w:rsidRPr="00072A15">
        <w:rPr>
          <w:b/>
          <w:bCs/>
        </w:rPr>
        <w:t xml:space="preserve">interface em0 </w:t>
      </w:r>
    </w:p>
    <w:p w14:paraId="1FFEF74C" w14:textId="7F721396" w:rsidR="00C26561" w:rsidRPr="00072A15" w:rsidRDefault="00C26561" w:rsidP="00C26561">
      <w:pPr>
        <w:rPr>
          <w:b/>
          <w:bCs/>
        </w:rPr>
      </w:pPr>
      <w:r w:rsidRPr="00072A15">
        <w:rPr>
          <w:b/>
          <w:bCs/>
        </w:rPr>
        <w:t xml:space="preserve">ip address 10.1.1.2/30 </w:t>
      </w:r>
    </w:p>
    <w:p w14:paraId="1361D490" w14:textId="77777777" w:rsidR="00C26561" w:rsidRPr="00072A15" w:rsidRDefault="00C26561" w:rsidP="00C26561">
      <w:pPr>
        <w:rPr>
          <w:b/>
          <w:bCs/>
        </w:rPr>
      </w:pPr>
      <w:r w:rsidRPr="00072A15">
        <w:rPr>
          <w:b/>
          <w:bCs/>
        </w:rPr>
        <w:t xml:space="preserve">exit </w:t>
      </w:r>
    </w:p>
    <w:p w14:paraId="2B244366" w14:textId="77777777" w:rsidR="00C26561" w:rsidRPr="00072A15" w:rsidRDefault="00C26561" w:rsidP="00C26561">
      <w:pPr>
        <w:rPr>
          <w:b/>
          <w:bCs/>
        </w:rPr>
      </w:pPr>
      <w:r w:rsidRPr="00072A15">
        <w:rPr>
          <w:b/>
          <w:bCs/>
        </w:rPr>
        <w:t xml:space="preserve">interface em1 </w:t>
      </w:r>
    </w:p>
    <w:p w14:paraId="293A648A" w14:textId="2467FBE8" w:rsidR="00C26561" w:rsidRPr="00072A15" w:rsidRDefault="00C26561" w:rsidP="00C26561">
      <w:pPr>
        <w:rPr>
          <w:b/>
          <w:bCs/>
        </w:rPr>
      </w:pPr>
      <w:r w:rsidRPr="00072A15">
        <w:rPr>
          <w:b/>
          <w:bCs/>
        </w:rPr>
        <w:t>ip address 10.1.1.9/30</w:t>
      </w:r>
    </w:p>
    <w:p w14:paraId="402FDCB9" w14:textId="77777777" w:rsidR="00C26561" w:rsidRPr="00072A15" w:rsidRDefault="00C26561" w:rsidP="00C26561">
      <w:pPr>
        <w:rPr>
          <w:b/>
          <w:bCs/>
        </w:rPr>
      </w:pPr>
      <w:r w:rsidRPr="00072A15">
        <w:rPr>
          <w:b/>
          <w:bCs/>
        </w:rPr>
        <w:t xml:space="preserve">exit </w:t>
      </w:r>
    </w:p>
    <w:p w14:paraId="07336FD7" w14:textId="41F30DDF" w:rsidR="00C26561" w:rsidRPr="00072A15" w:rsidRDefault="00C26561" w:rsidP="00C26561">
      <w:pPr>
        <w:rPr>
          <w:b/>
          <w:bCs/>
        </w:rPr>
      </w:pPr>
      <w:r w:rsidRPr="00072A15">
        <w:rPr>
          <w:b/>
          <w:bCs/>
        </w:rPr>
        <w:t>router ospf</w:t>
      </w:r>
    </w:p>
    <w:p w14:paraId="5B563B48" w14:textId="77777777" w:rsidR="00C26561" w:rsidRPr="00072A15" w:rsidRDefault="00C26561" w:rsidP="00C26561">
      <w:pPr>
        <w:rPr>
          <w:b/>
          <w:bCs/>
        </w:rPr>
      </w:pPr>
      <w:r w:rsidRPr="00072A15">
        <w:rPr>
          <w:b/>
          <w:bCs/>
        </w:rPr>
        <w:t xml:space="preserve">network 10.1.1.0/30 area 0 </w:t>
      </w:r>
    </w:p>
    <w:p w14:paraId="6638C6A9" w14:textId="20AE3830" w:rsidR="00C26561" w:rsidRDefault="00C26561" w:rsidP="00B075E6">
      <w:pPr>
        <w:rPr>
          <w:b/>
          <w:bCs/>
        </w:rPr>
      </w:pPr>
      <w:r w:rsidRPr="00072A15">
        <w:rPr>
          <w:b/>
          <w:bCs/>
        </w:rPr>
        <w:t>network 10.1.1.</w:t>
      </w:r>
      <w:r w:rsidR="00F938A3" w:rsidRPr="00072A15">
        <w:rPr>
          <w:b/>
          <w:bCs/>
        </w:rPr>
        <w:t>8</w:t>
      </w:r>
      <w:r w:rsidRPr="00072A15">
        <w:rPr>
          <w:b/>
          <w:bCs/>
        </w:rPr>
        <w:t>/30 area 1</w:t>
      </w:r>
    </w:p>
    <w:p w14:paraId="6AF9A843" w14:textId="77777777" w:rsidR="00EE12FB" w:rsidRDefault="00EE12FB" w:rsidP="00B075E6">
      <w:pPr>
        <w:rPr>
          <w:b/>
          <w:bCs/>
        </w:rPr>
      </w:pPr>
    </w:p>
    <w:p w14:paraId="050C100B" w14:textId="77777777" w:rsidR="00EE12FB" w:rsidRDefault="00EE12FB" w:rsidP="00B075E6">
      <w:pPr>
        <w:rPr>
          <w:b/>
          <w:bCs/>
        </w:rPr>
      </w:pPr>
    </w:p>
    <w:p w14:paraId="5E248084" w14:textId="77777777" w:rsidR="00EE12FB" w:rsidRDefault="00EE12FB" w:rsidP="00B075E6">
      <w:pPr>
        <w:rPr>
          <w:b/>
          <w:bCs/>
        </w:rPr>
      </w:pPr>
    </w:p>
    <w:p w14:paraId="2E307699" w14:textId="77777777" w:rsidR="00EE12FB" w:rsidRDefault="00EE12FB" w:rsidP="00B075E6">
      <w:pPr>
        <w:rPr>
          <w:b/>
          <w:bCs/>
        </w:rPr>
      </w:pPr>
    </w:p>
    <w:p w14:paraId="576744BB" w14:textId="77777777" w:rsidR="00EE12FB" w:rsidRPr="00072A15" w:rsidRDefault="00EE12FB" w:rsidP="00B075E6">
      <w:pPr>
        <w:rPr>
          <w:b/>
          <w:bCs/>
        </w:rPr>
      </w:pPr>
    </w:p>
    <w:p w14:paraId="2876E73D" w14:textId="3429A223" w:rsidR="00B075E6" w:rsidRDefault="00B075E6" w:rsidP="00B075E6">
      <w:pPr>
        <w:pStyle w:val="3"/>
      </w:pPr>
      <w:r>
        <w:t>4.6</w:t>
      </w:r>
    </w:p>
    <w:p w14:paraId="7782F63C" w14:textId="436072A5" w:rsidR="00072A15" w:rsidRDefault="00072A15" w:rsidP="00072A15">
      <w:pPr>
        <w:rPr>
          <w:u w:val="single"/>
        </w:rPr>
      </w:pPr>
      <w:r w:rsidRPr="00C26561">
        <w:rPr>
          <w:u w:val="single"/>
        </w:rPr>
        <w:t>R</w:t>
      </w:r>
      <w:r>
        <w:rPr>
          <w:u w:val="single"/>
        </w:rPr>
        <w:t>3</w:t>
      </w:r>
      <w:r w:rsidRPr="00C26561">
        <w:rPr>
          <w:u w:val="single"/>
        </w:rPr>
        <w:t>(GCM)</w:t>
      </w:r>
    </w:p>
    <w:p w14:paraId="6BA0AC25" w14:textId="77777777" w:rsidR="00072A15" w:rsidRPr="00072A15" w:rsidRDefault="00072A15" w:rsidP="00072A15">
      <w:pPr>
        <w:rPr>
          <w:b/>
          <w:bCs/>
        </w:rPr>
      </w:pPr>
      <w:r w:rsidRPr="00072A15">
        <w:rPr>
          <w:b/>
          <w:bCs/>
        </w:rPr>
        <w:t xml:space="preserve">interface em0 </w:t>
      </w:r>
    </w:p>
    <w:p w14:paraId="0DF90972" w14:textId="206742E6" w:rsidR="00072A15" w:rsidRPr="00072A15" w:rsidRDefault="00072A15" w:rsidP="00072A15">
      <w:pPr>
        <w:rPr>
          <w:b/>
          <w:bCs/>
        </w:rPr>
      </w:pPr>
      <w:r w:rsidRPr="00072A15">
        <w:rPr>
          <w:b/>
          <w:bCs/>
        </w:rPr>
        <w:t>ip address 10.1.1.</w:t>
      </w:r>
      <w:r>
        <w:rPr>
          <w:b/>
          <w:bCs/>
        </w:rPr>
        <w:t>6</w:t>
      </w:r>
      <w:r w:rsidRPr="00072A15">
        <w:rPr>
          <w:b/>
          <w:bCs/>
        </w:rPr>
        <w:t xml:space="preserve">/30 </w:t>
      </w:r>
    </w:p>
    <w:p w14:paraId="25EC1396" w14:textId="77777777" w:rsidR="00072A15" w:rsidRPr="00072A15" w:rsidRDefault="00072A15" w:rsidP="00072A15">
      <w:pPr>
        <w:rPr>
          <w:b/>
          <w:bCs/>
        </w:rPr>
      </w:pPr>
      <w:r w:rsidRPr="00072A15">
        <w:rPr>
          <w:b/>
          <w:bCs/>
        </w:rPr>
        <w:t xml:space="preserve">exit </w:t>
      </w:r>
    </w:p>
    <w:p w14:paraId="6CB82BAB" w14:textId="77777777" w:rsidR="00072A15" w:rsidRPr="00072A15" w:rsidRDefault="00072A15" w:rsidP="00072A15">
      <w:pPr>
        <w:rPr>
          <w:b/>
          <w:bCs/>
        </w:rPr>
      </w:pPr>
      <w:r w:rsidRPr="00072A15">
        <w:rPr>
          <w:b/>
          <w:bCs/>
        </w:rPr>
        <w:t xml:space="preserve">interface em1 </w:t>
      </w:r>
    </w:p>
    <w:p w14:paraId="70703894" w14:textId="4F520246" w:rsidR="00072A15" w:rsidRPr="00072A15" w:rsidRDefault="00072A15" w:rsidP="00072A15">
      <w:pPr>
        <w:rPr>
          <w:b/>
          <w:bCs/>
        </w:rPr>
      </w:pPr>
      <w:r w:rsidRPr="00072A15">
        <w:rPr>
          <w:b/>
          <w:bCs/>
        </w:rPr>
        <w:lastRenderedPageBreak/>
        <w:t>ip address 10.1.1.</w:t>
      </w:r>
      <w:r>
        <w:rPr>
          <w:b/>
          <w:bCs/>
        </w:rPr>
        <w:t>13</w:t>
      </w:r>
      <w:r w:rsidRPr="00072A15">
        <w:rPr>
          <w:b/>
          <w:bCs/>
        </w:rPr>
        <w:t>/30</w:t>
      </w:r>
    </w:p>
    <w:p w14:paraId="1C37708A" w14:textId="77777777" w:rsidR="00072A15" w:rsidRPr="00072A15" w:rsidRDefault="00072A15" w:rsidP="00072A15">
      <w:pPr>
        <w:rPr>
          <w:b/>
          <w:bCs/>
        </w:rPr>
      </w:pPr>
      <w:r w:rsidRPr="00072A15">
        <w:rPr>
          <w:b/>
          <w:bCs/>
        </w:rPr>
        <w:t xml:space="preserve">exit </w:t>
      </w:r>
    </w:p>
    <w:p w14:paraId="15E531D5" w14:textId="77777777" w:rsidR="00072A15" w:rsidRPr="00072A15" w:rsidRDefault="00072A15" w:rsidP="00072A15">
      <w:pPr>
        <w:rPr>
          <w:b/>
          <w:bCs/>
        </w:rPr>
      </w:pPr>
      <w:r w:rsidRPr="00072A15">
        <w:rPr>
          <w:b/>
          <w:bCs/>
        </w:rPr>
        <w:t>router ospf</w:t>
      </w:r>
    </w:p>
    <w:p w14:paraId="14B567BD" w14:textId="27225FA1" w:rsidR="00072A15" w:rsidRPr="00072A15" w:rsidRDefault="00072A15" w:rsidP="00072A15">
      <w:pPr>
        <w:rPr>
          <w:b/>
          <w:bCs/>
        </w:rPr>
      </w:pPr>
      <w:r w:rsidRPr="00072A15">
        <w:rPr>
          <w:b/>
          <w:bCs/>
        </w:rPr>
        <w:t>network 10.1.1.</w:t>
      </w:r>
      <w:r w:rsidR="00EE12FB">
        <w:rPr>
          <w:b/>
          <w:bCs/>
        </w:rPr>
        <w:t>4</w:t>
      </w:r>
      <w:r w:rsidRPr="00072A15">
        <w:rPr>
          <w:b/>
          <w:bCs/>
        </w:rPr>
        <w:t xml:space="preserve">/30 area 0 </w:t>
      </w:r>
    </w:p>
    <w:p w14:paraId="0712B1C8" w14:textId="2FC49BA4" w:rsidR="00B075E6" w:rsidRPr="00EE12FB" w:rsidRDefault="00072A15" w:rsidP="00B075E6">
      <w:pPr>
        <w:rPr>
          <w:b/>
          <w:bCs/>
        </w:rPr>
      </w:pPr>
      <w:r w:rsidRPr="00072A15">
        <w:rPr>
          <w:b/>
          <w:bCs/>
        </w:rPr>
        <w:t>network 10.1.1.</w:t>
      </w:r>
      <w:r w:rsidR="00EE12FB">
        <w:rPr>
          <w:b/>
          <w:bCs/>
        </w:rPr>
        <w:t>12</w:t>
      </w:r>
      <w:r w:rsidRPr="00072A15">
        <w:rPr>
          <w:b/>
          <w:bCs/>
        </w:rPr>
        <w:t xml:space="preserve">/30 area </w:t>
      </w:r>
      <w:r w:rsidR="00EE12FB">
        <w:rPr>
          <w:b/>
          <w:bCs/>
        </w:rPr>
        <w:t>2</w:t>
      </w:r>
    </w:p>
    <w:p w14:paraId="2C16CB39" w14:textId="241A819C" w:rsidR="00B075E6" w:rsidRDefault="00B075E6" w:rsidP="00B075E6">
      <w:pPr>
        <w:pStyle w:val="3"/>
      </w:pPr>
      <w:r>
        <w:t>4.7</w:t>
      </w:r>
    </w:p>
    <w:p w14:paraId="51E12FDB" w14:textId="5AFDF317" w:rsidR="00EE12FB" w:rsidRDefault="00EE12FB" w:rsidP="00EE12FB">
      <w:pPr>
        <w:rPr>
          <w:u w:val="single"/>
        </w:rPr>
      </w:pPr>
      <w:r w:rsidRPr="00C26561">
        <w:rPr>
          <w:u w:val="single"/>
        </w:rPr>
        <w:t>R</w:t>
      </w:r>
      <w:r>
        <w:rPr>
          <w:u w:val="single"/>
        </w:rPr>
        <w:t>4</w:t>
      </w:r>
      <w:r w:rsidRPr="00C26561">
        <w:rPr>
          <w:u w:val="single"/>
        </w:rPr>
        <w:t>(GCM)</w:t>
      </w:r>
    </w:p>
    <w:p w14:paraId="1FB4D2AA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 xml:space="preserve">interface em0 </w:t>
      </w:r>
    </w:p>
    <w:p w14:paraId="77027488" w14:textId="113E74B3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>ip address 10.1.1.</w:t>
      </w:r>
      <w:r w:rsidR="00D966CA">
        <w:rPr>
          <w:b/>
          <w:bCs/>
        </w:rPr>
        <w:t>10</w:t>
      </w:r>
      <w:r w:rsidRPr="00072A15">
        <w:rPr>
          <w:b/>
          <w:bCs/>
        </w:rPr>
        <w:t xml:space="preserve">/30 </w:t>
      </w:r>
    </w:p>
    <w:p w14:paraId="343D8F20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 xml:space="preserve">exit </w:t>
      </w:r>
    </w:p>
    <w:p w14:paraId="38A89312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 xml:space="preserve">interface em1 </w:t>
      </w:r>
    </w:p>
    <w:p w14:paraId="361EE837" w14:textId="0005EEAF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 xml:space="preserve">ip address </w:t>
      </w:r>
      <w:r w:rsidR="00E85AEE">
        <w:rPr>
          <w:b/>
          <w:bCs/>
        </w:rPr>
        <w:t>192.168.1.1</w:t>
      </w:r>
      <w:r w:rsidRPr="00072A15">
        <w:rPr>
          <w:b/>
          <w:bCs/>
        </w:rPr>
        <w:t>/</w:t>
      </w:r>
      <w:r w:rsidR="00E85AEE">
        <w:rPr>
          <w:b/>
          <w:bCs/>
        </w:rPr>
        <w:t>24</w:t>
      </w:r>
    </w:p>
    <w:p w14:paraId="5ABF552E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 xml:space="preserve">exit </w:t>
      </w:r>
    </w:p>
    <w:p w14:paraId="79339F52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>router ospf</w:t>
      </w:r>
    </w:p>
    <w:p w14:paraId="4C741648" w14:textId="185BB682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>network 10.1.1.</w:t>
      </w:r>
      <w:r w:rsidR="004C7FE7" w:rsidRPr="00A957BE">
        <w:rPr>
          <w:b/>
          <w:bCs/>
        </w:rPr>
        <w:t>8</w:t>
      </w:r>
      <w:r w:rsidRPr="00072A15">
        <w:rPr>
          <w:b/>
          <w:bCs/>
        </w:rPr>
        <w:t xml:space="preserve">/30 area </w:t>
      </w:r>
      <w:r w:rsidR="00E85AEE">
        <w:rPr>
          <w:b/>
          <w:bCs/>
        </w:rPr>
        <w:t>1</w:t>
      </w:r>
      <w:r w:rsidRPr="00072A15">
        <w:rPr>
          <w:b/>
          <w:bCs/>
        </w:rPr>
        <w:t xml:space="preserve"> </w:t>
      </w:r>
    </w:p>
    <w:p w14:paraId="36E1F121" w14:textId="40C44060" w:rsidR="00B075E6" w:rsidRPr="00A957BE" w:rsidRDefault="00EE12FB" w:rsidP="00B075E6">
      <w:pPr>
        <w:rPr>
          <w:b/>
          <w:bCs/>
        </w:rPr>
      </w:pPr>
      <w:r w:rsidRPr="00072A15">
        <w:rPr>
          <w:b/>
          <w:bCs/>
        </w:rPr>
        <w:t xml:space="preserve">network </w:t>
      </w:r>
      <w:r w:rsidR="00E85AEE">
        <w:rPr>
          <w:b/>
          <w:bCs/>
        </w:rPr>
        <w:t xml:space="preserve">192.168.1.0/24 </w:t>
      </w:r>
      <w:r w:rsidRPr="00072A15">
        <w:rPr>
          <w:b/>
          <w:bCs/>
        </w:rPr>
        <w:t xml:space="preserve">area </w:t>
      </w:r>
      <w:r w:rsidR="00D966CA">
        <w:rPr>
          <w:b/>
          <w:bCs/>
        </w:rPr>
        <w:t>1</w:t>
      </w:r>
    </w:p>
    <w:p w14:paraId="7B541545" w14:textId="77777777" w:rsidR="00AD71FA" w:rsidRPr="00A957BE" w:rsidRDefault="00AD71FA" w:rsidP="00B075E6">
      <w:pPr>
        <w:rPr>
          <w:b/>
          <w:bCs/>
        </w:rPr>
      </w:pPr>
    </w:p>
    <w:p w14:paraId="7E4EB1CF" w14:textId="77777777" w:rsidR="00AD71FA" w:rsidRPr="00A957BE" w:rsidRDefault="00AD71FA" w:rsidP="00B075E6">
      <w:pPr>
        <w:rPr>
          <w:b/>
          <w:bCs/>
        </w:rPr>
      </w:pPr>
    </w:p>
    <w:p w14:paraId="54A1BE82" w14:textId="77777777" w:rsidR="00AD71FA" w:rsidRPr="00A957BE" w:rsidRDefault="00AD71FA" w:rsidP="00B075E6">
      <w:pPr>
        <w:rPr>
          <w:b/>
          <w:bCs/>
        </w:rPr>
      </w:pPr>
    </w:p>
    <w:p w14:paraId="62BE752E" w14:textId="77777777" w:rsidR="00AD71FA" w:rsidRPr="00A957BE" w:rsidRDefault="00AD71FA" w:rsidP="00B075E6">
      <w:pPr>
        <w:rPr>
          <w:b/>
          <w:bCs/>
        </w:rPr>
      </w:pPr>
    </w:p>
    <w:p w14:paraId="5052A00A" w14:textId="77777777" w:rsidR="00AD71FA" w:rsidRPr="00A957BE" w:rsidRDefault="00AD71FA" w:rsidP="00B075E6">
      <w:pPr>
        <w:rPr>
          <w:b/>
          <w:bCs/>
        </w:rPr>
      </w:pPr>
    </w:p>
    <w:p w14:paraId="14CE7534" w14:textId="087F590D" w:rsidR="00B075E6" w:rsidRDefault="00B075E6" w:rsidP="00B075E6">
      <w:pPr>
        <w:pStyle w:val="3"/>
      </w:pPr>
      <w:r>
        <w:t>4.8</w:t>
      </w:r>
    </w:p>
    <w:p w14:paraId="34397D82" w14:textId="5B64903E" w:rsidR="00EE12FB" w:rsidRPr="00EE12FB" w:rsidRDefault="00EE12FB" w:rsidP="00EE12FB">
      <w:pPr>
        <w:rPr>
          <w:u w:val="single"/>
        </w:rPr>
      </w:pPr>
      <w:r w:rsidRPr="00EE12FB">
        <w:rPr>
          <w:u w:val="single"/>
        </w:rPr>
        <w:t>R5(GCM)</w:t>
      </w:r>
    </w:p>
    <w:p w14:paraId="232F2F99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 xml:space="preserve">interface em0 </w:t>
      </w:r>
    </w:p>
    <w:p w14:paraId="6441BE05" w14:textId="3F544461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>ip address 10.1.1.</w:t>
      </w:r>
      <w:r w:rsidR="002C416A">
        <w:rPr>
          <w:b/>
          <w:bCs/>
        </w:rPr>
        <w:t>14</w:t>
      </w:r>
      <w:r w:rsidRPr="00072A15">
        <w:rPr>
          <w:b/>
          <w:bCs/>
        </w:rPr>
        <w:t xml:space="preserve">/30 </w:t>
      </w:r>
    </w:p>
    <w:p w14:paraId="4923C3EC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 xml:space="preserve">exit </w:t>
      </w:r>
    </w:p>
    <w:p w14:paraId="7C20031B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 xml:space="preserve">interface em1 </w:t>
      </w:r>
    </w:p>
    <w:p w14:paraId="732422DC" w14:textId="5D6E4F11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>ip address 1</w:t>
      </w:r>
      <w:r w:rsidR="002C416A">
        <w:rPr>
          <w:b/>
          <w:bCs/>
        </w:rPr>
        <w:t>92</w:t>
      </w:r>
      <w:r w:rsidRPr="00072A15">
        <w:rPr>
          <w:b/>
          <w:bCs/>
        </w:rPr>
        <w:t>.1</w:t>
      </w:r>
      <w:r w:rsidR="002C416A">
        <w:rPr>
          <w:b/>
          <w:bCs/>
        </w:rPr>
        <w:t>68</w:t>
      </w:r>
      <w:r w:rsidRPr="00072A15">
        <w:rPr>
          <w:b/>
          <w:bCs/>
        </w:rPr>
        <w:t>.</w:t>
      </w:r>
      <w:r w:rsidR="002C416A">
        <w:rPr>
          <w:b/>
          <w:bCs/>
        </w:rPr>
        <w:t>2</w:t>
      </w:r>
      <w:r w:rsidRPr="00072A15">
        <w:rPr>
          <w:b/>
          <w:bCs/>
        </w:rPr>
        <w:t>.</w:t>
      </w:r>
      <w:r>
        <w:rPr>
          <w:b/>
          <w:bCs/>
        </w:rPr>
        <w:t>1</w:t>
      </w:r>
      <w:r w:rsidRPr="00072A15">
        <w:rPr>
          <w:b/>
          <w:bCs/>
        </w:rPr>
        <w:t>/</w:t>
      </w:r>
      <w:r w:rsidR="003F3525">
        <w:rPr>
          <w:b/>
          <w:bCs/>
        </w:rPr>
        <w:t>24</w:t>
      </w:r>
    </w:p>
    <w:p w14:paraId="4C5A3C18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lastRenderedPageBreak/>
        <w:t xml:space="preserve">exit </w:t>
      </w:r>
    </w:p>
    <w:p w14:paraId="3CC04D65" w14:textId="77777777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>router ospf</w:t>
      </w:r>
    </w:p>
    <w:p w14:paraId="3865EC04" w14:textId="52392322" w:rsidR="00EE12FB" w:rsidRPr="00072A15" w:rsidRDefault="00EE12FB" w:rsidP="00EE12FB">
      <w:pPr>
        <w:rPr>
          <w:b/>
          <w:bCs/>
        </w:rPr>
      </w:pPr>
      <w:r w:rsidRPr="00072A15">
        <w:rPr>
          <w:b/>
          <w:bCs/>
        </w:rPr>
        <w:t>network 10.1.1.</w:t>
      </w:r>
      <w:r w:rsidR="00E85AEE">
        <w:rPr>
          <w:b/>
          <w:bCs/>
        </w:rPr>
        <w:t>12/</w:t>
      </w:r>
      <w:r w:rsidRPr="00072A15">
        <w:rPr>
          <w:b/>
          <w:bCs/>
        </w:rPr>
        <w:t xml:space="preserve">30 area </w:t>
      </w:r>
      <w:r w:rsidR="00E85AEE">
        <w:rPr>
          <w:b/>
          <w:bCs/>
        </w:rPr>
        <w:t>2</w:t>
      </w:r>
    </w:p>
    <w:p w14:paraId="3FB19AFC" w14:textId="6FB8A2B3" w:rsidR="00B075E6" w:rsidRPr="002C416A" w:rsidRDefault="00EE12FB" w:rsidP="00B075E6">
      <w:pPr>
        <w:rPr>
          <w:b/>
          <w:bCs/>
        </w:rPr>
      </w:pPr>
      <w:r w:rsidRPr="00072A15">
        <w:rPr>
          <w:b/>
          <w:bCs/>
        </w:rPr>
        <w:t>network 1</w:t>
      </w:r>
      <w:r w:rsidR="00E85AEE">
        <w:rPr>
          <w:b/>
          <w:bCs/>
        </w:rPr>
        <w:t>92.168</w:t>
      </w:r>
      <w:r w:rsidRPr="00072A15">
        <w:rPr>
          <w:b/>
          <w:bCs/>
        </w:rPr>
        <w:t>.</w:t>
      </w:r>
      <w:r w:rsidR="00E85AEE">
        <w:rPr>
          <w:b/>
          <w:bCs/>
        </w:rPr>
        <w:t>2</w:t>
      </w:r>
      <w:r w:rsidRPr="00072A15">
        <w:rPr>
          <w:b/>
          <w:bCs/>
        </w:rPr>
        <w:t>.</w:t>
      </w:r>
      <w:r w:rsidR="00E85AEE">
        <w:rPr>
          <w:b/>
          <w:bCs/>
        </w:rPr>
        <w:t>0</w:t>
      </w:r>
      <w:r w:rsidRPr="00072A15">
        <w:rPr>
          <w:b/>
          <w:bCs/>
        </w:rPr>
        <w:t>/</w:t>
      </w:r>
      <w:r w:rsidR="00E85AEE">
        <w:rPr>
          <w:b/>
          <w:bCs/>
        </w:rPr>
        <w:t>24</w:t>
      </w:r>
      <w:r w:rsidRPr="00072A15">
        <w:rPr>
          <w:b/>
          <w:bCs/>
        </w:rPr>
        <w:t xml:space="preserve"> area </w:t>
      </w:r>
      <w:r>
        <w:rPr>
          <w:b/>
          <w:bCs/>
        </w:rPr>
        <w:t>2</w:t>
      </w:r>
    </w:p>
    <w:p w14:paraId="329D3222" w14:textId="0E75C770" w:rsidR="00B075E6" w:rsidRDefault="00B075E6" w:rsidP="00B075E6">
      <w:pPr>
        <w:pStyle w:val="3"/>
      </w:pPr>
      <w:r w:rsidRPr="00C26561">
        <w:t>4.</w:t>
      </w:r>
      <w:r>
        <w:t>9</w:t>
      </w:r>
    </w:p>
    <w:p w14:paraId="4A468C9E" w14:textId="39BAF68A" w:rsidR="00B075E6" w:rsidRPr="004D2D83" w:rsidRDefault="00BD767A" w:rsidP="00B075E6">
      <w:r>
        <w:t>N</w:t>
      </w:r>
      <w:r>
        <w:rPr>
          <w:lang w:val="el-GR"/>
        </w:rPr>
        <w:t>αι</w:t>
      </w:r>
      <w:r w:rsidRPr="004D2D83">
        <w:t xml:space="preserve">, </w:t>
      </w:r>
      <w:r>
        <w:rPr>
          <w:lang w:val="el-GR"/>
        </w:rPr>
        <w:t>επιτυχώς</w:t>
      </w:r>
      <w:r w:rsidRPr="004D2D83">
        <w:t>.</w:t>
      </w:r>
    </w:p>
    <w:p w14:paraId="1E97F0C8" w14:textId="4B13F724" w:rsidR="00B075E6" w:rsidRDefault="00B075E6" w:rsidP="00B075E6">
      <w:pPr>
        <w:pStyle w:val="3"/>
      </w:pPr>
      <w:r>
        <w:t>4.10</w:t>
      </w:r>
    </w:p>
    <w:p w14:paraId="6986D02F" w14:textId="77777777" w:rsidR="004D2D83" w:rsidRPr="00A957BE" w:rsidRDefault="004D2D83" w:rsidP="00B075E6">
      <w:pPr>
        <w:rPr>
          <w:b/>
          <w:bCs/>
        </w:rPr>
      </w:pPr>
      <w:r w:rsidRPr="004D2D83">
        <w:rPr>
          <w:b/>
          <w:bCs/>
        </w:rPr>
        <w:t xml:space="preserve">do show ip ospf </w:t>
      </w:r>
    </w:p>
    <w:p w14:paraId="7C231334" w14:textId="77777777" w:rsidR="004D2D83" w:rsidRPr="00A957BE" w:rsidRDefault="004D2D83" w:rsidP="00B075E6">
      <w:r>
        <w:t>R1 : 172.22.22.1</w:t>
      </w:r>
    </w:p>
    <w:p w14:paraId="12AA04F3" w14:textId="55344208" w:rsidR="004D2D83" w:rsidRPr="00A957BE" w:rsidRDefault="004D2D83" w:rsidP="00B075E6">
      <w:r>
        <w:t xml:space="preserve">R2 : 172.22.22.2 </w:t>
      </w:r>
    </w:p>
    <w:p w14:paraId="705B784A" w14:textId="77777777" w:rsidR="004D2D83" w:rsidRPr="00A957BE" w:rsidRDefault="004D2D83" w:rsidP="00B075E6">
      <w:r>
        <w:t xml:space="preserve">R3 : 172.22.22.3 </w:t>
      </w:r>
    </w:p>
    <w:p w14:paraId="4B7EA95D" w14:textId="77777777" w:rsidR="004D2D83" w:rsidRPr="00A957BE" w:rsidRDefault="004D2D83" w:rsidP="00B075E6">
      <w:r>
        <w:t xml:space="preserve">R4 : 172.22.22.4 </w:t>
      </w:r>
    </w:p>
    <w:p w14:paraId="07E20FC7" w14:textId="0022A0C7" w:rsidR="00B075E6" w:rsidRPr="00B075E6" w:rsidRDefault="004D2D83" w:rsidP="00B075E6">
      <w:r>
        <w:t>R5 : 172.22.22.5</w:t>
      </w:r>
    </w:p>
    <w:p w14:paraId="1E9F42F6" w14:textId="63A3F91E" w:rsidR="00B075E6" w:rsidRDefault="00B075E6" w:rsidP="00B075E6">
      <w:pPr>
        <w:pStyle w:val="3"/>
      </w:pPr>
      <w:r>
        <w:t>4.11</w:t>
      </w:r>
    </w:p>
    <w:p w14:paraId="39D6CD0B" w14:textId="77777777" w:rsidR="004D2D83" w:rsidRPr="00A957BE" w:rsidRDefault="004D2D83" w:rsidP="00B075E6">
      <w:r>
        <w:t>WAN</w:t>
      </w:r>
      <w:r w:rsidRPr="00A957BE">
        <w:t xml:space="preserve">1 : </w:t>
      </w:r>
      <w:r>
        <w:t>DR</w:t>
      </w:r>
      <w:r w:rsidRPr="00A957BE">
        <w:t xml:space="preserve"> </w:t>
      </w:r>
      <w:r w:rsidRPr="004D2D83">
        <w:rPr>
          <w:lang w:val="el-GR"/>
        </w:rPr>
        <w:t>είναι</w:t>
      </w:r>
      <w:r w:rsidRPr="00A957BE">
        <w:t xml:space="preserve"> </w:t>
      </w:r>
      <w:r w:rsidRPr="004D2D83">
        <w:rPr>
          <w:lang w:val="el-GR"/>
        </w:rPr>
        <w:t>ο</w:t>
      </w:r>
      <w:r w:rsidRPr="00A957BE">
        <w:t xml:space="preserve"> </w:t>
      </w:r>
      <w:r>
        <w:t>R</w:t>
      </w:r>
      <w:r w:rsidRPr="00A957BE">
        <w:t xml:space="preserve">1 , </w:t>
      </w:r>
      <w:r>
        <w:t>BDR</w:t>
      </w:r>
      <w:r w:rsidRPr="00A957BE">
        <w:t xml:space="preserve"> </w:t>
      </w:r>
      <w:r w:rsidRPr="004D2D83">
        <w:rPr>
          <w:lang w:val="el-GR"/>
        </w:rPr>
        <w:t>είναι</w:t>
      </w:r>
      <w:r w:rsidRPr="00A957BE">
        <w:t xml:space="preserve"> </w:t>
      </w:r>
      <w:r w:rsidRPr="004D2D83">
        <w:rPr>
          <w:lang w:val="el-GR"/>
        </w:rPr>
        <w:t>ο</w:t>
      </w:r>
      <w:r w:rsidRPr="00A957BE">
        <w:t xml:space="preserve"> </w:t>
      </w:r>
      <w:r>
        <w:t>R</w:t>
      </w:r>
      <w:r w:rsidRPr="00A957BE">
        <w:t xml:space="preserve">2 </w:t>
      </w:r>
    </w:p>
    <w:p w14:paraId="08EBF42D" w14:textId="77777777" w:rsidR="004D2D83" w:rsidRDefault="004D2D83" w:rsidP="00B075E6">
      <w:pPr>
        <w:rPr>
          <w:lang w:val="el-GR"/>
        </w:rPr>
      </w:pPr>
      <w:r>
        <w:t>WAN</w:t>
      </w:r>
      <w:r w:rsidRPr="004D2D83">
        <w:rPr>
          <w:lang w:val="el-GR"/>
        </w:rPr>
        <w:t xml:space="preserve">2 : </w:t>
      </w:r>
      <w:r>
        <w:t>DR</w:t>
      </w:r>
      <w:r w:rsidRPr="004D2D83">
        <w:rPr>
          <w:lang w:val="el-GR"/>
        </w:rPr>
        <w:t xml:space="preserve"> είναι ο </w:t>
      </w:r>
      <w:r>
        <w:t>R</w:t>
      </w:r>
      <w:r w:rsidRPr="004D2D83">
        <w:rPr>
          <w:lang w:val="el-GR"/>
        </w:rPr>
        <w:t xml:space="preserve">1, </w:t>
      </w:r>
      <w:r>
        <w:t>BDR</w:t>
      </w:r>
      <w:r w:rsidRPr="004D2D83">
        <w:rPr>
          <w:lang w:val="el-GR"/>
        </w:rPr>
        <w:t xml:space="preserve"> είναι ο </w:t>
      </w:r>
      <w:r>
        <w:t>R</w:t>
      </w:r>
      <w:r w:rsidRPr="004D2D83">
        <w:rPr>
          <w:lang w:val="el-GR"/>
        </w:rPr>
        <w:t xml:space="preserve">3 </w:t>
      </w:r>
    </w:p>
    <w:p w14:paraId="1440DEA4" w14:textId="77777777" w:rsidR="004D2D83" w:rsidRDefault="004D2D83" w:rsidP="00B075E6">
      <w:pPr>
        <w:rPr>
          <w:lang w:val="el-GR"/>
        </w:rPr>
      </w:pPr>
      <w:r>
        <w:t>WAN</w:t>
      </w:r>
      <w:r w:rsidRPr="004D2D83">
        <w:rPr>
          <w:lang w:val="el-GR"/>
        </w:rPr>
        <w:t xml:space="preserve">3 : </w:t>
      </w:r>
      <w:r>
        <w:t>DR</w:t>
      </w:r>
      <w:r w:rsidRPr="004D2D83">
        <w:rPr>
          <w:lang w:val="el-GR"/>
        </w:rPr>
        <w:t xml:space="preserve"> είναι ο </w:t>
      </w:r>
      <w:r>
        <w:t>R</w:t>
      </w:r>
      <w:r w:rsidRPr="004D2D83">
        <w:rPr>
          <w:lang w:val="el-GR"/>
        </w:rPr>
        <w:t xml:space="preserve">2, </w:t>
      </w:r>
      <w:r>
        <w:t>BDR</w:t>
      </w:r>
      <w:r w:rsidRPr="004D2D83">
        <w:rPr>
          <w:lang w:val="el-GR"/>
        </w:rPr>
        <w:t xml:space="preserve"> είναι ο </w:t>
      </w:r>
      <w:r>
        <w:t>R</w:t>
      </w:r>
      <w:r w:rsidRPr="004D2D83">
        <w:rPr>
          <w:lang w:val="el-GR"/>
        </w:rPr>
        <w:t xml:space="preserve">4 </w:t>
      </w:r>
    </w:p>
    <w:p w14:paraId="0FB7B192" w14:textId="5F0314C6" w:rsidR="00B075E6" w:rsidRDefault="004D2D83" w:rsidP="00B075E6">
      <w:pPr>
        <w:rPr>
          <w:lang w:val="el-GR"/>
        </w:rPr>
      </w:pPr>
      <w:r>
        <w:t>WAN</w:t>
      </w:r>
      <w:r w:rsidRPr="004D2D83">
        <w:rPr>
          <w:lang w:val="el-GR"/>
        </w:rPr>
        <w:t xml:space="preserve">4 : </w:t>
      </w:r>
      <w:r>
        <w:t>DR</w:t>
      </w:r>
      <w:r w:rsidRPr="004D2D83">
        <w:rPr>
          <w:lang w:val="el-GR"/>
        </w:rPr>
        <w:t xml:space="preserve"> είναι ο </w:t>
      </w:r>
      <w:r>
        <w:t>R</w:t>
      </w:r>
      <w:r w:rsidRPr="004D2D83">
        <w:rPr>
          <w:lang w:val="el-GR"/>
        </w:rPr>
        <w:t xml:space="preserve">3, </w:t>
      </w:r>
      <w:r>
        <w:t>BDR</w:t>
      </w:r>
      <w:r w:rsidRPr="004D2D83">
        <w:rPr>
          <w:lang w:val="el-GR"/>
        </w:rPr>
        <w:t xml:space="preserve"> είναι ο </w:t>
      </w:r>
      <w:r>
        <w:t>R</w:t>
      </w:r>
      <w:r w:rsidRPr="004D2D83">
        <w:rPr>
          <w:lang w:val="el-GR"/>
        </w:rPr>
        <w:t>5</w:t>
      </w:r>
    </w:p>
    <w:p w14:paraId="2F7974E0" w14:textId="3CF20411" w:rsidR="00B67181" w:rsidRPr="00EB4FE7" w:rsidRDefault="00B67181" w:rsidP="00B075E6">
      <w:pPr>
        <w:rPr>
          <w:lang w:val="el-GR"/>
        </w:rPr>
      </w:pPr>
      <w:r w:rsidRPr="00B67181">
        <w:rPr>
          <w:lang w:val="el-GR"/>
        </w:rPr>
        <w:t xml:space="preserve">Όχι δεν είναι οι αναμενόμενοι, το αναμενόμενο θα ήταν σε όλα τα </w:t>
      </w:r>
      <w:r>
        <w:t>WAN</w:t>
      </w:r>
      <w:r w:rsidRPr="00B67181">
        <w:rPr>
          <w:lang w:val="el-GR"/>
        </w:rPr>
        <w:t xml:space="preserve"> να </w:t>
      </w:r>
      <w:r>
        <w:rPr>
          <w:lang w:val="el-GR"/>
        </w:rPr>
        <w:t xml:space="preserve">είναι οι </w:t>
      </w:r>
      <w:r>
        <w:t>BDRs</w:t>
      </w:r>
      <w:r w:rsidRPr="00B67181">
        <w:rPr>
          <w:lang w:val="el-GR"/>
        </w:rPr>
        <w:t xml:space="preserve">  </w:t>
      </w:r>
      <w:r>
        <w:rPr>
          <w:lang w:val="el-GR"/>
        </w:rPr>
        <w:t xml:space="preserve">σε ρόλο </w:t>
      </w:r>
      <w:r>
        <w:t>DR</w:t>
      </w:r>
      <w:r w:rsidRPr="00B67181">
        <w:rPr>
          <w:lang w:val="el-GR"/>
        </w:rPr>
        <w:t>.</w:t>
      </w:r>
      <w:r w:rsidR="00EB4FE7">
        <w:rPr>
          <w:lang w:val="el-GR"/>
        </w:rPr>
        <w:t xml:space="preserve"> Αυτό συμβαίνει λόγω της σειράς που ορίστηκαν τα δίκτυα από πάνω προς τα κάτω με βάση το σχήμα με αποτέλεσμα να εκλεχθούν κάποιοι </w:t>
      </w:r>
      <w:r w:rsidR="00EB4FE7">
        <w:t>DRs</w:t>
      </w:r>
      <w:r w:rsidR="00EB4FE7" w:rsidRPr="00EB4FE7">
        <w:rPr>
          <w:lang w:val="el-GR"/>
        </w:rPr>
        <w:t xml:space="preserve"> </w:t>
      </w:r>
      <w:r w:rsidR="00EB4FE7">
        <w:rPr>
          <w:lang w:val="el-GR"/>
        </w:rPr>
        <w:t xml:space="preserve">οι οποίοι με την προσθήκη νέω δρομολογητών μεγαλύτερης </w:t>
      </w:r>
      <w:r w:rsidR="00EB4FE7">
        <w:t>RouterID</w:t>
      </w:r>
      <w:r w:rsidR="00EB4FE7" w:rsidRPr="00EB4FE7">
        <w:rPr>
          <w:lang w:val="el-GR"/>
        </w:rPr>
        <w:t xml:space="preserve"> </w:t>
      </w:r>
      <w:r w:rsidR="00EB4FE7">
        <w:rPr>
          <w:lang w:val="el-GR"/>
        </w:rPr>
        <w:t xml:space="preserve">δεν αντικαταστάθηκαν και ούτε πρόκειται παρά μόνο σε ενδεχόμενο αποσύνδεσης της διεπάφης </w:t>
      </w:r>
      <w:r w:rsidR="005D1FF3">
        <w:rPr>
          <w:lang w:val="el-GR"/>
        </w:rPr>
        <w:t xml:space="preserve">του </w:t>
      </w:r>
      <w:r w:rsidR="00EB4FE7">
        <w:rPr>
          <w:lang w:val="el-GR"/>
        </w:rPr>
        <w:t>από το δίκτυο.</w:t>
      </w:r>
    </w:p>
    <w:p w14:paraId="16FC879C" w14:textId="4C7B2142" w:rsidR="00B075E6" w:rsidRDefault="00B075E6" w:rsidP="00B075E6">
      <w:pPr>
        <w:pStyle w:val="3"/>
        <w:rPr>
          <w:lang w:val="el-GR"/>
        </w:rPr>
      </w:pPr>
      <w:r w:rsidRPr="00EB4FE7">
        <w:rPr>
          <w:lang w:val="el-GR"/>
        </w:rPr>
        <w:t>4.12</w:t>
      </w:r>
    </w:p>
    <w:p w14:paraId="1BC5BCDA" w14:textId="31BACB31" w:rsidR="00A6526D" w:rsidRPr="00A6526D" w:rsidRDefault="00A6526D" w:rsidP="00A6526D">
      <w:pPr>
        <w:rPr>
          <w:lang w:val="el-GR"/>
        </w:rPr>
      </w:pPr>
      <w:r w:rsidRPr="00A6526D">
        <w:rPr>
          <w:lang w:val="el-GR"/>
        </w:rPr>
        <w:t xml:space="preserve">Για τον </w:t>
      </w:r>
      <w:r>
        <w:t>R</w:t>
      </w:r>
      <w:r w:rsidRPr="00A6526D">
        <w:rPr>
          <w:lang w:val="el-GR"/>
        </w:rPr>
        <w:t xml:space="preserve">1, </w:t>
      </w:r>
      <w:r>
        <w:t>ABR</w:t>
      </w:r>
      <w:r w:rsidRPr="00A6526D">
        <w:rPr>
          <w:lang w:val="el-GR"/>
        </w:rPr>
        <w:t xml:space="preserve"> της </w:t>
      </w:r>
      <w:r>
        <w:t>Area</w:t>
      </w:r>
      <w:r w:rsidRPr="00A6526D">
        <w:rPr>
          <w:lang w:val="el-GR"/>
        </w:rPr>
        <w:t xml:space="preserve">0 είναι οι </w:t>
      </w:r>
      <w:r>
        <w:t>R</w:t>
      </w:r>
      <w:r w:rsidRPr="00A6526D">
        <w:rPr>
          <w:lang w:val="el-GR"/>
        </w:rPr>
        <w:t xml:space="preserve">2, </w:t>
      </w:r>
      <w:r>
        <w:t>R</w:t>
      </w:r>
      <w:r w:rsidRPr="00A6526D">
        <w:rPr>
          <w:lang w:val="el-GR"/>
        </w:rPr>
        <w:t xml:space="preserve">3. Για τον </w:t>
      </w:r>
      <w:r>
        <w:t>R</w:t>
      </w:r>
      <w:r w:rsidRPr="00A6526D">
        <w:rPr>
          <w:lang w:val="el-GR"/>
        </w:rPr>
        <w:t xml:space="preserve">2, </w:t>
      </w:r>
      <w:r>
        <w:t>ABR</w:t>
      </w:r>
      <w:r w:rsidRPr="00A6526D">
        <w:rPr>
          <w:lang w:val="el-GR"/>
        </w:rPr>
        <w:t xml:space="preserve"> της </w:t>
      </w:r>
      <w:r>
        <w:t>Area</w:t>
      </w:r>
      <w:r w:rsidRPr="00A6526D">
        <w:rPr>
          <w:lang w:val="el-GR"/>
        </w:rPr>
        <w:t xml:space="preserve">0 είναι ο </w:t>
      </w:r>
      <w:r>
        <w:t>R</w:t>
      </w:r>
      <w:r w:rsidRPr="00A6526D">
        <w:rPr>
          <w:lang w:val="el-GR"/>
        </w:rPr>
        <w:t xml:space="preserve">3. Για τον </w:t>
      </w:r>
      <w:r>
        <w:t>R</w:t>
      </w:r>
      <w:r w:rsidRPr="00A6526D">
        <w:rPr>
          <w:lang w:val="el-GR"/>
        </w:rPr>
        <w:t xml:space="preserve">3, </w:t>
      </w:r>
      <w:r>
        <w:t>ABR</w:t>
      </w:r>
      <w:r w:rsidRPr="00A6526D">
        <w:rPr>
          <w:lang w:val="el-GR"/>
        </w:rPr>
        <w:t xml:space="preserve"> της </w:t>
      </w:r>
      <w:r>
        <w:t>Area</w:t>
      </w:r>
      <w:r w:rsidRPr="00A6526D">
        <w:rPr>
          <w:lang w:val="el-GR"/>
        </w:rPr>
        <w:t xml:space="preserve">0 είναι ο </w:t>
      </w:r>
      <w:r>
        <w:t>R</w:t>
      </w:r>
      <w:r w:rsidRPr="00A6526D">
        <w:rPr>
          <w:lang w:val="el-GR"/>
        </w:rPr>
        <w:t xml:space="preserve">2. Για τον </w:t>
      </w:r>
      <w:r>
        <w:t>R</w:t>
      </w:r>
      <w:r w:rsidRPr="00A6526D">
        <w:rPr>
          <w:lang w:val="el-GR"/>
        </w:rPr>
        <w:t xml:space="preserve">4, </w:t>
      </w:r>
      <w:r>
        <w:t>ABR</w:t>
      </w:r>
      <w:r w:rsidRPr="00A6526D">
        <w:rPr>
          <w:lang w:val="el-GR"/>
        </w:rPr>
        <w:t xml:space="preserve"> της </w:t>
      </w:r>
      <w:r>
        <w:t>Area</w:t>
      </w:r>
      <w:r w:rsidRPr="00A6526D">
        <w:rPr>
          <w:lang w:val="el-GR"/>
        </w:rPr>
        <w:t xml:space="preserve">1 είναι ο </w:t>
      </w:r>
      <w:r>
        <w:t>R</w:t>
      </w:r>
      <w:r w:rsidRPr="00A6526D">
        <w:rPr>
          <w:lang w:val="el-GR"/>
        </w:rPr>
        <w:t xml:space="preserve">2 και τέλος για τον </w:t>
      </w:r>
      <w:r>
        <w:t>R</w:t>
      </w:r>
      <w:r w:rsidRPr="00A6526D">
        <w:rPr>
          <w:lang w:val="el-GR"/>
        </w:rPr>
        <w:t xml:space="preserve">5, </w:t>
      </w:r>
      <w:r>
        <w:t>ABR</w:t>
      </w:r>
      <w:r w:rsidRPr="00A6526D">
        <w:rPr>
          <w:lang w:val="el-GR"/>
        </w:rPr>
        <w:t xml:space="preserve"> της </w:t>
      </w:r>
      <w:r>
        <w:t>Area</w:t>
      </w:r>
      <w:r w:rsidRPr="00A6526D">
        <w:rPr>
          <w:lang w:val="el-GR"/>
        </w:rPr>
        <w:t xml:space="preserve">2 είναι ο </w:t>
      </w:r>
      <w:r>
        <w:t>R</w:t>
      </w:r>
      <w:r w:rsidRPr="00A6526D">
        <w:rPr>
          <w:lang w:val="el-GR"/>
        </w:rPr>
        <w:t>3.</w:t>
      </w:r>
    </w:p>
    <w:p w14:paraId="1C1C5BCD" w14:textId="1E437BA0" w:rsidR="00B075E6" w:rsidRDefault="004D3991" w:rsidP="00B075E6">
      <w:pPr>
        <w:rPr>
          <w:lang w:val="el-GR"/>
        </w:rPr>
      </w:pPr>
      <w:r w:rsidRPr="004D3991">
        <w:rPr>
          <w:noProof/>
          <w:lang w:val="el-GR"/>
        </w:rPr>
        <w:drawing>
          <wp:inline distT="0" distB="0" distL="0" distR="0" wp14:anchorId="1DEA6E5C" wp14:editId="5A55203D">
            <wp:extent cx="5295568" cy="1077235"/>
            <wp:effectExtent l="0" t="0" r="0" b="0"/>
            <wp:docPr id="144344398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439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6564" cy="10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78E2" w14:textId="401C37E4" w:rsidR="004D3991" w:rsidRDefault="004D3991" w:rsidP="00B075E6">
      <w:pPr>
        <w:rPr>
          <w:lang w:val="el-GR"/>
        </w:rPr>
      </w:pPr>
      <w:r w:rsidRPr="004D3991">
        <w:rPr>
          <w:noProof/>
          <w:lang w:val="el-GR"/>
        </w:rPr>
        <w:lastRenderedPageBreak/>
        <w:drawing>
          <wp:inline distT="0" distB="0" distL="0" distR="0" wp14:anchorId="3618B64E" wp14:editId="5223EC0A">
            <wp:extent cx="5319422" cy="731773"/>
            <wp:effectExtent l="0" t="0" r="0" b="0"/>
            <wp:docPr id="146371788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178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0446" cy="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F6A9" w14:textId="34C52EA0" w:rsidR="004D3991" w:rsidRDefault="004D3991" w:rsidP="00B075E6">
      <w:pPr>
        <w:rPr>
          <w:lang w:val="el-GR"/>
        </w:rPr>
      </w:pPr>
      <w:r w:rsidRPr="004D3991">
        <w:rPr>
          <w:noProof/>
          <w:lang w:val="el-GR"/>
        </w:rPr>
        <w:drawing>
          <wp:inline distT="0" distB="0" distL="0" distR="0" wp14:anchorId="71951D0A" wp14:editId="27145C1A">
            <wp:extent cx="5335325" cy="709044"/>
            <wp:effectExtent l="0" t="0" r="0" b="0"/>
            <wp:docPr id="6149140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14004" name=""/>
                    <pic:cNvPicPr/>
                  </pic:nvPicPr>
                  <pic:blipFill rotWithShape="1">
                    <a:blip r:embed="rId48"/>
                    <a:srcRect l="744"/>
                    <a:stretch/>
                  </pic:blipFill>
                  <pic:spPr bwMode="auto">
                    <a:xfrm>
                      <a:off x="0" y="0"/>
                      <a:ext cx="5343524" cy="71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6ECF5" w14:textId="46E7E062" w:rsidR="004D3991" w:rsidRDefault="004D3991">
      <w:pPr>
        <w:rPr>
          <w:lang w:val="el-GR"/>
        </w:rPr>
      </w:pPr>
      <w:r w:rsidRPr="004D3991">
        <w:rPr>
          <w:noProof/>
          <w:lang w:val="el-GR"/>
        </w:rPr>
        <w:drawing>
          <wp:inline distT="0" distB="0" distL="0" distR="0" wp14:anchorId="4897EB2A" wp14:editId="6C3E4ABF">
            <wp:extent cx="5351227" cy="638815"/>
            <wp:effectExtent l="0" t="0" r="0" b="0"/>
            <wp:docPr id="11502957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957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4838" cy="6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2930" w14:textId="6B1EEFFF" w:rsidR="004D3991" w:rsidRDefault="004D3991">
      <w:pPr>
        <w:rPr>
          <w:lang w:val="el-GR"/>
        </w:rPr>
      </w:pPr>
      <w:r w:rsidRPr="004D3991">
        <w:rPr>
          <w:noProof/>
          <w:lang w:val="el-GR"/>
        </w:rPr>
        <w:drawing>
          <wp:inline distT="0" distB="0" distL="0" distR="0" wp14:anchorId="1CE9E966" wp14:editId="5EB64649">
            <wp:extent cx="5375293" cy="803082"/>
            <wp:effectExtent l="0" t="0" r="0" b="0"/>
            <wp:docPr id="77357416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741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4394" cy="81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86FE" w14:textId="77777777" w:rsidR="004D3991" w:rsidRPr="00EB4FE7" w:rsidRDefault="004D3991" w:rsidP="00B075E6">
      <w:pPr>
        <w:rPr>
          <w:lang w:val="el-GR"/>
        </w:rPr>
      </w:pPr>
    </w:p>
    <w:p w14:paraId="44EE37F3" w14:textId="5D453D60" w:rsidR="00B075E6" w:rsidRDefault="00B075E6" w:rsidP="00A6526D">
      <w:pPr>
        <w:pStyle w:val="3"/>
        <w:rPr>
          <w:lang w:val="el-GR"/>
        </w:rPr>
      </w:pPr>
      <w:r w:rsidRPr="00A957BE">
        <w:rPr>
          <w:lang w:val="el-GR"/>
        </w:rPr>
        <w:t>4.13</w:t>
      </w:r>
    </w:p>
    <w:p w14:paraId="5F93BE86" w14:textId="209966B4" w:rsidR="00A6526D" w:rsidRPr="0093548D" w:rsidRDefault="0093548D" w:rsidP="00A6526D">
      <w:pPr>
        <w:rPr>
          <w:lang w:val="el-GR"/>
        </w:rPr>
      </w:pPr>
      <w:r>
        <w:t>Summary</w:t>
      </w:r>
      <w:r w:rsidRPr="00F4064E">
        <w:rPr>
          <w:lang w:val="el-GR"/>
        </w:rPr>
        <w:t xml:space="preserve"> </w:t>
      </w:r>
      <w:r>
        <w:t>LSA</w:t>
      </w:r>
      <w:r>
        <w:rPr>
          <w:lang w:val="el-GR"/>
        </w:rPr>
        <w:t>.</w:t>
      </w:r>
    </w:p>
    <w:p w14:paraId="7D48BE52" w14:textId="46C8B5AC" w:rsidR="00B075E6" w:rsidRPr="00F4064E" w:rsidRDefault="00B075E6" w:rsidP="00B075E6">
      <w:pPr>
        <w:pStyle w:val="3"/>
        <w:rPr>
          <w:lang w:val="el-GR"/>
        </w:rPr>
      </w:pPr>
      <w:r w:rsidRPr="00F4064E">
        <w:rPr>
          <w:lang w:val="el-GR"/>
        </w:rPr>
        <w:t>4.14</w:t>
      </w:r>
    </w:p>
    <w:p w14:paraId="53EF3B11" w14:textId="1CD583F3" w:rsidR="00B075E6" w:rsidRPr="00F4064E" w:rsidRDefault="00F4064E" w:rsidP="00B075E6">
      <w:pPr>
        <w:rPr>
          <w:lang w:val="el-GR"/>
        </w:rPr>
      </w:pPr>
      <w:r w:rsidRPr="00F4064E">
        <w:rPr>
          <w:lang w:val="el-GR"/>
        </w:rPr>
        <w:t xml:space="preserve">Βλέπουμε 3 </w:t>
      </w:r>
      <w:r>
        <w:t>Router</w:t>
      </w:r>
      <w:r w:rsidRPr="00F4064E">
        <w:rPr>
          <w:lang w:val="el-GR"/>
        </w:rPr>
        <w:t xml:space="preserve"> </w:t>
      </w:r>
      <w:r>
        <w:t>LSA</w:t>
      </w:r>
      <w:r w:rsidRPr="00F4064E">
        <w:rPr>
          <w:lang w:val="el-GR"/>
        </w:rPr>
        <w:t xml:space="preserve">, 2 </w:t>
      </w:r>
      <w:r>
        <w:t>Network</w:t>
      </w:r>
      <w:r w:rsidRPr="00F4064E">
        <w:rPr>
          <w:lang w:val="el-GR"/>
        </w:rPr>
        <w:t xml:space="preserve"> </w:t>
      </w:r>
      <w:r>
        <w:t>LSA</w:t>
      </w:r>
      <w:r w:rsidRPr="00F4064E">
        <w:rPr>
          <w:lang w:val="el-GR"/>
        </w:rPr>
        <w:t xml:space="preserve"> και 4 </w:t>
      </w:r>
      <w:r>
        <w:t>Summary</w:t>
      </w:r>
      <w:r w:rsidRPr="00F4064E">
        <w:rPr>
          <w:lang w:val="el-GR"/>
        </w:rPr>
        <w:t xml:space="preserve"> </w:t>
      </w:r>
      <w:r>
        <w:t>LSA</w:t>
      </w:r>
      <w:r w:rsidRPr="00F4064E">
        <w:rPr>
          <w:lang w:val="el-GR"/>
        </w:rPr>
        <w:t xml:space="preserve">, 9 στο σύνολο. </w:t>
      </w:r>
      <w:r>
        <w:t>Τα 3 Router LSA οφείλονται στους 3 δρομολογητές του Area0.</w:t>
      </w:r>
    </w:p>
    <w:p w14:paraId="27569EFA" w14:textId="26A5A03D" w:rsidR="00B075E6" w:rsidRDefault="00B075E6" w:rsidP="00B075E6">
      <w:pPr>
        <w:pStyle w:val="3"/>
      </w:pPr>
      <w:r>
        <w:t>4.15</w:t>
      </w:r>
    </w:p>
    <w:p w14:paraId="5406644F" w14:textId="0EC5A56F" w:rsidR="00B075E6" w:rsidRPr="00B075E6" w:rsidRDefault="008F7D5E" w:rsidP="00B075E6">
      <w:r w:rsidRPr="008F7D5E">
        <w:rPr>
          <w:noProof/>
        </w:rPr>
        <w:drawing>
          <wp:inline distT="0" distB="0" distL="0" distR="0" wp14:anchorId="4F683B09" wp14:editId="6CADAC72">
            <wp:extent cx="6115904" cy="2305372"/>
            <wp:effectExtent l="0" t="0" r="0" b="0"/>
            <wp:docPr id="7567416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41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A4FE" w14:textId="3E105999" w:rsidR="00B075E6" w:rsidRPr="00A957BE" w:rsidRDefault="00B075E6" w:rsidP="00B075E6">
      <w:pPr>
        <w:pStyle w:val="3"/>
        <w:rPr>
          <w:lang w:val="el-GR"/>
        </w:rPr>
      </w:pPr>
      <w:r w:rsidRPr="00A957BE">
        <w:rPr>
          <w:lang w:val="el-GR"/>
        </w:rPr>
        <w:t>4.16</w:t>
      </w:r>
    </w:p>
    <w:p w14:paraId="6BDDF61D" w14:textId="3F91040F" w:rsidR="00B075E6" w:rsidRPr="0093000E" w:rsidRDefault="0093000E" w:rsidP="00B075E6">
      <w:pPr>
        <w:rPr>
          <w:lang w:val="el-GR"/>
        </w:rPr>
      </w:pPr>
      <w:r w:rsidRPr="0093000E">
        <w:rPr>
          <w:lang w:val="el-GR"/>
        </w:rPr>
        <w:t xml:space="preserve">Το </w:t>
      </w:r>
      <w:r>
        <w:t>LinkID</w:t>
      </w:r>
      <w:r w:rsidRPr="0093000E">
        <w:rPr>
          <w:lang w:val="el-GR"/>
        </w:rPr>
        <w:t xml:space="preserve"> από κάθε </w:t>
      </w:r>
      <w:r>
        <w:t>RouterLSA</w:t>
      </w:r>
      <w:r w:rsidRPr="0093000E">
        <w:rPr>
          <w:lang w:val="el-GR"/>
        </w:rPr>
        <w:t xml:space="preserve"> στη βάση του </w:t>
      </w:r>
      <w:r>
        <w:t>R</w:t>
      </w:r>
      <w:r w:rsidRPr="0093000E">
        <w:rPr>
          <w:lang w:val="el-GR"/>
        </w:rPr>
        <w:t xml:space="preserve">1 είναι το </w:t>
      </w:r>
      <w:r>
        <w:t>RouterID</w:t>
      </w:r>
      <w:r w:rsidRPr="0093000E">
        <w:rPr>
          <w:lang w:val="el-GR"/>
        </w:rPr>
        <w:t xml:space="preserve"> του δρομολογητή που το παράγει, δηλαδή η διεύθυνση </w:t>
      </w:r>
      <w:r>
        <w:t>IP</w:t>
      </w:r>
      <w:r w:rsidRPr="0093000E">
        <w:rPr>
          <w:lang w:val="el-GR"/>
        </w:rPr>
        <w:t xml:space="preserve"> που αναθέσαμε στη </w:t>
      </w:r>
      <w:r>
        <w:t>Loopback</w:t>
      </w:r>
      <w:r w:rsidRPr="0093000E">
        <w:rPr>
          <w:lang w:val="el-GR"/>
        </w:rPr>
        <w:t xml:space="preserve"> των </w:t>
      </w:r>
      <w:r>
        <w:t>R</w:t>
      </w:r>
      <w:r w:rsidRPr="0093000E">
        <w:rPr>
          <w:lang w:val="el-GR"/>
        </w:rPr>
        <w:t xml:space="preserve">1, </w:t>
      </w:r>
      <w:r>
        <w:t>R</w:t>
      </w:r>
      <w:r w:rsidRPr="0093000E">
        <w:rPr>
          <w:lang w:val="el-GR"/>
        </w:rPr>
        <w:t xml:space="preserve">2 και </w:t>
      </w:r>
      <w:r>
        <w:t>R</w:t>
      </w:r>
      <w:r w:rsidRPr="0093000E">
        <w:rPr>
          <w:lang w:val="el-GR"/>
        </w:rPr>
        <w:t>3 αντίστοιχα.</w:t>
      </w:r>
    </w:p>
    <w:p w14:paraId="7A2B6D29" w14:textId="2DBC58F0" w:rsidR="00B075E6" w:rsidRPr="00A957BE" w:rsidRDefault="00B075E6" w:rsidP="00B075E6">
      <w:pPr>
        <w:pStyle w:val="3"/>
        <w:rPr>
          <w:lang w:val="el-GR"/>
        </w:rPr>
      </w:pPr>
      <w:r w:rsidRPr="00B075E6">
        <w:rPr>
          <w:lang w:val="el-GR"/>
        </w:rPr>
        <w:lastRenderedPageBreak/>
        <w:t>4.17</w:t>
      </w:r>
    </w:p>
    <w:p w14:paraId="1AE93F2D" w14:textId="25EDCFFE" w:rsidR="00B075E6" w:rsidRPr="00EB311A" w:rsidRDefault="00EB311A" w:rsidP="00B075E6">
      <w:pPr>
        <w:rPr>
          <w:lang w:val="el-GR"/>
        </w:rPr>
      </w:pPr>
      <w:r w:rsidRPr="00EB311A">
        <w:rPr>
          <w:lang w:val="el-GR"/>
        </w:rPr>
        <w:t xml:space="preserve">Για τις </w:t>
      </w:r>
      <w:r>
        <w:t>Area</w:t>
      </w:r>
      <w:r w:rsidRPr="00EB311A">
        <w:rPr>
          <w:lang w:val="el-GR"/>
        </w:rPr>
        <w:t xml:space="preserve"> 0 και </w:t>
      </w:r>
      <w:r>
        <w:t>Area</w:t>
      </w:r>
      <w:r w:rsidRPr="00EB311A">
        <w:rPr>
          <w:lang w:val="el-GR"/>
        </w:rPr>
        <w:t xml:space="preserve"> 1.</w:t>
      </w:r>
    </w:p>
    <w:p w14:paraId="4B47C671" w14:textId="037B8E76" w:rsidR="00B075E6" w:rsidRPr="000F6BD7" w:rsidRDefault="00B075E6" w:rsidP="00B075E6">
      <w:pPr>
        <w:pStyle w:val="3"/>
      </w:pPr>
      <w:r w:rsidRPr="000F6BD7">
        <w:t>4.18</w:t>
      </w:r>
    </w:p>
    <w:p w14:paraId="6F242701" w14:textId="77777777" w:rsidR="00BE5426" w:rsidRDefault="000F6BD7" w:rsidP="00B075E6">
      <w:r>
        <w:t xml:space="preserve">Έχει συνολικά 16 LSA. </w:t>
      </w:r>
    </w:p>
    <w:p w14:paraId="6BAA683C" w14:textId="77777777" w:rsidR="00BE5426" w:rsidRDefault="000F6BD7" w:rsidP="00B075E6">
      <w:r>
        <w:t xml:space="preserve">Area 0 : 3 Router LSA, 2 Network LSA, 4 Summary LSA </w:t>
      </w:r>
    </w:p>
    <w:p w14:paraId="29549814" w14:textId="76BB173D" w:rsidR="00B075E6" w:rsidRPr="000F6BD7" w:rsidRDefault="000F6BD7" w:rsidP="00B075E6">
      <w:r>
        <w:t>Area 1 : 2 Router LSA , 1 Network LSA, 4 Sum</w:t>
      </w:r>
      <w:r w:rsidR="00BE5426">
        <w:t>mary LSA</w:t>
      </w:r>
    </w:p>
    <w:p w14:paraId="766110EF" w14:textId="38F5A51D" w:rsidR="00E94A96" w:rsidRPr="00A957BE" w:rsidRDefault="00B075E6" w:rsidP="00B075E6">
      <w:pPr>
        <w:pStyle w:val="3"/>
        <w:rPr>
          <w:lang w:val="el-GR"/>
        </w:rPr>
      </w:pPr>
      <w:r w:rsidRPr="00EB311A">
        <w:rPr>
          <w:lang w:val="el-GR"/>
        </w:rPr>
        <w:t>4.19</w:t>
      </w:r>
    </w:p>
    <w:p w14:paraId="7537173D" w14:textId="2376AD91" w:rsidR="00E94A96" w:rsidRDefault="00E94A96" w:rsidP="00E94A96">
      <w:r>
        <w:t>T</w:t>
      </w:r>
      <w:r w:rsidRPr="00E94A96">
        <w:rPr>
          <w:lang w:val="el-GR"/>
        </w:rPr>
        <w:t xml:space="preserve">ο </w:t>
      </w:r>
      <w:r>
        <w:t>Link</w:t>
      </w:r>
      <w:r w:rsidRPr="00E94A96">
        <w:rPr>
          <w:lang w:val="el-GR"/>
        </w:rPr>
        <w:t xml:space="preserve"> </w:t>
      </w:r>
      <w:r>
        <w:t>ID</w:t>
      </w:r>
      <w:r w:rsidRPr="00E94A96">
        <w:rPr>
          <w:lang w:val="el-GR"/>
        </w:rPr>
        <w:t xml:space="preserve"> έχει προκύψει ως η διεύθυνση </w:t>
      </w:r>
      <w:r>
        <w:t>IPv</w:t>
      </w:r>
      <w:r w:rsidRPr="00E94A96">
        <w:rPr>
          <w:lang w:val="el-GR"/>
        </w:rPr>
        <w:t xml:space="preserve">4 του </w:t>
      </w:r>
      <w:r>
        <w:t>DR</w:t>
      </w:r>
      <w:r w:rsidRPr="00E94A96">
        <w:rPr>
          <w:lang w:val="el-GR"/>
        </w:rPr>
        <w:t xml:space="preserve"> σε κάθε </w:t>
      </w:r>
      <w:r>
        <w:t>Link</w:t>
      </w:r>
      <w:r w:rsidRPr="00E94A96">
        <w:rPr>
          <w:lang w:val="el-GR"/>
        </w:rPr>
        <w:t xml:space="preserve">. Ειδικότερα, στο </w:t>
      </w:r>
      <w:r>
        <w:t>link</w:t>
      </w:r>
      <w:r w:rsidRPr="00E94A96">
        <w:rPr>
          <w:lang w:val="el-GR"/>
        </w:rPr>
        <w:t xml:space="preserve"> </w:t>
      </w:r>
      <w:r>
        <w:t>WAN</w:t>
      </w:r>
      <w:r w:rsidRPr="00E94A96">
        <w:rPr>
          <w:lang w:val="el-GR"/>
        </w:rPr>
        <w:t xml:space="preserve">1, </w:t>
      </w:r>
      <w:r>
        <w:t>DR</w:t>
      </w:r>
      <w:r w:rsidRPr="00E94A96">
        <w:rPr>
          <w:lang w:val="el-GR"/>
        </w:rPr>
        <w:t xml:space="preserve"> είναι ο </w:t>
      </w:r>
      <w:r>
        <w:t>R</w:t>
      </w:r>
      <w:r w:rsidRPr="00E94A96">
        <w:rPr>
          <w:lang w:val="el-GR"/>
        </w:rPr>
        <w:t xml:space="preserve">1 (αφού έγινε πρώτος </w:t>
      </w:r>
      <w:r>
        <w:t>configured</w:t>
      </w:r>
      <w:r w:rsidRPr="00E94A96">
        <w:rPr>
          <w:lang w:val="el-GR"/>
        </w:rPr>
        <w:t xml:space="preserve">), οπότε και </w:t>
      </w:r>
      <w:r>
        <w:t>LinkID</w:t>
      </w:r>
      <w:r w:rsidRPr="00E94A96">
        <w:rPr>
          <w:lang w:val="el-GR"/>
        </w:rPr>
        <w:t xml:space="preserve"> = 10.1.1.1. </w:t>
      </w:r>
      <w:r w:rsidRPr="001F6525">
        <w:rPr>
          <w:lang w:val="el-GR"/>
        </w:rPr>
        <w:t>Αντίστοιχα</w:t>
      </w:r>
      <w:r w:rsidRPr="00A957BE">
        <w:t xml:space="preserve">, </w:t>
      </w:r>
      <w:r>
        <w:t>LinkID</w:t>
      </w:r>
      <w:r w:rsidRPr="001F6525">
        <w:rPr>
          <w:vertAlign w:val="subscript"/>
        </w:rPr>
        <w:t>WAN</w:t>
      </w:r>
      <w:r w:rsidRPr="00A957BE">
        <w:rPr>
          <w:vertAlign w:val="subscript"/>
        </w:rPr>
        <w:t>2</w:t>
      </w:r>
      <w:r w:rsidRPr="00A957BE">
        <w:t xml:space="preserve"> = 10.1.1.5, </w:t>
      </w:r>
      <w:r>
        <w:t>LinkID</w:t>
      </w:r>
      <w:r w:rsidRPr="001F6525">
        <w:rPr>
          <w:vertAlign w:val="subscript"/>
        </w:rPr>
        <w:t>WAN</w:t>
      </w:r>
      <w:r w:rsidRPr="00A957BE">
        <w:rPr>
          <w:vertAlign w:val="subscript"/>
        </w:rPr>
        <w:t>3</w:t>
      </w:r>
      <w:r w:rsidRPr="00A957BE">
        <w:t xml:space="preserve"> = 10.1.1.9</w:t>
      </w:r>
    </w:p>
    <w:p w14:paraId="6D39A9DC" w14:textId="27C0E144" w:rsidR="00F705AB" w:rsidRPr="00F705AB" w:rsidRDefault="00F705AB" w:rsidP="00E94A96"/>
    <w:p w14:paraId="42CC0A20" w14:textId="77777777" w:rsidR="00E94A96" w:rsidRPr="00F705AB" w:rsidRDefault="00E94A96">
      <w:pPr>
        <w:rPr>
          <w:rFonts w:asciiTheme="majorHAnsi" w:eastAsiaTheme="majorEastAsia" w:hAnsiTheme="majorHAnsi" w:cstheme="majorBidi"/>
          <w:b/>
          <w:color w:val="830F0E" w:themeColor="accent1" w:themeShade="BF"/>
          <w:szCs w:val="24"/>
        </w:rPr>
      </w:pPr>
      <w:r w:rsidRPr="00A957BE">
        <w:br w:type="page"/>
      </w:r>
    </w:p>
    <w:p w14:paraId="5897A3FD" w14:textId="414FA30C" w:rsidR="00B075E6" w:rsidRDefault="00B075E6" w:rsidP="00B075E6">
      <w:pPr>
        <w:pStyle w:val="3"/>
      </w:pPr>
      <w:r w:rsidRPr="00A957BE">
        <w:lastRenderedPageBreak/>
        <w:t>4.20</w:t>
      </w:r>
    </w:p>
    <w:p w14:paraId="76770245" w14:textId="5BDB0E1B" w:rsidR="00786241" w:rsidRDefault="00F705AB" w:rsidP="00F705AB">
      <w:r>
        <w:t xml:space="preserve">Έχει συνολικά 16 LSA. </w:t>
      </w:r>
    </w:p>
    <w:p w14:paraId="029754BA" w14:textId="08F69321" w:rsidR="00F705AB" w:rsidRDefault="00F705AB" w:rsidP="00F705AB">
      <w:r>
        <w:t xml:space="preserve">Area 0 : 3 Router , 2 Network , 4 Summary </w:t>
      </w:r>
    </w:p>
    <w:p w14:paraId="2596CC0D" w14:textId="251ED934" w:rsidR="00BF4A3A" w:rsidRDefault="00F705AB" w:rsidP="00F705AB">
      <w:r>
        <w:t>Area 2 : 2 Router , 1 Network , 4 Summary</w:t>
      </w:r>
    </w:p>
    <w:p w14:paraId="6C3A679F" w14:textId="48B34EEA" w:rsidR="00BF4A3A" w:rsidRPr="00BF4A3A" w:rsidRDefault="00BF4A3A" w:rsidP="00F705AB">
      <w:pPr>
        <w:rPr>
          <w:lang w:val="el-GR"/>
        </w:rPr>
      </w:pPr>
      <w:r w:rsidRPr="00BF4A3A">
        <w:rPr>
          <w:lang w:val="el-GR"/>
        </w:rPr>
        <w:t xml:space="preserve">Σχετικά με το πλήθος των </w:t>
      </w:r>
      <w:r>
        <w:t>Summary</w:t>
      </w:r>
      <w:r w:rsidRPr="00BF4A3A">
        <w:rPr>
          <w:lang w:val="el-GR"/>
        </w:rPr>
        <w:t xml:space="preserve"> </w:t>
      </w:r>
      <w:r>
        <w:t>LSA</w:t>
      </w:r>
      <w:r w:rsidRPr="00BF4A3A">
        <w:rPr>
          <w:lang w:val="el-GR"/>
        </w:rPr>
        <w:t>, βλέπουμε πως και στις 2 περιοχές είναι 4. Για την περιοχή 0, έχουμε μία εγγραφή ανά σύνδεση εκτός της περιοχής 0 (</w:t>
      </w:r>
      <w:r>
        <w:t>WAN</w:t>
      </w:r>
      <w:r w:rsidRPr="00BF4A3A">
        <w:rPr>
          <w:lang w:val="el-GR"/>
        </w:rPr>
        <w:t xml:space="preserve">3, </w:t>
      </w:r>
      <w:r>
        <w:t>WAN</w:t>
      </w:r>
      <w:r w:rsidRPr="00BF4A3A">
        <w:rPr>
          <w:lang w:val="el-GR"/>
        </w:rPr>
        <w:t xml:space="preserve">4, </w:t>
      </w:r>
      <w:r>
        <w:t>LAN</w:t>
      </w:r>
      <w:r w:rsidRPr="00BF4A3A">
        <w:rPr>
          <w:lang w:val="el-GR"/>
        </w:rPr>
        <w:t xml:space="preserve">1, </w:t>
      </w:r>
      <w:r>
        <w:t>LAN</w:t>
      </w:r>
      <w:r w:rsidRPr="00BF4A3A">
        <w:rPr>
          <w:lang w:val="el-GR"/>
        </w:rPr>
        <w:t>2) και αντίστοιχα για την περιοχή 2 έχουμε μία εγγραφή ανά σύνδεση εκτός της περιοχής 2 (</w:t>
      </w:r>
      <w:r>
        <w:t>WAN</w:t>
      </w:r>
      <w:r w:rsidRPr="00BF4A3A">
        <w:rPr>
          <w:lang w:val="el-GR"/>
        </w:rPr>
        <w:t xml:space="preserve">1, </w:t>
      </w:r>
      <w:r>
        <w:t>WAN</w:t>
      </w:r>
      <w:r w:rsidRPr="00BF4A3A">
        <w:rPr>
          <w:lang w:val="el-GR"/>
        </w:rPr>
        <w:t xml:space="preserve">2, </w:t>
      </w:r>
      <w:r>
        <w:t>WAN</w:t>
      </w:r>
      <w:r w:rsidRPr="00BF4A3A">
        <w:rPr>
          <w:lang w:val="el-GR"/>
        </w:rPr>
        <w:t xml:space="preserve">3, </w:t>
      </w:r>
      <w:r>
        <w:t>LAN</w:t>
      </w:r>
      <w:r w:rsidRPr="00BF4A3A">
        <w:rPr>
          <w:lang w:val="el-GR"/>
        </w:rPr>
        <w:t>1)</w:t>
      </w:r>
    </w:p>
    <w:p w14:paraId="2CE2D6F5" w14:textId="4E9156D0" w:rsidR="00BF4A3A" w:rsidRDefault="00BF4A3A" w:rsidP="00BF4A3A">
      <w:pPr>
        <w:pStyle w:val="3"/>
      </w:pPr>
      <w:r w:rsidRPr="00BF4A3A">
        <w:rPr>
          <w:lang w:val="el-GR"/>
        </w:rPr>
        <w:t>4.2</w:t>
      </w:r>
      <w:r>
        <w:t>1</w:t>
      </w:r>
    </w:p>
    <w:p w14:paraId="023AD1F2" w14:textId="77777777" w:rsidR="00B86AE0" w:rsidRDefault="00B86AE0" w:rsidP="00BF4A3A">
      <w:r w:rsidRPr="00B86AE0">
        <w:rPr>
          <w:lang w:val="el-GR"/>
        </w:rPr>
        <w:t xml:space="preserve">Περιοχή 0: </w:t>
      </w:r>
    </w:p>
    <w:p w14:paraId="74F0A24C" w14:textId="77777777" w:rsidR="00B86AE0" w:rsidRPr="00B86AE0" w:rsidRDefault="00B86AE0" w:rsidP="00B86AE0">
      <w:pPr>
        <w:pStyle w:val="af9"/>
        <w:numPr>
          <w:ilvl w:val="0"/>
          <w:numId w:val="18"/>
        </w:numPr>
        <w:rPr>
          <w:lang w:val="el-GR"/>
        </w:rPr>
      </w:pPr>
      <w:r>
        <w:t>LinkID</w:t>
      </w:r>
      <w:r w:rsidRPr="00B86AE0">
        <w:rPr>
          <w:lang w:val="el-GR"/>
        </w:rPr>
        <w:t xml:space="preserve"> = 10.1.1.8, αποτελεί το </w:t>
      </w:r>
      <w:r>
        <w:t>WAN</w:t>
      </w:r>
      <w:r w:rsidRPr="00B86AE0">
        <w:rPr>
          <w:lang w:val="el-GR"/>
        </w:rPr>
        <w:t>3 (10.1.1.8/30)</w:t>
      </w:r>
    </w:p>
    <w:p w14:paraId="54019290" w14:textId="77777777" w:rsidR="00B86AE0" w:rsidRPr="00B86AE0" w:rsidRDefault="00B86AE0" w:rsidP="00B86AE0">
      <w:pPr>
        <w:pStyle w:val="af9"/>
        <w:numPr>
          <w:ilvl w:val="0"/>
          <w:numId w:val="18"/>
        </w:numPr>
        <w:rPr>
          <w:lang w:val="el-GR"/>
        </w:rPr>
      </w:pPr>
      <w:r>
        <w:t>LinkID</w:t>
      </w:r>
      <w:r w:rsidRPr="00B86AE0">
        <w:rPr>
          <w:lang w:val="el-GR"/>
        </w:rPr>
        <w:t xml:space="preserve"> = 10.1.1.12, αποτελεί το </w:t>
      </w:r>
      <w:r>
        <w:t>WAN</w:t>
      </w:r>
      <w:r w:rsidRPr="00B86AE0">
        <w:rPr>
          <w:lang w:val="el-GR"/>
        </w:rPr>
        <w:t>4 (10.1.1.12/30)</w:t>
      </w:r>
    </w:p>
    <w:p w14:paraId="6714A29E" w14:textId="77777777" w:rsidR="00B86AE0" w:rsidRPr="00B86AE0" w:rsidRDefault="00B86AE0" w:rsidP="00B86AE0">
      <w:pPr>
        <w:pStyle w:val="af9"/>
        <w:numPr>
          <w:ilvl w:val="0"/>
          <w:numId w:val="18"/>
        </w:numPr>
        <w:rPr>
          <w:lang w:val="el-GR"/>
        </w:rPr>
      </w:pPr>
      <w:r>
        <w:t>LinkID</w:t>
      </w:r>
      <w:r w:rsidRPr="00B86AE0">
        <w:rPr>
          <w:lang w:val="el-GR"/>
        </w:rPr>
        <w:t xml:space="preserve"> = 192.168.1.0, αποτελεί το </w:t>
      </w:r>
      <w:r>
        <w:t>LAN</w:t>
      </w:r>
      <w:r w:rsidRPr="00B86AE0">
        <w:rPr>
          <w:lang w:val="el-GR"/>
        </w:rPr>
        <w:t>1 (192.168.1.0/24)</w:t>
      </w:r>
    </w:p>
    <w:p w14:paraId="4FE526C4" w14:textId="636CFC37" w:rsidR="00BF4A3A" w:rsidRPr="00B86AE0" w:rsidRDefault="00B86AE0" w:rsidP="00B86AE0">
      <w:pPr>
        <w:pStyle w:val="af9"/>
        <w:numPr>
          <w:ilvl w:val="0"/>
          <w:numId w:val="18"/>
        </w:numPr>
        <w:rPr>
          <w:lang w:val="el-GR"/>
        </w:rPr>
      </w:pPr>
      <w:r>
        <w:t>LinkID</w:t>
      </w:r>
      <w:r w:rsidRPr="00B86AE0">
        <w:rPr>
          <w:lang w:val="el-GR"/>
        </w:rPr>
        <w:t xml:space="preserve"> = 192.168.2.0, αποτελεί το </w:t>
      </w:r>
      <w:r>
        <w:t>LAN</w:t>
      </w:r>
      <w:r w:rsidRPr="00B86AE0">
        <w:rPr>
          <w:lang w:val="el-GR"/>
        </w:rPr>
        <w:t>2 (192.168.2.0/24)</w:t>
      </w:r>
    </w:p>
    <w:p w14:paraId="680FB73A" w14:textId="77777777" w:rsidR="00B86AE0" w:rsidRDefault="00B86AE0" w:rsidP="00B86AE0">
      <w:pPr>
        <w:rPr>
          <w:lang w:val="el-GR"/>
        </w:rPr>
      </w:pPr>
      <w:r>
        <w:rPr>
          <w:lang w:val="el-GR"/>
        </w:rPr>
        <w:t xml:space="preserve">Περιοχή 1: </w:t>
      </w:r>
    </w:p>
    <w:p w14:paraId="61F2AB4E" w14:textId="77777777" w:rsidR="00B86AE0" w:rsidRPr="00B86AE0" w:rsidRDefault="00B86AE0" w:rsidP="00B86AE0">
      <w:pPr>
        <w:pStyle w:val="af9"/>
        <w:numPr>
          <w:ilvl w:val="0"/>
          <w:numId w:val="19"/>
        </w:numPr>
        <w:rPr>
          <w:lang w:val="el-GR"/>
        </w:rPr>
      </w:pPr>
      <w:r>
        <w:t>LinkID</w:t>
      </w:r>
      <w:r w:rsidRPr="00B86AE0">
        <w:rPr>
          <w:lang w:val="el-GR"/>
        </w:rPr>
        <w:t xml:space="preserve"> = 10.1.1.0, αποτελεί το </w:t>
      </w:r>
      <w:r>
        <w:t>WAN</w:t>
      </w:r>
      <w:r w:rsidRPr="00B86AE0">
        <w:rPr>
          <w:lang w:val="el-GR"/>
        </w:rPr>
        <w:t>1 (10.1.1.0/30)</w:t>
      </w:r>
    </w:p>
    <w:p w14:paraId="179B8FE9" w14:textId="77777777" w:rsidR="00B86AE0" w:rsidRPr="00B86AE0" w:rsidRDefault="00B86AE0" w:rsidP="00B86AE0">
      <w:pPr>
        <w:pStyle w:val="af9"/>
        <w:numPr>
          <w:ilvl w:val="0"/>
          <w:numId w:val="19"/>
        </w:numPr>
        <w:rPr>
          <w:lang w:val="el-GR"/>
        </w:rPr>
      </w:pPr>
      <w:r>
        <w:t>LinkID</w:t>
      </w:r>
      <w:r w:rsidRPr="00B86AE0">
        <w:rPr>
          <w:lang w:val="el-GR"/>
        </w:rPr>
        <w:t xml:space="preserve"> = 10.1.1.4, αποτελεί το </w:t>
      </w:r>
      <w:r>
        <w:t>WAN</w:t>
      </w:r>
      <w:r w:rsidRPr="00B86AE0">
        <w:rPr>
          <w:lang w:val="el-GR"/>
        </w:rPr>
        <w:t>2 (10.1.1.4/30)</w:t>
      </w:r>
    </w:p>
    <w:p w14:paraId="723AF17B" w14:textId="77777777" w:rsidR="00B86AE0" w:rsidRPr="00B86AE0" w:rsidRDefault="00B86AE0" w:rsidP="00B86AE0">
      <w:pPr>
        <w:pStyle w:val="af9"/>
        <w:numPr>
          <w:ilvl w:val="0"/>
          <w:numId w:val="19"/>
        </w:numPr>
        <w:rPr>
          <w:lang w:val="el-GR"/>
        </w:rPr>
      </w:pPr>
      <w:r>
        <w:t>LinkID</w:t>
      </w:r>
      <w:r w:rsidRPr="00B86AE0">
        <w:rPr>
          <w:lang w:val="el-GR"/>
        </w:rPr>
        <w:t xml:space="preserve"> = 10.1.1.8, αποτελεί το </w:t>
      </w:r>
      <w:r>
        <w:t>WAN</w:t>
      </w:r>
      <w:r w:rsidRPr="00B86AE0">
        <w:rPr>
          <w:lang w:val="el-GR"/>
        </w:rPr>
        <w:t>3 (10.1.1.8/30)</w:t>
      </w:r>
    </w:p>
    <w:p w14:paraId="0170E28C" w14:textId="0BA91FF0" w:rsidR="00B86AE0" w:rsidRPr="00B86AE0" w:rsidRDefault="00B86AE0" w:rsidP="00B86AE0">
      <w:pPr>
        <w:pStyle w:val="af9"/>
        <w:numPr>
          <w:ilvl w:val="0"/>
          <w:numId w:val="19"/>
        </w:numPr>
        <w:rPr>
          <w:lang w:val="el-GR"/>
        </w:rPr>
      </w:pPr>
      <w:r>
        <w:t>LinkID</w:t>
      </w:r>
      <w:r w:rsidRPr="00B86AE0">
        <w:rPr>
          <w:lang w:val="el-GR"/>
        </w:rPr>
        <w:t xml:space="preserve"> = 192.168.1.0, αποτελεί το </w:t>
      </w:r>
      <w:r>
        <w:t>LAN</w:t>
      </w:r>
      <w:r w:rsidRPr="00B86AE0">
        <w:rPr>
          <w:lang w:val="el-GR"/>
        </w:rPr>
        <w:t>1 (192.168.1.0/24)</w:t>
      </w:r>
    </w:p>
    <w:p w14:paraId="2BE53BE6" w14:textId="433CF8F7" w:rsidR="00BF4A3A" w:rsidRPr="00B86AE0" w:rsidRDefault="00BF4A3A" w:rsidP="00BF4A3A">
      <w:pPr>
        <w:pStyle w:val="3"/>
        <w:rPr>
          <w:lang w:val="el-GR"/>
        </w:rPr>
      </w:pPr>
      <w:r w:rsidRPr="00B86AE0">
        <w:rPr>
          <w:lang w:val="el-GR"/>
        </w:rPr>
        <w:t>4.22</w:t>
      </w:r>
    </w:p>
    <w:p w14:paraId="7FD122CB" w14:textId="33F147B4" w:rsidR="00BF4A3A" w:rsidRPr="00B86AE0" w:rsidRDefault="00B86AE0" w:rsidP="00BF4A3A">
      <w:pPr>
        <w:rPr>
          <w:lang w:val="el-GR"/>
        </w:rPr>
      </w:pPr>
      <w:r w:rsidRPr="00B86AE0">
        <w:rPr>
          <w:lang w:val="el-GR"/>
        </w:rPr>
        <w:t xml:space="preserve">Στον </w:t>
      </w:r>
      <w:r>
        <w:t>R</w:t>
      </w:r>
      <w:r w:rsidRPr="00B86AE0">
        <w:rPr>
          <w:lang w:val="el-GR"/>
        </w:rPr>
        <w:t xml:space="preserve">1, βλέπουμε πως πηγή διαφήμισης των </w:t>
      </w:r>
      <w:r>
        <w:t>Router</w:t>
      </w:r>
      <w:r w:rsidRPr="00B86AE0">
        <w:rPr>
          <w:lang w:val="el-GR"/>
        </w:rPr>
        <w:t xml:space="preserve"> </w:t>
      </w:r>
      <w:r>
        <w:t>LSA</w:t>
      </w:r>
      <w:r w:rsidRPr="00B86AE0">
        <w:rPr>
          <w:lang w:val="el-GR"/>
        </w:rPr>
        <w:t xml:space="preserve"> είναι οι </w:t>
      </w:r>
      <w:r>
        <w:t>R</w:t>
      </w:r>
      <w:r w:rsidRPr="00B86AE0">
        <w:rPr>
          <w:lang w:val="el-GR"/>
        </w:rPr>
        <w:t xml:space="preserve">1, </w:t>
      </w:r>
      <w:r>
        <w:t>R</w:t>
      </w:r>
      <w:r w:rsidRPr="00B86AE0">
        <w:rPr>
          <w:lang w:val="el-GR"/>
        </w:rPr>
        <w:t xml:space="preserve">2 και </w:t>
      </w:r>
      <w:r>
        <w:t>R</w:t>
      </w:r>
      <w:r w:rsidRPr="00B86AE0">
        <w:rPr>
          <w:lang w:val="el-GR"/>
        </w:rPr>
        <w:t xml:space="preserve">3, ενώ των </w:t>
      </w:r>
      <w:r>
        <w:t>Network</w:t>
      </w:r>
      <w:r w:rsidRPr="00B86AE0">
        <w:rPr>
          <w:lang w:val="el-GR"/>
        </w:rPr>
        <w:t xml:space="preserve"> </w:t>
      </w:r>
      <w:r>
        <w:t>LSA</w:t>
      </w:r>
      <w:r w:rsidRPr="00B86AE0">
        <w:rPr>
          <w:lang w:val="el-GR"/>
        </w:rPr>
        <w:t xml:space="preserve"> μόνο ο </w:t>
      </w:r>
      <w:r>
        <w:t>R</w:t>
      </w:r>
      <w:r w:rsidRPr="00B86AE0">
        <w:rPr>
          <w:lang w:val="el-GR"/>
        </w:rPr>
        <w:t>1</w:t>
      </w:r>
    </w:p>
    <w:p w14:paraId="3807BF18" w14:textId="63C68566" w:rsidR="00BF4A3A" w:rsidRPr="00B86AE0" w:rsidRDefault="00BF4A3A" w:rsidP="00BF4A3A">
      <w:pPr>
        <w:pStyle w:val="3"/>
        <w:rPr>
          <w:lang w:val="el-GR"/>
        </w:rPr>
      </w:pPr>
      <w:r w:rsidRPr="00B86AE0">
        <w:rPr>
          <w:lang w:val="el-GR"/>
        </w:rPr>
        <w:t>4.23</w:t>
      </w:r>
    </w:p>
    <w:p w14:paraId="0BB3A69E" w14:textId="0E558C75" w:rsidR="00BF4A3A" w:rsidRPr="00A7482F" w:rsidRDefault="00A7482F" w:rsidP="00BF4A3A">
      <w:pPr>
        <w:rPr>
          <w:lang w:val="el-GR"/>
        </w:rPr>
      </w:pPr>
      <w:r w:rsidRPr="00A7482F">
        <w:rPr>
          <w:lang w:val="el-GR"/>
        </w:rPr>
        <w:t xml:space="preserve">Πηγές διαφήμισης των </w:t>
      </w:r>
      <w:r>
        <w:t>Summary</w:t>
      </w:r>
      <w:r w:rsidRPr="00A7482F">
        <w:rPr>
          <w:lang w:val="el-GR"/>
        </w:rPr>
        <w:t xml:space="preserve"> </w:t>
      </w:r>
      <w:r>
        <w:t>LSA</w:t>
      </w:r>
      <w:r w:rsidRPr="00A7482F">
        <w:rPr>
          <w:lang w:val="el-GR"/>
        </w:rPr>
        <w:t xml:space="preserve"> του </w:t>
      </w:r>
      <w:r>
        <w:t>LSDB</w:t>
      </w:r>
      <w:r w:rsidRPr="00A7482F">
        <w:rPr>
          <w:lang w:val="el-GR"/>
        </w:rPr>
        <w:t xml:space="preserve"> του </w:t>
      </w:r>
      <w:r>
        <w:t>R</w:t>
      </w:r>
      <w:r w:rsidRPr="00A7482F">
        <w:rPr>
          <w:lang w:val="el-GR"/>
        </w:rPr>
        <w:t xml:space="preserve">2 για την </w:t>
      </w:r>
      <w:r>
        <w:t>Area</w:t>
      </w:r>
      <w:r w:rsidRPr="00A7482F">
        <w:rPr>
          <w:lang w:val="el-GR"/>
        </w:rPr>
        <w:t xml:space="preserve">0 είναι οι </w:t>
      </w:r>
      <w:r>
        <w:t>R</w:t>
      </w:r>
      <w:r w:rsidRPr="00A7482F">
        <w:rPr>
          <w:lang w:val="el-GR"/>
        </w:rPr>
        <w:t xml:space="preserve">2 και </w:t>
      </w:r>
      <w:r>
        <w:t>R</w:t>
      </w:r>
      <w:r w:rsidRPr="00A7482F">
        <w:rPr>
          <w:lang w:val="el-GR"/>
        </w:rPr>
        <w:t xml:space="preserve">3, ενώ για την </w:t>
      </w:r>
      <w:r>
        <w:t>Area</w:t>
      </w:r>
      <w:r w:rsidRPr="00A7482F">
        <w:rPr>
          <w:lang w:val="el-GR"/>
        </w:rPr>
        <w:t xml:space="preserve">1 είναι μόνο ο </w:t>
      </w:r>
      <w:r>
        <w:t>R</w:t>
      </w:r>
      <w:r w:rsidRPr="00A7482F">
        <w:rPr>
          <w:lang w:val="el-GR"/>
        </w:rPr>
        <w:t>2.</w:t>
      </w:r>
    </w:p>
    <w:p w14:paraId="489BEF26" w14:textId="057C1389" w:rsidR="00BF4A3A" w:rsidRPr="00B86AE0" w:rsidRDefault="00BF4A3A" w:rsidP="00BF4A3A">
      <w:pPr>
        <w:pStyle w:val="3"/>
        <w:rPr>
          <w:lang w:val="el-GR"/>
        </w:rPr>
      </w:pPr>
      <w:r w:rsidRPr="00B86AE0">
        <w:rPr>
          <w:lang w:val="el-GR"/>
        </w:rPr>
        <w:t>4.24</w:t>
      </w:r>
    </w:p>
    <w:p w14:paraId="07AB4B49" w14:textId="609BDA64" w:rsidR="00BF4A3A" w:rsidRDefault="00B24E05" w:rsidP="00BF4A3A">
      <w:pPr>
        <w:rPr>
          <w:lang w:val="el-GR"/>
        </w:rPr>
      </w:pPr>
      <w:r>
        <w:t xml:space="preserve">Βλέπουμε την ένδειξη </w:t>
      </w:r>
      <w:r w:rsidR="002D3889">
        <w:rPr>
          <w:lang w:val="el-GR"/>
        </w:rPr>
        <w:t xml:space="preserve">« </w:t>
      </w:r>
      <w:r>
        <w:t>IA</w:t>
      </w:r>
      <w:r w:rsidR="002D3889">
        <w:rPr>
          <w:lang w:val="el-GR"/>
        </w:rPr>
        <w:t xml:space="preserve"> »</w:t>
      </w:r>
      <w:r>
        <w:rPr>
          <w:lang w:val="el-GR"/>
        </w:rPr>
        <w:t>.</w:t>
      </w:r>
    </w:p>
    <w:p w14:paraId="766F0E9C" w14:textId="77777777" w:rsidR="001902FE" w:rsidRDefault="001902FE" w:rsidP="00BF4A3A">
      <w:pPr>
        <w:rPr>
          <w:lang w:val="el-GR"/>
        </w:rPr>
      </w:pPr>
    </w:p>
    <w:p w14:paraId="26CB4537" w14:textId="1AF65030" w:rsidR="002D3889" w:rsidRPr="00B24E05" w:rsidRDefault="001902FE" w:rsidP="00BF4A3A">
      <w:pPr>
        <w:rPr>
          <w:lang w:val="el-GR"/>
        </w:rPr>
      </w:pPr>
      <w:r w:rsidRPr="001902FE">
        <w:rPr>
          <w:noProof/>
          <w:lang w:val="el-GR"/>
        </w:rPr>
        <w:lastRenderedPageBreak/>
        <w:drawing>
          <wp:inline distT="0" distB="0" distL="0" distR="0" wp14:anchorId="04F9F077" wp14:editId="16FDA02B">
            <wp:extent cx="5976897" cy="3562350"/>
            <wp:effectExtent l="0" t="0" r="0" b="0"/>
            <wp:docPr id="17185572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57212" name=""/>
                    <pic:cNvPicPr/>
                  </pic:nvPicPr>
                  <pic:blipFill rotWithShape="1">
                    <a:blip r:embed="rId52"/>
                    <a:srcRect l="398"/>
                    <a:stretch/>
                  </pic:blipFill>
                  <pic:spPr bwMode="auto">
                    <a:xfrm>
                      <a:off x="0" y="0"/>
                      <a:ext cx="5977731" cy="356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20547" w14:textId="342F6261" w:rsidR="00BF4A3A" w:rsidRPr="00B86AE0" w:rsidRDefault="00BF4A3A" w:rsidP="00BF4A3A">
      <w:pPr>
        <w:pStyle w:val="3"/>
        <w:rPr>
          <w:lang w:val="el-GR"/>
        </w:rPr>
      </w:pPr>
      <w:r w:rsidRPr="00B86AE0">
        <w:rPr>
          <w:lang w:val="el-GR"/>
        </w:rPr>
        <w:t>4.25</w:t>
      </w:r>
    </w:p>
    <w:p w14:paraId="669E7962" w14:textId="18056E23" w:rsidR="00BF4A3A" w:rsidRPr="00B86AE0" w:rsidRDefault="001902FE" w:rsidP="00BF4A3A">
      <w:pPr>
        <w:rPr>
          <w:lang w:val="el-GR"/>
        </w:rPr>
      </w:pPr>
      <w:r w:rsidRPr="00A957BE">
        <w:rPr>
          <w:lang w:val="el-GR"/>
        </w:rPr>
        <w:t>Δεν υπάρχει κάποιο αναγνωριστικό.</w:t>
      </w:r>
    </w:p>
    <w:p w14:paraId="1728DB1B" w14:textId="74B9965C" w:rsidR="00BF4A3A" w:rsidRPr="00B86AE0" w:rsidRDefault="00BF4A3A" w:rsidP="00BF4A3A">
      <w:pPr>
        <w:pStyle w:val="3"/>
        <w:rPr>
          <w:lang w:val="el-GR"/>
        </w:rPr>
      </w:pPr>
      <w:r w:rsidRPr="00B86AE0">
        <w:rPr>
          <w:lang w:val="el-GR"/>
        </w:rPr>
        <w:t>4.26</w:t>
      </w:r>
    </w:p>
    <w:p w14:paraId="66868092" w14:textId="529DBF35" w:rsidR="00BF4A3A" w:rsidRPr="00DB15BE" w:rsidRDefault="00DB15BE" w:rsidP="00BF4A3A">
      <w:pPr>
        <w:rPr>
          <w:lang w:val="el-GR"/>
        </w:rPr>
      </w:pPr>
      <w:r w:rsidRPr="00DB15BE">
        <w:rPr>
          <w:lang w:val="el-GR"/>
        </w:rPr>
        <w:t xml:space="preserve">Περιλαμβάνει διαδρομές προς </w:t>
      </w:r>
      <w:r>
        <w:t>Routers</w:t>
      </w:r>
      <w:r w:rsidRPr="00DB15BE">
        <w:rPr>
          <w:lang w:val="el-GR"/>
        </w:rPr>
        <w:t xml:space="preserve"> (προς τις </w:t>
      </w:r>
      <w:r>
        <w:t>loopback</w:t>
      </w:r>
      <w:r w:rsidRPr="00DB15BE">
        <w:rPr>
          <w:lang w:val="el-GR"/>
        </w:rPr>
        <w:t xml:space="preserve"> των </w:t>
      </w:r>
      <w:r>
        <w:t>R</w:t>
      </w:r>
      <w:r w:rsidRPr="00DB15BE">
        <w:rPr>
          <w:lang w:val="el-GR"/>
        </w:rPr>
        <w:t xml:space="preserve">1, </w:t>
      </w:r>
      <w:r>
        <w:t>R</w:t>
      </w:r>
      <w:r w:rsidRPr="00DB15BE">
        <w:rPr>
          <w:lang w:val="el-GR"/>
        </w:rPr>
        <w:t>2).</w:t>
      </w:r>
    </w:p>
    <w:p w14:paraId="7FB207BC" w14:textId="3A353B0A" w:rsidR="00BF4A3A" w:rsidRPr="00B86AE0" w:rsidRDefault="00BF4A3A" w:rsidP="00BF4A3A">
      <w:pPr>
        <w:pStyle w:val="3"/>
        <w:rPr>
          <w:lang w:val="el-GR"/>
        </w:rPr>
      </w:pPr>
      <w:r w:rsidRPr="00B86AE0">
        <w:rPr>
          <w:lang w:val="el-GR"/>
        </w:rPr>
        <w:t>4.27</w:t>
      </w:r>
    </w:p>
    <w:p w14:paraId="15E59BA2" w14:textId="61CFEEAB" w:rsidR="00BF4A3A" w:rsidRPr="005E3D6C" w:rsidRDefault="00385440" w:rsidP="00F705AB">
      <w:pPr>
        <w:rPr>
          <w:lang w:val="el-GR"/>
        </w:rPr>
      </w:pPr>
      <w:r w:rsidRPr="00385440">
        <w:rPr>
          <w:lang w:val="el-GR"/>
        </w:rPr>
        <w:t xml:space="preserve">Ναι, συγκεκριμένα βλέπουμε την ένδειξη </w:t>
      </w:r>
      <w:r>
        <w:t>ABR</w:t>
      </w:r>
      <w:r w:rsidRPr="00385440">
        <w:rPr>
          <w:lang w:val="el-GR"/>
        </w:rPr>
        <w:t>.</w:t>
      </w:r>
    </w:p>
    <w:p w14:paraId="12DF5697" w14:textId="1430DB3F" w:rsidR="000E00DC" w:rsidRPr="005E3D6C" w:rsidRDefault="000E00DC" w:rsidP="00F705AB">
      <w:pPr>
        <w:rPr>
          <w:lang w:val="el-GR"/>
        </w:rPr>
      </w:pPr>
    </w:p>
    <w:p w14:paraId="47B1D777" w14:textId="7E5649A8" w:rsidR="00F6055F" w:rsidRDefault="00F6055F" w:rsidP="00F6055F">
      <w:pPr>
        <w:pStyle w:val="1"/>
      </w:pPr>
      <w:r w:rsidRPr="0086509D">
        <w:rPr>
          <w:lang w:val="el-GR"/>
        </w:rPr>
        <w:lastRenderedPageBreak/>
        <w:t xml:space="preserve">Άσκηση 5: </w:t>
      </w:r>
      <w:r>
        <w:t>OSPF</w:t>
      </w:r>
      <w:r w:rsidRPr="0086509D">
        <w:rPr>
          <w:lang w:val="el-GR"/>
        </w:rPr>
        <w:t xml:space="preserve"> και αναδιανομή διαδρομών</w:t>
      </w:r>
    </w:p>
    <w:p w14:paraId="5435D6CF" w14:textId="29C958E9" w:rsidR="000E00DC" w:rsidRPr="000E00DC" w:rsidRDefault="000E00DC" w:rsidP="000E00DC">
      <w:r w:rsidRPr="000E00DC">
        <w:rPr>
          <w:noProof/>
        </w:rPr>
        <w:drawing>
          <wp:inline distT="0" distB="0" distL="0" distR="0" wp14:anchorId="2C64B405" wp14:editId="66E9034F">
            <wp:extent cx="6858000" cy="3851275"/>
            <wp:effectExtent l="0" t="0" r="0" b="0"/>
            <wp:docPr id="15120470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4700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A5A" w14:textId="43BC8A4E" w:rsidR="00BF4A3A" w:rsidRPr="00BF4A3A" w:rsidRDefault="00BF4A3A" w:rsidP="00BF4A3A">
      <w:pPr>
        <w:pStyle w:val="3"/>
        <w:rPr>
          <w:lang w:val="el-GR"/>
        </w:rPr>
      </w:pPr>
      <w:r w:rsidRPr="00BF4A3A">
        <w:rPr>
          <w:lang w:val="el-GR"/>
        </w:rPr>
        <w:t>5.1</w:t>
      </w:r>
    </w:p>
    <w:p w14:paraId="3F642907" w14:textId="2F875F2A" w:rsidR="00056F22" w:rsidRDefault="00056F22" w:rsidP="00BF4A3A">
      <w:pPr>
        <w:rPr>
          <w:lang w:val="el-GR"/>
        </w:rPr>
      </w:pPr>
      <w:r w:rsidRPr="00056F22">
        <w:rPr>
          <w:lang w:val="el-GR"/>
        </w:rPr>
        <w:t xml:space="preserve">Εκτελούμε στον </w:t>
      </w:r>
      <w:r>
        <w:t>R</w:t>
      </w:r>
      <w:r w:rsidRPr="00056F22">
        <w:rPr>
          <w:lang w:val="el-GR"/>
        </w:rPr>
        <w:t xml:space="preserve">3 όντας σε </w:t>
      </w:r>
      <w:r>
        <w:t>GCM</w:t>
      </w:r>
      <w:r w:rsidRPr="00056F22">
        <w:rPr>
          <w:lang w:val="el-GR"/>
        </w:rPr>
        <w:t xml:space="preserve"> </w:t>
      </w:r>
      <w:r w:rsidR="00DC252F">
        <w:rPr>
          <w:lang w:val="el-GR"/>
        </w:rPr>
        <w:t>:</w:t>
      </w:r>
    </w:p>
    <w:p w14:paraId="652A13B2" w14:textId="02ABF150" w:rsidR="00056F22" w:rsidRPr="00056F22" w:rsidRDefault="00056F22" w:rsidP="00E348D5">
      <w:pPr>
        <w:ind w:left="720"/>
        <w:rPr>
          <w:b/>
          <w:bCs/>
          <w:lang w:val="el-GR"/>
        </w:rPr>
      </w:pPr>
      <w:r w:rsidRPr="00056F22">
        <w:rPr>
          <w:b/>
          <w:bCs/>
        </w:rPr>
        <w:t>ip</w:t>
      </w:r>
      <w:r w:rsidRPr="00056F22">
        <w:rPr>
          <w:b/>
          <w:bCs/>
          <w:lang w:val="el-GR"/>
        </w:rPr>
        <w:t xml:space="preserve"> </w:t>
      </w:r>
      <w:r w:rsidRPr="00056F22">
        <w:rPr>
          <w:b/>
          <w:bCs/>
        </w:rPr>
        <w:t>route</w:t>
      </w:r>
      <w:r w:rsidRPr="00056F22">
        <w:rPr>
          <w:b/>
          <w:bCs/>
          <w:lang w:val="el-GR"/>
        </w:rPr>
        <w:t xml:space="preserve"> 5.5.5.0/24 172.22.22.3</w:t>
      </w:r>
    </w:p>
    <w:p w14:paraId="69333A68" w14:textId="751C9918" w:rsidR="00BF4A3A" w:rsidRPr="00056F22" w:rsidRDefault="00056F22" w:rsidP="00E348D5">
      <w:pPr>
        <w:ind w:left="720"/>
        <w:rPr>
          <w:b/>
          <w:bCs/>
          <w:lang w:val="el-GR"/>
        </w:rPr>
      </w:pPr>
      <w:r w:rsidRPr="00056F22">
        <w:rPr>
          <w:b/>
          <w:bCs/>
        </w:rPr>
        <w:t>ip</w:t>
      </w:r>
      <w:r w:rsidRPr="00056F22">
        <w:rPr>
          <w:b/>
          <w:bCs/>
          <w:lang w:val="el-GR"/>
        </w:rPr>
        <w:t xml:space="preserve"> </w:t>
      </w:r>
      <w:r w:rsidRPr="00056F22">
        <w:rPr>
          <w:b/>
          <w:bCs/>
        </w:rPr>
        <w:t>route</w:t>
      </w:r>
      <w:r w:rsidRPr="00056F22">
        <w:rPr>
          <w:b/>
          <w:bCs/>
          <w:lang w:val="el-GR"/>
        </w:rPr>
        <w:t xml:space="preserve"> 6.6.6.0/24 172.22.22.3</w:t>
      </w:r>
    </w:p>
    <w:p w14:paraId="6C5EA34C" w14:textId="00E46BE4" w:rsidR="00BF4A3A" w:rsidRPr="002C73B6" w:rsidRDefault="00BF4A3A" w:rsidP="00BF4A3A">
      <w:pPr>
        <w:pStyle w:val="3"/>
        <w:rPr>
          <w:lang w:val="el-GR"/>
        </w:rPr>
      </w:pPr>
      <w:r w:rsidRPr="002C73B6">
        <w:rPr>
          <w:lang w:val="el-GR"/>
        </w:rPr>
        <w:t>5.2</w:t>
      </w:r>
    </w:p>
    <w:p w14:paraId="5FC68DDE" w14:textId="6F0092A6" w:rsidR="00BF4A3A" w:rsidRDefault="00B124C1" w:rsidP="00BF4A3A">
      <w:pPr>
        <w:rPr>
          <w:lang w:val="el-GR"/>
        </w:rPr>
      </w:pPr>
      <w:r w:rsidRPr="00B124C1">
        <w:rPr>
          <w:lang w:val="el-GR"/>
        </w:rPr>
        <w:t xml:space="preserve">Έχουν μπει στον πίνακα δρομολόγησης του </w:t>
      </w:r>
      <w:r>
        <w:t>R</w:t>
      </w:r>
      <w:r w:rsidRPr="00B124C1">
        <w:rPr>
          <w:lang w:val="el-GR"/>
        </w:rPr>
        <w:t xml:space="preserve">3, αλλά όχι στον πίνακα διαδρομών </w:t>
      </w:r>
      <w:r>
        <w:t>OS</w:t>
      </w:r>
      <w:r w:rsidR="00056F22">
        <w:t>PF</w:t>
      </w:r>
      <w:r w:rsidR="002C73B6">
        <w:rPr>
          <w:lang w:val="el-GR"/>
        </w:rPr>
        <w:t>.</w:t>
      </w:r>
    </w:p>
    <w:p w14:paraId="43E14CC8" w14:textId="77777777" w:rsidR="00E21FCA" w:rsidRPr="002C73B6" w:rsidRDefault="00E21FCA" w:rsidP="00BF4A3A">
      <w:pPr>
        <w:rPr>
          <w:lang w:val="el-GR"/>
        </w:rPr>
      </w:pPr>
    </w:p>
    <w:p w14:paraId="1CA09D0B" w14:textId="6DC4627F" w:rsidR="00BF4A3A" w:rsidRDefault="00BF4A3A" w:rsidP="00BF4A3A">
      <w:pPr>
        <w:pStyle w:val="3"/>
        <w:rPr>
          <w:lang w:val="el-GR"/>
        </w:rPr>
      </w:pPr>
      <w:r w:rsidRPr="00A957BE">
        <w:rPr>
          <w:lang w:val="el-GR"/>
        </w:rPr>
        <w:t>5.3</w:t>
      </w:r>
    </w:p>
    <w:p w14:paraId="548DABD1" w14:textId="331CF645" w:rsidR="00BF4A3A" w:rsidRPr="000D03FB" w:rsidRDefault="00E21FCA" w:rsidP="00BF4A3A">
      <w:pPr>
        <w:rPr>
          <w:lang w:val="el-GR"/>
        </w:rPr>
      </w:pPr>
      <w:r>
        <w:rPr>
          <w:lang w:val="el-GR"/>
        </w:rPr>
        <w:t>Όχι.</w:t>
      </w:r>
    </w:p>
    <w:p w14:paraId="012FAD14" w14:textId="257F0C0C" w:rsidR="00BF4A3A" w:rsidRPr="000D03FB" w:rsidRDefault="00BF4A3A" w:rsidP="00BF4A3A">
      <w:pPr>
        <w:pStyle w:val="3"/>
        <w:rPr>
          <w:lang w:val="el-GR"/>
        </w:rPr>
      </w:pPr>
      <w:r w:rsidRPr="000D03FB">
        <w:rPr>
          <w:lang w:val="el-GR"/>
        </w:rPr>
        <w:t>5.4</w:t>
      </w:r>
    </w:p>
    <w:p w14:paraId="17AA9789" w14:textId="48570592" w:rsidR="00BF4A3A" w:rsidRPr="000D03FB" w:rsidRDefault="000D03FB" w:rsidP="00BF4A3A">
      <w:pPr>
        <w:rPr>
          <w:lang w:val="el-GR"/>
        </w:rPr>
      </w:pPr>
      <w:r>
        <w:rPr>
          <w:lang w:val="el-GR"/>
        </w:rPr>
        <w:t>Όχι.</w:t>
      </w:r>
    </w:p>
    <w:p w14:paraId="4A17CDAF" w14:textId="0836CF35" w:rsidR="00BF4A3A" w:rsidRPr="000D03FB" w:rsidRDefault="00BF4A3A" w:rsidP="00BF4A3A">
      <w:pPr>
        <w:pStyle w:val="3"/>
        <w:rPr>
          <w:lang w:val="el-GR"/>
        </w:rPr>
      </w:pPr>
      <w:r w:rsidRPr="000D03FB">
        <w:rPr>
          <w:lang w:val="el-GR"/>
        </w:rPr>
        <w:t>5.5</w:t>
      </w:r>
    </w:p>
    <w:p w14:paraId="13818A22" w14:textId="72ACB600" w:rsidR="00BF4A3A" w:rsidRPr="000D03FB" w:rsidRDefault="000D03FB" w:rsidP="00BF4A3A">
      <w:pPr>
        <w:rPr>
          <w:lang w:val="el-GR"/>
        </w:rPr>
      </w:pPr>
      <w:r w:rsidRPr="000D03FB">
        <w:rPr>
          <w:lang w:val="el-GR"/>
        </w:rPr>
        <w:t xml:space="preserve">Έχουν προστεθεί οι εγγραφές για τα 5.5.5.0/24 και 6.6.6.0/24 στους υπόλοιπους δρομολογητές, ως δυναμικές τις οποίες έμαθαν μέσω </w:t>
      </w:r>
      <w:r>
        <w:t>OSPF</w:t>
      </w:r>
      <w:r w:rsidRPr="000D03FB">
        <w:rPr>
          <w:lang w:val="el-GR"/>
        </w:rPr>
        <w:t>.</w:t>
      </w:r>
    </w:p>
    <w:p w14:paraId="5D716BE1" w14:textId="6CC36A8D" w:rsidR="00BF4A3A" w:rsidRPr="000D03FB" w:rsidRDefault="00BF4A3A" w:rsidP="00BF4A3A">
      <w:pPr>
        <w:pStyle w:val="3"/>
        <w:rPr>
          <w:lang w:val="el-GR"/>
        </w:rPr>
      </w:pPr>
      <w:r w:rsidRPr="000D03FB">
        <w:rPr>
          <w:lang w:val="el-GR"/>
        </w:rPr>
        <w:lastRenderedPageBreak/>
        <w:t>5.6</w:t>
      </w:r>
    </w:p>
    <w:p w14:paraId="7E00B3D3" w14:textId="1066D7FC" w:rsidR="00BF4A3A" w:rsidRPr="00A957BE" w:rsidRDefault="003A4107" w:rsidP="00BF4A3A">
      <w:pPr>
        <w:rPr>
          <w:lang w:val="el-GR"/>
        </w:rPr>
      </w:pPr>
      <w:r w:rsidRPr="003A4107">
        <w:rPr>
          <w:lang w:val="el-GR"/>
        </w:rPr>
        <w:t xml:space="preserve">Περιλαμβάνει και εγγραφές προς </w:t>
      </w:r>
      <w:r>
        <w:t>External</w:t>
      </w:r>
      <w:r w:rsidRPr="003A4107">
        <w:rPr>
          <w:lang w:val="el-GR"/>
        </w:rPr>
        <w:t xml:space="preserve"> διαδρομές</w:t>
      </w:r>
      <w:r w:rsidR="00DA541F">
        <w:rPr>
          <w:lang w:val="el-GR"/>
        </w:rPr>
        <w:t>.</w:t>
      </w:r>
    </w:p>
    <w:p w14:paraId="466D11B0" w14:textId="0880DC1D" w:rsidR="00BF4A3A" w:rsidRPr="000D03FB" w:rsidRDefault="00BF4A3A" w:rsidP="00BF4A3A">
      <w:pPr>
        <w:pStyle w:val="3"/>
        <w:rPr>
          <w:lang w:val="el-GR"/>
        </w:rPr>
      </w:pPr>
      <w:r w:rsidRPr="000D03FB">
        <w:rPr>
          <w:lang w:val="el-GR"/>
        </w:rPr>
        <w:t>5.7</w:t>
      </w:r>
    </w:p>
    <w:p w14:paraId="16433A12" w14:textId="62C32226" w:rsidR="00BF4A3A" w:rsidRPr="00292BC5" w:rsidRDefault="00DC6523" w:rsidP="00BF4A3A">
      <w:pPr>
        <w:rPr>
          <w:lang w:val="el-GR"/>
        </w:rPr>
      </w:pPr>
      <w:r w:rsidRPr="00DC6523">
        <w:rPr>
          <w:lang w:val="el-GR"/>
        </w:rPr>
        <w:t xml:space="preserve">Είναι Ε2 εξωτερικές διαδρομές. Το κόστος προς τον προορισμό είναι 20 (αυτό που διαφημίζει ο </w:t>
      </w:r>
      <w:r>
        <w:t>R</w:t>
      </w:r>
      <w:r w:rsidRPr="00DC6523">
        <w:rPr>
          <w:lang w:val="el-GR"/>
        </w:rPr>
        <w:t xml:space="preserve">3), ενώ το κόστος δικτύου </w:t>
      </w:r>
      <w:r>
        <w:t>OSPF</w:t>
      </w:r>
      <w:r w:rsidRPr="00DC6523">
        <w:rPr>
          <w:lang w:val="el-GR"/>
        </w:rPr>
        <w:t xml:space="preserve"> είναι </w:t>
      </w:r>
      <w:r w:rsidR="00D211C0" w:rsidRPr="00D211C0">
        <w:rPr>
          <w:lang w:val="el-GR"/>
        </w:rPr>
        <w:t>10</w:t>
      </w:r>
      <w:r w:rsidRPr="00DC6523">
        <w:rPr>
          <w:lang w:val="el-GR"/>
        </w:rPr>
        <w:t xml:space="preserve"> (</w:t>
      </w:r>
      <w:r w:rsidR="00D211C0">
        <w:rPr>
          <w:lang w:val="el-GR"/>
        </w:rPr>
        <w:t xml:space="preserve">π.χ. </w:t>
      </w:r>
      <w:r w:rsidRPr="00DC6523">
        <w:rPr>
          <w:lang w:val="el-GR"/>
        </w:rPr>
        <w:t xml:space="preserve">απόσταση </w:t>
      </w:r>
      <w:r>
        <w:t>R</w:t>
      </w:r>
      <w:r w:rsidRPr="00DC6523">
        <w:rPr>
          <w:lang w:val="el-GR"/>
        </w:rPr>
        <w:t>1-</w:t>
      </w:r>
      <w:r>
        <w:t>R</w:t>
      </w:r>
      <w:r w:rsidRPr="00DC6523">
        <w:rPr>
          <w:lang w:val="el-GR"/>
        </w:rPr>
        <w:t>3)</w:t>
      </w:r>
      <w:r w:rsidR="00250D00">
        <w:rPr>
          <w:lang w:val="el-GR"/>
        </w:rPr>
        <w:t>.</w:t>
      </w:r>
    </w:p>
    <w:p w14:paraId="6E683CB0" w14:textId="53A38187" w:rsidR="00BF4A3A" w:rsidRPr="00A957BE" w:rsidRDefault="00BF4A3A" w:rsidP="00BF4A3A">
      <w:pPr>
        <w:pStyle w:val="3"/>
      </w:pPr>
      <w:r w:rsidRPr="00A957BE">
        <w:t>5.8</w:t>
      </w:r>
    </w:p>
    <w:p w14:paraId="31F82BA5" w14:textId="66D706C5" w:rsidR="00BF4A3A" w:rsidRPr="000E00DC" w:rsidRDefault="008438D2" w:rsidP="00BF4A3A">
      <w:r>
        <w:t>ABR,</w:t>
      </w:r>
      <w:r w:rsidRPr="00075E1B">
        <w:t xml:space="preserve"> </w:t>
      </w:r>
      <w:r>
        <w:t>ASBR</w:t>
      </w:r>
    </w:p>
    <w:p w14:paraId="0A926C47" w14:textId="5CF37BE9" w:rsidR="00BF4A3A" w:rsidRPr="00075E1B" w:rsidRDefault="00BF4A3A" w:rsidP="00BF4A3A">
      <w:pPr>
        <w:pStyle w:val="3"/>
      </w:pPr>
      <w:r w:rsidRPr="00075E1B">
        <w:t>5.9</w:t>
      </w:r>
    </w:p>
    <w:p w14:paraId="1E7D5F6F" w14:textId="0948823A" w:rsidR="00BF4A3A" w:rsidRPr="00075E1B" w:rsidRDefault="00075E1B" w:rsidP="00BF4A3A">
      <w:r>
        <w:t>AS External Link States</w:t>
      </w:r>
    </w:p>
    <w:p w14:paraId="16411A10" w14:textId="7096A894" w:rsidR="00BF4A3A" w:rsidRPr="00A957BE" w:rsidRDefault="00BF4A3A" w:rsidP="00BF4A3A">
      <w:pPr>
        <w:pStyle w:val="3"/>
        <w:rPr>
          <w:lang w:val="el-GR"/>
        </w:rPr>
      </w:pPr>
      <w:r w:rsidRPr="00A957BE">
        <w:rPr>
          <w:lang w:val="el-GR"/>
        </w:rPr>
        <w:t>5.10</w:t>
      </w:r>
    </w:p>
    <w:p w14:paraId="103122E3" w14:textId="0F595217" w:rsidR="00BF4A3A" w:rsidRPr="00A957BE" w:rsidRDefault="00A957BE" w:rsidP="00BF4A3A">
      <w:pPr>
        <w:rPr>
          <w:lang w:val="el-GR"/>
        </w:rPr>
      </w:pPr>
      <w:r w:rsidRPr="00A957BE">
        <w:rPr>
          <w:lang w:val="el-GR"/>
        </w:rPr>
        <w:t xml:space="preserve">Το </w:t>
      </w:r>
      <w:r>
        <w:t>LinkID</w:t>
      </w:r>
      <w:r w:rsidRPr="00A957BE">
        <w:rPr>
          <w:lang w:val="el-GR"/>
        </w:rPr>
        <w:t xml:space="preserve"> είναι </w:t>
      </w:r>
      <w:r w:rsidR="00D62BB0">
        <w:rPr>
          <w:lang w:val="el-GR"/>
        </w:rPr>
        <w:t xml:space="preserve">η </w:t>
      </w:r>
      <w:r w:rsidR="00D62BB0">
        <w:t>IPv</w:t>
      </w:r>
      <w:r w:rsidR="00D62BB0" w:rsidRPr="00D62BB0">
        <w:rPr>
          <w:lang w:val="el-GR"/>
        </w:rPr>
        <w:t xml:space="preserve">4 </w:t>
      </w:r>
      <w:r w:rsidR="00D62BB0">
        <w:rPr>
          <w:lang w:val="el-GR"/>
        </w:rPr>
        <w:t>διεύθυνση</w:t>
      </w:r>
      <w:r w:rsidRPr="00A957BE">
        <w:rPr>
          <w:lang w:val="el-GR"/>
        </w:rPr>
        <w:t xml:space="preserve"> του εξωτερικού δικτύου (5.5.5.0/24 και 6.6.6.0/24 εν προκειμένω)</w:t>
      </w:r>
      <w:r>
        <w:rPr>
          <w:lang w:val="el-GR"/>
        </w:rPr>
        <w:t xml:space="preserve"> στο οποίο αναφέρεται </w:t>
      </w:r>
      <w:r w:rsidR="00C65588">
        <w:rPr>
          <w:lang w:val="el-GR"/>
        </w:rPr>
        <w:t xml:space="preserve">το </w:t>
      </w:r>
      <w:r>
        <w:rPr>
          <w:lang w:val="el-GR"/>
        </w:rPr>
        <w:t xml:space="preserve">εκάστοτε </w:t>
      </w:r>
      <w:r w:rsidR="00C65588">
        <w:t>external</w:t>
      </w:r>
      <w:r w:rsidR="00C65588" w:rsidRPr="00C65588">
        <w:rPr>
          <w:lang w:val="el-GR"/>
        </w:rPr>
        <w:t xml:space="preserve"> </w:t>
      </w:r>
      <w:r w:rsidR="00C65588">
        <w:t>link</w:t>
      </w:r>
      <w:r w:rsidR="00C65588" w:rsidRPr="00C65588">
        <w:rPr>
          <w:lang w:val="el-GR"/>
        </w:rPr>
        <w:t xml:space="preserve"> </w:t>
      </w:r>
      <w:r w:rsidR="00C65588">
        <w:t>state</w:t>
      </w:r>
      <w:r w:rsidRPr="00A957BE">
        <w:rPr>
          <w:lang w:val="el-GR"/>
        </w:rPr>
        <w:t>.</w:t>
      </w:r>
    </w:p>
    <w:p w14:paraId="25B496F7" w14:textId="1E6617DE" w:rsidR="00BF4A3A" w:rsidRPr="008438D2" w:rsidRDefault="00BF4A3A" w:rsidP="00BF4A3A">
      <w:pPr>
        <w:pStyle w:val="3"/>
        <w:rPr>
          <w:lang w:val="el-GR"/>
        </w:rPr>
      </w:pPr>
      <w:r w:rsidRPr="008438D2">
        <w:rPr>
          <w:lang w:val="el-GR"/>
        </w:rPr>
        <w:t>5.11</w:t>
      </w:r>
    </w:p>
    <w:p w14:paraId="48CCB083" w14:textId="1D371475" w:rsidR="00BF4A3A" w:rsidRPr="00885A74" w:rsidRDefault="00885A74" w:rsidP="00BF4A3A">
      <w:pPr>
        <w:rPr>
          <w:lang w:val="el-GR"/>
        </w:rPr>
      </w:pPr>
      <w:r w:rsidRPr="00885A74">
        <w:rPr>
          <w:lang w:val="el-GR"/>
        </w:rPr>
        <w:t xml:space="preserve">Βλέπουμε επιπλέον </w:t>
      </w:r>
      <w:r>
        <w:t>ASBR</w:t>
      </w:r>
      <w:r w:rsidRPr="00885A74">
        <w:rPr>
          <w:lang w:val="el-GR"/>
        </w:rPr>
        <w:t>-</w:t>
      </w:r>
      <w:r>
        <w:t>Summary</w:t>
      </w:r>
      <w:r w:rsidRPr="00885A74">
        <w:rPr>
          <w:lang w:val="el-GR"/>
        </w:rPr>
        <w:t xml:space="preserve"> </w:t>
      </w:r>
      <w:r>
        <w:t>LSA</w:t>
      </w:r>
      <w:r w:rsidRPr="00885A74">
        <w:rPr>
          <w:lang w:val="el-GR"/>
        </w:rPr>
        <w:t>.</w:t>
      </w:r>
    </w:p>
    <w:p w14:paraId="38387070" w14:textId="54B9371D" w:rsidR="00BF4A3A" w:rsidRPr="000E00DC" w:rsidRDefault="00BF4A3A" w:rsidP="00BF4A3A">
      <w:pPr>
        <w:pStyle w:val="3"/>
        <w:rPr>
          <w:lang w:val="el-GR"/>
        </w:rPr>
      </w:pPr>
      <w:r w:rsidRPr="008438D2">
        <w:rPr>
          <w:lang w:val="el-GR"/>
        </w:rPr>
        <w:t>5.12</w:t>
      </w:r>
    </w:p>
    <w:p w14:paraId="1B406686" w14:textId="15D5A11C" w:rsidR="000B14D3" w:rsidRPr="000E00DC" w:rsidRDefault="000B14D3" w:rsidP="000B14D3">
      <w:pPr>
        <w:rPr>
          <w:lang w:val="el-GR"/>
        </w:rPr>
      </w:pPr>
      <w:r w:rsidRPr="000E00DC">
        <w:rPr>
          <w:lang w:val="el-GR"/>
        </w:rPr>
        <w:t xml:space="preserve">Το </w:t>
      </w:r>
      <w:r>
        <w:t>LinkID</w:t>
      </w:r>
      <w:r w:rsidRPr="000E00DC">
        <w:rPr>
          <w:lang w:val="el-GR"/>
        </w:rPr>
        <w:t xml:space="preserve"> για τα </w:t>
      </w:r>
      <w:r>
        <w:t>ASBR</w:t>
      </w:r>
      <w:r w:rsidRPr="000E00DC">
        <w:rPr>
          <w:lang w:val="el-GR"/>
        </w:rPr>
        <w:t>-</w:t>
      </w:r>
      <w:r>
        <w:t>Summary</w:t>
      </w:r>
      <w:r w:rsidRPr="000E00DC">
        <w:rPr>
          <w:lang w:val="el-GR"/>
        </w:rPr>
        <w:t xml:space="preserve"> </w:t>
      </w:r>
      <w:r>
        <w:t>LSA</w:t>
      </w:r>
      <w:r w:rsidRPr="000E00DC">
        <w:rPr>
          <w:lang w:val="el-GR"/>
        </w:rPr>
        <w:t xml:space="preserve"> είναι το </w:t>
      </w:r>
      <w:r>
        <w:t>RouterID</w:t>
      </w:r>
      <w:r w:rsidRPr="000E00DC">
        <w:rPr>
          <w:lang w:val="el-GR"/>
        </w:rPr>
        <w:t xml:space="preserve"> του </w:t>
      </w:r>
      <w:r>
        <w:t>ASBR</w:t>
      </w:r>
      <w:r w:rsidRPr="000E00DC">
        <w:rPr>
          <w:lang w:val="el-GR"/>
        </w:rPr>
        <w:t xml:space="preserve">, δηλαδή το </w:t>
      </w:r>
      <w:r>
        <w:t>RouterID</w:t>
      </w:r>
      <w:r w:rsidRPr="000E00DC">
        <w:rPr>
          <w:lang w:val="el-GR"/>
        </w:rPr>
        <w:t xml:space="preserve"> του </w:t>
      </w:r>
      <w:r>
        <w:t>R</w:t>
      </w:r>
      <w:r w:rsidRPr="000E00DC">
        <w:rPr>
          <w:lang w:val="el-GR"/>
        </w:rPr>
        <w:t xml:space="preserve">3, δηλαδή η </w:t>
      </w:r>
      <w:r>
        <w:t>IP</w:t>
      </w:r>
      <w:r w:rsidRPr="000E00DC">
        <w:rPr>
          <w:lang w:val="el-GR"/>
        </w:rPr>
        <w:t xml:space="preserve"> που αναθέσαμε στην </w:t>
      </w:r>
      <w:r>
        <w:t>Loopback</w:t>
      </w:r>
      <w:r w:rsidRPr="000E00DC">
        <w:rPr>
          <w:lang w:val="el-GR"/>
        </w:rPr>
        <w:t xml:space="preserve"> του, 172.22.22.3</w:t>
      </w:r>
    </w:p>
    <w:p w14:paraId="38DB0222" w14:textId="557F7B65" w:rsidR="00F6055F" w:rsidRDefault="00BF4A3A" w:rsidP="00BF4A3A">
      <w:pPr>
        <w:pStyle w:val="3"/>
        <w:rPr>
          <w:lang w:val="el-GR"/>
        </w:rPr>
      </w:pPr>
      <w:r w:rsidRPr="008438D2">
        <w:rPr>
          <w:lang w:val="el-GR"/>
        </w:rPr>
        <w:t>5.13</w:t>
      </w:r>
    </w:p>
    <w:p w14:paraId="20818EF6" w14:textId="2C0251F8" w:rsidR="00E72182" w:rsidRPr="00E72182" w:rsidRDefault="000B14D3" w:rsidP="00E72182">
      <w:pPr>
        <w:rPr>
          <w:lang w:val="el-GR"/>
        </w:rPr>
      </w:pPr>
      <w:r w:rsidRPr="000E00DC">
        <w:rPr>
          <w:lang w:val="el-GR"/>
        </w:rPr>
        <w:t xml:space="preserve">Ο </w:t>
      </w:r>
      <w:r>
        <w:t>R</w:t>
      </w:r>
      <w:r w:rsidRPr="000E00DC">
        <w:rPr>
          <w:lang w:val="el-GR"/>
        </w:rPr>
        <w:t>2 μέσω της 172.22.22.2</w:t>
      </w:r>
    </w:p>
    <w:p w14:paraId="3FB4696F" w14:textId="1DC0EE95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t>5.14</w:t>
      </w:r>
    </w:p>
    <w:p w14:paraId="775BE446" w14:textId="39275A84" w:rsidR="00E72182" w:rsidRPr="00026C27" w:rsidRDefault="00026C27" w:rsidP="00E72182">
      <w:pPr>
        <w:rPr>
          <w:lang w:val="el-GR"/>
        </w:rPr>
      </w:pPr>
      <w:r w:rsidRPr="00026C27">
        <w:rPr>
          <w:lang w:val="el-GR"/>
        </w:rPr>
        <w:t xml:space="preserve">Επειδή ο </w:t>
      </w:r>
      <w:r>
        <w:t>R</w:t>
      </w:r>
      <w:r w:rsidRPr="00026C27">
        <w:rPr>
          <w:lang w:val="el-GR"/>
        </w:rPr>
        <w:t xml:space="preserve">5 είναι στην ίδια περιοχή με τον </w:t>
      </w:r>
      <w:r>
        <w:t>ASBR</w:t>
      </w:r>
      <w:r w:rsidRPr="00026C27">
        <w:rPr>
          <w:lang w:val="el-GR"/>
        </w:rPr>
        <w:t xml:space="preserve"> </w:t>
      </w:r>
      <w:r>
        <w:t>R</w:t>
      </w:r>
      <w:r w:rsidRPr="00026C27">
        <w:rPr>
          <w:lang w:val="el-GR"/>
        </w:rPr>
        <w:t xml:space="preserve">3, ενώ τα </w:t>
      </w:r>
      <w:r>
        <w:t>ABR</w:t>
      </w:r>
      <w:r w:rsidRPr="00026C27">
        <w:rPr>
          <w:lang w:val="el-GR"/>
        </w:rPr>
        <w:t xml:space="preserve"> διαφημίζουν την ύπαρξη ενός </w:t>
      </w:r>
      <w:r>
        <w:t>ASBR</w:t>
      </w:r>
      <w:r w:rsidRPr="00026C27">
        <w:rPr>
          <w:lang w:val="el-GR"/>
        </w:rPr>
        <w:t xml:space="preserve"> προς άλλες περιοχές, ώστε να είναι δυνατός ο υπολογισμός της συντομότερης διαδρομής προς τον </w:t>
      </w:r>
      <w:r>
        <w:t>ASBR</w:t>
      </w:r>
      <w:r w:rsidRPr="00026C27">
        <w:rPr>
          <w:lang w:val="el-GR"/>
        </w:rPr>
        <w:t xml:space="preserve"> από όλους τους δρομολογητές.</w:t>
      </w:r>
    </w:p>
    <w:p w14:paraId="0D25FACA" w14:textId="4FB2AD66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t>5.15</w:t>
      </w:r>
    </w:p>
    <w:p w14:paraId="16DB6673" w14:textId="5F1361FE" w:rsidR="00E72182" w:rsidRPr="00E72182" w:rsidRDefault="0027081C" w:rsidP="00E72182">
      <w:pPr>
        <w:rPr>
          <w:lang w:val="el-GR"/>
        </w:rPr>
      </w:pPr>
      <w:r>
        <w:rPr>
          <w:lang w:val="el-GR"/>
        </w:rPr>
        <w:t>Όχι.</w:t>
      </w:r>
    </w:p>
    <w:p w14:paraId="325C4785" w14:textId="72A63C99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t>5.16</w:t>
      </w:r>
    </w:p>
    <w:p w14:paraId="6F9F3A26" w14:textId="4D4492C6" w:rsidR="00E72182" w:rsidRPr="003A3310" w:rsidRDefault="003A3310" w:rsidP="00E72182">
      <w:pPr>
        <w:rPr>
          <w:lang w:val="el-GR"/>
        </w:rPr>
      </w:pPr>
      <w:r w:rsidRPr="003A3310">
        <w:rPr>
          <w:lang w:val="el-GR"/>
        </w:rPr>
        <w:t xml:space="preserve">Εκτελούμε σε </w:t>
      </w:r>
      <w:r>
        <w:t>GCM</w:t>
      </w:r>
      <w:r w:rsidRPr="003A3310">
        <w:rPr>
          <w:lang w:val="el-GR"/>
        </w:rPr>
        <w:t xml:space="preserve"> στον </w:t>
      </w:r>
      <w:r>
        <w:t>R</w:t>
      </w:r>
      <w:r w:rsidRPr="003A3310">
        <w:rPr>
          <w:lang w:val="el-GR"/>
        </w:rPr>
        <w:t xml:space="preserve">2 </w:t>
      </w:r>
      <w:r>
        <w:rPr>
          <w:lang w:val="el-GR"/>
        </w:rPr>
        <w:t xml:space="preserve">« </w:t>
      </w:r>
      <w:r w:rsidRPr="003A3310">
        <w:rPr>
          <w:b/>
          <w:bCs/>
        </w:rPr>
        <w:t>ip</w:t>
      </w:r>
      <w:r w:rsidRPr="003A3310">
        <w:rPr>
          <w:b/>
          <w:bCs/>
          <w:lang w:val="el-GR"/>
        </w:rPr>
        <w:t xml:space="preserve"> </w:t>
      </w:r>
      <w:r w:rsidRPr="003A3310">
        <w:rPr>
          <w:b/>
          <w:bCs/>
        </w:rPr>
        <w:t>route</w:t>
      </w:r>
      <w:r w:rsidRPr="003A3310">
        <w:rPr>
          <w:b/>
          <w:bCs/>
          <w:lang w:val="el-GR"/>
        </w:rPr>
        <w:t xml:space="preserve"> 0.0.0.0/0 172.22.22.2</w:t>
      </w:r>
      <w:r>
        <w:rPr>
          <w:lang w:val="el-GR"/>
        </w:rPr>
        <w:t xml:space="preserve"> »</w:t>
      </w:r>
    </w:p>
    <w:p w14:paraId="4B070D02" w14:textId="76A881D6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t>5.17</w:t>
      </w:r>
    </w:p>
    <w:p w14:paraId="2EE0D510" w14:textId="541B2E0B" w:rsidR="00E72182" w:rsidRPr="003A3310" w:rsidRDefault="00DD6228" w:rsidP="00E72182">
      <w:pPr>
        <w:rPr>
          <w:lang w:val="el-GR"/>
        </w:rPr>
      </w:pPr>
      <w:r w:rsidRPr="00DD6228">
        <w:rPr>
          <w:lang w:val="el-GR"/>
        </w:rPr>
        <w:t xml:space="preserve">Η προκαθορισμένη διαδρομή έχει τοποθετηθεί ως στατική εγγραφή στον πίνακα δρομολόγησης του </w:t>
      </w:r>
      <w:r>
        <w:t>R</w:t>
      </w:r>
      <w:r w:rsidRPr="00DD6228">
        <w:rPr>
          <w:lang w:val="el-GR"/>
        </w:rPr>
        <w:t>2 (</w:t>
      </w:r>
      <w:r w:rsidR="00550DA3">
        <w:rPr>
          <w:lang w:val="el-GR"/>
        </w:rPr>
        <w:t xml:space="preserve">« </w:t>
      </w:r>
      <w:r w:rsidRPr="00550DA3">
        <w:rPr>
          <w:b/>
          <w:bCs/>
        </w:rPr>
        <w:t>do</w:t>
      </w:r>
      <w:r w:rsidRPr="00550DA3">
        <w:rPr>
          <w:b/>
          <w:bCs/>
          <w:lang w:val="el-GR"/>
        </w:rPr>
        <w:t xml:space="preserve"> </w:t>
      </w:r>
      <w:r w:rsidRPr="00550DA3">
        <w:rPr>
          <w:b/>
          <w:bCs/>
        </w:rPr>
        <w:t>show</w:t>
      </w:r>
      <w:r w:rsidRPr="00550DA3">
        <w:rPr>
          <w:b/>
          <w:bCs/>
          <w:lang w:val="el-GR"/>
        </w:rPr>
        <w:t xml:space="preserve"> </w:t>
      </w:r>
      <w:r w:rsidRPr="00550DA3">
        <w:rPr>
          <w:b/>
          <w:bCs/>
        </w:rPr>
        <w:t>ip</w:t>
      </w:r>
      <w:r w:rsidRPr="00550DA3">
        <w:rPr>
          <w:b/>
          <w:bCs/>
          <w:lang w:val="el-GR"/>
        </w:rPr>
        <w:t xml:space="preserve"> </w:t>
      </w:r>
      <w:r w:rsidRPr="00550DA3">
        <w:rPr>
          <w:b/>
          <w:bCs/>
        </w:rPr>
        <w:t>route</w:t>
      </w:r>
      <w:r w:rsidR="00550DA3">
        <w:rPr>
          <w:b/>
          <w:bCs/>
          <w:lang w:val="el-GR"/>
        </w:rPr>
        <w:t xml:space="preserve"> </w:t>
      </w:r>
      <w:r w:rsidR="00550DA3">
        <w:rPr>
          <w:lang w:val="el-GR"/>
        </w:rPr>
        <w:t>»</w:t>
      </w:r>
      <w:r w:rsidRPr="00DD6228">
        <w:rPr>
          <w:lang w:val="el-GR"/>
        </w:rPr>
        <w:t xml:space="preserve">), αλλά όχι στον πίνακα διαδρομών </w:t>
      </w:r>
      <w:r>
        <w:t>OSPF</w:t>
      </w:r>
      <w:r w:rsidR="003A3310" w:rsidRPr="003A3310">
        <w:rPr>
          <w:lang w:val="el-GR"/>
        </w:rPr>
        <w:t>.</w:t>
      </w:r>
    </w:p>
    <w:p w14:paraId="787BAFDE" w14:textId="7B586063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lastRenderedPageBreak/>
        <w:t>5.18</w:t>
      </w:r>
    </w:p>
    <w:p w14:paraId="65E6C579" w14:textId="30105A7F" w:rsidR="00E72182" w:rsidRPr="0045619F" w:rsidRDefault="0045619F" w:rsidP="00E72182">
      <w:pPr>
        <w:rPr>
          <w:lang w:val="el-GR"/>
        </w:rPr>
      </w:pPr>
      <w:r w:rsidRPr="0045619F">
        <w:rPr>
          <w:lang w:val="el-GR"/>
        </w:rPr>
        <w:t>Πλέον έχει προστεθεί η εγγραφή για προεπιλεγμένη πύλη σε όλους τους υπόλοιπους δρομολογητές.</w:t>
      </w:r>
    </w:p>
    <w:p w14:paraId="4D2EC1AE" w14:textId="44116618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t>5.19</w:t>
      </w:r>
    </w:p>
    <w:p w14:paraId="6E109719" w14:textId="5A633DA1" w:rsidR="00E72182" w:rsidRPr="00AE7515" w:rsidRDefault="00AE7515" w:rsidP="00E72182">
      <w:pPr>
        <w:rPr>
          <w:lang w:val="el-GR"/>
        </w:rPr>
      </w:pPr>
      <w:r w:rsidRPr="00AE7515">
        <w:rPr>
          <w:lang w:val="el-GR"/>
        </w:rPr>
        <w:t>Χαρακτηρίζεται ως εξωτερική διαδρομή (Ε2).</w:t>
      </w:r>
    </w:p>
    <w:p w14:paraId="45355D2A" w14:textId="5212F49D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t>5.20</w:t>
      </w:r>
    </w:p>
    <w:p w14:paraId="3CC719C5" w14:textId="6EBDA98E" w:rsidR="00E72182" w:rsidRDefault="003A3331" w:rsidP="00E72182">
      <w:pPr>
        <w:rPr>
          <w:lang w:val="el-GR"/>
        </w:rPr>
      </w:pPr>
      <w:r>
        <w:rPr>
          <w:lang w:val="el-GR"/>
        </w:rPr>
        <w:t xml:space="preserve">Ε2 </w:t>
      </w:r>
    </w:p>
    <w:p w14:paraId="18A79CFF" w14:textId="3DCF6BAF" w:rsidR="003A3331" w:rsidRDefault="003A3331" w:rsidP="00E72182">
      <w:pPr>
        <w:rPr>
          <w:lang w:val="el-GR"/>
        </w:rPr>
      </w:pPr>
      <w:r w:rsidRPr="003A3331">
        <w:rPr>
          <w:lang w:val="el-GR"/>
        </w:rPr>
        <w:t xml:space="preserve">Το κόστος </w:t>
      </w:r>
      <w:r w:rsidR="004C7B0E">
        <w:rPr>
          <w:lang w:val="el-GR"/>
        </w:rPr>
        <w:t xml:space="preserve">εντός του </w:t>
      </w:r>
      <w:r w:rsidR="004C7B0E">
        <w:t>OSPF</w:t>
      </w:r>
      <w:r w:rsidR="004C7B0E" w:rsidRPr="004C7B0E">
        <w:rPr>
          <w:lang w:val="el-GR"/>
        </w:rPr>
        <w:t xml:space="preserve"> </w:t>
      </w:r>
      <w:r w:rsidR="004C7B0E">
        <w:rPr>
          <w:lang w:val="el-GR"/>
        </w:rPr>
        <w:t xml:space="preserve">δικτύου </w:t>
      </w:r>
      <w:r w:rsidRPr="003A3331">
        <w:rPr>
          <w:lang w:val="el-GR"/>
        </w:rPr>
        <w:t>είναι η δεύτερη τιμή (</w:t>
      </w:r>
      <w:r>
        <w:rPr>
          <w:lang w:val="el-GR"/>
        </w:rPr>
        <w:t>1</w:t>
      </w:r>
      <w:r w:rsidRPr="003A3331">
        <w:rPr>
          <w:lang w:val="el-GR"/>
        </w:rPr>
        <w:t xml:space="preserve">0), ενώ το κόστος </w:t>
      </w:r>
      <w:r w:rsidR="00706B7C">
        <w:rPr>
          <w:lang w:val="el-GR"/>
        </w:rPr>
        <w:t>προορισμού</w:t>
      </w:r>
      <w:r w:rsidRPr="003A3331">
        <w:rPr>
          <w:lang w:val="el-GR"/>
        </w:rPr>
        <w:t xml:space="preserve"> είναι η πρώτη τιμή των αγκυλών (</w:t>
      </w:r>
      <w:r w:rsidR="00186686">
        <w:rPr>
          <w:lang w:val="el-GR"/>
        </w:rPr>
        <w:t>2</w:t>
      </w:r>
      <w:r w:rsidRPr="003A3331">
        <w:rPr>
          <w:lang w:val="el-GR"/>
        </w:rPr>
        <w:t>0).</w:t>
      </w:r>
    </w:p>
    <w:p w14:paraId="57C74304" w14:textId="53FB7061" w:rsidR="00C2452A" w:rsidRDefault="00C2452A" w:rsidP="00E72182">
      <w:pPr>
        <w:rPr>
          <w:lang w:val="el-GR"/>
        </w:rPr>
      </w:pPr>
      <w:r w:rsidRPr="00C2452A">
        <w:rPr>
          <w:noProof/>
          <w:lang w:val="el-GR"/>
        </w:rPr>
        <w:drawing>
          <wp:inline distT="0" distB="0" distL="0" distR="0" wp14:anchorId="70131373" wp14:editId="26DE174B">
            <wp:extent cx="4677428" cy="485843"/>
            <wp:effectExtent l="0" t="0" r="0" b="9525"/>
            <wp:docPr id="198016716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671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8F8B" w14:textId="02B320F6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t>5.21</w:t>
      </w:r>
    </w:p>
    <w:p w14:paraId="223CD61E" w14:textId="04FBE126" w:rsidR="00E72182" w:rsidRPr="00E72182" w:rsidRDefault="00C2452A" w:rsidP="00E72182">
      <w:pPr>
        <w:rPr>
          <w:lang w:val="el-GR"/>
        </w:rPr>
      </w:pPr>
      <w:r w:rsidRPr="00056D30">
        <w:rPr>
          <w:lang w:val="el-GR"/>
        </w:rPr>
        <w:t xml:space="preserve">Εμφανίζεται η ένδειξη </w:t>
      </w:r>
      <w:r>
        <w:t>ASBR</w:t>
      </w:r>
      <w:r w:rsidRPr="00056D30">
        <w:rPr>
          <w:lang w:val="el-GR"/>
        </w:rPr>
        <w:t>.</w:t>
      </w:r>
    </w:p>
    <w:p w14:paraId="129C59A0" w14:textId="66BE7EA7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t>5.22</w:t>
      </w:r>
    </w:p>
    <w:p w14:paraId="750C7316" w14:textId="6D512578" w:rsidR="00E72182" w:rsidRPr="0099218E" w:rsidRDefault="000A2DB5" w:rsidP="00E72182">
      <w:pPr>
        <w:rPr>
          <w:lang w:val="el-GR"/>
        </w:rPr>
      </w:pPr>
      <w:r>
        <w:rPr>
          <w:lang w:val="el-GR"/>
        </w:rPr>
        <w:t>Ναι, υπάρχει</w:t>
      </w:r>
      <w:r w:rsidR="0099218E">
        <w:rPr>
          <w:lang w:val="el-GR"/>
        </w:rPr>
        <w:t xml:space="preserve"> </w:t>
      </w:r>
      <w:r w:rsidR="0099218E" w:rsidRPr="0099218E">
        <w:rPr>
          <w:lang w:val="el-GR"/>
        </w:rPr>
        <w:t xml:space="preserve">το </w:t>
      </w:r>
      <w:r w:rsidR="0099218E">
        <w:t>R</w:t>
      </w:r>
      <w:r w:rsidR="0099218E" w:rsidRPr="0099218E">
        <w:rPr>
          <w:lang w:val="el-GR"/>
        </w:rPr>
        <w:t xml:space="preserve">2 είναι σε διαφορετική περιοχή από το </w:t>
      </w:r>
      <w:r w:rsidR="0099218E">
        <w:t>R</w:t>
      </w:r>
      <w:r w:rsidR="0099218E" w:rsidRPr="0099218E">
        <w:rPr>
          <w:lang w:val="el-GR"/>
        </w:rPr>
        <w:t>5 και μας ενημερώνει για το δίκτυο 0.0.0.0/0.</w:t>
      </w:r>
    </w:p>
    <w:p w14:paraId="69ED018C" w14:textId="1DEDCD05" w:rsidR="00E72182" w:rsidRDefault="00E72182" w:rsidP="00E72182">
      <w:pPr>
        <w:pStyle w:val="3"/>
        <w:rPr>
          <w:lang w:val="el-GR"/>
        </w:rPr>
      </w:pPr>
      <w:r>
        <w:rPr>
          <w:lang w:val="el-GR"/>
        </w:rPr>
        <w:t>5.23</w:t>
      </w:r>
    </w:p>
    <w:p w14:paraId="22F173AE" w14:textId="4B74A590" w:rsidR="00746757" w:rsidRPr="002C6E0B" w:rsidRDefault="00746757" w:rsidP="00746757">
      <w:pPr>
        <w:rPr>
          <w:lang w:val="el-GR"/>
        </w:rPr>
      </w:pPr>
      <w:r>
        <w:rPr>
          <w:lang w:val="el-GR"/>
        </w:rPr>
        <w:t>3 εγγραφές</w:t>
      </w:r>
      <w:r w:rsidR="002C6E0B">
        <w:rPr>
          <w:lang w:val="el-GR"/>
        </w:rPr>
        <w:t xml:space="preserve"> γιατί έχουμε ορίσει 3 εξωτερικά δικτύα που δεν έχουν προστεθεί στον </w:t>
      </w:r>
      <w:r w:rsidR="002C6E0B">
        <w:t>OSPF</w:t>
      </w:r>
      <w:r w:rsidR="002C6E0B" w:rsidRPr="002C6E0B">
        <w:rPr>
          <w:lang w:val="el-GR"/>
        </w:rPr>
        <w:t>.</w:t>
      </w:r>
    </w:p>
    <w:p w14:paraId="13DDCFA9" w14:textId="330227C2" w:rsidR="002C6E0B" w:rsidRPr="002C6E0B" w:rsidRDefault="00746757" w:rsidP="00E72182">
      <w:pPr>
        <w:rPr>
          <w:lang w:val="el-GR"/>
        </w:rPr>
      </w:pPr>
      <w:r w:rsidRPr="00746757">
        <w:rPr>
          <w:noProof/>
          <w:lang w:val="el-GR"/>
        </w:rPr>
        <w:drawing>
          <wp:inline distT="0" distB="0" distL="0" distR="0" wp14:anchorId="377B1D04" wp14:editId="0914EF55">
            <wp:extent cx="6744641" cy="1152686"/>
            <wp:effectExtent l="0" t="0" r="0" b="9525"/>
            <wp:docPr id="121586161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16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58FF" w14:textId="6DB51636" w:rsidR="00E72182" w:rsidRPr="00A22ACC" w:rsidRDefault="00E72182" w:rsidP="00E72182">
      <w:pPr>
        <w:pStyle w:val="3"/>
        <w:rPr>
          <w:lang w:val="el-GR"/>
        </w:rPr>
      </w:pPr>
      <w:r w:rsidRPr="00A22ACC">
        <w:rPr>
          <w:lang w:val="el-GR"/>
        </w:rPr>
        <w:t>5.24</w:t>
      </w:r>
    </w:p>
    <w:p w14:paraId="49CD1A8C" w14:textId="77777777" w:rsidR="004E4AE6" w:rsidRPr="00A22ACC" w:rsidRDefault="004E4AE6" w:rsidP="00E72182">
      <w:pPr>
        <w:rPr>
          <w:lang w:val="el-GR"/>
        </w:rPr>
      </w:pPr>
      <w:r w:rsidRPr="00A22ACC">
        <w:rPr>
          <w:lang w:val="el-GR"/>
        </w:rPr>
        <w:t xml:space="preserve">0.0.0.0 </w:t>
      </w:r>
      <w:r>
        <w:t>metric</w:t>
      </w:r>
      <w:r w:rsidRPr="00A22ACC">
        <w:rPr>
          <w:lang w:val="el-GR"/>
        </w:rPr>
        <w:t xml:space="preserve"> = 10 </w:t>
      </w:r>
    </w:p>
    <w:p w14:paraId="3E5087C8" w14:textId="71C91827" w:rsidR="004E4AE6" w:rsidRPr="00A22ACC" w:rsidRDefault="004E4AE6" w:rsidP="00E72182">
      <w:pPr>
        <w:rPr>
          <w:lang w:val="el-GR"/>
        </w:rPr>
      </w:pPr>
      <w:r w:rsidRPr="00A22ACC">
        <w:rPr>
          <w:lang w:val="el-GR"/>
        </w:rPr>
        <w:t xml:space="preserve">5.5.5.0 </w:t>
      </w:r>
      <w:r>
        <w:t>metric</w:t>
      </w:r>
      <w:r w:rsidRPr="00A22ACC">
        <w:rPr>
          <w:lang w:val="el-GR"/>
        </w:rPr>
        <w:t xml:space="preserve"> = 20</w:t>
      </w:r>
    </w:p>
    <w:p w14:paraId="51542AFF" w14:textId="3E3BA459" w:rsidR="003F5674" w:rsidRDefault="004E4AE6" w:rsidP="00E72182">
      <w:pPr>
        <w:rPr>
          <w:lang w:val="el-GR"/>
        </w:rPr>
      </w:pPr>
      <w:r w:rsidRPr="00A22ACC">
        <w:rPr>
          <w:lang w:val="el-GR"/>
        </w:rPr>
        <w:t xml:space="preserve">6.6.6.0 </w:t>
      </w:r>
      <w:r>
        <w:t>metric</w:t>
      </w:r>
      <w:r w:rsidRPr="00A22ACC">
        <w:rPr>
          <w:lang w:val="el-GR"/>
        </w:rPr>
        <w:t xml:space="preserve"> = 2</w:t>
      </w:r>
      <w:r w:rsidR="003B70BF" w:rsidRPr="00A22ACC">
        <w:rPr>
          <w:lang w:val="el-GR"/>
        </w:rPr>
        <w:t>0</w:t>
      </w:r>
    </w:p>
    <w:p w14:paraId="77799F9B" w14:textId="54E19A9E" w:rsidR="00870046" w:rsidRPr="00870046" w:rsidRDefault="00870046" w:rsidP="00E72182">
      <w:pPr>
        <w:rPr>
          <w:lang w:val="el-GR"/>
        </w:rPr>
      </w:pPr>
      <w:r>
        <w:rPr>
          <w:lang w:val="el-GR"/>
        </w:rPr>
        <w:t xml:space="preserve">Έχουν την ίδια τιμή κόστους αυτή που ορίζεται </w:t>
      </w:r>
    </w:p>
    <w:p w14:paraId="0FA71808" w14:textId="15F62ABD" w:rsidR="002F7684" w:rsidRDefault="00E72182" w:rsidP="00FD4688">
      <w:pPr>
        <w:pStyle w:val="3"/>
        <w:rPr>
          <w:lang w:val="el-GR"/>
        </w:rPr>
      </w:pPr>
      <w:r w:rsidRPr="00870046">
        <w:rPr>
          <w:lang w:val="el-GR"/>
        </w:rPr>
        <w:t>5.25</w:t>
      </w:r>
    </w:p>
    <w:p w14:paraId="63F7B7ED" w14:textId="39E2D118" w:rsidR="00FD4688" w:rsidRPr="00FD4688" w:rsidRDefault="00FD4688" w:rsidP="00FD4688">
      <w:pPr>
        <w:rPr>
          <w:lang w:val="el-GR"/>
        </w:rPr>
      </w:pPr>
      <w:r w:rsidRPr="00FD4688">
        <w:rPr>
          <w:lang w:val="el-GR"/>
        </w:rPr>
        <w:t xml:space="preserve">Το </w:t>
      </w:r>
      <w:r>
        <w:t>Metric</w:t>
      </w:r>
      <w:r w:rsidRPr="00FD4688">
        <w:rPr>
          <w:lang w:val="el-GR"/>
        </w:rPr>
        <w:t xml:space="preserve"> </w:t>
      </w:r>
      <w:r>
        <w:t>Type</w:t>
      </w:r>
      <w:r w:rsidRPr="00FD4688">
        <w:rPr>
          <w:lang w:val="el-GR"/>
        </w:rPr>
        <w:t xml:space="preserve"> έχει τιμή 2 για τις εξωτερικές διαδρομές, το οποίο δηλώνει </w:t>
      </w:r>
      <w:r>
        <w:t>E</w:t>
      </w:r>
      <w:r w:rsidRPr="00FD4688">
        <w:rPr>
          <w:lang w:val="el-GR"/>
        </w:rPr>
        <w:t xml:space="preserve">2, επομένως θεωρήθηκε ως κόστος διαδρομής προς τον προορισμό αυτό που ο </w:t>
      </w:r>
      <w:r>
        <w:t>ASBR</w:t>
      </w:r>
      <w:r w:rsidRPr="00FD4688">
        <w:rPr>
          <w:lang w:val="el-GR"/>
        </w:rPr>
        <w:t xml:space="preserve"> καθόρισε.</w:t>
      </w:r>
    </w:p>
    <w:p w14:paraId="37C0F505" w14:textId="2A2E1218" w:rsidR="00E72182" w:rsidRPr="002211E0" w:rsidRDefault="002478EE" w:rsidP="002478EE">
      <w:pPr>
        <w:pStyle w:val="3"/>
        <w:rPr>
          <w:lang w:val="el-GR"/>
        </w:rPr>
      </w:pPr>
      <w:r>
        <w:rPr>
          <w:lang w:val="el-GR"/>
        </w:rPr>
        <w:lastRenderedPageBreak/>
        <w:t>5.26</w:t>
      </w:r>
    </w:p>
    <w:p w14:paraId="1622B240" w14:textId="1183C4F6" w:rsidR="0078702C" w:rsidRPr="002211E0" w:rsidRDefault="002211E0" w:rsidP="0078702C">
      <w:pPr>
        <w:rPr>
          <w:lang w:val="el-GR"/>
        </w:rPr>
      </w:pPr>
      <w:r w:rsidRPr="002211E0">
        <w:rPr>
          <w:lang w:val="el-GR"/>
        </w:rPr>
        <w:t>Το κόστος είναι 30.</w:t>
      </w:r>
    </w:p>
    <w:p w14:paraId="6CC9364C" w14:textId="2D7FD407" w:rsidR="002478EE" w:rsidRDefault="002478EE" w:rsidP="002478EE">
      <w:pPr>
        <w:pStyle w:val="3"/>
        <w:rPr>
          <w:lang w:val="el-GR"/>
        </w:rPr>
      </w:pPr>
      <w:r>
        <w:rPr>
          <w:lang w:val="el-GR"/>
        </w:rPr>
        <w:t>5.27</w:t>
      </w:r>
    </w:p>
    <w:p w14:paraId="0D09EDDE" w14:textId="158F51D3" w:rsidR="002478EE" w:rsidRPr="002211E0" w:rsidRDefault="002211E0" w:rsidP="002478EE">
      <w:pPr>
        <w:rPr>
          <w:lang w:val="el-GR"/>
        </w:rPr>
      </w:pPr>
      <w:r w:rsidRPr="002211E0">
        <w:rPr>
          <w:lang w:val="el-GR"/>
        </w:rPr>
        <w:t xml:space="preserve">Βλέπουμε </w:t>
      </w:r>
      <w:r>
        <w:t>Metric</w:t>
      </w:r>
      <w:r w:rsidRPr="002211E0">
        <w:rPr>
          <w:lang w:val="el-GR"/>
        </w:rPr>
        <w:t xml:space="preserve"> 20, το οποίο διαφημίζεται από τον </w:t>
      </w:r>
      <w:r>
        <w:t>R</w:t>
      </w:r>
      <w:r w:rsidRPr="002211E0">
        <w:rPr>
          <w:lang w:val="el-GR"/>
        </w:rPr>
        <w:t xml:space="preserve">2 και το </w:t>
      </w:r>
      <w:r>
        <w:t>Link</w:t>
      </w:r>
      <w:r w:rsidRPr="002211E0">
        <w:rPr>
          <w:lang w:val="el-GR"/>
        </w:rPr>
        <w:t xml:space="preserve"> </w:t>
      </w:r>
      <w:r>
        <w:t>State</w:t>
      </w:r>
      <w:r w:rsidRPr="002211E0">
        <w:rPr>
          <w:lang w:val="el-GR"/>
        </w:rPr>
        <w:t xml:space="preserve"> </w:t>
      </w:r>
      <w:r>
        <w:t>ID</w:t>
      </w:r>
      <w:r w:rsidRPr="002211E0">
        <w:rPr>
          <w:lang w:val="el-GR"/>
        </w:rPr>
        <w:t xml:space="preserve"> είναι το </w:t>
      </w:r>
      <w:r>
        <w:t>RouterID</w:t>
      </w:r>
      <w:r w:rsidRPr="002211E0">
        <w:rPr>
          <w:lang w:val="el-GR"/>
        </w:rPr>
        <w:t xml:space="preserve"> του </w:t>
      </w:r>
      <w:r>
        <w:t>R</w:t>
      </w:r>
      <w:r w:rsidRPr="002211E0">
        <w:rPr>
          <w:lang w:val="el-GR"/>
        </w:rPr>
        <w:t xml:space="preserve">3, επομένως η τιμή αυτή είναι η απόσταση από τον </w:t>
      </w:r>
      <w:r>
        <w:t>R</w:t>
      </w:r>
      <w:r w:rsidRPr="002211E0">
        <w:rPr>
          <w:lang w:val="el-GR"/>
        </w:rPr>
        <w:t xml:space="preserve">2 μέχρι τον </w:t>
      </w:r>
      <w:r>
        <w:t>R</w:t>
      </w:r>
      <w:r w:rsidRPr="002211E0">
        <w:rPr>
          <w:lang w:val="el-GR"/>
        </w:rPr>
        <w:t>3.</w:t>
      </w:r>
    </w:p>
    <w:p w14:paraId="440B04D3" w14:textId="23F6C6DB" w:rsidR="002478EE" w:rsidRDefault="002478EE" w:rsidP="002478EE">
      <w:pPr>
        <w:pStyle w:val="3"/>
        <w:rPr>
          <w:lang w:val="el-GR"/>
        </w:rPr>
      </w:pPr>
      <w:r>
        <w:rPr>
          <w:lang w:val="el-GR"/>
        </w:rPr>
        <w:t>5.28</w:t>
      </w:r>
    </w:p>
    <w:p w14:paraId="309B12D5" w14:textId="7B0627E9" w:rsidR="002478EE" w:rsidRPr="000E00DC" w:rsidRDefault="007C56FD" w:rsidP="002478EE">
      <w:pPr>
        <w:rPr>
          <w:lang w:val="el-GR"/>
        </w:rPr>
      </w:pPr>
      <w:r>
        <w:t>no</w:t>
      </w:r>
      <w:r w:rsidRPr="000E00DC">
        <w:rPr>
          <w:lang w:val="el-GR"/>
        </w:rPr>
        <w:t xml:space="preserve"> </w:t>
      </w:r>
      <w:r>
        <w:t>ip</w:t>
      </w:r>
      <w:r w:rsidRPr="000E00DC">
        <w:rPr>
          <w:lang w:val="el-GR"/>
        </w:rPr>
        <w:t xml:space="preserve"> </w:t>
      </w:r>
      <w:r>
        <w:t>route</w:t>
      </w:r>
      <w:r w:rsidRPr="000E00DC">
        <w:rPr>
          <w:lang w:val="el-GR"/>
        </w:rPr>
        <w:t xml:space="preserve"> 0.0.0.0/0 172.22.22.2</w:t>
      </w:r>
    </w:p>
    <w:p w14:paraId="54C88DF4" w14:textId="3C333E8D" w:rsidR="007C56FD" w:rsidRPr="000E00DC" w:rsidRDefault="007C56FD" w:rsidP="002478EE">
      <w:pPr>
        <w:rPr>
          <w:lang w:val="el-GR"/>
        </w:rPr>
      </w:pPr>
      <w:r>
        <w:t>A</w:t>
      </w:r>
      <w:r>
        <w:rPr>
          <w:lang w:val="el-GR"/>
        </w:rPr>
        <w:t xml:space="preserve">φαιρέθηκε από τον πίνακα δρομολόγησης. Παραμένει στο </w:t>
      </w:r>
      <w:r w:rsidR="008C16C7">
        <w:t>LSDB</w:t>
      </w:r>
      <w:r w:rsidRPr="000E00DC">
        <w:rPr>
          <w:lang w:val="el-GR"/>
        </w:rPr>
        <w:t>.</w:t>
      </w:r>
    </w:p>
    <w:p w14:paraId="440A564A" w14:textId="3F343605" w:rsidR="007C56FD" w:rsidRPr="005E3D6C" w:rsidRDefault="002478EE" w:rsidP="00645BF1">
      <w:pPr>
        <w:pStyle w:val="3"/>
        <w:rPr>
          <w:lang w:val="el-GR"/>
        </w:rPr>
      </w:pPr>
      <w:r>
        <w:rPr>
          <w:lang w:val="el-GR"/>
        </w:rPr>
        <w:t>5.29</w:t>
      </w:r>
    </w:p>
    <w:p w14:paraId="3414E3D8" w14:textId="40DD1DCE" w:rsidR="002478EE" w:rsidRPr="007C56FD" w:rsidRDefault="00C238C3" w:rsidP="002478EE">
      <w:pPr>
        <w:rPr>
          <w:lang w:val="el-GR"/>
        </w:rPr>
      </w:pPr>
      <w:r>
        <w:rPr>
          <w:lang w:val="el-GR"/>
        </w:rPr>
        <w:t xml:space="preserve">Στο </w:t>
      </w:r>
      <w:r>
        <w:t>LSDB</w:t>
      </w:r>
      <w:r w:rsidRPr="007C56FD">
        <w:rPr>
          <w:lang w:val="el-GR"/>
        </w:rPr>
        <w:t xml:space="preserve">  </w:t>
      </w:r>
      <w:r>
        <w:rPr>
          <w:lang w:val="el-GR"/>
        </w:rPr>
        <w:t>η σχετική εγγραφή εμφανίζεται με Α</w:t>
      </w:r>
      <w:r>
        <w:t>ge</w:t>
      </w:r>
      <w:r w:rsidRPr="007C56FD">
        <w:rPr>
          <w:lang w:val="el-GR"/>
        </w:rPr>
        <w:t xml:space="preserve"> : 3600</w:t>
      </w:r>
    </w:p>
    <w:p w14:paraId="1DF99A87" w14:textId="25242EC1" w:rsidR="002478EE" w:rsidRPr="007C56FD" w:rsidRDefault="002478EE" w:rsidP="002478EE">
      <w:pPr>
        <w:pStyle w:val="3"/>
        <w:rPr>
          <w:lang w:val="el-GR"/>
        </w:rPr>
      </w:pPr>
      <w:r>
        <w:rPr>
          <w:lang w:val="el-GR"/>
        </w:rPr>
        <w:t>5.30</w:t>
      </w:r>
    </w:p>
    <w:p w14:paraId="705E7CB5" w14:textId="07F56C85" w:rsidR="005C5024" w:rsidRPr="000E00DC" w:rsidRDefault="005C5024" w:rsidP="005C5024">
      <w:pPr>
        <w:rPr>
          <w:lang w:val="el-GR"/>
        </w:rPr>
      </w:pPr>
      <w:r>
        <w:t>N</w:t>
      </w:r>
      <w:r>
        <w:rPr>
          <w:lang w:val="el-GR"/>
        </w:rPr>
        <w:t>αι, με κόστος 1.</w:t>
      </w:r>
    </w:p>
    <w:p w14:paraId="362406A0" w14:textId="77777777" w:rsidR="000E00DC" w:rsidRPr="000E00DC" w:rsidRDefault="000E00DC" w:rsidP="005C5024">
      <w:pPr>
        <w:rPr>
          <w:lang w:val="el-GR"/>
        </w:rPr>
      </w:pPr>
    </w:p>
    <w:p w14:paraId="012E4E57" w14:textId="77777777" w:rsidR="000E00DC" w:rsidRPr="000E00DC" w:rsidRDefault="000E00DC" w:rsidP="005C5024">
      <w:pPr>
        <w:rPr>
          <w:lang w:val="el-GR"/>
        </w:rPr>
      </w:pPr>
    </w:p>
    <w:p w14:paraId="158291A2" w14:textId="77777777" w:rsidR="000E00DC" w:rsidRPr="005E3D6C" w:rsidRDefault="000E00DC" w:rsidP="005C5024">
      <w:pPr>
        <w:rPr>
          <w:lang w:val="el-GR"/>
        </w:rPr>
      </w:pPr>
    </w:p>
    <w:p w14:paraId="6AD38318" w14:textId="77777777" w:rsidR="000E00DC" w:rsidRPr="005E3D6C" w:rsidRDefault="000E00DC" w:rsidP="005C5024">
      <w:pPr>
        <w:rPr>
          <w:lang w:val="el-GR"/>
        </w:rPr>
      </w:pPr>
    </w:p>
    <w:p w14:paraId="26F89774" w14:textId="77777777" w:rsidR="000E00DC" w:rsidRPr="005E3D6C" w:rsidRDefault="000E00DC" w:rsidP="005C5024">
      <w:pPr>
        <w:rPr>
          <w:lang w:val="el-GR"/>
        </w:rPr>
      </w:pPr>
    </w:p>
    <w:p w14:paraId="37803C0F" w14:textId="77777777" w:rsidR="000E00DC" w:rsidRPr="005E3D6C" w:rsidRDefault="000E00DC" w:rsidP="005C5024">
      <w:pPr>
        <w:rPr>
          <w:lang w:val="el-GR"/>
        </w:rPr>
      </w:pPr>
    </w:p>
    <w:p w14:paraId="32676C7E" w14:textId="77777777" w:rsidR="000E00DC" w:rsidRPr="005E3D6C" w:rsidRDefault="000E00DC" w:rsidP="005C5024">
      <w:pPr>
        <w:rPr>
          <w:lang w:val="el-GR"/>
        </w:rPr>
      </w:pPr>
    </w:p>
    <w:p w14:paraId="594E82A0" w14:textId="6ED1E568" w:rsidR="00F6055F" w:rsidRPr="005E3D6C" w:rsidRDefault="00F6055F" w:rsidP="00F6055F">
      <w:pPr>
        <w:pStyle w:val="1"/>
        <w:rPr>
          <w:lang w:val="el-GR"/>
        </w:rPr>
      </w:pPr>
      <w:r w:rsidRPr="00B075E6">
        <w:rPr>
          <w:lang w:val="el-GR"/>
        </w:rPr>
        <w:lastRenderedPageBreak/>
        <w:t xml:space="preserve">Άσκηση 6: </w:t>
      </w:r>
      <w:r w:rsidRPr="00F6055F">
        <w:t>OSPF</w:t>
      </w:r>
      <w:r w:rsidRPr="00B075E6">
        <w:rPr>
          <w:lang w:val="el-GR"/>
        </w:rPr>
        <w:t xml:space="preserve"> και περιοχές απόληξης</w:t>
      </w:r>
    </w:p>
    <w:p w14:paraId="2E292A87" w14:textId="2D7E50F9" w:rsidR="000E00DC" w:rsidRPr="000E00DC" w:rsidRDefault="000E00DC" w:rsidP="000E00DC">
      <w:r w:rsidRPr="000E00DC">
        <w:rPr>
          <w:noProof/>
        </w:rPr>
        <w:drawing>
          <wp:inline distT="0" distB="0" distL="0" distR="0" wp14:anchorId="61F52E3B" wp14:editId="6A86AEB8">
            <wp:extent cx="6088353" cy="3419061"/>
            <wp:effectExtent l="0" t="0" r="0" b="0"/>
            <wp:docPr id="194090542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054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2005" cy="342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6E12" w14:textId="77777777" w:rsidR="00BF4A3A" w:rsidRPr="008438D2" w:rsidRDefault="00BF4A3A" w:rsidP="00BF4A3A">
      <w:pPr>
        <w:rPr>
          <w:lang w:val="el-GR"/>
        </w:rPr>
      </w:pPr>
    </w:p>
    <w:p w14:paraId="4DB09870" w14:textId="40C43A19" w:rsidR="008E04AF" w:rsidRPr="00D977E6" w:rsidRDefault="00BF4A3A" w:rsidP="00D977E6">
      <w:pPr>
        <w:pStyle w:val="3"/>
      </w:pPr>
      <w:r w:rsidRPr="005E3D6C">
        <w:t>6.1</w:t>
      </w:r>
    </w:p>
    <w:p w14:paraId="6D1069B6" w14:textId="02AE262D" w:rsidR="008E04AF" w:rsidRPr="00D977E6" w:rsidRDefault="00D977E6" w:rsidP="00BF4A3A">
      <w:r w:rsidRPr="00D977E6">
        <w:rPr>
          <w:b/>
          <w:bCs/>
        </w:rPr>
        <w:t>ping 192.168.2.2</w:t>
      </w:r>
      <w:r>
        <w:t xml:space="preserve"> --&gt; PC1</w:t>
      </w:r>
    </w:p>
    <w:p w14:paraId="478638B0" w14:textId="5F88A2A0" w:rsidR="00BF4A3A" w:rsidRPr="008E04AF" w:rsidRDefault="00BF4A3A" w:rsidP="00BF4A3A">
      <w:pPr>
        <w:pStyle w:val="3"/>
      </w:pPr>
      <w:r>
        <w:t>6.2</w:t>
      </w:r>
    </w:p>
    <w:p w14:paraId="280AE30B" w14:textId="7036F63E" w:rsidR="008E04AF" w:rsidRPr="005E3D6C" w:rsidRDefault="008E04AF" w:rsidP="00BF4A3A">
      <w:pPr>
        <w:rPr>
          <w:b/>
          <w:bCs/>
        </w:rPr>
      </w:pPr>
      <w:r w:rsidRPr="008E04AF">
        <w:rPr>
          <w:b/>
          <w:bCs/>
        </w:rPr>
        <w:t>do show ip route ospf</w:t>
      </w:r>
    </w:p>
    <w:p w14:paraId="3BB46114" w14:textId="699F86FF" w:rsidR="00BF4A3A" w:rsidRPr="00BF4A3A" w:rsidRDefault="008E04AF" w:rsidP="00BF4A3A">
      <w:r w:rsidRPr="008E04AF">
        <w:rPr>
          <w:noProof/>
        </w:rPr>
        <w:drawing>
          <wp:inline distT="0" distB="0" distL="0" distR="0" wp14:anchorId="4E92C920" wp14:editId="7AD21C95">
            <wp:extent cx="5881647" cy="1857375"/>
            <wp:effectExtent l="0" t="0" r="0" b="0"/>
            <wp:docPr id="13024417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41722" name=""/>
                    <pic:cNvPicPr/>
                  </pic:nvPicPr>
                  <pic:blipFill rotWithShape="1">
                    <a:blip r:embed="rId56"/>
                    <a:srcRect l="404"/>
                    <a:stretch/>
                  </pic:blipFill>
                  <pic:spPr bwMode="auto">
                    <a:xfrm>
                      <a:off x="0" y="0"/>
                      <a:ext cx="5882467" cy="185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E9EE2" w14:textId="3CE8AAA1" w:rsidR="00BF4A3A" w:rsidRDefault="00BF4A3A" w:rsidP="00BF4A3A">
      <w:pPr>
        <w:pStyle w:val="3"/>
      </w:pPr>
      <w:r>
        <w:t>6.3</w:t>
      </w:r>
    </w:p>
    <w:p w14:paraId="370334AF" w14:textId="77777777" w:rsidR="008E04AF" w:rsidRPr="008E04AF" w:rsidRDefault="008E04AF" w:rsidP="008E04AF">
      <w:pPr>
        <w:rPr>
          <w:b/>
          <w:bCs/>
        </w:rPr>
      </w:pPr>
      <w:r w:rsidRPr="008E04AF">
        <w:rPr>
          <w:b/>
          <w:bCs/>
        </w:rPr>
        <w:t>do show ip route ospf</w:t>
      </w:r>
    </w:p>
    <w:p w14:paraId="35EF73DA" w14:textId="4AA5C211" w:rsidR="00BF4A3A" w:rsidRPr="00BF4A3A" w:rsidRDefault="008E04AF" w:rsidP="00BF4A3A">
      <w:r w:rsidRPr="008E04AF">
        <w:rPr>
          <w:noProof/>
        </w:rPr>
        <w:lastRenderedPageBreak/>
        <w:drawing>
          <wp:inline distT="0" distB="0" distL="0" distR="0" wp14:anchorId="5412EE66" wp14:editId="7550B24B">
            <wp:extent cx="6001588" cy="2114845"/>
            <wp:effectExtent l="0" t="0" r="0" b="0"/>
            <wp:docPr id="102380182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018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C7E6" w14:textId="40A9C755" w:rsidR="00BF4A3A" w:rsidRDefault="00BF4A3A" w:rsidP="00BF4A3A">
      <w:pPr>
        <w:pStyle w:val="3"/>
      </w:pPr>
      <w:r>
        <w:t>6.4</w:t>
      </w:r>
    </w:p>
    <w:p w14:paraId="029B3CB0" w14:textId="77777777" w:rsidR="008E04AF" w:rsidRPr="006B16BB" w:rsidRDefault="008E04AF" w:rsidP="00BF4A3A">
      <w:pPr>
        <w:rPr>
          <w:b/>
          <w:bCs/>
        </w:rPr>
      </w:pPr>
      <w:r w:rsidRPr="006B16BB">
        <w:rPr>
          <w:b/>
          <w:bCs/>
        </w:rPr>
        <w:t xml:space="preserve">do show ip ospf database router self-originate </w:t>
      </w:r>
    </w:p>
    <w:p w14:paraId="313D4C73" w14:textId="27D34937" w:rsidR="008E04AF" w:rsidRPr="00C875A9" w:rsidRDefault="008E04AF" w:rsidP="00BF4A3A">
      <w:r>
        <w:t xml:space="preserve">WAN4 : </w:t>
      </w:r>
      <w:r w:rsidR="00351FE6">
        <w:rPr>
          <w:lang w:val="el-GR"/>
        </w:rPr>
        <w:t>Τ</w:t>
      </w:r>
      <w:r>
        <w:t>ransit network</w:t>
      </w:r>
    </w:p>
    <w:p w14:paraId="71D0AB7A" w14:textId="2B5DD302" w:rsidR="00BF4A3A" w:rsidRPr="00BF4A3A" w:rsidRDefault="008E04AF" w:rsidP="00BF4A3A">
      <w:r>
        <w:t xml:space="preserve">LAN2 : </w:t>
      </w:r>
      <w:r w:rsidR="00351FE6">
        <w:t>S</w:t>
      </w:r>
      <w:r>
        <w:t>tub network</w:t>
      </w:r>
    </w:p>
    <w:p w14:paraId="53B6FB1F" w14:textId="2BC70ADB" w:rsidR="00BF4A3A" w:rsidRPr="009E15A5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t>6.5</w:t>
      </w:r>
    </w:p>
    <w:p w14:paraId="283B3E18" w14:textId="1DE6B590" w:rsidR="00BF4A3A" w:rsidRPr="009E15A5" w:rsidRDefault="009E15A5" w:rsidP="00BF4A3A">
      <w:pPr>
        <w:rPr>
          <w:lang w:val="el-GR"/>
        </w:rPr>
      </w:pPr>
      <w:r w:rsidRPr="009E15A5">
        <w:rPr>
          <w:lang w:val="el-GR"/>
        </w:rPr>
        <w:t xml:space="preserve">Παρατηρούμε μετά από λίγο πως το </w:t>
      </w:r>
      <w:r>
        <w:t>ping</w:t>
      </w:r>
      <w:r w:rsidRPr="009E15A5">
        <w:rPr>
          <w:lang w:val="el-GR"/>
        </w:rPr>
        <w:t xml:space="preserve"> σταματά να επιτυγχάνει και λαμβάνουμε ως απάντηση “</w:t>
      </w:r>
      <w:r>
        <w:t>Time</w:t>
      </w:r>
      <w:r w:rsidRPr="009E15A5">
        <w:rPr>
          <w:lang w:val="el-GR"/>
        </w:rPr>
        <w:t xml:space="preserve"> </w:t>
      </w:r>
      <w:r>
        <w:t>To</w:t>
      </w:r>
      <w:r w:rsidRPr="009E15A5">
        <w:rPr>
          <w:lang w:val="el-GR"/>
        </w:rPr>
        <w:t xml:space="preserve"> </w:t>
      </w:r>
      <w:r>
        <w:t>Live</w:t>
      </w:r>
      <w:r w:rsidRPr="009E15A5">
        <w:rPr>
          <w:lang w:val="el-GR"/>
        </w:rPr>
        <w:t xml:space="preserve"> </w:t>
      </w:r>
      <w:r>
        <w:t>exceeded</w:t>
      </w:r>
      <w:r w:rsidRPr="009E15A5">
        <w:rPr>
          <w:lang w:val="el-GR"/>
        </w:rPr>
        <w:t>”.</w:t>
      </w:r>
    </w:p>
    <w:p w14:paraId="09A9F4A3" w14:textId="3089A564" w:rsidR="00BF4A3A" w:rsidRPr="009E15A5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t>6.6</w:t>
      </w:r>
    </w:p>
    <w:p w14:paraId="09E627C8" w14:textId="4BB24E21" w:rsidR="00BF4A3A" w:rsidRPr="00A154E7" w:rsidRDefault="00A154E7" w:rsidP="00BF4A3A">
      <w:pPr>
        <w:rPr>
          <w:lang w:val="el-GR"/>
        </w:rPr>
      </w:pPr>
      <w:r w:rsidRPr="00A154E7">
        <w:rPr>
          <w:lang w:val="el-GR"/>
        </w:rPr>
        <w:t xml:space="preserve">Παρατηρούμε πως διαγράφηκε η εγγραφή για το </w:t>
      </w:r>
      <w:r>
        <w:t>LAN</w:t>
      </w:r>
      <w:r w:rsidRPr="00A154E7">
        <w:rPr>
          <w:lang w:val="el-GR"/>
        </w:rPr>
        <w:t>2</w:t>
      </w:r>
      <w:r>
        <w:rPr>
          <w:lang w:val="el-GR"/>
        </w:rPr>
        <w:t>.</w:t>
      </w:r>
    </w:p>
    <w:p w14:paraId="68623620" w14:textId="09301828" w:rsidR="00BF4A3A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t>6.7</w:t>
      </w:r>
    </w:p>
    <w:p w14:paraId="52CFC34A" w14:textId="6DD6D322" w:rsidR="00AE1B2A" w:rsidRPr="00AE1B2A" w:rsidRDefault="00AE1B2A" w:rsidP="00AE1B2A">
      <w:pPr>
        <w:rPr>
          <w:lang w:val="el-GR"/>
        </w:rPr>
      </w:pPr>
      <w:r w:rsidRPr="00AE1B2A">
        <w:rPr>
          <w:lang w:val="el-GR"/>
        </w:rPr>
        <w:t xml:space="preserve">Πλέον έχει εγγραφές μόνο για τα </w:t>
      </w:r>
      <w:r>
        <w:t>LAN</w:t>
      </w:r>
      <w:r w:rsidRPr="00AE1B2A">
        <w:rPr>
          <w:lang w:val="el-GR"/>
        </w:rPr>
        <w:t xml:space="preserve">2 και </w:t>
      </w:r>
      <w:r>
        <w:t>WAN</w:t>
      </w:r>
      <w:r w:rsidRPr="00AE1B2A">
        <w:rPr>
          <w:lang w:val="el-GR"/>
        </w:rPr>
        <w:t>4.</w:t>
      </w:r>
    </w:p>
    <w:p w14:paraId="1AA22D16" w14:textId="369306BD" w:rsidR="00BF4A3A" w:rsidRPr="009E15A5" w:rsidRDefault="00AE1B2A" w:rsidP="00BF4A3A">
      <w:pPr>
        <w:rPr>
          <w:lang w:val="el-GR"/>
        </w:rPr>
      </w:pPr>
      <w:r w:rsidRPr="00AE1B2A">
        <w:rPr>
          <w:noProof/>
          <w:lang w:val="el-GR"/>
        </w:rPr>
        <w:drawing>
          <wp:inline distT="0" distB="0" distL="0" distR="0" wp14:anchorId="417649F1" wp14:editId="71FF6EC0">
            <wp:extent cx="6401693" cy="1076475"/>
            <wp:effectExtent l="0" t="0" r="0" b="9525"/>
            <wp:docPr id="1088821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1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3BDF" w14:textId="3C9A1A3F" w:rsidR="00BF4A3A" w:rsidRPr="009E15A5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t>6.8</w:t>
      </w:r>
    </w:p>
    <w:p w14:paraId="1B74242D" w14:textId="41D53DB3" w:rsidR="00BF4A3A" w:rsidRPr="00AE1B2A" w:rsidRDefault="00AE1B2A" w:rsidP="00BF4A3A">
      <w:pPr>
        <w:rPr>
          <w:lang w:val="el-GR"/>
        </w:rPr>
      </w:pPr>
      <w:r w:rsidRPr="00AE1B2A">
        <w:rPr>
          <w:lang w:val="el-GR"/>
        </w:rPr>
        <w:t>Όχι, έχει διαγραφεί από κάθε πίνακα δρομολόγησης</w:t>
      </w:r>
      <w:r w:rsidR="00CB4968">
        <w:rPr>
          <w:lang w:val="el-GR"/>
        </w:rPr>
        <w:t>.</w:t>
      </w:r>
    </w:p>
    <w:p w14:paraId="008247DA" w14:textId="2C1547CB" w:rsidR="00BF4A3A" w:rsidRPr="009E15A5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t>6.9</w:t>
      </w:r>
    </w:p>
    <w:p w14:paraId="00D192C5" w14:textId="51055520" w:rsidR="00BF4A3A" w:rsidRPr="007B6AC6" w:rsidRDefault="007B6AC6" w:rsidP="00BF4A3A">
      <w:pPr>
        <w:rPr>
          <w:lang w:val="el-GR"/>
        </w:rPr>
      </w:pPr>
      <w:r w:rsidRPr="007B6AC6">
        <w:rPr>
          <w:lang w:val="el-GR"/>
        </w:rPr>
        <w:t xml:space="preserve">Το </w:t>
      </w:r>
      <w:r>
        <w:t>PC</w:t>
      </w:r>
      <w:r w:rsidRPr="007B6AC6">
        <w:rPr>
          <w:lang w:val="el-GR"/>
        </w:rPr>
        <w:t xml:space="preserve">1 ξεκινά το </w:t>
      </w:r>
      <w:r>
        <w:t>ping</w:t>
      </w:r>
      <w:r w:rsidRPr="007B6AC6">
        <w:rPr>
          <w:lang w:val="el-GR"/>
        </w:rPr>
        <w:t xml:space="preserve"> του, το οποίο και προωθείται στην προκαθορισμένη πύλη, δηλαδή το </w:t>
      </w:r>
      <w:r>
        <w:t>R</w:t>
      </w:r>
      <w:r w:rsidRPr="007B6AC6">
        <w:rPr>
          <w:lang w:val="el-GR"/>
        </w:rPr>
        <w:t xml:space="preserve">4. Αυτός με τη σειρά του, δεδομένου ότι πλέον δεν έχει εγγραφή για το </w:t>
      </w:r>
      <w:r>
        <w:t>LAN</w:t>
      </w:r>
      <w:r w:rsidRPr="007B6AC6">
        <w:rPr>
          <w:lang w:val="el-GR"/>
        </w:rPr>
        <w:t xml:space="preserve">2 το στέλνει επίσης στην προκαθορισμένη πύλη του, δηλαδή το </w:t>
      </w:r>
      <w:r>
        <w:t>R</w:t>
      </w:r>
      <w:r w:rsidRPr="007B6AC6">
        <w:rPr>
          <w:lang w:val="el-GR"/>
        </w:rPr>
        <w:t xml:space="preserve">2, το οποίο με τη σειρά του το στέλνει στη δική του </w:t>
      </w:r>
      <w:r>
        <w:t>default</w:t>
      </w:r>
      <w:r w:rsidRPr="007B6AC6">
        <w:rPr>
          <w:lang w:val="el-GR"/>
        </w:rPr>
        <w:t xml:space="preserve"> </w:t>
      </w:r>
      <w:r>
        <w:t>gateway</w:t>
      </w:r>
      <w:r w:rsidRPr="007B6AC6">
        <w:rPr>
          <w:lang w:val="el-GR"/>
        </w:rPr>
        <w:t xml:space="preserve">, η οποία εν προκειμένω είναι η διεύθυνση </w:t>
      </w:r>
      <w:r>
        <w:t>loopback</w:t>
      </w:r>
      <w:r w:rsidRPr="007B6AC6">
        <w:rPr>
          <w:lang w:val="el-GR"/>
        </w:rPr>
        <w:t xml:space="preserve"> του, επομένως το πακέτο ξαναστέλνεται στον </w:t>
      </w:r>
      <w:r>
        <w:t>R</w:t>
      </w:r>
      <w:r w:rsidRPr="007B6AC6">
        <w:rPr>
          <w:lang w:val="el-GR"/>
        </w:rPr>
        <w:t xml:space="preserve">2 αναδρομικά μέχρι να λήξει το </w:t>
      </w:r>
      <w:r>
        <w:t>TTL</w:t>
      </w:r>
      <w:r w:rsidRPr="007B6AC6">
        <w:rPr>
          <w:lang w:val="el-GR"/>
        </w:rPr>
        <w:t>.</w:t>
      </w:r>
    </w:p>
    <w:p w14:paraId="3197F7E6" w14:textId="7D6C17C8" w:rsidR="00BF4A3A" w:rsidRPr="009E15A5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lastRenderedPageBreak/>
        <w:t>6.10</w:t>
      </w:r>
    </w:p>
    <w:p w14:paraId="0B0279B9" w14:textId="4CDB449E" w:rsidR="00BF4A3A" w:rsidRPr="00A22ACC" w:rsidRDefault="00B752E8" w:rsidP="00BF4A3A">
      <w:pPr>
        <w:rPr>
          <w:lang w:val="el-GR"/>
        </w:rPr>
      </w:pPr>
      <w:r w:rsidRPr="00B752E8">
        <w:rPr>
          <w:lang w:val="el-GR"/>
        </w:rPr>
        <w:t xml:space="preserve">Του </w:t>
      </w:r>
      <w:r>
        <w:t>R</w:t>
      </w:r>
      <w:r w:rsidRPr="00B752E8">
        <w:rPr>
          <w:lang w:val="el-GR"/>
        </w:rPr>
        <w:t xml:space="preserve">3 έχει 0 ενώ του </w:t>
      </w:r>
      <w:r>
        <w:t>R</w:t>
      </w:r>
      <w:r w:rsidRPr="00B752E8">
        <w:rPr>
          <w:lang w:val="el-GR"/>
        </w:rPr>
        <w:t>5 έχει 1.</w:t>
      </w:r>
    </w:p>
    <w:p w14:paraId="49451E53" w14:textId="74FF451B" w:rsidR="00BF4A3A" w:rsidRPr="009E15A5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t>6.11</w:t>
      </w:r>
    </w:p>
    <w:p w14:paraId="377C08D2" w14:textId="0BF7C3E4" w:rsidR="00BF4A3A" w:rsidRPr="00F46351" w:rsidRDefault="00F46351" w:rsidP="00BF4A3A">
      <w:pPr>
        <w:rPr>
          <w:lang w:val="el-GR"/>
        </w:rPr>
      </w:pPr>
      <w:r>
        <w:t>Stub</w:t>
      </w:r>
      <w:r w:rsidRPr="00F46351">
        <w:rPr>
          <w:lang w:val="el-GR"/>
        </w:rPr>
        <w:t xml:space="preserve"> </w:t>
      </w:r>
    </w:p>
    <w:p w14:paraId="44ACD61D" w14:textId="5F1D6A3D" w:rsidR="00BF4A3A" w:rsidRPr="009E15A5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t>6.12</w:t>
      </w:r>
    </w:p>
    <w:p w14:paraId="253DBCB8" w14:textId="22246582" w:rsidR="00BF4A3A" w:rsidRPr="00096BA3" w:rsidRDefault="00096BA3" w:rsidP="00BF4A3A">
      <w:pPr>
        <w:rPr>
          <w:lang w:val="el-GR"/>
        </w:rPr>
      </w:pPr>
      <w:r>
        <w:rPr>
          <w:lang w:val="el-GR"/>
        </w:rPr>
        <w:t>Επανέρχεται η επικοινωνία.</w:t>
      </w:r>
    </w:p>
    <w:p w14:paraId="32D01DE3" w14:textId="42605190" w:rsidR="00BF4A3A" w:rsidRPr="009E15A5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t>6.13</w:t>
      </w:r>
    </w:p>
    <w:p w14:paraId="0ADB8903" w14:textId="6EB88856" w:rsidR="00BF4A3A" w:rsidRPr="00096BA3" w:rsidRDefault="00096BA3" w:rsidP="00BF4A3A">
      <w:pPr>
        <w:rPr>
          <w:lang w:val="el-GR"/>
        </w:rPr>
      </w:pPr>
      <w:r w:rsidRPr="00096BA3">
        <w:rPr>
          <w:lang w:val="el-GR"/>
        </w:rPr>
        <w:t xml:space="preserve">Παρατηρούμε πως έχει ξαναπροστεθεί εγγραφή για το </w:t>
      </w:r>
      <w:r>
        <w:t>LAN</w:t>
      </w:r>
      <w:r w:rsidRPr="00096BA3">
        <w:rPr>
          <w:lang w:val="el-GR"/>
        </w:rPr>
        <w:t>2.</w:t>
      </w:r>
    </w:p>
    <w:p w14:paraId="38BA624F" w14:textId="364E9146" w:rsidR="00BF4A3A" w:rsidRPr="005E3D6C" w:rsidRDefault="00BF4A3A" w:rsidP="00BF4A3A">
      <w:pPr>
        <w:pStyle w:val="3"/>
      </w:pPr>
      <w:r w:rsidRPr="005E3D6C">
        <w:t>6.14</w:t>
      </w:r>
    </w:p>
    <w:p w14:paraId="361C13D0" w14:textId="371B75C7" w:rsidR="00BF4A3A" w:rsidRPr="005E3D6C" w:rsidRDefault="006B2F97" w:rsidP="00BF4A3A">
      <w:pPr>
        <w:rPr>
          <w:b/>
          <w:bCs/>
        </w:rPr>
      </w:pPr>
      <w:r w:rsidRPr="006B2F97">
        <w:rPr>
          <w:b/>
          <w:bCs/>
        </w:rPr>
        <w:t>do show ip ospf database router</w:t>
      </w:r>
    </w:p>
    <w:p w14:paraId="407AECF9" w14:textId="0D5C8EA4" w:rsidR="00351FE6" w:rsidRPr="00351FE6" w:rsidRDefault="00351FE6" w:rsidP="00BF4A3A">
      <w:pPr>
        <w:rPr>
          <w:b/>
          <w:bCs/>
          <w:lang w:val="el-GR"/>
        </w:rPr>
      </w:pPr>
      <w:r w:rsidRPr="00351FE6">
        <w:rPr>
          <w:lang w:val="el-GR"/>
        </w:rPr>
        <w:t xml:space="preserve">Παρατηρούμε πως πλέον για τον </w:t>
      </w:r>
      <w:r>
        <w:t>R</w:t>
      </w:r>
      <w:r w:rsidRPr="00351FE6">
        <w:rPr>
          <w:lang w:val="el-GR"/>
        </w:rPr>
        <w:t xml:space="preserve">3, το </w:t>
      </w:r>
      <w:r>
        <w:t>WAN</w:t>
      </w:r>
      <w:r w:rsidRPr="00351FE6">
        <w:rPr>
          <w:lang w:val="el-GR"/>
        </w:rPr>
        <w:t xml:space="preserve">4 εμφανίζεται ως </w:t>
      </w:r>
      <w:r>
        <w:t>Transit</w:t>
      </w:r>
      <w:r w:rsidRPr="00351FE6">
        <w:rPr>
          <w:lang w:val="el-GR"/>
        </w:rPr>
        <w:t xml:space="preserve"> </w:t>
      </w:r>
      <w:r>
        <w:t>Network</w:t>
      </w:r>
      <w:r w:rsidRPr="00351FE6">
        <w:rPr>
          <w:lang w:val="el-GR"/>
        </w:rPr>
        <w:t xml:space="preserve">. Βλέπουμε επίσης πως το </w:t>
      </w:r>
      <w:r>
        <w:t>E</w:t>
      </w:r>
      <w:r w:rsidRPr="00351FE6">
        <w:rPr>
          <w:lang w:val="el-GR"/>
        </w:rPr>
        <w:t>-</w:t>
      </w:r>
      <w:r>
        <w:t>bit</w:t>
      </w:r>
      <w:r w:rsidRPr="00351FE6">
        <w:rPr>
          <w:lang w:val="el-GR"/>
        </w:rPr>
        <w:t xml:space="preserve"> έγινε 0 και στον </w:t>
      </w:r>
      <w:r>
        <w:t>R</w:t>
      </w:r>
      <w:r w:rsidRPr="00351FE6">
        <w:rPr>
          <w:lang w:val="el-GR"/>
        </w:rPr>
        <w:t>5.</w:t>
      </w:r>
    </w:p>
    <w:p w14:paraId="3B5E5214" w14:textId="3DD3C586" w:rsidR="00BF4A3A" w:rsidRDefault="00BF4A3A" w:rsidP="00BF4A3A">
      <w:pPr>
        <w:pStyle w:val="3"/>
      </w:pPr>
      <w:r w:rsidRPr="009E15A5">
        <w:rPr>
          <w:lang w:val="el-GR"/>
        </w:rPr>
        <w:t>6.15</w:t>
      </w:r>
    </w:p>
    <w:p w14:paraId="242AD866" w14:textId="05EDC280" w:rsidR="00786837" w:rsidRPr="00786837" w:rsidRDefault="00786837" w:rsidP="00786837">
      <w:pPr>
        <w:rPr>
          <w:lang w:val="el-GR"/>
        </w:rPr>
      </w:pPr>
      <w:r>
        <w:t>N</w:t>
      </w:r>
      <w:r>
        <w:rPr>
          <w:lang w:val="el-GR"/>
        </w:rPr>
        <w:t xml:space="preserve">αι, υπάρχει. </w:t>
      </w:r>
    </w:p>
    <w:p w14:paraId="62AE2255" w14:textId="1E1F230B" w:rsidR="00BF4A3A" w:rsidRPr="009E15A5" w:rsidRDefault="00786837" w:rsidP="00BF4A3A">
      <w:pPr>
        <w:rPr>
          <w:lang w:val="el-GR"/>
        </w:rPr>
      </w:pPr>
      <w:r w:rsidRPr="00786837">
        <w:rPr>
          <w:noProof/>
          <w:lang w:val="el-GR"/>
        </w:rPr>
        <w:drawing>
          <wp:inline distT="0" distB="0" distL="0" distR="0" wp14:anchorId="2B90115F" wp14:editId="50F74214">
            <wp:extent cx="5020376" cy="181000"/>
            <wp:effectExtent l="0" t="0" r="8890" b="9525"/>
            <wp:docPr id="18357827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827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0A9" w14:textId="0827C7AC" w:rsidR="00BF4A3A" w:rsidRPr="009E15A5" w:rsidRDefault="00BF4A3A" w:rsidP="00BF4A3A">
      <w:pPr>
        <w:pStyle w:val="3"/>
        <w:rPr>
          <w:lang w:val="el-GR"/>
        </w:rPr>
      </w:pPr>
      <w:r w:rsidRPr="009E15A5">
        <w:rPr>
          <w:lang w:val="el-GR"/>
        </w:rPr>
        <w:t>6.16</w:t>
      </w:r>
    </w:p>
    <w:p w14:paraId="7B21BC23" w14:textId="48BB72B2" w:rsidR="009E5027" w:rsidRPr="00773B56" w:rsidRDefault="00773B56" w:rsidP="009E5027">
      <w:pPr>
        <w:rPr>
          <w:lang w:val="el-GR"/>
        </w:rPr>
      </w:pPr>
      <w:r w:rsidRPr="00773B56">
        <w:rPr>
          <w:lang w:val="el-GR"/>
        </w:rPr>
        <w:t xml:space="preserve">Όχι, δεν υπάρχουν, καθώς ορίσαμε ότι είναι </w:t>
      </w:r>
      <w:r>
        <w:t>Stub</w:t>
      </w:r>
      <w:r w:rsidRPr="00773B56">
        <w:rPr>
          <w:lang w:val="el-GR"/>
        </w:rPr>
        <w:t xml:space="preserve"> </w:t>
      </w:r>
      <w:r>
        <w:t>Area</w:t>
      </w:r>
      <w:r w:rsidRPr="00773B56">
        <w:rPr>
          <w:lang w:val="el-GR"/>
        </w:rPr>
        <w:t>, άρα έχουν συμπτυχθεί στην προκαθορισμένη διαδρομή</w:t>
      </w:r>
      <w:r w:rsidR="00853C86">
        <w:rPr>
          <w:lang w:val="el-GR"/>
        </w:rPr>
        <w:t>.</w:t>
      </w:r>
    </w:p>
    <w:p w14:paraId="6EC8E632" w14:textId="2CF827A7" w:rsidR="00BF4A3A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6.17</w:t>
      </w:r>
    </w:p>
    <w:p w14:paraId="3FF670D6" w14:textId="05C35BD3" w:rsidR="006F5F4F" w:rsidRPr="006F0F41" w:rsidRDefault="006F5F4F" w:rsidP="006F5F4F">
      <w:pPr>
        <w:rPr>
          <w:lang w:val="el-GR"/>
        </w:rPr>
      </w:pPr>
      <w:r>
        <w:rPr>
          <w:lang w:val="el-GR"/>
        </w:rPr>
        <w:t xml:space="preserve">Στην παρακάτω εικόνα βλέπουμε όλες τις εγγραφές του πίνακα δρομολόγησης του </w:t>
      </w:r>
      <w:r>
        <w:t>R</w:t>
      </w:r>
      <w:r w:rsidRPr="006F5F4F">
        <w:rPr>
          <w:lang w:val="el-GR"/>
        </w:rPr>
        <w:t>5.</w:t>
      </w:r>
    </w:p>
    <w:p w14:paraId="3784D821" w14:textId="77777777" w:rsidR="00787E41" w:rsidRPr="006F0F41" w:rsidRDefault="00787E41" w:rsidP="006F5F4F">
      <w:pPr>
        <w:rPr>
          <w:lang w:val="el-GR"/>
        </w:rPr>
      </w:pPr>
    </w:p>
    <w:p w14:paraId="685CC43F" w14:textId="77777777" w:rsidR="00787E41" w:rsidRPr="006F0F41" w:rsidRDefault="00787E41" w:rsidP="006F5F4F">
      <w:pPr>
        <w:rPr>
          <w:lang w:val="el-GR"/>
        </w:rPr>
      </w:pPr>
    </w:p>
    <w:p w14:paraId="7E4796CF" w14:textId="10DD1FF6" w:rsidR="009E5027" w:rsidRDefault="006F5F4F" w:rsidP="009E5027">
      <w:r w:rsidRPr="006F5F4F">
        <w:rPr>
          <w:noProof/>
          <w:lang w:val="el-GR"/>
        </w:rPr>
        <w:lastRenderedPageBreak/>
        <w:drawing>
          <wp:inline distT="0" distB="0" distL="0" distR="0" wp14:anchorId="0E1FDA5D" wp14:editId="7708EBE3">
            <wp:extent cx="6049219" cy="2486372"/>
            <wp:effectExtent l="0" t="0" r="8890" b="9525"/>
            <wp:docPr id="6615738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73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6075" w14:textId="16DCBB41" w:rsidR="006F5F4F" w:rsidRPr="00CA3381" w:rsidRDefault="00787E41" w:rsidP="009E5027">
      <w:pPr>
        <w:rPr>
          <w:lang w:val="el-GR"/>
        </w:rPr>
      </w:pPr>
      <w:r w:rsidRPr="00787E41">
        <w:rPr>
          <w:lang w:val="el-GR"/>
        </w:rPr>
        <w:t xml:space="preserve">Βλέποντας τον πίνακα διαδρομών </w:t>
      </w:r>
      <w:r>
        <w:t>OSPF</w:t>
      </w:r>
      <w:r w:rsidRPr="00787E41">
        <w:rPr>
          <w:lang w:val="el-GR"/>
        </w:rPr>
        <w:t xml:space="preserve">, παρατηρούμε πως έχουμε και </w:t>
      </w:r>
      <w:r>
        <w:t>Inter</w:t>
      </w:r>
      <w:r w:rsidRPr="00787E41">
        <w:rPr>
          <w:lang w:val="el-GR"/>
        </w:rPr>
        <w:t xml:space="preserve"> </w:t>
      </w:r>
      <w:r>
        <w:t>Area</w:t>
      </w:r>
      <w:r w:rsidRPr="00787E41">
        <w:rPr>
          <w:lang w:val="el-GR"/>
        </w:rPr>
        <w:t xml:space="preserve"> εγγραφές(</w:t>
      </w:r>
      <w:r>
        <w:t>WAN</w:t>
      </w:r>
      <w:r w:rsidRPr="00787E41">
        <w:rPr>
          <w:lang w:val="el-GR"/>
        </w:rPr>
        <w:t xml:space="preserve">1, </w:t>
      </w:r>
      <w:r>
        <w:t>WAN</w:t>
      </w:r>
      <w:r w:rsidRPr="00787E41">
        <w:rPr>
          <w:lang w:val="el-GR"/>
        </w:rPr>
        <w:t xml:space="preserve">2, </w:t>
      </w:r>
      <w:r>
        <w:t>WAN</w:t>
      </w:r>
      <w:r w:rsidRPr="00787E41">
        <w:rPr>
          <w:lang w:val="el-GR"/>
        </w:rPr>
        <w:t>3</w:t>
      </w:r>
      <w:r w:rsidR="00CA3381" w:rsidRPr="00CA3381">
        <w:rPr>
          <w:lang w:val="el-GR"/>
        </w:rPr>
        <w:t xml:space="preserve">, </w:t>
      </w:r>
      <w:r w:rsidR="00CA3381">
        <w:t>LAN</w:t>
      </w:r>
      <w:r w:rsidR="00CA3381" w:rsidRPr="00CA3381">
        <w:rPr>
          <w:lang w:val="el-GR"/>
        </w:rPr>
        <w:t>1</w:t>
      </w:r>
      <w:r w:rsidRPr="00787E41">
        <w:rPr>
          <w:lang w:val="el-GR"/>
        </w:rPr>
        <w:t>),</w:t>
      </w:r>
      <w:r w:rsidR="00EF018A" w:rsidRPr="00EF018A">
        <w:rPr>
          <w:lang w:val="el-GR"/>
        </w:rPr>
        <w:t xml:space="preserve"> </w:t>
      </w:r>
      <w:r w:rsidR="00EF018A">
        <w:rPr>
          <w:lang w:val="el-GR"/>
        </w:rPr>
        <w:t xml:space="preserve">που </w:t>
      </w:r>
      <w:r w:rsidRPr="00787E41">
        <w:rPr>
          <w:lang w:val="el-GR"/>
        </w:rPr>
        <w:t xml:space="preserve">είναι εκτός του </w:t>
      </w:r>
      <w:r>
        <w:t>Area</w:t>
      </w:r>
      <w:r w:rsidRPr="00787E41">
        <w:rPr>
          <w:lang w:val="el-GR"/>
        </w:rPr>
        <w:t xml:space="preserve">2 και </w:t>
      </w:r>
      <w:r w:rsidR="008734E3">
        <w:rPr>
          <w:lang w:val="el-GR"/>
        </w:rPr>
        <w:t>Ι</w:t>
      </w:r>
      <w:r w:rsidR="008734E3">
        <w:t>ntra</w:t>
      </w:r>
      <w:r w:rsidR="008734E3" w:rsidRPr="008734E3">
        <w:rPr>
          <w:lang w:val="el-GR"/>
        </w:rPr>
        <w:t>-</w:t>
      </w:r>
      <w:r w:rsidR="008734E3">
        <w:t>Area</w:t>
      </w:r>
      <w:r w:rsidR="008734E3" w:rsidRPr="008734E3">
        <w:rPr>
          <w:lang w:val="el-GR"/>
        </w:rPr>
        <w:t xml:space="preserve"> </w:t>
      </w:r>
      <w:r w:rsidR="008734E3">
        <w:rPr>
          <w:lang w:val="el-GR"/>
        </w:rPr>
        <w:t>διαδρομές</w:t>
      </w:r>
      <w:r w:rsidR="00476DBE">
        <w:rPr>
          <w:lang w:val="el-GR"/>
        </w:rPr>
        <w:t>(</w:t>
      </w:r>
      <w:r w:rsidR="00476DBE">
        <w:t>WAN</w:t>
      </w:r>
      <w:r w:rsidR="00476DBE" w:rsidRPr="00CA3381">
        <w:rPr>
          <w:lang w:val="el-GR"/>
        </w:rPr>
        <w:t>4</w:t>
      </w:r>
      <w:r w:rsidR="00CA3381" w:rsidRPr="00CA3381">
        <w:rPr>
          <w:lang w:val="el-GR"/>
        </w:rPr>
        <w:t xml:space="preserve">, </w:t>
      </w:r>
      <w:r w:rsidR="00CA3381">
        <w:t>LAN</w:t>
      </w:r>
      <w:r w:rsidR="00CA3381" w:rsidRPr="00CA3381">
        <w:rPr>
          <w:lang w:val="el-GR"/>
        </w:rPr>
        <w:t>2</w:t>
      </w:r>
      <w:r w:rsidR="00476DBE">
        <w:rPr>
          <w:lang w:val="el-GR"/>
        </w:rPr>
        <w:t>)</w:t>
      </w:r>
      <w:r w:rsidR="00476DBE" w:rsidRPr="00CA3381">
        <w:rPr>
          <w:lang w:val="el-GR"/>
        </w:rPr>
        <w:t>.</w:t>
      </w:r>
    </w:p>
    <w:p w14:paraId="32CFF6E4" w14:textId="27A2BD42" w:rsidR="009E5027" w:rsidRPr="009E15A5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6.18</w:t>
      </w:r>
    </w:p>
    <w:p w14:paraId="6B6F07E3" w14:textId="3B2B7CBB" w:rsidR="009E5027" w:rsidRPr="00506050" w:rsidRDefault="00506050" w:rsidP="009E5027">
      <w:pPr>
        <w:rPr>
          <w:lang w:val="el-GR"/>
        </w:rPr>
      </w:pPr>
      <w:r w:rsidRPr="00506050">
        <w:rPr>
          <w:lang w:val="el-GR"/>
        </w:rPr>
        <w:t xml:space="preserve">Παρατηρούμε πως έχει ξαναπροστεθεί η εγγραφή για το </w:t>
      </w:r>
      <w:r>
        <w:t>LAN</w:t>
      </w:r>
      <w:r w:rsidRPr="00506050">
        <w:rPr>
          <w:lang w:val="el-GR"/>
        </w:rPr>
        <w:t>2.</w:t>
      </w:r>
    </w:p>
    <w:p w14:paraId="14AA8CB4" w14:textId="44C71032" w:rsidR="009E5027" w:rsidRPr="009E15A5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6.19</w:t>
      </w:r>
    </w:p>
    <w:p w14:paraId="7D6D3001" w14:textId="1D4C63AC" w:rsidR="009E5027" w:rsidRPr="002C2858" w:rsidRDefault="002C2858" w:rsidP="009E5027">
      <w:pPr>
        <w:rPr>
          <w:lang w:val="el-GR"/>
        </w:rPr>
      </w:pPr>
      <w:r w:rsidRPr="002C2858">
        <w:rPr>
          <w:lang w:val="el-GR"/>
        </w:rPr>
        <w:t>Προηγουμένως δεν είχαμε 2-</w:t>
      </w:r>
      <w:r>
        <w:t>way</w:t>
      </w:r>
      <w:r w:rsidRPr="002C2858">
        <w:rPr>
          <w:lang w:val="el-GR"/>
        </w:rPr>
        <w:t xml:space="preserve"> </w:t>
      </w:r>
      <w:r>
        <w:t>state</w:t>
      </w:r>
      <w:r w:rsidRPr="002C2858">
        <w:rPr>
          <w:lang w:val="el-GR"/>
        </w:rPr>
        <w:t xml:space="preserve">, καθώς ο </w:t>
      </w:r>
      <w:r>
        <w:t>R</w:t>
      </w:r>
      <w:r w:rsidRPr="002C2858">
        <w:rPr>
          <w:lang w:val="el-GR"/>
        </w:rPr>
        <w:t xml:space="preserve">3 θεωρούσε το </w:t>
      </w:r>
      <w:r>
        <w:t>WAN</w:t>
      </w:r>
      <w:r w:rsidRPr="002C2858">
        <w:rPr>
          <w:lang w:val="el-GR"/>
        </w:rPr>
        <w:t xml:space="preserve">4 ως </w:t>
      </w:r>
      <w:r>
        <w:t>Stub</w:t>
      </w:r>
      <w:r w:rsidRPr="002C2858">
        <w:rPr>
          <w:lang w:val="el-GR"/>
        </w:rPr>
        <w:t xml:space="preserve"> </w:t>
      </w:r>
      <w:r>
        <w:t>Network</w:t>
      </w:r>
      <w:r w:rsidRPr="002C2858">
        <w:rPr>
          <w:lang w:val="el-GR"/>
        </w:rPr>
        <w:t xml:space="preserve">, ενώ ο </w:t>
      </w:r>
      <w:r>
        <w:t>R</w:t>
      </w:r>
      <w:r w:rsidRPr="002C2858">
        <w:rPr>
          <w:lang w:val="el-GR"/>
        </w:rPr>
        <w:t xml:space="preserve">5 ως </w:t>
      </w:r>
      <w:r>
        <w:t>Transit</w:t>
      </w:r>
      <w:r w:rsidRPr="002C2858">
        <w:rPr>
          <w:lang w:val="el-GR"/>
        </w:rPr>
        <w:t xml:space="preserve">, ενώ στη συνέχεια και οι 2 θεωρούν το </w:t>
      </w:r>
      <w:r>
        <w:t>WAN</w:t>
      </w:r>
      <w:r w:rsidRPr="002C2858">
        <w:rPr>
          <w:lang w:val="el-GR"/>
        </w:rPr>
        <w:t xml:space="preserve">4 ως </w:t>
      </w:r>
      <w:r>
        <w:t>Transit</w:t>
      </w:r>
      <w:r w:rsidRPr="002C2858">
        <w:rPr>
          <w:lang w:val="el-GR"/>
        </w:rPr>
        <w:t xml:space="preserve"> </w:t>
      </w:r>
      <w:r>
        <w:t>Network</w:t>
      </w:r>
      <w:r w:rsidRPr="002C2858">
        <w:rPr>
          <w:lang w:val="el-GR"/>
        </w:rPr>
        <w:t xml:space="preserve"> οπότε και επανήλθε η επικοινωνία.</w:t>
      </w:r>
    </w:p>
    <w:p w14:paraId="5D4C03A8" w14:textId="4AC1688D" w:rsidR="009E5027" w:rsidRPr="009E15A5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6.20</w:t>
      </w:r>
    </w:p>
    <w:p w14:paraId="4A6D225A" w14:textId="45121495" w:rsidR="009E5027" w:rsidRPr="00CC2AD3" w:rsidRDefault="00CC2AD3" w:rsidP="009E5027">
      <w:pPr>
        <w:rPr>
          <w:lang w:val="el-GR"/>
        </w:rPr>
      </w:pPr>
      <w:r w:rsidRPr="00CC2AD3">
        <w:rPr>
          <w:lang w:val="el-GR"/>
        </w:rPr>
        <w:t xml:space="preserve">Στο </w:t>
      </w:r>
      <w:r>
        <w:t>R</w:t>
      </w:r>
      <w:r w:rsidRPr="00CC2AD3">
        <w:rPr>
          <w:lang w:val="el-GR"/>
        </w:rPr>
        <w:t xml:space="preserve">5, το οποίο ανήκει σε </w:t>
      </w:r>
      <w:r>
        <w:t>Stub</w:t>
      </w:r>
      <w:r w:rsidRPr="00CC2AD3">
        <w:rPr>
          <w:lang w:val="el-GR"/>
        </w:rPr>
        <w:t xml:space="preserve"> </w:t>
      </w:r>
      <w:r>
        <w:t>Area</w:t>
      </w:r>
      <w:r w:rsidRPr="00CC2AD3">
        <w:rPr>
          <w:lang w:val="el-GR"/>
        </w:rPr>
        <w:t xml:space="preserve">, όλες οι εξωτερικές διαδρομές έχουν συνοψιστεί στην προκαθορισμένη διαδρομή, ενώ στο </w:t>
      </w:r>
      <w:r>
        <w:t>R</w:t>
      </w:r>
      <w:r w:rsidRPr="00CC2AD3">
        <w:rPr>
          <w:lang w:val="el-GR"/>
        </w:rPr>
        <w:t xml:space="preserve">4 εμφανίζεται κανονικά ως </w:t>
      </w:r>
      <w:r>
        <w:t>External</w:t>
      </w:r>
      <w:r w:rsidRPr="00CC2AD3">
        <w:rPr>
          <w:lang w:val="el-GR"/>
        </w:rPr>
        <w:t xml:space="preserve"> διαδρομή.</w:t>
      </w:r>
    </w:p>
    <w:p w14:paraId="143DDAA5" w14:textId="08E7B99E" w:rsidR="009E5027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6.21</w:t>
      </w:r>
    </w:p>
    <w:p w14:paraId="7224D82F" w14:textId="307B1D11" w:rsidR="00282E63" w:rsidRPr="00282E63" w:rsidRDefault="00282E63" w:rsidP="00282E63">
      <w:pPr>
        <w:rPr>
          <w:lang w:val="el-GR"/>
        </w:rPr>
      </w:pPr>
      <w:r>
        <w:rPr>
          <w:lang w:val="el-GR"/>
        </w:rPr>
        <w:t xml:space="preserve">Περιέχει 2 </w:t>
      </w:r>
      <w:r>
        <w:t>LSAs</w:t>
      </w:r>
      <w:r w:rsidRPr="00282E63">
        <w:rPr>
          <w:lang w:val="el-GR"/>
        </w:rPr>
        <w:t xml:space="preserve"> </w:t>
      </w:r>
      <w:r>
        <w:rPr>
          <w:lang w:val="el-GR"/>
        </w:rPr>
        <w:t xml:space="preserve">και στον </w:t>
      </w:r>
      <w:r>
        <w:t>R</w:t>
      </w:r>
      <w:r w:rsidRPr="00282E63">
        <w:rPr>
          <w:lang w:val="el-GR"/>
        </w:rPr>
        <w:t>5</w:t>
      </w:r>
      <w:r>
        <w:rPr>
          <w:lang w:val="el-GR"/>
        </w:rPr>
        <w:t xml:space="preserve"> διαφημίζει την εγγραφή με </w:t>
      </w:r>
      <w:r>
        <w:t>advertising</w:t>
      </w:r>
      <w:r w:rsidRPr="00282E63">
        <w:rPr>
          <w:lang w:val="el-GR"/>
        </w:rPr>
        <w:t xml:space="preserve"> </w:t>
      </w:r>
      <w:r>
        <w:t>router</w:t>
      </w:r>
      <w:r w:rsidRPr="00282E63">
        <w:rPr>
          <w:lang w:val="el-GR"/>
        </w:rPr>
        <w:t>-</w:t>
      </w:r>
      <w:r>
        <w:t>id</w:t>
      </w:r>
      <w:r w:rsidRPr="00282E63">
        <w:rPr>
          <w:lang w:val="el-GR"/>
        </w:rPr>
        <w:t xml:space="preserve"> </w:t>
      </w:r>
      <w:r>
        <w:rPr>
          <w:lang w:val="el-GR"/>
        </w:rPr>
        <w:t xml:space="preserve">την </w:t>
      </w:r>
      <w:r>
        <w:t>loopback</w:t>
      </w:r>
      <w:r w:rsidRPr="00282E6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</w:t>
      </w:r>
      <w:r w:rsidRPr="00282E63">
        <w:rPr>
          <w:lang w:val="el-GR"/>
        </w:rPr>
        <w:t>3.</w:t>
      </w:r>
    </w:p>
    <w:p w14:paraId="39DC04FD" w14:textId="7B4E7EBC" w:rsidR="009E5027" w:rsidRPr="009E15A5" w:rsidRDefault="00FD5ECA" w:rsidP="009E5027">
      <w:pPr>
        <w:rPr>
          <w:lang w:val="el-GR"/>
        </w:rPr>
      </w:pPr>
      <w:r w:rsidRPr="00FD5ECA">
        <w:rPr>
          <w:noProof/>
          <w:lang w:val="el-GR"/>
        </w:rPr>
        <w:drawing>
          <wp:inline distT="0" distB="0" distL="0" distR="0" wp14:anchorId="0D60E983" wp14:editId="59EAF9C4">
            <wp:extent cx="6839905" cy="2657846"/>
            <wp:effectExtent l="0" t="0" r="0" b="9525"/>
            <wp:docPr id="17428049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049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9EF2" w14:textId="4A8F42BB" w:rsidR="009E5027" w:rsidRPr="006F0F41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lastRenderedPageBreak/>
        <w:t>6.22</w:t>
      </w:r>
    </w:p>
    <w:p w14:paraId="5A5B184E" w14:textId="00619E07" w:rsidR="00A72B52" w:rsidRPr="00A72B52" w:rsidRDefault="00A72B52" w:rsidP="00A72B52">
      <w:pPr>
        <w:rPr>
          <w:lang w:val="el-GR"/>
        </w:rPr>
      </w:pPr>
      <w:r w:rsidRPr="00A72B52">
        <w:rPr>
          <w:lang w:val="el-GR"/>
        </w:rPr>
        <w:t xml:space="preserve">Εκτελώντας </w:t>
      </w:r>
      <w:r w:rsidR="001134DC">
        <w:rPr>
          <w:lang w:val="el-GR"/>
        </w:rPr>
        <w:t xml:space="preserve">« </w:t>
      </w:r>
      <w:r w:rsidRPr="001134DC">
        <w:rPr>
          <w:b/>
          <w:bCs/>
        </w:rPr>
        <w:t>do</w:t>
      </w:r>
      <w:r w:rsidRPr="001134DC">
        <w:rPr>
          <w:b/>
          <w:bCs/>
          <w:lang w:val="el-GR"/>
        </w:rPr>
        <w:t xml:space="preserve"> </w:t>
      </w:r>
      <w:r w:rsidRPr="001134DC">
        <w:rPr>
          <w:b/>
          <w:bCs/>
        </w:rPr>
        <w:t>show</w:t>
      </w:r>
      <w:r w:rsidRPr="001134DC">
        <w:rPr>
          <w:b/>
          <w:bCs/>
          <w:lang w:val="el-GR"/>
        </w:rPr>
        <w:t xml:space="preserve"> </w:t>
      </w:r>
      <w:r w:rsidRPr="001134DC">
        <w:rPr>
          <w:b/>
          <w:bCs/>
        </w:rPr>
        <w:t>ip</w:t>
      </w:r>
      <w:r w:rsidRPr="001134DC">
        <w:rPr>
          <w:b/>
          <w:bCs/>
          <w:lang w:val="el-GR"/>
        </w:rPr>
        <w:t xml:space="preserve"> </w:t>
      </w:r>
      <w:r w:rsidRPr="001134DC">
        <w:rPr>
          <w:b/>
          <w:bCs/>
        </w:rPr>
        <w:t>route</w:t>
      </w:r>
      <w:r w:rsidR="001134DC">
        <w:rPr>
          <w:b/>
          <w:bCs/>
          <w:lang w:val="el-GR"/>
        </w:rPr>
        <w:t xml:space="preserve"> </w:t>
      </w:r>
      <w:r w:rsidR="001134DC">
        <w:rPr>
          <w:lang w:val="el-GR"/>
        </w:rPr>
        <w:t>»</w:t>
      </w:r>
      <w:r w:rsidRPr="00A72B52">
        <w:rPr>
          <w:lang w:val="el-GR"/>
        </w:rPr>
        <w:t xml:space="preserve"> στον </w:t>
      </w:r>
      <w:r>
        <w:t>R</w:t>
      </w:r>
      <w:r w:rsidRPr="00A72B52">
        <w:rPr>
          <w:lang w:val="el-GR"/>
        </w:rPr>
        <w:t xml:space="preserve">3 βλέπουμε πως η απόσταση για την προκαθορισμένη διαδρομή είναι 10, ωστόσο αυτή αφορά την απόσταση που διαφημίζει ο </w:t>
      </w:r>
      <w:r>
        <w:t>R</w:t>
      </w:r>
      <w:r w:rsidRPr="00A72B52">
        <w:rPr>
          <w:lang w:val="el-GR"/>
        </w:rPr>
        <w:t xml:space="preserve">2 για την προκαθορισμένη πύλη. Το κόστος από τον </w:t>
      </w:r>
      <w:r>
        <w:t>R</w:t>
      </w:r>
      <w:r w:rsidRPr="00A72B52">
        <w:rPr>
          <w:lang w:val="el-GR"/>
        </w:rPr>
        <w:t xml:space="preserve">3 μέχρι την </w:t>
      </w:r>
      <w:r>
        <w:t>default</w:t>
      </w:r>
      <w:r w:rsidR="004A7D96">
        <w:rPr>
          <w:lang w:val="el-GR"/>
        </w:rPr>
        <w:t xml:space="preserve"> </w:t>
      </w:r>
      <w:r>
        <w:t>gateway</w:t>
      </w:r>
      <w:r w:rsidRPr="00A72B52">
        <w:rPr>
          <w:lang w:val="el-GR"/>
        </w:rPr>
        <w:t xml:space="preserve"> που διαφημίζει ο </w:t>
      </w:r>
      <w:r>
        <w:t>R</w:t>
      </w:r>
      <w:r w:rsidRPr="00A72B52">
        <w:rPr>
          <w:lang w:val="el-GR"/>
        </w:rPr>
        <w:t xml:space="preserve">3 είναι 1 και το βλέπουμε εκτελώντας την εντολή </w:t>
      </w:r>
      <w:r w:rsidR="00C24F4B">
        <w:rPr>
          <w:lang w:val="el-GR"/>
        </w:rPr>
        <w:t xml:space="preserve">                                                              « </w:t>
      </w:r>
      <w:r>
        <w:t>do</w:t>
      </w:r>
      <w:r w:rsidRPr="00A72B52">
        <w:rPr>
          <w:lang w:val="el-GR"/>
        </w:rPr>
        <w:t xml:space="preserve"> </w:t>
      </w:r>
      <w:r>
        <w:t>show</w:t>
      </w:r>
      <w:r w:rsidRPr="00A72B52">
        <w:rPr>
          <w:lang w:val="el-GR"/>
        </w:rPr>
        <w:t xml:space="preserve"> </w:t>
      </w:r>
      <w:r>
        <w:t>ip</w:t>
      </w:r>
      <w:r w:rsidRPr="00A72B52">
        <w:rPr>
          <w:lang w:val="el-GR"/>
        </w:rPr>
        <w:t xml:space="preserve"> </w:t>
      </w:r>
      <w:r>
        <w:t>ospf</w:t>
      </w:r>
      <w:r w:rsidRPr="00A72B52">
        <w:rPr>
          <w:lang w:val="el-GR"/>
        </w:rPr>
        <w:t xml:space="preserve"> </w:t>
      </w:r>
      <w:r>
        <w:t>database</w:t>
      </w:r>
      <w:r w:rsidRPr="00A72B52">
        <w:rPr>
          <w:lang w:val="el-GR"/>
        </w:rPr>
        <w:t xml:space="preserve"> </w:t>
      </w:r>
      <w:r>
        <w:t>summary</w:t>
      </w:r>
      <w:r w:rsidR="00C24F4B">
        <w:rPr>
          <w:lang w:val="el-GR"/>
        </w:rPr>
        <w:t xml:space="preserve"> »</w:t>
      </w:r>
      <w:r w:rsidRPr="00A72B52">
        <w:rPr>
          <w:lang w:val="el-GR"/>
        </w:rPr>
        <w:t xml:space="preserve"> από το πεδίο </w:t>
      </w:r>
      <w:r>
        <w:t>Metric</w:t>
      </w:r>
      <w:r w:rsidRPr="00A72B52">
        <w:rPr>
          <w:lang w:val="el-GR"/>
        </w:rPr>
        <w:t>.</w:t>
      </w:r>
    </w:p>
    <w:p w14:paraId="5D7EFB16" w14:textId="17931552" w:rsidR="009E5027" w:rsidRDefault="00840D71" w:rsidP="009E5027">
      <w:r w:rsidRPr="00840D71">
        <w:rPr>
          <w:noProof/>
          <w:lang w:val="el-GR"/>
        </w:rPr>
        <w:drawing>
          <wp:inline distT="0" distB="0" distL="0" distR="0" wp14:anchorId="00A5ADB4" wp14:editId="6F058DBB">
            <wp:extent cx="5753903" cy="2181529"/>
            <wp:effectExtent l="0" t="0" r="0" b="9525"/>
            <wp:docPr id="60291611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1611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F026" w14:textId="3F9D40BC" w:rsidR="009E5027" w:rsidRPr="00F631A5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6.23</w:t>
      </w:r>
    </w:p>
    <w:p w14:paraId="6FF191A8" w14:textId="4DE954F7" w:rsidR="005E6130" w:rsidRPr="005E6130" w:rsidRDefault="005E6130" w:rsidP="005E6130">
      <w:pPr>
        <w:rPr>
          <w:lang w:val="el-GR"/>
        </w:rPr>
      </w:pPr>
      <w:r>
        <w:rPr>
          <w:lang w:val="el-GR"/>
        </w:rPr>
        <w:t xml:space="preserve">Όπως βλέπουμε παρακάτω έχει </w:t>
      </w:r>
      <w:r>
        <w:t>metric</w:t>
      </w:r>
      <w:r w:rsidRPr="005E6130">
        <w:rPr>
          <w:lang w:val="el-GR"/>
        </w:rPr>
        <w:t xml:space="preserve"> =</w:t>
      </w:r>
      <w:r w:rsidR="00096CA2" w:rsidRPr="00096CA2">
        <w:rPr>
          <w:lang w:val="el-GR"/>
        </w:rPr>
        <w:t xml:space="preserve"> </w:t>
      </w:r>
      <w:r w:rsidRPr="005E6130">
        <w:rPr>
          <w:lang w:val="el-GR"/>
        </w:rPr>
        <w:t>11</w:t>
      </w:r>
      <w:r w:rsidR="00EE56E2">
        <w:rPr>
          <w:lang w:val="el-GR"/>
        </w:rPr>
        <w:t>.</w:t>
      </w:r>
    </w:p>
    <w:p w14:paraId="439B54C4" w14:textId="6646DD07" w:rsidR="009E5027" w:rsidRDefault="005E6130" w:rsidP="009E5027">
      <w:pPr>
        <w:rPr>
          <w:lang w:val="el-GR"/>
        </w:rPr>
      </w:pPr>
      <w:r w:rsidRPr="005E6130">
        <w:rPr>
          <w:noProof/>
          <w:lang w:val="el-GR"/>
        </w:rPr>
        <w:drawing>
          <wp:inline distT="0" distB="0" distL="0" distR="0" wp14:anchorId="479A38AC" wp14:editId="027D043E">
            <wp:extent cx="6201640" cy="3553321"/>
            <wp:effectExtent l="0" t="0" r="0" b="9525"/>
            <wp:docPr id="15824907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9072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25C5" w14:textId="2795FC09" w:rsidR="00D601D2" w:rsidRPr="00D601D2" w:rsidRDefault="00D601D2" w:rsidP="009E5027">
      <w:pPr>
        <w:rPr>
          <w:lang w:val="el-GR"/>
        </w:rPr>
      </w:pPr>
      <w:r>
        <w:rPr>
          <w:lang w:val="el-GR"/>
        </w:rPr>
        <w:t>Τ</w:t>
      </w:r>
      <w:r w:rsidRPr="00D601D2">
        <w:rPr>
          <w:lang w:val="el-GR"/>
        </w:rPr>
        <w:t xml:space="preserve">ο 11 προκύπτει ως (απόσταση </w:t>
      </w:r>
      <w:r>
        <w:t>R</w:t>
      </w:r>
      <w:r w:rsidRPr="00D601D2">
        <w:rPr>
          <w:lang w:val="el-GR"/>
        </w:rPr>
        <w:t>5-</w:t>
      </w:r>
      <w:r>
        <w:t>R</w:t>
      </w:r>
      <w:r w:rsidRPr="00D601D2">
        <w:rPr>
          <w:lang w:val="el-GR"/>
        </w:rPr>
        <w:t xml:space="preserve">3 + απόσταση </w:t>
      </w:r>
      <w:r>
        <w:t>R</w:t>
      </w:r>
      <w:r w:rsidRPr="00D601D2">
        <w:rPr>
          <w:lang w:val="el-GR"/>
        </w:rPr>
        <w:t>3-</w:t>
      </w:r>
      <w:r>
        <w:t>gateway</w:t>
      </w:r>
      <w:r w:rsidRPr="00D601D2">
        <w:rPr>
          <w:lang w:val="el-GR"/>
        </w:rPr>
        <w:t>) = 10 + 1</w:t>
      </w:r>
    </w:p>
    <w:p w14:paraId="5AB13D18" w14:textId="3FFC348C" w:rsidR="009E5027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6.24</w:t>
      </w:r>
    </w:p>
    <w:p w14:paraId="2A97EEE5" w14:textId="649CC8FC" w:rsidR="009E5027" w:rsidRPr="009E15A5" w:rsidRDefault="00F631A5" w:rsidP="009E5027">
      <w:pPr>
        <w:rPr>
          <w:lang w:val="el-GR"/>
        </w:rPr>
      </w:pPr>
      <w:r>
        <w:rPr>
          <w:lang w:val="el-GR"/>
        </w:rPr>
        <w:t>Όχι. Πέρασαν μερικά λεπτά από την εκτέλεση του προηγούμενο ερωτήματος.</w:t>
      </w:r>
    </w:p>
    <w:p w14:paraId="367AE666" w14:textId="5076CCBC" w:rsidR="009E5027" w:rsidRPr="009E15A5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lastRenderedPageBreak/>
        <w:t>6.25</w:t>
      </w:r>
    </w:p>
    <w:p w14:paraId="7EED01C0" w14:textId="77777777" w:rsidR="00F631A5" w:rsidRDefault="00F631A5" w:rsidP="009E5027">
      <w:pPr>
        <w:rPr>
          <w:lang w:val="el-GR"/>
        </w:rPr>
      </w:pPr>
      <w:r w:rsidRPr="00F631A5">
        <w:rPr>
          <w:lang w:val="el-GR"/>
        </w:rPr>
        <w:t xml:space="preserve">Εκτελούμε στους </w:t>
      </w:r>
      <w:r>
        <w:t>R</w:t>
      </w:r>
      <w:r w:rsidRPr="00F631A5">
        <w:rPr>
          <w:lang w:val="el-GR"/>
        </w:rPr>
        <w:t xml:space="preserve">3 και </w:t>
      </w:r>
      <w:r>
        <w:t>R</w:t>
      </w:r>
      <w:r w:rsidRPr="00F631A5">
        <w:rPr>
          <w:lang w:val="el-GR"/>
        </w:rPr>
        <w:t xml:space="preserve">5 όντας σε </w:t>
      </w:r>
      <w:r>
        <w:t>GCM</w:t>
      </w:r>
      <w:r w:rsidRPr="00F631A5">
        <w:rPr>
          <w:lang w:val="el-GR"/>
        </w:rPr>
        <w:t xml:space="preserve"> </w:t>
      </w:r>
    </w:p>
    <w:p w14:paraId="0F1BD9B7" w14:textId="2DF45F47" w:rsidR="00F631A5" w:rsidRDefault="00F631A5" w:rsidP="009E5027">
      <w:pPr>
        <w:rPr>
          <w:lang w:val="el-GR"/>
        </w:rPr>
      </w:pPr>
      <w:r w:rsidRPr="00F631A5">
        <w:rPr>
          <w:b/>
          <w:bCs/>
        </w:rPr>
        <w:t>router</w:t>
      </w:r>
      <w:r w:rsidRPr="00F631A5">
        <w:rPr>
          <w:b/>
          <w:bCs/>
          <w:lang w:val="el-GR"/>
        </w:rPr>
        <w:t xml:space="preserve"> </w:t>
      </w:r>
      <w:r w:rsidRPr="00F631A5">
        <w:rPr>
          <w:b/>
          <w:bCs/>
        </w:rPr>
        <w:t>ospf</w:t>
      </w:r>
      <w:r w:rsidRPr="00F631A5">
        <w:rPr>
          <w:lang w:val="el-GR"/>
        </w:rPr>
        <w:t xml:space="preserve"> </w:t>
      </w:r>
    </w:p>
    <w:p w14:paraId="3F44F267" w14:textId="4C127CFE" w:rsidR="00F631A5" w:rsidRPr="00F631A5" w:rsidRDefault="00F631A5" w:rsidP="009E5027">
      <w:pPr>
        <w:rPr>
          <w:b/>
          <w:bCs/>
          <w:lang w:val="el-GR"/>
        </w:rPr>
      </w:pPr>
      <w:r w:rsidRPr="00F631A5">
        <w:rPr>
          <w:b/>
          <w:bCs/>
        </w:rPr>
        <w:t>no</w:t>
      </w:r>
      <w:r w:rsidRPr="00F631A5">
        <w:rPr>
          <w:b/>
          <w:bCs/>
          <w:lang w:val="el-GR"/>
        </w:rPr>
        <w:t xml:space="preserve"> </w:t>
      </w:r>
      <w:r w:rsidRPr="00F631A5">
        <w:rPr>
          <w:b/>
          <w:bCs/>
        </w:rPr>
        <w:t>area</w:t>
      </w:r>
      <w:r w:rsidRPr="00F631A5">
        <w:rPr>
          <w:b/>
          <w:bCs/>
          <w:lang w:val="el-GR"/>
        </w:rPr>
        <w:t xml:space="preserve"> 2 </w:t>
      </w:r>
      <w:r w:rsidRPr="00F631A5">
        <w:rPr>
          <w:b/>
          <w:bCs/>
        </w:rPr>
        <w:t>stub</w:t>
      </w:r>
    </w:p>
    <w:p w14:paraId="28730E83" w14:textId="3B6DA1D3" w:rsidR="009E5027" w:rsidRPr="006F0F41" w:rsidRDefault="00F631A5" w:rsidP="009E5027">
      <w:pPr>
        <w:rPr>
          <w:lang w:val="el-GR"/>
        </w:rPr>
      </w:pPr>
      <w:r w:rsidRPr="00F631A5">
        <w:rPr>
          <w:lang w:val="el-GR"/>
        </w:rPr>
        <w:t xml:space="preserve"> Βλέπουμε πως εμφανίζονται κανονικά πλέον ξανά οι 5.5.5.0/24 και 6.6.6.0/24 στον </w:t>
      </w:r>
      <w:r>
        <w:t>R</w:t>
      </w:r>
      <w:r w:rsidRPr="00F631A5">
        <w:rPr>
          <w:lang w:val="el-GR"/>
        </w:rPr>
        <w:t>5</w:t>
      </w:r>
      <w:r w:rsidR="00CA3D8D">
        <w:rPr>
          <w:lang w:val="el-GR"/>
        </w:rPr>
        <w:t>.</w:t>
      </w:r>
    </w:p>
    <w:p w14:paraId="0DBBD691" w14:textId="331C7D6F" w:rsidR="009E5027" w:rsidRPr="006F0F41" w:rsidRDefault="009E5027" w:rsidP="009E5027">
      <w:pPr>
        <w:pStyle w:val="3"/>
      </w:pPr>
      <w:r w:rsidRPr="006F0F41">
        <w:t>6.26</w:t>
      </w:r>
    </w:p>
    <w:p w14:paraId="6C4B4C7A" w14:textId="21CED1CC" w:rsidR="009E5027" w:rsidRPr="006F0F41" w:rsidRDefault="00CA3D8D" w:rsidP="009E5027">
      <w:pPr>
        <w:rPr>
          <w:b/>
          <w:bCs/>
        </w:rPr>
      </w:pPr>
      <w:r w:rsidRPr="00CA3D8D">
        <w:rPr>
          <w:b/>
          <w:bCs/>
        </w:rPr>
        <w:t>area 2 stub no-summary</w:t>
      </w:r>
    </w:p>
    <w:p w14:paraId="41E3CD6A" w14:textId="63540083" w:rsidR="009E5027" w:rsidRDefault="009E5027" w:rsidP="009E5027">
      <w:pPr>
        <w:pStyle w:val="3"/>
      </w:pPr>
      <w:r w:rsidRPr="006F0F41">
        <w:t>6.27</w:t>
      </w:r>
    </w:p>
    <w:p w14:paraId="4E10A295" w14:textId="5A03A79F" w:rsidR="00C06D29" w:rsidRPr="00C06D29" w:rsidRDefault="00C06D29" w:rsidP="00C06D29">
      <w:r>
        <w:rPr>
          <w:lang w:val="el-GR"/>
        </w:rPr>
        <w:t>Στον</w:t>
      </w:r>
      <w:r w:rsidRPr="006F0F41">
        <w:t xml:space="preserve"> </w:t>
      </w:r>
      <w:r>
        <w:t>R3</w:t>
      </w:r>
    </w:p>
    <w:p w14:paraId="2FB1A0B9" w14:textId="77777777" w:rsidR="00C06D29" w:rsidRPr="00C06D29" w:rsidRDefault="00C06D29" w:rsidP="00C06D29">
      <w:pPr>
        <w:ind w:left="720"/>
        <w:rPr>
          <w:b/>
          <w:bCs/>
        </w:rPr>
      </w:pPr>
      <w:r w:rsidRPr="00C06D29">
        <w:rPr>
          <w:b/>
          <w:bCs/>
        </w:rPr>
        <w:t>router ospf</w:t>
      </w:r>
    </w:p>
    <w:p w14:paraId="32079AE0" w14:textId="77777777" w:rsidR="00C06D29" w:rsidRPr="00C06D29" w:rsidRDefault="00C06D29" w:rsidP="00C06D29">
      <w:pPr>
        <w:ind w:left="720"/>
        <w:rPr>
          <w:b/>
          <w:bCs/>
        </w:rPr>
      </w:pPr>
      <w:r w:rsidRPr="00C06D29">
        <w:rPr>
          <w:b/>
          <w:bCs/>
        </w:rPr>
        <w:t xml:space="preserve">area 2 stub no-summary </w:t>
      </w:r>
    </w:p>
    <w:p w14:paraId="2592A5CA" w14:textId="77777777" w:rsidR="00C06D29" w:rsidRDefault="00C06D29" w:rsidP="009E5027">
      <w:r>
        <w:t xml:space="preserve">και στον R5 </w:t>
      </w:r>
    </w:p>
    <w:p w14:paraId="10B4BE9E" w14:textId="77777777" w:rsidR="00C06D29" w:rsidRPr="00C06D29" w:rsidRDefault="00C06D29" w:rsidP="00C06D29">
      <w:pPr>
        <w:ind w:left="720"/>
        <w:rPr>
          <w:b/>
          <w:bCs/>
        </w:rPr>
      </w:pPr>
      <w:r w:rsidRPr="00C06D29">
        <w:rPr>
          <w:b/>
          <w:bCs/>
        </w:rPr>
        <w:t>router ospf</w:t>
      </w:r>
    </w:p>
    <w:p w14:paraId="4399B8CB" w14:textId="2D72B572" w:rsidR="009E5027" w:rsidRPr="00C06D29" w:rsidRDefault="00C06D29" w:rsidP="00C06D29">
      <w:pPr>
        <w:ind w:left="720"/>
        <w:rPr>
          <w:b/>
          <w:bCs/>
        </w:rPr>
      </w:pPr>
      <w:r w:rsidRPr="00C06D29">
        <w:rPr>
          <w:b/>
          <w:bCs/>
        </w:rPr>
        <w:t>area 2 stub</w:t>
      </w:r>
    </w:p>
    <w:p w14:paraId="3E85A45C" w14:textId="19075D89" w:rsidR="009E5027" w:rsidRPr="009E15A5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6.28</w:t>
      </w:r>
    </w:p>
    <w:p w14:paraId="6B54C6D7" w14:textId="54CFB55E" w:rsidR="009E5027" w:rsidRPr="006F0F41" w:rsidRDefault="00CA3D8D" w:rsidP="009E5027">
      <w:pPr>
        <w:rPr>
          <w:lang w:val="el-GR"/>
        </w:rPr>
      </w:pPr>
      <w:r w:rsidRPr="00CA3D8D">
        <w:rPr>
          <w:b/>
          <w:bCs/>
        </w:rPr>
        <w:t>do</w:t>
      </w:r>
      <w:r w:rsidRPr="00CA3D8D">
        <w:rPr>
          <w:b/>
          <w:bCs/>
          <w:lang w:val="el-GR"/>
        </w:rPr>
        <w:t xml:space="preserve"> </w:t>
      </w:r>
      <w:r w:rsidRPr="00CA3D8D">
        <w:rPr>
          <w:b/>
          <w:bCs/>
        </w:rPr>
        <w:t>show</w:t>
      </w:r>
      <w:r w:rsidRPr="00CA3D8D">
        <w:rPr>
          <w:b/>
          <w:bCs/>
          <w:lang w:val="el-GR"/>
        </w:rPr>
        <w:t xml:space="preserve"> </w:t>
      </w:r>
      <w:r w:rsidRPr="00CA3D8D">
        <w:rPr>
          <w:b/>
          <w:bCs/>
        </w:rPr>
        <w:t>ip</w:t>
      </w:r>
      <w:r w:rsidRPr="00CA3D8D">
        <w:rPr>
          <w:b/>
          <w:bCs/>
          <w:lang w:val="el-GR"/>
        </w:rPr>
        <w:t xml:space="preserve"> </w:t>
      </w:r>
      <w:r w:rsidRPr="00CA3D8D">
        <w:rPr>
          <w:b/>
          <w:bCs/>
        </w:rPr>
        <w:t>ospf</w:t>
      </w:r>
      <w:r w:rsidRPr="00CA3D8D">
        <w:rPr>
          <w:b/>
          <w:bCs/>
          <w:lang w:val="el-GR"/>
        </w:rPr>
        <w:t xml:space="preserve"> </w:t>
      </w:r>
      <w:r w:rsidRPr="00CA3D8D">
        <w:rPr>
          <w:b/>
          <w:bCs/>
        </w:rPr>
        <w:t>route</w:t>
      </w:r>
      <w:r w:rsidRPr="00CA3D8D">
        <w:rPr>
          <w:lang w:val="el-GR"/>
        </w:rPr>
        <w:t xml:space="preserve"> --&gt; </w:t>
      </w:r>
      <w:r>
        <w:t>B</w:t>
      </w:r>
      <w:r w:rsidRPr="00CA3D8D">
        <w:rPr>
          <w:lang w:val="el-GR"/>
        </w:rPr>
        <w:t xml:space="preserve">λέπουμε πως περιέχει εγγραφές για τα </w:t>
      </w:r>
      <w:r>
        <w:t>LAN</w:t>
      </w:r>
      <w:r w:rsidRPr="00CA3D8D">
        <w:rPr>
          <w:lang w:val="el-GR"/>
        </w:rPr>
        <w:t xml:space="preserve">2 και </w:t>
      </w:r>
      <w:r>
        <w:t>WAN</w:t>
      </w:r>
      <w:r w:rsidRPr="00CA3D8D">
        <w:rPr>
          <w:lang w:val="el-GR"/>
        </w:rPr>
        <w:t>4.</w:t>
      </w:r>
    </w:p>
    <w:p w14:paraId="74309760" w14:textId="2CA3AB0A" w:rsidR="00C06D29" w:rsidRPr="00C06D29" w:rsidRDefault="00C06D29" w:rsidP="009E5027">
      <w:r w:rsidRPr="00C06D29">
        <w:rPr>
          <w:noProof/>
        </w:rPr>
        <w:drawing>
          <wp:inline distT="0" distB="0" distL="0" distR="0" wp14:anchorId="1DE5691D" wp14:editId="021CB31A">
            <wp:extent cx="5279666" cy="2106347"/>
            <wp:effectExtent l="0" t="0" r="0" b="0"/>
            <wp:docPr id="164092344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2344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82647" cy="2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7692" w14:textId="65BC0528" w:rsidR="009E5027" w:rsidRPr="006F0F41" w:rsidRDefault="009E5027" w:rsidP="009E5027">
      <w:pPr>
        <w:pStyle w:val="3"/>
      </w:pPr>
      <w:r w:rsidRPr="006F0F41">
        <w:t>6.29</w:t>
      </w:r>
    </w:p>
    <w:p w14:paraId="3D978131" w14:textId="174612C4" w:rsidR="009E5027" w:rsidRPr="005A68ED" w:rsidRDefault="005A68ED" w:rsidP="009E5027">
      <w:pPr>
        <w:rPr>
          <w:b/>
          <w:bCs/>
        </w:rPr>
      </w:pPr>
      <w:r w:rsidRPr="005A68ED">
        <w:rPr>
          <w:b/>
          <w:bCs/>
        </w:rPr>
        <w:t>no ip route 0.0.0.0/0 192.168.2.1</w:t>
      </w:r>
    </w:p>
    <w:p w14:paraId="112B9212" w14:textId="77777777" w:rsidR="005A68ED" w:rsidRPr="005A68ED" w:rsidRDefault="005A68ED" w:rsidP="009E5027">
      <w:pPr>
        <w:rPr>
          <w:b/>
          <w:bCs/>
        </w:rPr>
      </w:pPr>
      <w:r w:rsidRPr="005A68ED">
        <w:rPr>
          <w:b/>
          <w:bCs/>
        </w:rPr>
        <w:t>router ospf</w:t>
      </w:r>
    </w:p>
    <w:p w14:paraId="7AE623A0" w14:textId="77777777" w:rsidR="005A68ED" w:rsidRPr="005A68ED" w:rsidRDefault="005A68ED" w:rsidP="009E5027">
      <w:pPr>
        <w:rPr>
          <w:b/>
          <w:bCs/>
        </w:rPr>
      </w:pPr>
      <w:r w:rsidRPr="005A68ED">
        <w:rPr>
          <w:b/>
          <w:bCs/>
        </w:rPr>
        <w:t>network 192.168.2.0/24 area 2</w:t>
      </w:r>
    </w:p>
    <w:p w14:paraId="3DE44778" w14:textId="0BCE0D6F" w:rsidR="005A68ED" w:rsidRPr="006F0F41" w:rsidRDefault="005A68ED" w:rsidP="009E5027">
      <w:pPr>
        <w:rPr>
          <w:b/>
          <w:bCs/>
          <w:lang w:val="el-GR"/>
        </w:rPr>
      </w:pPr>
      <w:r w:rsidRPr="005A68ED">
        <w:rPr>
          <w:b/>
          <w:bCs/>
        </w:rPr>
        <w:t>area</w:t>
      </w:r>
      <w:r w:rsidRPr="006F0F41">
        <w:rPr>
          <w:b/>
          <w:bCs/>
          <w:lang w:val="el-GR"/>
        </w:rPr>
        <w:t xml:space="preserve"> 2 </w:t>
      </w:r>
      <w:r w:rsidRPr="005A68ED">
        <w:rPr>
          <w:b/>
          <w:bCs/>
        </w:rPr>
        <w:t>stub</w:t>
      </w:r>
    </w:p>
    <w:p w14:paraId="2A039FC9" w14:textId="2C9DB9EC" w:rsidR="009E5027" w:rsidRPr="009E15A5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lastRenderedPageBreak/>
        <w:t>6.30</w:t>
      </w:r>
    </w:p>
    <w:p w14:paraId="65D5BC8B" w14:textId="50440F82" w:rsidR="009E5027" w:rsidRPr="00C65462" w:rsidRDefault="00C65462" w:rsidP="009E5027">
      <w:pPr>
        <w:rPr>
          <w:lang w:val="el-GR"/>
        </w:rPr>
      </w:pPr>
      <w:r w:rsidRPr="00C65462">
        <w:rPr>
          <w:lang w:val="el-GR"/>
        </w:rPr>
        <w:t>Περιέχει δυναμικές εγγραφές για το 0.0.0.0/0, το 10.1.1.12/30 και το 192.168.2.0/24</w:t>
      </w:r>
    </w:p>
    <w:p w14:paraId="2167B5AB" w14:textId="64C690BF" w:rsidR="009E5027" w:rsidRPr="009E15A5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6.31</w:t>
      </w:r>
    </w:p>
    <w:p w14:paraId="7B2282C6" w14:textId="72D79A64" w:rsidR="009E5027" w:rsidRPr="00C65462" w:rsidRDefault="00C65462" w:rsidP="009E5027">
      <w:pPr>
        <w:rPr>
          <w:lang w:val="el-GR"/>
        </w:rPr>
      </w:pPr>
      <w:r w:rsidRPr="00C65462">
        <w:rPr>
          <w:lang w:val="el-GR"/>
        </w:rPr>
        <w:t xml:space="preserve">Πλέον χαρακτηρίζεται και το </w:t>
      </w:r>
      <w:r>
        <w:t>LAN</w:t>
      </w:r>
      <w:r w:rsidRPr="00C65462">
        <w:rPr>
          <w:lang w:val="el-GR"/>
        </w:rPr>
        <w:t xml:space="preserve">2 ως </w:t>
      </w:r>
      <w:r>
        <w:t>Transit</w:t>
      </w:r>
      <w:r w:rsidRPr="00C65462">
        <w:rPr>
          <w:lang w:val="el-GR"/>
        </w:rPr>
        <w:t xml:space="preserve"> δίκτυο, όπως βλέπουμε παρακάτω.</w:t>
      </w:r>
    </w:p>
    <w:p w14:paraId="5543FC0D" w14:textId="4307459F" w:rsidR="00C65462" w:rsidRPr="00C65462" w:rsidRDefault="00C65462" w:rsidP="009E5027">
      <w:pPr>
        <w:rPr>
          <w:lang w:val="el-GR"/>
        </w:rPr>
      </w:pPr>
      <w:r w:rsidRPr="00C65462">
        <w:rPr>
          <w:noProof/>
          <w:lang w:val="el-GR"/>
        </w:rPr>
        <w:drawing>
          <wp:inline distT="0" distB="0" distL="0" distR="0" wp14:anchorId="0906CE90" wp14:editId="652F3012">
            <wp:extent cx="6201640" cy="3534268"/>
            <wp:effectExtent l="0" t="0" r="8890" b="9525"/>
            <wp:docPr id="18045603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6036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A3BC" w14:textId="57FCD1BE" w:rsidR="009E5027" w:rsidRPr="006F0F41" w:rsidRDefault="009E5027" w:rsidP="009E5027">
      <w:pPr>
        <w:pStyle w:val="3"/>
        <w:rPr>
          <w:lang w:val="el-GR"/>
        </w:rPr>
      </w:pPr>
      <w:r w:rsidRPr="009E15A5">
        <w:rPr>
          <w:lang w:val="el-GR"/>
        </w:rPr>
        <w:t>6.32</w:t>
      </w:r>
    </w:p>
    <w:p w14:paraId="57A3FFCC" w14:textId="2A611C7F" w:rsidR="00C65462" w:rsidRPr="000530BA" w:rsidRDefault="001D448A" w:rsidP="00C65462">
      <w:pPr>
        <w:rPr>
          <w:lang w:val="el-GR"/>
        </w:rPr>
      </w:pPr>
      <w:r w:rsidRPr="001D448A">
        <w:rPr>
          <w:lang w:val="el-GR"/>
        </w:rPr>
        <w:t xml:space="preserve">Βλέπουμε επομένως πως μια </w:t>
      </w:r>
      <w:r>
        <w:t>Stub</w:t>
      </w:r>
      <w:r w:rsidRPr="001D448A">
        <w:rPr>
          <w:lang w:val="el-GR"/>
        </w:rPr>
        <w:t xml:space="preserve"> </w:t>
      </w:r>
      <w:r>
        <w:t>Area</w:t>
      </w:r>
      <w:r w:rsidRPr="001D448A">
        <w:rPr>
          <w:lang w:val="el-GR"/>
        </w:rPr>
        <w:t xml:space="preserve"> μπορεί να είναι </w:t>
      </w:r>
      <w:r>
        <w:t>Transit</w:t>
      </w:r>
      <w:r w:rsidRPr="001D448A">
        <w:rPr>
          <w:lang w:val="el-GR"/>
        </w:rPr>
        <w:t xml:space="preserve"> </w:t>
      </w:r>
      <w:r>
        <w:t>Network</w:t>
      </w:r>
      <w:r w:rsidRPr="001D448A">
        <w:rPr>
          <w:lang w:val="el-GR"/>
        </w:rPr>
        <w:t xml:space="preserve">, διότι το </w:t>
      </w:r>
      <w:r>
        <w:t>Stub</w:t>
      </w:r>
      <w:r w:rsidRPr="001D448A">
        <w:rPr>
          <w:lang w:val="el-GR"/>
        </w:rPr>
        <w:t xml:space="preserve"> </w:t>
      </w:r>
      <w:r>
        <w:t>Area</w:t>
      </w:r>
      <w:r w:rsidRPr="001D448A">
        <w:rPr>
          <w:lang w:val="el-GR"/>
        </w:rPr>
        <w:t xml:space="preserve"> απλά δηλώνει πως οι πίνακες δρομολόγησης των κόμβων της περιοχής αυτής περιέχουν όλες τις εσωτερικές διαδρομές για το δίκτυο </w:t>
      </w:r>
      <w:r>
        <w:t>OSPF</w:t>
      </w:r>
      <w:r w:rsidRPr="001D448A">
        <w:rPr>
          <w:lang w:val="el-GR"/>
        </w:rPr>
        <w:t xml:space="preserve"> και μία προκαθορισμένη διαδρομή για όλους τους εκτός </w:t>
      </w:r>
      <w:r>
        <w:t>OSPF</w:t>
      </w:r>
      <w:r w:rsidRPr="001D448A">
        <w:rPr>
          <w:lang w:val="el-GR"/>
        </w:rPr>
        <w:t xml:space="preserve"> δικτύου προορισμούς. Από την άλλη, ένα </w:t>
      </w:r>
      <w:r>
        <w:t>Stub</w:t>
      </w:r>
      <w:r w:rsidRPr="001D448A">
        <w:rPr>
          <w:lang w:val="el-GR"/>
        </w:rPr>
        <w:t xml:space="preserve"> </w:t>
      </w:r>
      <w:r>
        <w:t>Network</w:t>
      </w:r>
      <w:r w:rsidRPr="001D448A">
        <w:rPr>
          <w:lang w:val="el-GR"/>
        </w:rPr>
        <w:t xml:space="preserve"> δηλώνει πως διαθέτει έναν μόνο </w:t>
      </w:r>
      <w:r>
        <w:t>OSPF</w:t>
      </w:r>
      <w:r w:rsidRPr="001D448A">
        <w:rPr>
          <w:lang w:val="el-GR"/>
        </w:rPr>
        <w:t xml:space="preserve"> </w:t>
      </w:r>
      <w:r>
        <w:t>Router</w:t>
      </w:r>
      <w:r w:rsidRPr="001D448A">
        <w:rPr>
          <w:lang w:val="el-GR"/>
        </w:rPr>
        <w:t xml:space="preserve"> και τα πακέτα μπορούν είτε να πηγάζουν είτε να </w:t>
      </w:r>
      <w:r w:rsidR="000530BA">
        <w:rPr>
          <w:lang w:val="el-GR"/>
        </w:rPr>
        <w:t>καταλήγουν σε αυτόν.</w:t>
      </w:r>
    </w:p>
    <w:sectPr w:rsidR="00C65462" w:rsidRPr="000530BA" w:rsidSect="00B90136">
      <w:headerReference w:type="default" r:id="rId66"/>
      <w:footerReference w:type="default" r:id="rId67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5F6037" w14:textId="77777777" w:rsidR="00156389" w:rsidRDefault="00156389" w:rsidP="00C6554A">
      <w:pPr>
        <w:spacing w:before="0" w:after="0" w:line="240" w:lineRule="auto"/>
      </w:pPr>
      <w:r>
        <w:separator/>
      </w:r>
    </w:p>
  </w:endnote>
  <w:endnote w:type="continuationSeparator" w:id="0">
    <w:p w14:paraId="28D40708" w14:textId="77777777" w:rsidR="00156389" w:rsidRDefault="00156389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lang w:val="el-GR"/>
      </w:rPr>
      <w:id w:val="-611430314"/>
      <w:docPartObj>
        <w:docPartGallery w:val="Page Numbers (Bottom of Page)"/>
        <w:docPartUnique/>
      </w:docPartObj>
    </w:sdtPr>
    <w:sdtContent>
      <w:p w14:paraId="2E0C5CE8" w14:textId="77777777" w:rsidR="00407411" w:rsidRDefault="00407411">
        <w:pPr>
          <w:pStyle w:val="a7"/>
          <w:jc w:val="center"/>
        </w:pPr>
        <w:r>
          <w:rPr>
            <w:lang w:val="el-G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l-GR"/>
          </w:rPr>
          <w:t>2</w:t>
        </w:r>
        <w:r>
          <w:fldChar w:fldCharType="end"/>
        </w:r>
        <w:r>
          <w:rPr>
            <w:lang w:val="el-GR"/>
          </w:rPr>
          <w:t>]</w:t>
        </w:r>
      </w:p>
    </w:sdtContent>
  </w:sdt>
  <w:p w14:paraId="2B550314" w14:textId="77777777" w:rsidR="00260078" w:rsidRDefault="0026007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09B33F" w14:textId="77777777" w:rsidR="00156389" w:rsidRDefault="00156389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C8ECC66" w14:textId="77777777" w:rsidR="00156389" w:rsidRDefault="00156389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168F4" w14:textId="77777777" w:rsidR="00A34E8F" w:rsidRPr="00A34E8F" w:rsidRDefault="00A34E8F" w:rsidP="00A34E8F">
    <w:pPr>
      <w:pStyle w:val="topofpagenote"/>
      <w:rPr>
        <w:sz w:val="18"/>
        <w:szCs w:val="18"/>
      </w:rPr>
    </w:pPr>
    <w:r w:rsidRPr="00A34E8F">
      <w:rPr>
        <w:sz w:val="18"/>
        <w:szCs w:val="18"/>
      </w:rPr>
      <w:t xml:space="preserve">ΕΡΓΑΣΤΗΡΙΟ ΔΙΚΤΥΩΝ ΥΠΟΛΟΓΙΣΤΩΝ </w:t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A34E8F">
      <w:rPr>
        <w:sz w:val="18"/>
        <w:szCs w:val="18"/>
      </w:rPr>
      <w:tab/>
    </w:r>
    <w:r w:rsidRPr="002F694C">
      <w:rPr>
        <w:sz w:val="18"/>
        <w:szCs w:val="18"/>
      </w:rPr>
      <w:t xml:space="preserve">    </w:t>
    </w:r>
    <w:r w:rsidRPr="002F694C">
      <w:rPr>
        <w:sz w:val="18"/>
        <w:szCs w:val="18"/>
      </w:rPr>
      <w:tab/>
    </w:r>
    <w:r w:rsidRPr="002F694C">
      <w:rPr>
        <w:sz w:val="18"/>
        <w:szCs w:val="18"/>
      </w:rPr>
      <w:tab/>
    </w:r>
    <w:r w:rsidRPr="00A34E8F">
      <w:rPr>
        <w:sz w:val="18"/>
        <w:szCs w:val="18"/>
      </w:rPr>
      <w:t>Ακ. Έτος 2023-24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32C86E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160E04"/>
    <w:multiLevelType w:val="hybridMultilevel"/>
    <w:tmpl w:val="E6BA0F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421A3"/>
    <w:multiLevelType w:val="hybridMultilevel"/>
    <w:tmpl w:val="5D66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5516AC"/>
    <w:multiLevelType w:val="hybridMultilevel"/>
    <w:tmpl w:val="E73EF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6703559">
    <w:abstractNumId w:val="9"/>
  </w:num>
  <w:num w:numId="2" w16cid:durableId="2048021419">
    <w:abstractNumId w:val="8"/>
  </w:num>
  <w:num w:numId="3" w16cid:durableId="360398390">
    <w:abstractNumId w:val="8"/>
  </w:num>
  <w:num w:numId="4" w16cid:durableId="596445897">
    <w:abstractNumId w:val="9"/>
  </w:num>
  <w:num w:numId="5" w16cid:durableId="77362979">
    <w:abstractNumId w:val="15"/>
  </w:num>
  <w:num w:numId="6" w16cid:durableId="1321158538">
    <w:abstractNumId w:val="10"/>
  </w:num>
  <w:num w:numId="7" w16cid:durableId="1841043146">
    <w:abstractNumId w:val="11"/>
  </w:num>
  <w:num w:numId="8" w16cid:durableId="47611517">
    <w:abstractNumId w:val="7"/>
  </w:num>
  <w:num w:numId="9" w16cid:durableId="17892964">
    <w:abstractNumId w:val="6"/>
  </w:num>
  <w:num w:numId="10" w16cid:durableId="610940197">
    <w:abstractNumId w:val="5"/>
  </w:num>
  <w:num w:numId="11" w16cid:durableId="148329983">
    <w:abstractNumId w:val="4"/>
  </w:num>
  <w:num w:numId="12" w16cid:durableId="1393306041">
    <w:abstractNumId w:val="3"/>
  </w:num>
  <w:num w:numId="13" w16cid:durableId="1960065370">
    <w:abstractNumId w:val="2"/>
  </w:num>
  <w:num w:numId="14" w16cid:durableId="1037895451">
    <w:abstractNumId w:val="1"/>
  </w:num>
  <w:num w:numId="15" w16cid:durableId="671107750">
    <w:abstractNumId w:val="0"/>
  </w:num>
  <w:num w:numId="16" w16cid:durableId="1785273209">
    <w:abstractNumId w:val="12"/>
  </w:num>
  <w:num w:numId="17" w16cid:durableId="1322463202">
    <w:abstractNumId w:val="13"/>
  </w:num>
  <w:num w:numId="18" w16cid:durableId="1268851161">
    <w:abstractNumId w:val="14"/>
  </w:num>
  <w:num w:numId="19" w16cid:durableId="85134119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739D"/>
    <w:rsid w:val="0001289E"/>
    <w:rsid w:val="00012D88"/>
    <w:rsid w:val="0001370D"/>
    <w:rsid w:val="000138A8"/>
    <w:rsid w:val="000241F7"/>
    <w:rsid w:val="00026C27"/>
    <w:rsid w:val="0004246E"/>
    <w:rsid w:val="00042FBD"/>
    <w:rsid w:val="0004739D"/>
    <w:rsid w:val="000530BA"/>
    <w:rsid w:val="00055818"/>
    <w:rsid w:val="00055D66"/>
    <w:rsid w:val="00056D30"/>
    <w:rsid w:val="00056F22"/>
    <w:rsid w:val="0006035F"/>
    <w:rsid w:val="00063B22"/>
    <w:rsid w:val="00072A15"/>
    <w:rsid w:val="00075E1B"/>
    <w:rsid w:val="00077636"/>
    <w:rsid w:val="000812DC"/>
    <w:rsid w:val="00090DF8"/>
    <w:rsid w:val="00092966"/>
    <w:rsid w:val="00093106"/>
    <w:rsid w:val="00096BA3"/>
    <w:rsid w:val="00096CA2"/>
    <w:rsid w:val="000A29B5"/>
    <w:rsid w:val="000A2DB5"/>
    <w:rsid w:val="000A43FD"/>
    <w:rsid w:val="000B14D3"/>
    <w:rsid w:val="000B7887"/>
    <w:rsid w:val="000C2B39"/>
    <w:rsid w:val="000C501F"/>
    <w:rsid w:val="000C5C3A"/>
    <w:rsid w:val="000C643E"/>
    <w:rsid w:val="000D03FB"/>
    <w:rsid w:val="000E00DC"/>
    <w:rsid w:val="000E7E3C"/>
    <w:rsid w:val="000F3E3A"/>
    <w:rsid w:val="000F5F53"/>
    <w:rsid w:val="000F6295"/>
    <w:rsid w:val="000F6BD7"/>
    <w:rsid w:val="000F75B1"/>
    <w:rsid w:val="00104E9E"/>
    <w:rsid w:val="0011079C"/>
    <w:rsid w:val="001134DC"/>
    <w:rsid w:val="00115935"/>
    <w:rsid w:val="00123842"/>
    <w:rsid w:val="001255B3"/>
    <w:rsid w:val="00125C60"/>
    <w:rsid w:val="0012655A"/>
    <w:rsid w:val="001306DD"/>
    <w:rsid w:val="0013799A"/>
    <w:rsid w:val="00150466"/>
    <w:rsid w:val="00151136"/>
    <w:rsid w:val="0015211D"/>
    <w:rsid w:val="001550AC"/>
    <w:rsid w:val="00156389"/>
    <w:rsid w:val="001565B7"/>
    <w:rsid w:val="00161426"/>
    <w:rsid w:val="00164081"/>
    <w:rsid w:val="00164CDF"/>
    <w:rsid w:val="00167241"/>
    <w:rsid w:val="00170DF4"/>
    <w:rsid w:val="001864AA"/>
    <w:rsid w:val="00186686"/>
    <w:rsid w:val="001902FE"/>
    <w:rsid w:val="00190F92"/>
    <w:rsid w:val="00197657"/>
    <w:rsid w:val="001A06BA"/>
    <w:rsid w:val="001B361E"/>
    <w:rsid w:val="001B4FC4"/>
    <w:rsid w:val="001B7FBE"/>
    <w:rsid w:val="001C2EFB"/>
    <w:rsid w:val="001C672B"/>
    <w:rsid w:val="001D448A"/>
    <w:rsid w:val="001D76C5"/>
    <w:rsid w:val="001E084F"/>
    <w:rsid w:val="001F6525"/>
    <w:rsid w:val="001F7D8A"/>
    <w:rsid w:val="00200ED7"/>
    <w:rsid w:val="00204D41"/>
    <w:rsid w:val="0020754E"/>
    <w:rsid w:val="0021594F"/>
    <w:rsid w:val="002211E0"/>
    <w:rsid w:val="0023769A"/>
    <w:rsid w:val="0024292B"/>
    <w:rsid w:val="0024465D"/>
    <w:rsid w:val="002478EE"/>
    <w:rsid w:val="00250D00"/>
    <w:rsid w:val="00252FC0"/>
    <w:rsid w:val="002554CD"/>
    <w:rsid w:val="00260078"/>
    <w:rsid w:val="0027081C"/>
    <w:rsid w:val="00271D7D"/>
    <w:rsid w:val="00280617"/>
    <w:rsid w:val="00281B3A"/>
    <w:rsid w:val="00282E63"/>
    <w:rsid w:val="00286967"/>
    <w:rsid w:val="00286C5D"/>
    <w:rsid w:val="00292BC5"/>
    <w:rsid w:val="00293B83"/>
    <w:rsid w:val="002946DF"/>
    <w:rsid w:val="00294E4F"/>
    <w:rsid w:val="002955BC"/>
    <w:rsid w:val="002957EF"/>
    <w:rsid w:val="00296813"/>
    <w:rsid w:val="00297A20"/>
    <w:rsid w:val="002B30AC"/>
    <w:rsid w:val="002B4294"/>
    <w:rsid w:val="002C2858"/>
    <w:rsid w:val="002C416A"/>
    <w:rsid w:val="002C6E0B"/>
    <w:rsid w:val="002C73B6"/>
    <w:rsid w:val="002D0B60"/>
    <w:rsid w:val="002D3889"/>
    <w:rsid w:val="002D519A"/>
    <w:rsid w:val="002D64E5"/>
    <w:rsid w:val="002D64ED"/>
    <w:rsid w:val="002D72AA"/>
    <w:rsid w:val="002E275B"/>
    <w:rsid w:val="002E3F45"/>
    <w:rsid w:val="002E42BE"/>
    <w:rsid w:val="002E4784"/>
    <w:rsid w:val="002F694C"/>
    <w:rsid w:val="002F7684"/>
    <w:rsid w:val="00302638"/>
    <w:rsid w:val="00302B85"/>
    <w:rsid w:val="003061FE"/>
    <w:rsid w:val="003121AD"/>
    <w:rsid w:val="00321366"/>
    <w:rsid w:val="00333D0D"/>
    <w:rsid w:val="003369E7"/>
    <w:rsid w:val="00340B1F"/>
    <w:rsid w:val="00341824"/>
    <w:rsid w:val="00351886"/>
    <w:rsid w:val="00351FCA"/>
    <w:rsid w:val="00351FE6"/>
    <w:rsid w:val="0035771C"/>
    <w:rsid w:val="00367A67"/>
    <w:rsid w:val="003776B1"/>
    <w:rsid w:val="003811B5"/>
    <w:rsid w:val="003812E7"/>
    <w:rsid w:val="003828F0"/>
    <w:rsid w:val="00385440"/>
    <w:rsid w:val="00385E12"/>
    <w:rsid w:val="003921F0"/>
    <w:rsid w:val="00392288"/>
    <w:rsid w:val="003A1641"/>
    <w:rsid w:val="003A1882"/>
    <w:rsid w:val="003A1F26"/>
    <w:rsid w:val="003A3310"/>
    <w:rsid w:val="003A3331"/>
    <w:rsid w:val="003A4107"/>
    <w:rsid w:val="003A7E98"/>
    <w:rsid w:val="003B70BF"/>
    <w:rsid w:val="003C1009"/>
    <w:rsid w:val="003C4467"/>
    <w:rsid w:val="003C591A"/>
    <w:rsid w:val="003D37A1"/>
    <w:rsid w:val="003D6FF7"/>
    <w:rsid w:val="003D7C3D"/>
    <w:rsid w:val="003E4F9D"/>
    <w:rsid w:val="003F3525"/>
    <w:rsid w:val="003F5674"/>
    <w:rsid w:val="00406489"/>
    <w:rsid w:val="00407411"/>
    <w:rsid w:val="00413A17"/>
    <w:rsid w:val="004218A7"/>
    <w:rsid w:val="004270B6"/>
    <w:rsid w:val="0043330E"/>
    <w:rsid w:val="00435675"/>
    <w:rsid w:val="0044199B"/>
    <w:rsid w:val="004514AC"/>
    <w:rsid w:val="00453B3C"/>
    <w:rsid w:val="0045619F"/>
    <w:rsid w:val="004579F9"/>
    <w:rsid w:val="0046224E"/>
    <w:rsid w:val="004638FC"/>
    <w:rsid w:val="00463C5B"/>
    <w:rsid w:val="00472660"/>
    <w:rsid w:val="00476DBE"/>
    <w:rsid w:val="004A2CC0"/>
    <w:rsid w:val="004A7D96"/>
    <w:rsid w:val="004B0BAF"/>
    <w:rsid w:val="004B1D37"/>
    <w:rsid w:val="004B3B54"/>
    <w:rsid w:val="004B46C6"/>
    <w:rsid w:val="004C049F"/>
    <w:rsid w:val="004C1EF0"/>
    <w:rsid w:val="004C7B0E"/>
    <w:rsid w:val="004C7FE7"/>
    <w:rsid w:val="004D00CC"/>
    <w:rsid w:val="004D2D83"/>
    <w:rsid w:val="004D3991"/>
    <w:rsid w:val="004E4AE6"/>
    <w:rsid w:val="004E633C"/>
    <w:rsid w:val="004E79F6"/>
    <w:rsid w:val="004F1E01"/>
    <w:rsid w:val="004F2ADB"/>
    <w:rsid w:val="005000E2"/>
    <w:rsid w:val="00503BD5"/>
    <w:rsid w:val="00506050"/>
    <w:rsid w:val="00531698"/>
    <w:rsid w:val="00537076"/>
    <w:rsid w:val="005452C8"/>
    <w:rsid w:val="00547556"/>
    <w:rsid w:val="00550DA3"/>
    <w:rsid w:val="00566A1A"/>
    <w:rsid w:val="005713FE"/>
    <w:rsid w:val="005757A6"/>
    <w:rsid w:val="00577A0E"/>
    <w:rsid w:val="005817D0"/>
    <w:rsid w:val="00593344"/>
    <w:rsid w:val="005A3CF0"/>
    <w:rsid w:val="005A68ED"/>
    <w:rsid w:val="005B3A9C"/>
    <w:rsid w:val="005C5024"/>
    <w:rsid w:val="005C554F"/>
    <w:rsid w:val="005D01A8"/>
    <w:rsid w:val="005D1FF3"/>
    <w:rsid w:val="005E3D6C"/>
    <w:rsid w:val="005E4DE3"/>
    <w:rsid w:val="005E59A4"/>
    <w:rsid w:val="005E6130"/>
    <w:rsid w:val="005E7D7C"/>
    <w:rsid w:val="005F4879"/>
    <w:rsid w:val="006101AD"/>
    <w:rsid w:val="006117E0"/>
    <w:rsid w:val="00625720"/>
    <w:rsid w:val="00626CBB"/>
    <w:rsid w:val="0062797B"/>
    <w:rsid w:val="006403BA"/>
    <w:rsid w:val="0064170B"/>
    <w:rsid w:val="00643E82"/>
    <w:rsid w:val="0064492E"/>
    <w:rsid w:val="00645BF1"/>
    <w:rsid w:val="006474BE"/>
    <w:rsid w:val="006618FB"/>
    <w:rsid w:val="00663587"/>
    <w:rsid w:val="00664A52"/>
    <w:rsid w:val="00671C94"/>
    <w:rsid w:val="00671F1A"/>
    <w:rsid w:val="006733A3"/>
    <w:rsid w:val="00691A98"/>
    <w:rsid w:val="006920A5"/>
    <w:rsid w:val="00693A8D"/>
    <w:rsid w:val="006A040D"/>
    <w:rsid w:val="006A0E44"/>
    <w:rsid w:val="006A3CE7"/>
    <w:rsid w:val="006A3DAD"/>
    <w:rsid w:val="006A597E"/>
    <w:rsid w:val="006B16BB"/>
    <w:rsid w:val="006B2F97"/>
    <w:rsid w:val="006B48B5"/>
    <w:rsid w:val="006B5CA7"/>
    <w:rsid w:val="006C10C0"/>
    <w:rsid w:val="006D07D9"/>
    <w:rsid w:val="006E3883"/>
    <w:rsid w:val="006F0F41"/>
    <w:rsid w:val="006F4D1A"/>
    <w:rsid w:val="006F5F4F"/>
    <w:rsid w:val="00700445"/>
    <w:rsid w:val="00700EF5"/>
    <w:rsid w:val="00703B82"/>
    <w:rsid w:val="00706B7C"/>
    <w:rsid w:val="00723C96"/>
    <w:rsid w:val="00723D32"/>
    <w:rsid w:val="00724BCF"/>
    <w:rsid w:val="007264FF"/>
    <w:rsid w:val="007400FA"/>
    <w:rsid w:val="00740F51"/>
    <w:rsid w:val="00746757"/>
    <w:rsid w:val="00747128"/>
    <w:rsid w:val="00764A79"/>
    <w:rsid w:val="0076647D"/>
    <w:rsid w:val="007674B6"/>
    <w:rsid w:val="0077245F"/>
    <w:rsid w:val="00773B56"/>
    <w:rsid w:val="00774A8B"/>
    <w:rsid w:val="007750A9"/>
    <w:rsid w:val="007778C0"/>
    <w:rsid w:val="0078301B"/>
    <w:rsid w:val="00786241"/>
    <w:rsid w:val="00786837"/>
    <w:rsid w:val="00786E42"/>
    <w:rsid w:val="0078702C"/>
    <w:rsid w:val="00787E41"/>
    <w:rsid w:val="00791736"/>
    <w:rsid w:val="007951D1"/>
    <w:rsid w:val="00796E8F"/>
    <w:rsid w:val="00797B2F"/>
    <w:rsid w:val="007B0B1B"/>
    <w:rsid w:val="007B20B8"/>
    <w:rsid w:val="007B6AC6"/>
    <w:rsid w:val="007C55F9"/>
    <w:rsid w:val="007C56FD"/>
    <w:rsid w:val="007C79CD"/>
    <w:rsid w:val="007D020C"/>
    <w:rsid w:val="007D3ADA"/>
    <w:rsid w:val="007D4002"/>
    <w:rsid w:val="007E1B76"/>
    <w:rsid w:val="007E4946"/>
    <w:rsid w:val="007E4ED9"/>
    <w:rsid w:val="007F486D"/>
    <w:rsid w:val="007F61F3"/>
    <w:rsid w:val="008033CF"/>
    <w:rsid w:val="00805530"/>
    <w:rsid w:val="008068FA"/>
    <w:rsid w:val="00812984"/>
    <w:rsid w:val="00816CC3"/>
    <w:rsid w:val="00820D18"/>
    <w:rsid w:val="00824D3F"/>
    <w:rsid w:val="00831A85"/>
    <w:rsid w:val="00834293"/>
    <w:rsid w:val="00836877"/>
    <w:rsid w:val="008377DC"/>
    <w:rsid w:val="00840583"/>
    <w:rsid w:val="00840D71"/>
    <w:rsid w:val="008438D2"/>
    <w:rsid w:val="008477CC"/>
    <w:rsid w:val="008506D6"/>
    <w:rsid w:val="0085125B"/>
    <w:rsid w:val="0085182B"/>
    <w:rsid w:val="008521E9"/>
    <w:rsid w:val="00853C86"/>
    <w:rsid w:val="0086118B"/>
    <w:rsid w:val="00862774"/>
    <w:rsid w:val="0086509D"/>
    <w:rsid w:val="00870046"/>
    <w:rsid w:val="008734E3"/>
    <w:rsid w:val="00874CC9"/>
    <w:rsid w:val="008772D0"/>
    <w:rsid w:val="00883CFB"/>
    <w:rsid w:val="00885186"/>
    <w:rsid w:val="00885A74"/>
    <w:rsid w:val="008A1118"/>
    <w:rsid w:val="008A5BD0"/>
    <w:rsid w:val="008C16C7"/>
    <w:rsid w:val="008C287A"/>
    <w:rsid w:val="008C35B1"/>
    <w:rsid w:val="008C723D"/>
    <w:rsid w:val="008C7F82"/>
    <w:rsid w:val="008E04AF"/>
    <w:rsid w:val="008E0A1A"/>
    <w:rsid w:val="008E183C"/>
    <w:rsid w:val="008F7D5E"/>
    <w:rsid w:val="00901603"/>
    <w:rsid w:val="00916B7C"/>
    <w:rsid w:val="00923F63"/>
    <w:rsid w:val="0093000E"/>
    <w:rsid w:val="00930B2D"/>
    <w:rsid w:val="0093158B"/>
    <w:rsid w:val="0093548D"/>
    <w:rsid w:val="0093567C"/>
    <w:rsid w:val="00937841"/>
    <w:rsid w:val="00940313"/>
    <w:rsid w:val="0094295E"/>
    <w:rsid w:val="009439D5"/>
    <w:rsid w:val="0095112D"/>
    <w:rsid w:val="0095134F"/>
    <w:rsid w:val="009612AE"/>
    <w:rsid w:val="00967946"/>
    <w:rsid w:val="00973D1F"/>
    <w:rsid w:val="0098154F"/>
    <w:rsid w:val="00981A0F"/>
    <w:rsid w:val="00985439"/>
    <w:rsid w:val="00987C97"/>
    <w:rsid w:val="0099218E"/>
    <w:rsid w:val="0099384D"/>
    <w:rsid w:val="009A484C"/>
    <w:rsid w:val="009A551C"/>
    <w:rsid w:val="009B1D9C"/>
    <w:rsid w:val="009B6FE9"/>
    <w:rsid w:val="009D5DBB"/>
    <w:rsid w:val="009E15A5"/>
    <w:rsid w:val="009E470F"/>
    <w:rsid w:val="009E5027"/>
    <w:rsid w:val="009E5BF2"/>
    <w:rsid w:val="009F2EE5"/>
    <w:rsid w:val="009F38A7"/>
    <w:rsid w:val="009F5773"/>
    <w:rsid w:val="009F7DB5"/>
    <w:rsid w:val="00A016B4"/>
    <w:rsid w:val="00A06992"/>
    <w:rsid w:val="00A1238E"/>
    <w:rsid w:val="00A12942"/>
    <w:rsid w:val="00A154E7"/>
    <w:rsid w:val="00A15A2C"/>
    <w:rsid w:val="00A17B5B"/>
    <w:rsid w:val="00A22ACC"/>
    <w:rsid w:val="00A34E8F"/>
    <w:rsid w:val="00A37E9A"/>
    <w:rsid w:val="00A4027D"/>
    <w:rsid w:val="00A56017"/>
    <w:rsid w:val="00A56BD9"/>
    <w:rsid w:val="00A6526D"/>
    <w:rsid w:val="00A72B52"/>
    <w:rsid w:val="00A7336D"/>
    <w:rsid w:val="00A7482F"/>
    <w:rsid w:val="00A75306"/>
    <w:rsid w:val="00A82969"/>
    <w:rsid w:val="00A83B57"/>
    <w:rsid w:val="00A855EE"/>
    <w:rsid w:val="00A957BE"/>
    <w:rsid w:val="00AA050B"/>
    <w:rsid w:val="00AA128E"/>
    <w:rsid w:val="00AA2A48"/>
    <w:rsid w:val="00AA576C"/>
    <w:rsid w:val="00AB286B"/>
    <w:rsid w:val="00AB4AD4"/>
    <w:rsid w:val="00AB4DBC"/>
    <w:rsid w:val="00AC522E"/>
    <w:rsid w:val="00AC561C"/>
    <w:rsid w:val="00AD71FA"/>
    <w:rsid w:val="00AE1B2A"/>
    <w:rsid w:val="00AE7515"/>
    <w:rsid w:val="00AF274F"/>
    <w:rsid w:val="00AF371E"/>
    <w:rsid w:val="00AF75A3"/>
    <w:rsid w:val="00B0067E"/>
    <w:rsid w:val="00B031C8"/>
    <w:rsid w:val="00B03B50"/>
    <w:rsid w:val="00B075E6"/>
    <w:rsid w:val="00B124C1"/>
    <w:rsid w:val="00B24E05"/>
    <w:rsid w:val="00B31D5C"/>
    <w:rsid w:val="00B346B6"/>
    <w:rsid w:val="00B36C9A"/>
    <w:rsid w:val="00B4106D"/>
    <w:rsid w:val="00B41B46"/>
    <w:rsid w:val="00B45095"/>
    <w:rsid w:val="00B46382"/>
    <w:rsid w:val="00B5676A"/>
    <w:rsid w:val="00B6232F"/>
    <w:rsid w:val="00B67181"/>
    <w:rsid w:val="00B752E8"/>
    <w:rsid w:val="00B86AE0"/>
    <w:rsid w:val="00B90136"/>
    <w:rsid w:val="00B94469"/>
    <w:rsid w:val="00B96266"/>
    <w:rsid w:val="00BA0FB7"/>
    <w:rsid w:val="00BA1EA3"/>
    <w:rsid w:val="00BA5EFC"/>
    <w:rsid w:val="00BC0A60"/>
    <w:rsid w:val="00BC5E18"/>
    <w:rsid w:val="00BD767A"/>
    <w:rsid w:val="00BE1C0A"/>
    <w:rsid w:val="00BE5426"/>
    <w:rsid w:val="00BF250E"/>
    <w:rsid w:val="00BF4A3A"/>
    <w:rsid w:val="00C06370"/>
    <w:rsid w:val="00C0688E"/>
    <w:rsid w:val="00C06D29"/>
    <w:rsid w:val="00C2113B"/>
    <w:rsid w:val="00C21874"/>
    <w:rsid w:val="00C22DFE"/>
    <w:rsid w:val="00C238C3"/>
    <w:rsid w:val="00C2452A"/>
    <w:rsid w:val="00C24F4B"/>
    <w:rsid w:val="00C26561"/>
    <w:rsid w:val="00C42EE2"/>
    <w:rsid w:val="00C43D1E"/>
    <w:rsid w:val="00C47FE4"/>
    <w:rsid w:val="00C55803"/>
    <w:rsid w:val="00C62A3E"/>
    <w:rsid w:val="00C62AAE"/>
    <w:rsid w:val="00C63D54"/>
    <w:rsid w:val="00C65462"/>
    <w:rsid w:val="00C6554A"/>
    <w:rsid w:val="00C65588"/>
    <w:rsid w:val="00C83325"/>
    <w:rsid w:val="00C875A9"/>
    <w:rsid w:val="00C879B5"/>
    <w:rsid w:val="00C91B7C"/>
    <w:rsid w:val="00C96B6A"/>
    <w:rsid w:val="00C96C85"/>
    <w:rsid w:val="00CA3381"/>
    <w:rsid w:val="00CA3D8D"/>
    <w:rsid w:val="00CA5CEE"/>
    <w:rsid w:val="00CA60C5"/>
    <w:rsid w:val="00CB4968"/>
    <w:rsid w:val="00CC2AD3"/>
    <w:rsid w:val="00CC2CBB"/>
    <w:rsid w:val="00CD4749"/>
    <w:rsid w:val="00D00552"/>
    <w:rsid w:val="00D0114F"/>
    <w:rsid w:val="00D10BB3"/>
    <w:rsid w:val="00D11089"/>
    <w:rsid w:val="00D1166D"/>
    <w:rsid w:val="00D12FD6"/>
    <w:rsid w:val="00D211C0"/>
    <w:rsid w:val="00D25734"/>
    <w:rsid w:val="00D31123"/>
    <w:rsid w:val="00D314AF"/>
    <w:rsid w:val="00D32155"/>
    <w:rsid w:val="00D457E6"/>
    <w:rsid w:val="00D46D06"/>
    <w:rsid w:val="00D601D2"/>
    <w:rsid w:val="00D62BB0"/>
    <w:rsid w:val="00D966CA"/>
    <w:rsid w:val="00D977E6"/>
    <w:rsid w:val="00DA541F"/>
    <w:rsid w:val="00DA63BE"/>
    <w:rsid w:val="00DB15BE"/>
    <w:rsid w:val="00DB3502"/>
    <w:rsid w:val="00DB4BBC"/>
    <w:rsid w:val="00DB7F9E"/>
    <w:rsid w:val="00DC252F"/>
    <w:rsid w:val="00DC6523"/>
    <w:rsid w:val="00DD30CA"/>
    <w:rsid w:val="00DD6228"/>
    <w:rsid w:val="00DE0AD0"/>
    <w:rsid w:val="00DF467E"/>
    <w:rsid w:val="00DF55E4"/>
    <w:rsid w:val="00DF7396"/>
    <w:rsid w:val="00DF78FE"/>
    <w:rsid w:val="00DF79F9"/>
    <w:rsid w:val="00E05DFA"/>
    <w:rsid w:val="00E13E53"/>
    <w:rsid w:val="00E14E73"/>
    <w:rsid w:val="00E17944"/>
    <w:rsid w:val="00E21FCA"/>
    <w:rsid w:val="00E275C6"/>
    <w:rsid w:val="00E32AAF"/>
    <w:rsid w:val="00E348D5"/>
    <w:rsid w:val="00E4399C"/>
    <w:rsid w:val="00E44AEC"/>
    <w:rsid w:val="00E459B5"/>
    <w:rsid w:val="00E606CD"/>
    <w:rsid w:val="00E64173"/>
    <w:rsid w:val="00E642C7"/>
    <w:rsid w:val="00E72182"/>
    <w:rsid w:val="00E73009"/>
    <w:rsid w:val="00E75E39"/>
    <w:rsid w:val="00E773A2"/>
    <w:rsid w:val="00E85AEE"/>
    <w:rsid w:val="00E93646"/>
    <w:rsid w:val="00E94A96"/>
    <w:rsid w:val="00E94D03"/>
    <w:rsid w:val="00E95E85"/>
    <w:rsid w:val="00EB311A"/>
    <w:rsid w:val="00EB4280"/>
    <w:rsid w:val="00EB4FE7"/>
    <w:rsid w:val="00EB5C7F"/>
    <w:rsid w:val="00EC0F0C"/>
    <w:rsid w:val="00EC6203"/>
    <w:rsid w:val="00ED3F93"/>
    <w:rsid w:val="00ED503E"/>
    <w:rsid w:val="00ED665C"/>
    <w:rsid w:val="00ED7C44"/>
    <w:rsid w:val="00EE12FB"/>
    <w:rsid w:val="00EE56E2"/>
    <w:rsid w:val="00EE7727"/>
    <w:rsid w:val="00EF018A"/>
    <w:rsid w:val="00EF0577"/>
    <w:rsid w:val="00EF08CE"/>
    <w:rsid w:val="00F01311"/>
    <w:rsid w:val="00F034B7"/>
    <w:rsid w:val="00F04C7E"/>
    <w:rsid w:val="00F07B0A"/>
    <w:rsid w:val="00F167A8"/>
    <w:rsid w:val="00F21DB7"/>
    <w:rsid w:val="00F36183"/>
    <w:rsid w:val="00F4064E"/>
    <w:rsid w:val="00F41056"/>
    <w:rsid w:val="00F46351"/>
    <w:rsid w:val="00F46759"/>
    <w:rsid w:val="00F6055F"/>
    <w:rsid w:val="00F631A5"/>
    <w:rsid w:val="00F634E1"/>
    <w:rsid w:val="00F6356F"/>
    <w:rsid w:val="00F674FB"/>
    <w:rsid w:val="00F705AB"/>
    <w:rsid w:val="00F71192"/>
    <w:rsid w:val="00F717CC"/>
    <w:rsid w:val="00F7185A"/>
    <w:rsid w:val="00F72DF3"/>
    <w:rsid w:val="00F76A37"/>
    <w:rsid w:val="00F76EA4"/>
    <w:rsid w:val="00F8002C"/>
    <w:rsid w:val="00F81D41"/>
    <w:rsid w:val="00F8660B"/>
    <w:rsid w:val="00F91117"/>
    <w:rsid w:val="00F91EAF"/>
    <w:rsid w:val="00F938A3"/>
    <w:rsid w:val="00F94870"/>
    <w:rsid w:val="00FA05CE"/>
    <w:rsid w:val="00FA345F"/>
    <w:rsid w:val="00FC3459"/>
    <w:rsid w:val="00FD2093"/>
    <w:rsid w:val="00FD4688"/>
    <w:rsid w:val="00FD5ECA"/>
    <w:rsid w:val="00FF081F"/>
    <w:rsid w:val="00FF2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27D632"/>
  <w15:docId w15:val="{D431E439-7926-40E1-81EE-137D4A1D5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94D03"/>
    <w:rPr>
      <w:rFonts w:ascii="Calibri" w:hAnsi="Calibri"/>
      <w:color w:val="262626" w:themeColor="text1" w:themeTint="D9"/>
    </w:rPr>
  </w:style>
  <w:style w:type="paragraph" w:styleId="1">
    <w:name w:val="heading 1"/>
    <w:basedOn w:val="a1"/>
    <w:next w:val="a1"/>
    <w:link w:val="1Char"/>
    <w:uiPriority w:val="9"/>
    <w:qFormat/>
    <w:rsid w:val="00A34E8F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paragraph" w:styleId="2">
    <w:name w:val="heading 2"/>
    <w:basedOn w:val="a1"/>
    <w:next w:val="a1"/>
    <w:link w:val="2Char"/>
    <w:uiPriority w:val="9"/>
    <w:unhideWhenUsed/>
    <w:rsid w:val="00A34E8F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unhideWhenUsed/>
    <w:qFormat/>
    <w:rsid w:val="00ED503E"/>
    <w:pPr>
      <w:keepNext/>
      <w:keepLines/>
      <w:pBdr>
        <w:top w:val="double" w:sz="4" w:space="1" w:color="000000" w:themeColor="text1"/>
      </w:pBdr>
      <w:spacing w:before="40" w:after="0"/>
      <w:outlineLvl w:val="2"/>
    </w:pPr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9"/>
    <w:rsid w:val="00A34E8F"/>
    <w:rPr>
      <w:rFonts w:asciiTheme="majorHAnsi" w:eastAsiaTheme="majorEastAsia" w:hAnsiTheme="majorHAnsi" w:cstheme="majorBidi"/>
      <w:color w:val="830F0E" w:themeColor="accent1" w:themeShade="BF"/>
      <w:sz w:val="28"/>
    </w:rPr>
  </w:style>
  <w:style w:type="character" w:customStyle="1" w:styleId="2Char">
    <w:name w:val="Επικεφαλίδα 2 Char"/>
    <w:basedOn w:val="a2"/>
    <w:link w:val="2"/>
    <w:uiPriority w:val="9"/>
    <w:rsid w:val="00A34E8F"/>
    <w:rPr>
      <w:rFonts w:asciiTheme="majorHAnsi" w:eastAsiaTheme="majorEastAsia" w:hAnsiTheme="majorHAnsi" w:cstheme="majorBidi"/>
      <w:caps/>
      <w:color w:val="830F0E" w:themeColor="accent1" w:themeShade="BF"/>
      <w:sz w:val="24"/>
    </w:rPr>
  </w:style>
  <w:style w:type="paragraph" w:customStyle="1" w:styleId="ContactInfo">
    <w:name w:val="Contact Info"/>
    <w:basedOn w:val="a1"/>
    <w:uiPriority w:val="4"/>
    <w:qFormat/>
    <w:rsid w:val="007B0B1B"/>
    <w:pPr>
      <w:spacing w:before="0" w:after="0"/>
      <w:jc w:val="center"/>
    </w:pPr>
    <w:rPr>
      <w:rFonts w:ascii="Cascadia Mono Light" w:hAnsi="Cascadia Mono Light"/>
    </w:r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5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character" w:customStyle="1" w:styleId="Char">
    <w:name w:val="Τίτλος Char"/>
    <w:basedOn w:val="a2"/>
    <w:link w:val="a5"/>
    <w:uiPriority w:val="2"/>
    <w:rsid w:val="00333D0D"/>
    <w:rPr>
      <w:rFonts w:asciiTheme="majorHAnsi" w:eastAsiaTheme="majorEastAsia" w:hAnsiTheme="majorHAnsi" w:cstheme="majorBidi"/>
      <w:color w:val="830F0E" w:themeColor="accent1" w:themeShade="BF"/>
      <w:kern w:val="28"/>
      <w:sz w:val="60"/>
    </w:rPr>
  </w:style>
  <w:style w:type="paragraph" w:styleId="a6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Υπότιτλος Char"/>
    <w:basedOn w:val="a2"/>
    <w:link w:val="a6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7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Υποσέλιδο Char"/>
    <w:basedOn w:val="a2"/>
    <w:link w:val="a7"/>
    <w:uiPriority w:val="99"/>
    <w:rsid w:val="00C6554A"/>
    <w:rPr>
      <w:caps/>
    </w:rPr>
  </w:style>
  <w:style w:type="paragraph" w:customStyle="1" w:styleId="Photo">
    <w:name w:val="Photo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8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Κεφαλίδα Char"/>
    <w:basedOn w:val="a2"/>
    <w:link w:val="a8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Επικεφαλίδα 3 Char"/>
    <w:basedOn w:val="a2"/>
    <w:link w:val="3"/>
    <w:uiPriority w:val="9"/>
    <w:rsid w:val="00ED503E"/>
    <w:rPr>
      <w:rFonts w:asciiTheme="majorHAnsi" w:eastAsiaTheme="majorEastAsia" w:hAnsiTheme="majorHAnsi" w:cstheme="majorBidi"/>
      <w:b/>
      <w:color w:val="830F0E" w:themeColor="accent1" w:themeShade="BF"/>
      <w:szCs w:val="24"/>
    </w:rPr>
  </w:style>
  <w:style w:type="character" w:customStyle="1" w:styleId="8Char">
    <w:name w:val="Επικεφαλίδα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9">
    <w:name w:val="Intense Emphasis"/>
    <w:basedOn w:val="a2"/>
    <w:uiPriority w:val="21"/>
    <w:semiHidden/>
    <w:unhideWhenUsed/>
    <w:qFormat/>
    <w:rsid w:val="00C6554A"/>
    <w:rPr>
      <w:i/>
      <w:iCs/>
      <w:color w:val="830F0E" w:themeColor="accent1" w:themeShade="BF"/>
    </w:rPr>
  </w:style>
  <w:style w:type="paragraph" w:styleId="aa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830F0E" w:themeColor="accent1" w:themeShade="BF"/>
        <w:bottom w:val="single" w:sz="4" w:space="10" w:color="830F0E" w:themeColor="accent1" w:themeShade="BF"/>
      </w:pBdr>
      <w:spacing w:before="360" w:after="360"/>
      <w:ind w:left="864" w:right="864"/>
      <w:jc w:val="center"/>
    </w:pPr>
    <w:rPr>
      <w:i/>
      <w:iCs/>
      <w:color w:val="830F0E" w:themeColor="accent1" w:themeShade="BF"/>
    </w:rPr>
  </w:style>
  <w:style w:type="character" w:customStyle="1" w:styleId="Char3">
    <w:name w:val="Έντονο απόσπ. Char"/>
    <w:basedOn w:val="a2"/>
    <w:link w:val="aa"/>
    <w:uiPriority w:val="30"/>
    <w:semiHidden/>
    <w:rsid w:val="00C6554A"/>
    <w:rPr>
      <w:i/>
      <w:iCs/>
      <w:color w:val="830F0E" w:themeColor="accent1" w:themeShade="BF"/>
    </w:rPr>
  </w:style>
  <w:style w:type="character" w:styleId="ab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830F0E" w:themeColor="accent1" w:themeShade="BF"/>
      <w:spacing w:val="5"/>
    </w:rPr>
  </w:style>
  <w:style w:type="paragraph" w:styleId="ac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1E5155" w:themeColor="text2"/>
      <w:szCs w:val="18"/>
    </w:rPr>
  </w:style>
  <w:style w:type="paragraph" w:styleId="ad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Κείμενο πλαισίου Char"/>
    <w:basedOn w:val="a2"/>
    <w:link w:val="ad"/>
    <w:uiPriority w:val="99"/>
    <w:semiHidden/>
    <w:rsid w:val="00C6554A"/>
    <w:rPr>
      <w:rFonts w:ascii="Segoe UI" w:hAnsi="Segoe UI" w:cs="Segoe UI"/>
      <w:szCs w:val="18"/>
    </w:rPr>
  </w:style>
  <w:style w:type="paragraph" w:styleId="ae">
    <w:name w:val="Block Text"/>
    <w:basedOn w:val="a1"/>
    <w:uiPriority w:val="99"/>
    <w:semiHidden/>
    <w:unhideWhenUsed/>
    <w:rsid w:val="00C6554A"/>
    <w:pPr>
      <w:pBdr>
        <w:top w:val="single" w:sz="2" w:space="10" w:color="830F0E" w:themeColor="accent1" w:themeShade="BF"/>
        <w:left w:val="single" w:sz="2" w:space="10" w:color="830F0E" w:themeColor="accent1" w:themeShade="BF"/>
        <w:bottom w:val="single" w:sz="2" w:space="10" w:color="830F0E" w:themeColor="accent1" w:themeShade="BF"/>
        <w:right w:val="single" w:sz="2" w:space="10" w:color="830F0E" w:themeColor="accent1" w:themeShade="BF"/>
      </w:pBdr>
      <w:ind w:left="1152" w:right="1152"/>
    </w:pPr>
    <w:rPr>
      <w:rFonts w:eastAsiaTheme="minorEastAsia"/>
      <w:i/>
      <w:iCs/>
      <w:color w:val="830F0E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1"/>
    <w:uiPriority w:val="99"/>
    <w:semiHidden/>
    <w:rsid w:val="00C6554A"/>
    <w:rPr>
      <w:szCs w:val="16"/>
    </w:rPr>
  </w:style>
  <w:style w:type="character" w:styleId="af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0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Κείμενο σχολίου Char"/>
    <w:basedOn w:val="a2"/>
    <w:link w:val="af0"/>
    <w:uiPriority w:val="99"/>
    <w:semiHidden/>
    <w:rsid w:val="00C6554A"/>
    <w:rPr>
      <w:szCs w:val="20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Θέμα σχολίου Char"/>
    <w:basedOn w:val="Char5"/>
    <w:link w:val="af1"/>
    <w:uiPriority w:val="99"/>
    <w:semiHidden/>
    <w:rsid w:val="00C6554A"/>
    <w:rPr>
      <w:b/>
      <w:bCs/>
      <w:szCs w:val="20"/>
    </w:rPr>
  </w:style>
  <w:style w:type="paragraph" w:styleId="af2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Χάρτης εγγράφου Char"/>
    <w:basedOn w:val="a2"/>
    <w:link w:val="af2"/>
    <w:uiPriority w:val="99"/>
    <w:semiHidden/>
    <w:rsid w:val="00C6554A"/>
    <w:rPr>
      <w:rFonts w:ascii="Segoe UI" w:hAnsi="Segoe UI" w:cs="Segoe UI"/>
      <w:szCs w:val="16"/>
    </w:rPr>
  </w:style>
  <w:style w:type="paragraph" w:styleId="af3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Κείμενο σημείωσης τέλους Char"/>
    <w:basedOn w:val="a2"/>
    <w:link w:val="af3"/>
    <w:uiPriority w:val="99"/>
    <w:semiHidden/>
    <w:rsid w:val="00C6554A"/>
    <w:rPr>
      <w:szCs w:val="20"/>
    </w:rPr>
  </w:style>
  <w:style w:type="paragraph" w:styleId="af4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-">
    <w:name w:val="FollowedHyperlink"/>
    <w:basedOn w:val="a2"/>
    <w:uiPriority w:val="99"/>
    <w:semiHidden/>
    <w:unhideWhenUsed/>
    <w:rsid w:val="00C6554A"/>
    <w:rPr>
      <w:color w:val="830F0E" w:themeColor="accent1" w:themeShade="BF"/>
      <w:u w:val="single"/>
    </w:rPr>
  </w:style>
  <w:style w:type="paragraph" w:styleId="af5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Κείμενο υποσημείωσης Char"/>
    <w:basedOn w:val="a2"/>
    <w:link w:val="af5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C6554A"/>
    <w:rPr>
      <w:rFonts w:ascii="Consolas" w:hAnsi="Consolas"/>
      <w:szCs w:val="20"/>
    </w:rPr>
  </w:style>
  <w:style w:type="character" w:styleId="HTML1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-0">
    <w:name w:val="Hyperlink"/>
    <w:basedOn w:val="a2"/>
    <w:uiPriority w:val="99"/>
    <w:unhideWhenUsed/>
    <w:rsid w:val="00C6554A"/>
    <w:rPr>
      <w:color w:val="795E0E" w:themeColor="accent3" w:themeShade="80"/>
      <w:u w:val="single"/>
    </w:rPr>
  </w:style>
  <w:style w:type="paragraph" w:styleId="af6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Κείμενο μακροεντολής Char"/>
    <w:basedOn w:val="a2"/>
    <w:link w:val="af6"/>
    <w:uiPriority w:val="99"/>
    <w:semiHidden/>
    <w:rsid w:val="00C6554A"/>
    <w:rPr>
      <w:rFonts w:ascii="Consolas" w:hAnsi="Consolas"/>
      <w:szCs w:val="20"/>
    </w:rPr>
  </w:style>
  <w:style w:type="character" w:styleId="af7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8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Απλό κείμενο Char"/>
    <w:basedOn w:val="a2"/>
    <w:link w:val="af8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Επικεφαλίδα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570A09" w:themeColor="accent1" w:themeShade="7F"/>
    </w:rPr>
  </w:style>
  <w:style w:type="paragraph" w:customStyle="1" w:styleId="topofpagenote">
    <w:name w:val="topofpagenote"/>
    <w:basedOn w:val="a8"/>
    <w:link w:val="topofpagenoteChar"/>
    <w:qFormat/>
    <w:rsid w:val="00A34E8F"/>
    <w:rPr>
      <w:rFonts w:ascii="Ubuntu Mono" w:hAnsi="Ubuntu Mono"/>
      <w:sz w:val="16"/>
      <w:lang w:val="el-GR"/>
    </w:rPr>
  </w:style>
  <w:style w:type="character" w:customStyle="1" w:styleId="topofpagenoteChar">
    <w:name w:val="topofpagenote Char"/>
    <w:basedOn w:val="Char2"/>
    <w:link w:val="topofpagenote"/>
    <w:rsid w:val="00A34E8F"/>
    <w:rPr>
      <w:rFonts w:ascii="Ubuntu Mono" w:hAnsi="Ubuntu Mono"/>
      <w:color w:val="595959" w:themeColor="text1" w:themeTint="A6"/>
      <w:sz w:val="16"/>
      <w:szCs w:val="20"/>
      <w:lang w:val="el-GR" w:eastAsia="ja-JP"/>
    </w:rPr>
  </w:style>
  <w:style w:type="paragraph" w:styleId="af9">
    <w:name w:val="List Paragraph"/>
    <w:basedOn w:val="a1"/>
    <w:uiPriority w:val="34"/>
    <w:unhideWhenUsed/>
    <w:qFormat/>
    <w:rsid w:val="00A34E8F"/>
    <w:pPr>
      <w:ind w:left="720"/>
      <w:contextualSpacing/>
    </w:pPr>
  </w:style>
  <w:style w:type="character" w:styleId="afa">
    <w:name w:val="Unresolved Mention"/>
    <w:basedOn w:val="a2"/>
    <w:uiPriority w:val="99"/>
    <w:semiHidden/>
    <w:unhideWhenUsed/>
    <w:rsid w:val="00EC62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Multicast_addres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ust\ECE\8th_semester\CNLab\lab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8.jpeg"/></Relationships>
</file>

<file path=word/theme/theme1.xml><?xml version="1.0" encoding="utf-8"?>
<a:theme xmlns:a="http://schemas.openxmlformats.org/drawingml/2006/main" name="Ιόν">
  <a:themeElements>
    <a:clrScheme name="Ιό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Ιό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Ιό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9B5B9-B319-45A5-90E9-6FB74D396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labtemplate</Template>
  <TotalTime>3488</TotalTime>
  <Pages>42</Pages>
  <Words>3167</Words>
  <Characters>18056</Characters>
  <Application>Microsoft Office Word</Application>
  <DocSecurity>0</DocSecurity>
  <Lines>150</Lines>
  <Paragraphs>42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koustenis</dc:creator>
  <cp:keywords/>
  <dc:description/>
  <cp:lastModifiedBy>chris koustenis</cp:lastModifiedBy>
  <cp:revision>122</cp:revision>
  <cp:lastPrinted>2024-05-19T22:50:00Z</cp:lastPrinted>
  <dcterms:created xsi:type="dcterms:W3CDTF">2024-03-29T12:54:00Z</dcterms:created>
  <dcterms:modified xsi:type="dcterms:W3CDTF">2024-05-19T23:54:00Z</dcterms:modified>
</cp:coreProperties>
</file>